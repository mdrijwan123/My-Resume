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0629D5" w14:paraId="36DE7851" w14:textId="77777777" w:rsidTr="000629D5">
        <w:trPr>
          <w:trHeight w:val="4032"/>
        </w:trPr>
        <w:tc>
          <w:tcPr>
            <w:tcW w:w="3600" w:type="dxa"/>
            <w:vAlign w:val="bottom"/>
          </w:tcPr>
          <w:p w14:paraId="25B9397A" w14:textId="77777777" w:rsidR="000629D5" w:rsidRDefault="008B1085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139D247" wp14:editId="40CB68DE">
                      <wp:simplePos x="0" y="0"/>
                      <wp:positionH relativeFrom="column">
                        <wp:posOffset>-82550</wp:posOffset>
                      </wp:positionH>
                      <wp:positionV relativeFrom="paragraph">
                        <wp:posOffset>373380</wp:posOffset>
                      </wp:positionV>
                      <wp:extent cx="2190750" cy="2628900"/>
                      <wp:effectExtent l="0" t="0" r="19050" b="1905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0" cy="26289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3F5EE7" id="Oval 1" o:spid="_x0000_s1026" style="position:absolute;margin-left:-6.5pt;margin-top:29.4pt;width:172.5pt;height:20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5lCmPAMAAPYGAAAOAAAAZHJzL2Uyb0RvYy54bWysVVtr2zAUfh/s&#10;Pwi9p7aD0ySmTsmcdhTCWtqOPiuyHBtkSZOU28b++44k2ylr2WAsD4ouR+fynU+fr66PLUd7pk0j&#10;RY6TixgjJqgsG7HN8dfn29EMI2OJKAmXguX4xAy+Xnz8cHVQGRvLWvKSaQROhMkOKse1tSqLIkNr&#10;1hJzIRUTcFhJ3RILS72NSk0O4L3l0TiOL6OD1KXSkjJjYHcVDvHC+68qRu19VRlmEc8x5Gb9qP24&#10;cWO0uCLZVhNVN7RLg/xDFi1pBAQdXK2IJWinmzeu2oZqaWRlL6hsI1lVDWW+BqgmiX+r5qkmivla&#10;AByjBpjM/3NLv+wfNGpK6B1GgrTQovs94ShxyByUycDgST3obmVg6so8Vrp1/1AAOno0TwOa7GgR&#10;hc1xMo+nEwCdwtn4cjybxx7v6HxdaWM/M9kiN8kx47xRxlVMMrJfGwtRwbq3ctsbsLhtOEelAnDB&#10;uZb2pbG1h8oV0Rt1YEGr/06p0IaVpLuWCRt4pRknFkhtakgJwmSs3TCASd+VIQiUCRm6cK5g3+sf&#10;49kyjufjT6NiEhejNJ7ejJbzdDqaxjfTNE5nSZEUP12KSZrtDFtLSvhKNT3xkvRNtu/ypXsCgTKe&#10;egh61jUAAIOEPHB9irDlcHO5Gk0f4VF42hurmaW1264A0m4fjIeD7qID3Flx4V1I3pT9ltHbTcF1&#10;Fz+exkXfY3M2AzfuauT4FBjkZ/bEWXD7yCrgoOOM759//WxwSyiFtgTUTU1KFqJNYvg5mrqMnV64&#10;G37FBTg8l9X57hz0lsFJ7zu4CTD4q8yLx5BY/KfEwuXhho8shR0ut42Q+j0HHKrqIgf7HqQAjUNp&#10;I8sTvFCguae7UfS2gceyJsY+EA1aBW8A9Nfew1Bxecix7GYY1VJ/f2/f2QPT4BSjA2hfjs23HdEM&#10;I34nQFzmSZo6sfSLdDIdu3f2+mTz+kTs2kIC+0BAIDs/dfaW99NKy/YFZHrposIRERRi55ha3S8K&#10;GzQZhJ6y5dKbgUAqYtfiSdH+YTsleD6+EK06xbBA8S+y18k3qhFsXT+EXO6srBovKWdcO7xBXD1x&#10;ug+BU+/Xa291/lwtfgEAAP//AwBQSwMECgAAAAAAAAAhAO4p57XnUw0A51MNABQAAABkcnMvbWVk&#10;aWEvaW1hZ2UxLmpwZ//Y/+AAEEpGSUYAAQEBAGAAYAAA/+EAIkV4aWYAAE1NACoAAAAIAAEBEgAD&#10;AAAAAQABAAAAAAAA//4APENSRUFUT1I6IGdkLWpwZWcgdjEuMCAodXNpbmcgSUpHIEpQRUcgdjgw&#10;KSwgcXVhbGl0eSA9IDg1CgD/2wBDAAIBAQIBAQICAgICAgICAwUDAwMDAwYEBAMFBwYHBwcGBwcI&#10;CQsJCAgKCAcHCg0KCgsMDAwMBwkODw0MDgsMDAz/2wBDAQICAgMDAwYDAwYMCAcIDAwMDAwMDAwM&#10;DAwMDAwMDAwMDAwMDAwMDAwMDAwMDAwMDAwMDAwMDAwMDAwMDAwMDAz/wAARCAlRB9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sHPtSYPr&#10;TmPzU3B9a8szE3Hf3p1Jgjv+lLQAZxTnBzSKwXqM0ofB2nmgBuOaKMHG7NJg+tAD8/L+FO2Z7VHT&#10;kfBoAQfK3PFDH5qRxt60UAFFFFABQrfNTsfL+NG33oAbQPn/APr0UUAFGcUmD60jjNADs4pU+9TJ&#10;BlqFZh2NABtb1pyHYnzUU1xmgAz/ALVLg+tI6gelL1/irTQBh+Tp+lSbqjxRUN3Aczk+tCuQM849&#10;aEOKO23tVN2AU/L/ABU7Py/jTCPNp1QA37vSlwfWkPElOzmgnmG5/wBqhDiho80xvu0FEg570wnY&#10;dvakMmymNLntQTzEmz/OaE/1me3rSKeKicsx2g4oJlqSvMPSmSnNN/5ZN6+tEfzhV7+tAEYGZGoR&#10;Sx2kHHuKlkQBvlpm0+taATRptTnj601Cu5uTUe3anLZo83J+7UNgTtytEcmE+Xn60Id4/u/Wl2bE&#10;4pGg/r/FTBzSI5pu5kNAS0Hv9zP8XpUU7MP4aQFi9DvvoJcrkmc/3aQfPTEOBT/4Pxq0yRGO+o1H&#10;SnOeKZ5nHemApYh6kjjyaTZv68U5RsoAJBhdq8Uq/KeeKa8me36UrDH+1QBE7AO3FATcaNpbqPzo&#10;lGBheT6igCPtUh/erQiFU+Zs/hTolUfxH8qAI0TZTPIPme3pmp9oprx7huDYoFoNxtTj9KAQn3lp&#10;y8JTXHNAJWI8EDdmno/FMfkVIn3KBjcU7etI+31ak2/7LflQAm47KH5l9vSljUuvT86Q8PnvQAwf&#10;M1CPzt7UULHtHLVoAPLx0oodBRtb/IoAaQwH3lpxky+R8p96QfOuCpz6YpHhON2aAuO83d1AFNkf&#10;YlH3ev4UBgF/vVmAHdJ/F+lPI2f/AFqYnFJuH+1QArMT603afSnbufvCk3/Ls7+tACU7a3rTcU0t&#10;jtQ9QJNoPemhM/8A66ch/d5+XPTFN+/92qUbANjk/Sjf7U4hY/8AgXWk/i/CqMxc8USHcPlFOfbs&#10;pgfKUS0AZ5nz06OXbuyaRnV+V61FjNAFhh5n8J/KmlQP4qb/AAdTSqwXqKCtBy8LT8f7tRRsXO3B&#10;xTwGP92gkQnZT9nOdq7fTNRNy1Lvz2oKVhxl2naRUPmr/tU/O5uaR4+aA5gDkp0puW/u/pT2PlpS&#10;eZ8jUCTsKJN38JpN/wAlL/B+NKxJXtQIjRvnok3K/HNNQn2qT+HdQA1vmHFKB5nHekzufjin+ZsG&#10;NvzetACEYpT8q/jTA5X+Lb+tRtIX/iH50Bccw8wZ705PlDKy/rTU7UJ87c0E8wOOtR4qSZ/3m3tT&#10;NxoJeouylSSlzRvX0oBaB3oo/wCWmKH5eg0Gv696dTXfL/dP5U48UD0I8UbTu6dqk3UZzQRoBYJ0&#10;FM3EU7ePUUjIrfxUGnMOzmom5kpHcocDrTqmUribDdmjFCJ8lLuNSIQR5PSnbR601pPLeigAoBDf&#10;dGKMZoPyUAMuI8jbWesf2aTycsA3zr7e319q0WOZKq30XPmY+63HvQtCXG5GhZjuJx25py5L5ywX&#10;0pllOstyytwGG9Qe1XCgFakxIHlZDx+VSwyc+9MeL5mamvOsPB4b1qdA1LP8P40iHb0qurbB8zGr&#10;ETBunP0px0NLg4B/vU2RT/DUyRZpyR/PQAm4oPmpknSpCDLTB8vXmgA3tv6U1f3kme/pT2O3rx9a&#10;gXJbcGx+NBMpWHlAjcUUmDnr19qXdWZQbzspW+8aQ8U3B9fvdaCeYHcjpz9KTf8AxdvSlX5etDpu&#10;+7xQUORGFPB2jnmmbV/2qKAAHDtSp96mSDLU5uPu80AO87nbQ/IqNB826pEb5M9vWtCeYRk39aNo&#10;RPmpzHP93FMHz/8A16B6BRtO/rTcL609j81TyjuLjb91s/ShzkUEbk44pdoqgGUUmD60tZgFK33q&#10;Sm7/AJ+9ADqbIfmp2KayZNEdQDcRTs5psp+SiIfJQA6EjZ0opsTFevFPfrQA3B9aXOaTr/FSR0AC&#10;bd/ej/lnQEBox8lVygCNtTcdpNOjkzTV3D0oJB6DbVAPY/NTE4pevenbPlrMBmdzc0SDd0oc5/hp&#10;f+BVXMAwjFA5pw+d+aVE29KOYA6/xUwKueB+dOTije27pVALj/ZP5VESEOAvNT7l9vzqLZht3ep5&#10;gBzu61DH8q881NKefun8qiMQYcbhVAK+PU01GYryfyoEe/8AiFKSSP4VoAXNAk2jnmm9Xo/5Z1PK&#10;BNQowtRo5zjv6VMnyfeqQGugb7tNCZqQuq9e1QmTcOOKAB49jNjmlRW+Xnp19qXeNvUdKSKRg7cC&#10;gBJuu3v6UGYD5f4vWiSXn/Vjd65qMDeNx60ASyfvI80xTv7U6I7F/wBr0PSnEN/EPyqlKwEef3lP&#10;MmJPun8qZuIb+GgbXbcc1UdQloKOZM/w+lBQZ2/xN1NITtHFAPmHdWctCeYb5Rz96he1Eb4b5f1p&#10;A2T1quYoWNSr/M2ae6YpnUVIDvqZaBHUjSEjvTlHlrjv6VJt96R48jdurQzWhEx60Kij+KnhMvTA&#10;RKF420ANbk0u7K7dv60pXY1CR4NAA3eo81JSsFKUAJmo8EmlU/NT3+dsrQA25+6o7URcvQRvShBv&#10;G5eKAHIelA5pqDEe6nBgGypz70AR4pxG5OOKdH860EZLUAR4qSjOKMZoAheP73LU4vtTmpI23ddt&#10;R3Pzbe9AEkfz0NQvP3v0o3fOq9qCoxuN8rjdnn0oxhf606T5c0J867TQTLQjziinPHTTxQASEg/w&#10;1GjMx2nIpznZy3X0pvmfPQA5myKbuZ/vBh9BSomBTnU5pgKfkozmmh80Rnt39KyloA9GANP+Wq9O&#10;8yq5gO6oooxWJ2DWYn1pcH1paKAClz8340lFAAOaO1B+bpxRjJ29qAAjFGKe52/e5pnmf5xQA8Ha&#10;Oeaap+akHNFACsfmpP8AW/7NFCcR0AGF/wBqjOaKXcEPC0AJRRRnFACYPr+lJn/ap/8AH+NG36UA&#10;Mz/tUeW26ho807C/7VACqfmpKKKAGuwX7w/ShGA70EeZ1pdgoAMH1pNgFOpr80ADR5owtOp3l02w&#10;Iy/lj2pen8VO2BTg80xzmlHUAAw3PNCcE0uD60jj+Lu3WgnlDc3pTcYqTrTXGaCiN+TTCNvSpP4v&#10;wpcjf0oMyESZajad/SpNqnoNtDtxQBHP8x2jilhPmf7P1pfMVutOdQnSgCNzxTRzQ/Q0Q8Cq5gJI&#10;4960kceRu70vyr0zTkcN1P5GpAjdiflxT5lLn5Tin7h6UwuwboKDQcv3aY7L5nU0ByZMdvWnbVZt&#10;xFAPUjaPy/4hTc89ae43yY5x608Q5/u0GYzZlKQuQvvUipimTDjPeqiAx/v0OQflxQ3emBiaoCWO&#10;U/7LfSnPtdPlJFRxJsp7jcvy8VPMAm9v9mnJJxUb8Jn+L0oPypVaAOaTd0pqgL1zTC5PtS4CDLbj&#10;70AOx+vShfk/+vUKSKr/ADHO7p7VMJfMTpQAN8z8UdaYZM/7P1oRjtoAHY4oIA3daVpf9mkB3mgB&#10;MU5OGpPNwduKXHz0AN6VJ5nyVEzFn4paAFViHprfONv8XrT360x9of7n60AM/wBWf71ER3J83NSb&#10;B96mFAj7R09armAR+BnvUghyOtBj30isSdoyKOYBuCGz3pHGf4f1pzyNu7U3cD2qo6gNeMbV60pb&#10;PRcU5j81M3k1nLQAc5puM0ON33eKcgxQA3OOdvP0pDw34U+QZagOr0AR+ZTh89R09OVoC4uf/ivx&#10;phXc/G4U/NJ/F+FaR1AUDzKCNtOxnpxTH+b+KgBjvToR8lO8xTR9/wC7UylcnlIZBtf5eKWMcUo+&#10;enHlv7tVcOUZuB7iloVMelFTzFBv2CgyZT5v0ppKg528emaaOaozJUOKVOtRxdc/eHoKkQ5WgpDM&#10;bfvc0nmZfnj61JJ1qFzu60Ey0HSzDYtQ+b/tCnNyaEjXdT0J5mO+0Rlacknmf7P1prwqvQVGiMGp&#10;BzExUCjvjtUIdt3y4P1p4uGg+8BQVcU8VIWxUTXe8/8A1qFdZP4h+dBPMI/JoV8fwinPEX+636U3&#10;yvegVhydqF7UK2AKcWI9KBEbq2N2eabnFSZqFzxQA/zht6U/5tnSq6HLVYRmkT+79RQEdQk+R6aU&#10;YU4fO9Ozs+9QaR8xtM3FBzU8kWxKqXdwsX3n/IUEy0H54ps15FAPnk/Koml85eDUHl5Odu5fQigk&#10;tfb4fM/1lOW4WU/Kxz6AVTKxgZxzTZoFIwrMq+o60Fcxc87zDuzipKyPtk1gm7crKOxFWbPxPaXZ&#10;EccgEi9Yj2qeUFLuXsVGZMf/AKqm3DbtzyegqOaOpDmGr+8TdUlQiT7PtHUd6kE6kUBzAj4NOqPN&#10;SYoKI8U4Rc7W6Ujoy9P0pVBT7xzQBgz7rDU5lm6xncp9R6Cty3OR81ZPimOZbdbiCHznV8MG6kVa&#10;0e6eWHYzcr0OK0M1K0rFymSRhxuYAmnkYFRT3GzbxWdmXoQXiM6bl/Ks+LWZrQqrx+Ygbr0IrUup&#10;QY+BtrH1aQx2zMF5+lbaGTNqw1QXOPmXpuHPUetWg+R1ry/WviBY+HLy1hupktTM+yMbn+dvQeor&#10;rNE+IUN7HGjyIQejEhQfWjQ05jptxb2zTCcP+FY1z4+021hlke6t1it13vKZFCovqTnAFWNP1y31&#10;GFXh2x7pAi5bOc8ipDmNGVA8fJqCSExUt7KUt428z5ZOhx1p8ckdzH37/p1oB2YRndH7r0NOMeKi&#10;tpdjMrfw9PepZlJRuf4anlCMrkYYueaAN9Qxz+TI6PHypwCe9TQsdu7tnGarlRIb2V/mFOzTd7N1&#10;FBjUJ1NTymg5Pmopyj5qT+P8aOUnmEppUnodtOxmmtCSOtHKDl2F/wCBUyRWRuPu+lOQ7X55p4Td&#10;1qiREOI6aeP4v1pyEr12mnFA/UUAMaPNJub0qbaNnWocY/h/WgrlEM2Ep8cu9N3ftUMx+So4HzJt&#10;/vdPaq0DmLRODRSqnH973FIeKxKClSPG5u9JijzP84oAMDf3puO/en5+b8aShaANB3r/AA05OF20&#10;uBn7wpOhoAa4zRHJhcHmjCk0yM/varlJ5h8YJFEg3dKcpbO1s/hQ7fNRylDSMybRxRsb+9+lNzn5&#10;vmo8xT/E1HMAvmfSms+Wpd676EdRVE8w6PhacjAtUbsTRFxU8pRJim4520gfdN93Kr0OaUq29aOU&#10;Ax89OPyf/WoxRUgNcZo/D9adTfLquYAWPFEnFOprRq/UmpAY7Nu+9+lJn5fwpdylfm3D60vl5/8A&#10;11oA35s54x60CPelLOdg/pSoMwbqAGyR56fLQ8fO3tStz0am5b+6KAGYPmbt1Txzq9QZzLtqZl8t&#10;f4aAEZ1/h/h6571ERhKm8r2oAjXrk1nLQCElhQI2Z+OakCben60RbkH3T+VAEcx/eUphIFK8Xly/&#10;L+tSLEdnXd9KAI3bP92mx/L1VvzpoUn/APVUlAEbj5KCcUAB+uaJY+a0joEtQPFMIKJwaeBhf71A&#10;JP8AdqXG5PKORlCdKdIpf+JR9BTd676du5o5SiNOuf4fSnJL/s0E7Nv+9mgsoj3Y5ocbgtB2cUoO&#10;5OPWmOcihfmXjiqMwJz04pvzL8obj6UYzRHytAAnzSYPA9TTjwN3em5xQx30AH8eO1BTy4/vL+dG&#10;KAodtuRQBHipEPz0EYoR1D0ACc4oVFjPU04uqU0fON3egAzxUajPyjgVIdw3cCmrwaAHE7KEVt3W&#10;o8Gn+eNlACP1pVKr1bH1qNly38VPZRJ3oAd5i0z/AFf3f1pvRfwp6Db94ZoAcTigR5/u0zO7rRDJ&#10;8lBSlYfIcf7X0oQ9KaD96hP9XQS9Rz9TTVTzKQOX+bvSn5KAGnMo3fNn61GkWHqYfu6NgoAbs+Sn&#10;BQaMqezflSE7Oe1ACl9n9786iYZO5v0pW2k96az5O3tWb1AH+bpxTfJY07GKcY6AO6o8z/OKVj81&#10;NwfWszsFziimuM0byaAHUbqM03ZQBNvXZTUOBTMH1paACXmijFGc0ACjZRQ7k0ufl/GgBKKKBzQA&#10;UE7W/GimkeZ1oAdTZBladnNFLUBVPzUNyaZu/wBoU5DztpgFFGc0K3zVXKAq9aTNHfbTenPejlAd&#10;RSYPrS7qOUBMH1p24bOlM31Huz2o5QH+b9Kf5vvUZ3D0/KnblpNWAd0poJMe75aR5KT7p2jpTUbA&#10;SZ4pvm+1RIec/Nj0xT91HKEtByyYpBJlKbnLfhUTIySbe1SZljavrTajjYuvPFNy1AE2Pk/Cjfu6&#10;haSN8pUTqxfrQBIygnpTcU1Gb7ufl9e9Od6AGuoztyKa53cLwvrQ/wC6f+9TUuTt27eKrlAkTgbq&#10;VdxHOPwpA2UxT05/3fWpAfio5jTt2R0oaPA+Xn60GhGwLHhsU51J71EDk9aeWIDUASbvk/Cml9w4&#10;4pMfPu/hpc4oMxUGfvcfWmM+TQAHXnNNwN/erSsAY8oc/NQT5fTbTpDg5/h9KjaIkfeoTuA5Jcdq&#10;dub0qPP7yly3rS5QHgb35oCZpmV9TS7ivQVIDmi+bdUTfOu01OCCvQfnUMnBquYCPZUkXEdN6mnd&#10;Tn+H0qgGD533dvSn9eRwaBLmjPz0ANxinQkLH8w+X170OcmiPlKAHOV30z+H7w/OkdSR0NORVHag&#10;BpXYOlG7mpHOEqMIG+YUANEm7rTpjUeMVMihupoAbjNR4p8iMnelziqjG4DS+Hojlyme9NX949OM&#10;efvcfSpAdvUJUZbKbh8poj+U7TyKa24+laR0C4oBPf8ASlVsf3aWH7tI6ipcbk6DZDseo8Z706Yf&#10;NQigVIaCYHq1M71I43fdpqjAx39aCQKY70pOwU3zGfsKI/3iUFcweb8/3acnK1HsXPU0sT4SqUrB&#10;zE+D60gKj/aoz/tVGgwGo5ihHJfpgUgG7o2KX+P8aWRM9OKkBNpPY0OeaegPrTXjyKAIw+771OzT&#10;XORTnU46VXKACPzRTYjgdKZNdeR8o34/3ajkvgtUZy0J2O37vFP+6doqkLvP3SrfU9KkSVvWgIyL&#10;E7psqFefu/NSGRn9KYJNv3anmCROY9gpI9x7VE2oJEdrA0sOowscBsfjRyk8yLGaj8pf9qiUfN/d&#10;+tBYiSqDQaxMf92oZXK/dGfqKsSurdOfpWZqGrW9kzQyTQwlRnB+8w9h+BoM5OxZxn5t3y+tCMw+&#10;6ufpXN3fimS3lkfzGhSEZZyR8o9SKydR+K9raTwtHKt5BNF5sc0AVsjrn5j6UGbkuh33zPFuVsd+&#10;tR+fhc84yRn3HUfhXnd58cLfSFkLSXU6yPuSJ4SsuOmM9K5n4pfHN/h94I1LxJd290lvZxqRFA6e&#10;awLfIuzOee5quVlcz6HtqXqsu0tj6jrxmnrc+b2r52sv2wor7QV1Wz02/h3yI/kzqFa33cl8K3Pz&#10;cY9K7uX48aRptlbvca9YyyMI0lZcbRJJ079BRysrU9MacKOThR1J6CoTdh5G2/NngY7153qvxejs&#10;bn/Sm+yxq3UIS23rkj0p3hzxdceL7aSWxjSa3tLjYkhk2h/xqvZsl1LHfPe/ZpMYznp71YsLtbiN&#10;mV1wvBBHSuW1u6vrRy6tIrfIjRAZxn+IGsqx8ZXdnqcd1vhuYztSYb2B2jqQPWj2Yovuejbldcrn&#10;B71G826Taxx35rL0vxJa61csI3ijfZuCE/dPWp7q8WFBn7zHYB61nJNGrqJlyWdSuMfrVKY7zz81&#10;RtcFQWLAYznJ6Y6/lkU6wdp1DcfN096UrolyuSQKSeh/KpPJIWnJEYQMnGeme9D3H+z2zTDmG7Eb&#10;rx9akWJfTd9KrzTjPuDimrdojqokbd3HcVOoRlcLq13Hcu1lbqKwfEGmu+7yWkiuNuFK9z710T3S&#10;h9q4kGcZPFDTWzRs1xNHHHHyFJA3n2PejUl3Zyvgz4kvPJHY6hC8L7RGs+f3dwp6cdQa7CJ/N6L6&#10;dD69PzzXhXx98bL4WN1fRaReTpKPPjjjlRwXC8DJPy5ql+yX+2JY/GbwjcrdabcafqGm3M9tNZSz&#10;RtNaSxKgYOEJUcfOu0nK89Krk0uaRuz6BePfG23n6VGp2FlH8PX27/yrIPjONdrSRNGs4BQS+h6V&#10;k+LPirY2IWzik/fDZJKx+fA6YOPbmo0FF3OwU7uRycZ4p0b4XB3Eg4PtXluh/F+88QOsaw2ayzZL&#10;JBObhkI6rg9/atc/EWS0Z5pWk8l4wsfy9XT7/wCNPlZbkkd/1/lTW54rnNA+IFnrTFWaEFV8wgHo&#10;PX+ddBbXkNzb+dHLHNB/eDD61OoRmmOkCsrfxLWFHqX9laxHayKuyR8Rc8t2q/qHiCGwumiys0m3&#10;P7s7hn04rivjN4svrPwHqE2nTaTZ3Vjavc28lwwKbkG4jHXk1cLsz63R3RulMp3NjBwQe1I1zHj5&#10;WXPoTXnvgD4w6Z8U/Amk65a6jfQRanarOsM0PlyKenIPNX28RWN7PEsN9buW+fO8DevqOeR15rXl&#10;QSbR0d5qG5/L3H3GKgAa5LsxUx+ueKr3WnSSBRbzSoZCBnqTkZH6c1BAdQt5N0k8IjXr5qfOfx6U&#10;Rt1Fe+5Q8cfDz/hLdKm8kWkN1CrPbvIP9W23rXjvhTxPd6zPdboljnt3+zzCOTcVkj+8gX0bB59q&#10;9+Osw27nzoXmXY54/irxL4sa1o/wg8U6XqENnbhtauEiMgjCRO7siskak5yEJJPYp70RVy46uxSu&#10;/GFrqeg3AWC1WOSUWzuwEfzFeAwB4FZmnftMXfhSOS3vLWZrxbyG2BMgWOV5DtC57AetdHoGheGD&#10;458d+F/strdTLeQahMgY+Y1vLEFWQnpncspwPSuD+KPwfkt75cJe3llfgR7YgitbMG6A91b81/Lb&#10;cY9wVr2Z9GeGfi9a+I7Ro/J8tuIwJDuwT0I+tdF4e8QxXl3PD0WMgbuwLdf5Gvk/wR4j1T4TXJt7&#10;2FbzSLqGQ2ZEO64t5md2KtJ12BeAOtaul/tVyfD+6s11bw/qF4twqNFqMEiLY8uFEe3/AFjHDdcU&#10;+Qp05dD6rkOy6x69KuxHzYK5nwT4utPHeifa9Pljnt2GT5bjbj2HXsa27KVmm8vP096ylGxKutyv&#10;4hspZLbdC+GT5lz3PvUmk6supWgKIyzK2yRGGP8AgQq3dx748dvWsjyPsDtJH827rk4pIDWeLj71&#10;JbzqV+aqtvf/AG23VlYfOM8HtTLq6NuP4aNCuY0BJu6fyoY5amxR5jjZWDbuuDT03DtRoTHUVOBQ&#10;vyjninE4qNvk+82akFoSfKe1NYfNQh4p2aAIgCe/6UpRhSkbunFMbcD8v60FcoSPsGe1OVPMqOXl&#10;VWp4m3/db9KCiC5tsD71VHk8h+K0iu773zVFPbZRhtG71quYmUbEFreea20VZDBTzzWZPE1kfNXP&#10;0FXbW4W8jRl/i6+1Z8pVxxdV6lhUm9R2qOWLzKdGNp55qQHU2RytOxUbrz/FQBKi8bqRv/HvSm+Z&#10;8lO+0Lt3VXKEdSKQ7hkdfSnQxYG7FNDqXqVXwjVRPKG/71RyD97TsfJTQxfsaCh0Q+WmvGU6Ypyy&#10;YpHf5KzAYseFp2W/2aGfzRkcR/rT1jxWhmMJxTOB60/dtTnaaY7ZNBoIoVPWpfMx6VFmpHDHtQAS&#10;SKycEimpM3zcU3NSRcVPKA7cRTtw29e9MkcbuophOH/CjlAmzimuc0NI3tTc4FHKBCzliuakSShs&#10;l+1OkLN0OPwqgI5j8u6pE+5/s+tN2bjk/d9KdD97/Z9KJaAMI9R+VPzxRuoRQE60AN8vcvy8N60o&#10;YP8A/rp8fC02RVSTip5gGys0fel3H/ZprybzytLtX+8n/fNS9QHPLs+6v51H5rf3aVz81CHY/wA1&#10;AAJWk7H8qVZMpx8tLncmV60zFADUk+dj/D6U6o1HSpKrlAjpwYSPSunNKsZHpRzAIg8x/m4+lG0R&#10;05PvUrx5FHMBDjFGDjd3pztkU3y2qieYcCD2/So5YMr1apcbvu8UtBRCvmDtUicCnE7evFG6gnlG&#10;yDd92mqPLepA2aaZ1D0EjXIPagnI5H5UYoPBoAkzTCGE33aROdtOnkw9ADZB58WQvP1qPFSebuPA&#10;xRQA1+TQqsB169Kf5JD1GX52/wB3p70APmby/wDa+lNAx15pzDfRQAx9u/qaQOpSmyHinKSn92gB&#10;yHBoYmP+7TcU4jzEoAGjzTt1N2tsznmmlsGgBr8inF9ifdP5U7aPWo32le+aADzDv+9+lSJwhqJe&#10;GpYXK/e529fegB1SI21Pm2/nTdo9aPP524GKAB+TQpzuqPzOcdqTeyvwM/SgCWPk014TnbTWfb1/&#10;SpGcmPPegCFxuPHFKn3qQvhqeh/3cVPKAkhpcH1poG+bmn0noB2/T+KjB9aSSjP+1WR2C/8AAqRB&#10;ijHz0bR70E8oY+enUbqOtBQUDk0Dmg/I1AB5mP8A9VNjFElCswHQ0AOozmjOaagxQA6g/J/9agti&#10;m7W9aAHUUZxQxy1ADUGKdvX0pMH1/SkPC47+laALsFIfkp1Nxu61mARnC03FGaf171oAYPrSSU6m&#10;uM1MZXAM/wC1R5eaFjxQsmKoBuaE/wBZSfwfhSoPloAAxc9DQm7Z/DTsfPRspNXAa+70FRo5qaXh&#10;aanH8J/KmAU3EmadinJ03UA9RqEj0odKdvX0aoXesyeUXq340ske5vl4oTrTqrlJI156fKKB83Sl&#10;CAnP8PpQo2GpAZsBo8pf7361IkeBRhaCuUrSvmmE4fOfl9Kkmiz04poj82tCSSF1xuxTi5jXbzUS&#10;/IGH6VKx+WswHSlTtw21fWl35qMBnXaRSocVXKVzDsf3gPwoM6Iu0q35UoOX/GmzoBUhzCPtKdTT&#10;WfNHlr6mhUx7U9CRm35/vU9O1N2YNCsQOhqwJWTceaYnXbTlPmfNUe5sbu/pSSsAz+L8KljO6m5J&#10;+bj6U5RGI+9MBsxx05oSX6UTIGHy8UwKCKrQBfM3O2VX8DSOu087jTD8lPVGlo0C4qDjd3pySN7U&#10;RxE/xUbAKkCMndJxxQWx2607Z89JjY3zc7elACY92oSQoKM+a/8Ad+tBGE/GgB4clqfTIjhafQA0&#10;fKnPNCHcvA20wghOtIkuD1oAHOVz2p2cio5BsXjp6UJ121XKBKDvpj8ilkOwUzcd9ClYTdgX5KHc&#10;mlY/NTTx/FRyjE3mgHP8VHTjtQSV/u1RPMPxvPy0xxkbqCWPfbS4I7/pRLQegg+dt1NcYWnZ3dOK&#10;a6lep3VmLmBHOaR9wO7K/TNNLMj8A08KJG60Eh5f+c0xf3b0+muPl3UAOcLjdUYO6jvt7Usigfdo&#10;K0H7qbu+T8Kb0pdgKUFXBfvUjlfU0Zw340jbmHQUAKjnbUmcVHinOMmgA2/P/DTgMfMeT6VHnFP3&#10;/Ju71oFyK4UP3quIVjbpn6irK5kftSMobrQZy1KyW7M3H8XXilkgZGyKubNy/LxTHTK4/SglRsVc&#10;v7UnmN/d6dfanSTYPTnOPrUIvF27m+VVxuJ756VEVcJEd5IrfMfXHPrVMusjblXb+Nc/4h+MC6Xq&#10;SfYtPS5jZlQF5Bh19R6nkfnVW28aa14hSPy9NsbOOYEKzNjkHBFa8rMdDsEu5o87Y3k29e+Kda+J&#10;rWeZ4W+V/UtXlPjHxPqmn6XqU1p4ggt5bGHfIBMD5XOP4FOeSB9a+YP2gf8Ago54Y+CHxDay1j+3&#10;mtZGjtpZ4rZ9oUrlbhtgLxx7uFwHwetVGm2aQjKfwn3frfie30uee3cyLeR4d4vLPmY9QemK80+O&#10;vi+98L+ErPXvtmm6NY2901u9zqHMIWV8Zb0xjjP933r5OvP+CgXge1/Zs1Tx9pXjrT/Dvh3wYYoZ&#10;7vVpJria8DybFhaDZ5xlbsVD5/26+UfjF+3pH+0J8NfGektrGoeJ28VWcunxLLIIbHQYZEZQ0cQX&#10;dvbKsVPzZHy7ONuns2XHCVJbn6d6tqsNjqN4sniqHUGjkIcworlsrgNkLjkkDHevGvjV+0zD4F8O&#10;zzaJYw3t5ZlGhmvLvyC3O3Y6HGeOwr5n/Zt/bG+IXi3SdS8SeKrrw34b8AaXa2OkSJCIzLZXiL5U&#10;t02T5phkyDy3BFc38ef2ovhii6hps3ibUvEWtXojuEk07THkt5Jw3IkaRgAv0ojSbLjg2nZnseuf&#10;8FG/D+n6Fr2oXR8QXdxplrP9msdKgW2n+3jYyxxK/wAojJA5PHJrzj4C/wDBTvW/GHhf+0PH9p4f&#10;jaOaSO+tri5M81u7NwqFeH25TdjrzivmDxt8VI/ihqkM00klpYJEyrHBGgWQ/INzY5zXEXeh29u0&#10;91pDQrcRy+a4CiNmcBSxOCRzXZ7A9Slgo2ufoZ4g+L9jqmjtZ6eJPtVw5YPC5aNFPQxkcMw/utWD&#10;8Ovixrvg3xJJpcd95000Ul2ZbiMq8c6ugQfLtAXBY/SMetfO+gftQeHvBPhKGT7PdW9wQsUdtAMx&#10;W0o+87k8kn0r3DwP+0nrN7p11Nb3l5JHHGqeVdsJkG4AjYCuBkMpGTyCPWo9izOVFLoHxE/4KPeL&#10;dCstYs4b6bUI5EFyJo5DMr3EZ2snzszBf+B16B+zF+11dfFfUv7Ps7u2j1SGyN/Mkt5JYb0/j3P8&#10;6qfTNfNPx2+Gt1eaxHLb3sMX2pBOqnEccufm2segIPQdu9eV+HvGNx8HvFUj3Uxnuo9gNvaTBGUt&#10;1yfuFfbNdccOmrh9Vg43tqftp8HPjfd6lpul6bcH7cslvuaQ3KXH2cA4KM3ueFJ69q6T4gapaRaG&#10;moRpeTXFs7OhtiwEMh/iYY6exr8b/D/7cnjT4ea9p2safcQ6to+k3gvrjQL2OLytTjVNpQuoyrDq&#10;h6A9a+yPhr/wUb8JfEHQtQ1TWb640u8hhF6+mxDcxjVNzoh6M0ZBwByazlhWnY4a2Bmtj0fxP+2L&#10;qHhbxdpsZ8KaksFjbfaNQlMzwwwo/HmsoG2TA5wSMCvWfA/7Udh8QvCi6t4XvNN8Q4Yhlgu/Oitm&#10;Ayd7KSygDnYcNivCtB/ax8P/ALTHgy80vTbdfI16HfBNcwuboQbFfzZFBypwrDacV4j+338Drz4D&#10;6vo/jz4c+IZdA0XXNHi0rWLLRUEIuUWMKkhDHDZEg2E4K4+XFckqfvcrM40ot2Z9w+D/ANq3Rfih&#10;ZTzaddXF9YabdvZXJjTbGsyEh1XfgsucDd0+U12Pw6/aS0PxBdavYzXlpHc6OVEyN8yqWG5eR6gg&#10;j1HNfB/w2+N8nxB+CNhq095p8N5dWSyPBDFiKDnp5nBZyoBJ65Jrj/BH7WGofCb4t+INLXWre4W4&#10;jglmS43LbXC4IILKm8NlRtHdelN0LuxX1WTdon6l6T8RrLWZpPJmtppNgkkjRgPKU8BsdgcHmq2q&#10;/GLS9Kfa/nSMreW4ERkKH0OOnUfnX5Ya5/wU28b69etp+qeH7Hwp4PSR5L6wh1PfqF/Irfupppwm&#10;PI4bbEORnnj5a6bw3/wU0svEltHa2tnJY6bcbJJLuVknN8xUgfMpUKhK4x1rP6pIX1OqfoNfftAR&#10;+TBbx2qTSSs6ExSjciju2/G4/Sud039o/T7LW5vD93NcXniC2jN1IkNqzRxwbjyzAeWOh6nsa/Pf&#10;4gf8FObrwLcX23wBb+JnuJUbT7O31R7KGzt1TDmaQ72klZmY5HHArwPwz/wUI+KXiLWdV0m+t/D8&#10;mgandoQtqszXljEANttvZssuQrHtkFtu01KpO9mbU8vn1P2J8MfGdPEtpNf6fr0OsWfy3e5CscVr&#10;HIdqxF22Drxk9+K534h/tY6L4QvIW1W4+wQzna1xclJY2/2kMZII5HI9a/LTVPiX8VPh1Da6ppfj&#10;K90m0Zhdw2sYgvLNnG5laSPy/mwvOwP1rxHxr+1n448V+C10O61Fb6yj1GXUZ7pwTdJMzb3Jzuyo&#10;ZQAo7UeyR2wyty6n6c/tIf8ABS3wjqnhC6h0fVdDeHR7+Sz1Rnty880K/fy45jb0wHzXh3i3xN/w&#10;pv44eG/E2meIL/UNDvLZ9RuoLC9Z1CSDcY5IiMb9xD887hnrxXw5o3xEhtbKWcEM1wzTS+7t1yD1&#10;rd8C/ErVNXfzLbULeeCNVnjzON687MkyEDHXitJU0lY6o4FQPuzw3/wWP0zWbK/u9Jha4t7LP7m3&#10;dXuLr++qGZQiEdgTVXVP+CkEcPw01Vo7fUFa4WNbS0sYokkjVnaRnkwCFHZipILcjivzX8bak2n+&#10;NftElxJMZGBYRP5mS3Xo2K6GDVri5jLRTSSr5eEVWbAT/vr5/wDgWKx5EaxwNNH0j4V/4KX/ABC0&#10;DxReWVt/wjs3h/VLgm6s5rmX7cqn7jLKdwBT+591vWvSNA/bz8ZTW1tPMLV7jcJlJmfO5f4x/C+e&#10;4Za/PPx/41Ph1pJlWbzgqvKI/lcRjk8dc1seFPjs95oi5vImiYBCFfKyBlXJA6ir5VexcsFDsfp9&#10;on/BQmPwZ4n8M3Men6l4hTV9PltfEltaapHY/YLhsMJ4oif353bRt9Cc7q+t/B/7UkNv8LdE8Uap&#10;rGl6PZayn2W1m1G4SNRcfd2KCRufAPyjmvwn1D4px3VlarNd3AmU4RlCrg+qnPHU9fQVr/DbxhqN&#10;roE2mR6jfPHLK91B9pvnl+yuerRg8ITg525zniojRUtjjqZdGW2h+1mu/tSeF/CWuNpOs+ItPW8u&#10;T5hew2b5+Adyx53bMEHIGORXiy/8FJ9Iv/HEehrousNYySRtfarqMDWtvCkb7VCxOAZAR1dcqP4c&#10;1+XXhi00+3+IHn69qmrW6zyeZuitEuykkSqqICW8xEb5s7WPQV6J4i8c3lrerG19davYKiqBcyPt&#10;8v7204bO3P8AD1rqpYVmay9RPuD4R/t9Rx/E3XfDOrarDo1nqBuLqG4S5aeSJ9zCOCFSm1YynzMu&#10;/JPSrHjT9tnwTp3gu6m0u/0/xbrVnG9tc2FpLG15fTbsi1Bx99gAWZsbcmvmP4By6Z48u7PS9P0v&#10;TptaksrmaFJIiu0JsX5XL8HDd6uaX8FpH8L3mqWOktceKre3MkyWMqzJHIi/Oo9W5HH3eetdn1eP&#10;UiphYJ2Z+jnw0+PCD4TWN9eQxtfAWoliR1maMyKpJLqSG2jg46V6P/wtS1ltYri3khmW5neONDIC&#10;Rt6Zr8ePgV+0tH4QtbfRo7xtDnaYSXMdyXjY7fvl5JOWkP8ACDgGvcJ/2vfGnhXQ7qbTdYXVLjzY&#10;00h7ywiu4IY2V8tJIq5ZuV+7t6VjUwnY4qmDf2WfpBofxEsdbNxbiaHMQEj/ALw7VRuvzfga8j/a&#10;8+DmufFbwvc6x4Z1G3gvvD9qrIlxc+TDIuPMkIUcg52sw+8dmB1r54+HX7eGmDWNKiEd3HdTuIr9&#10;Z2DqkhTAMaNgmMqCdqZOTXuvgT406f8AGbQ9cGm6hYX11YyvYyQtOsAgkVcsQJCNw28VhKjKJnTo&#10;zg7tHhPwX/b98P6Zr/hOxu4tQ8O6ld40a/stWtZ5JSzShTLM7FioAU7N3XecV9kv8Q/D+qWUz6He&#10;x6tFp921tJPZMsgimi4aFsZwee/NfmX+1da6dpXijWPFkGl6hqXiDVLqM3msR3kbWvkDiOCWM9XY&#10;8qU5PavX/wBhz9q/Tfhf+znrej+ZZq+iaqL57NT501xDPsCrHGu0s0Tc55x/DmnKi2dVbDcy5o7n&#10;1B8WXh1e/n1a1tzZ27x5Nmi75JzjOUXr2PT1rxHUPEkYu7azvNuyFlCLIuGiKuQCVPT7teu/s4/t&#10;M+H/AIo6pJosyxx6k0MeoacIkcPcwudmdxGMn+7Wj+1L+zTH4zlfWtOtZpLz7Csf2LO2C5kRmZY3&#10;xzt9cc0qas7M5qd4O0zgf2dfi5r3w8+L9pojR6QNAu7OV4vMncXdxMrAs+D8mAgOR2LCvrrTdbh1&#10;WOG9tfmVfncBs7PY+lfA+seH9Lu4/wC2NQsbVZNHjWFvNhjml0t12F42bcAgHqPvV6b8BPjylhqE&#10;ml6Vdx3CabJb3F1bWyDeizPtZXJOwGQIeCeM05UWOpTcldH2XBcxzQxyKd0b557cdabd23mRbdox&#10;WGniPT5PK+x3EbQ3P7yNc9ASQR+BBH4Gt6Wfyo13KeBnkdq4+Vo5uZdTEs5pNJvI7VlUQuPlY/3v&#10;T6Vo3UG6Nwy571n+I7CTVImaFtrK3yY7VJ4e1N9VtB5pX7RGdj4NAcxNpTyW94sbI22Q4T3Naw5G&#10;e1c/4itGltVkz8kTK5K5BHzdqo23xVttU0dL6QTx+Zc+UhdDl23dQO68Hn2paiU0jqpj19qiLn/e&#10;+lYyaw1yizb2jEhwABnNWrPxJHdDy2hbzIzguAu0n65pcrDnV7GhHLu6HNToysfmH51D5bEbmG01&#10;JGpfsakoHZm+7mmIxQbmzU1RzcI1BoV5trP8pIqzbRKicZNVIziT+9V2LlOOKCYyuMdyD8vP0puw&#10;j+I08jLfNx9KY7n3oKlqNnX7SG+6renasme/bSJcuMQ/rWtj5vwqDU7Fb60aNtufU0GZLDIXgSRX&#10;3KehA61IknGO/rXN6Dq/lXzabI+1o/3kJY43D0rokHy/jj8aOVFcxIklNk5alSH52+X9aeMl/wCP&#10;86nlKIUG488VJj5PuimkYO6nY4zVExYzy2V+MUrnJpyBgeq02VRGdufmoKAc/wAVEdCxbn4OKcVC&#10;LRLQCNxmShmYvjbx603zPvU51Z1+Xy/yqeUAR2B24GKXzfkqPf709Iv3m7+H0qpaGYOQU6U3ym39&#10;BTpORxxUZbH8P60FcxJhd9P/AOBUyMbqdj5KnmKGgqXod2XoPypxCqMjr7UEgdv0o5gGxJ5jfw0A&#10;sPl4ZvWlDCPoRSSH99836UahLQO9DR547U7euN1Md/Lqh6CRKTtqT73Wo4nz979KVnMz4HAoI5hH&#10;GWp0PWmIPn/ipxOyTiiWpQu4SnH3acApTpUKHjPepvvLxxQASHLU1jlt1Hkj+9SOwRWGefSp5QGt&#10;yMd/WkpU4TPej/WN/d+tLmAYh2vyqn8ae6gvSouB/DTvlxSAjJ2Uu4099p+7+tQxqzyM38PpVcoD&#10;qXPzfjSUVQBQz5WimpwKnlAkQYNGP96k34pc/L+FHKBE4ZG4xTxyKc8eVphGTt6VRPKOQ80nempw&#10;KPM4/wBr1oKFHJ+aidNicUmf3lOU+Zx2oJ5iNefak8nA5GaWQbKdv+Wgkbx/tUNEJI93zU4IDT0j&#10;XzN2Tt9KAGYVQpC5+hppiDN82409kGdo+Wl60AQ7See69PenZpxORxxUbx7X4YfnQBIyk981GSyv&#10;/DUmdo4ppIkPTmgBPM570qnGKa/r3qZE2/eUmgI6kUqZfhf0pEi+Sps0i8LQAz/V/wC1TzyvHFMf&#10;jNSZoCWhGOajCBnqQnP+zTRHubjmgAm+XpzTV+QbmU05kYt90/lQDvTmgCuzlumalQcUzJZ+NoqZ&#10;eDQA3FSIqD0pqj79NPBoATPz44+uaDzyODT0hWjYN1AEZG5uOaahwP4vypyv5b03zPnx/DQA0fOv&#10;NOj5jpuP3lTKmwcUAGeKbvok5O0cU3yv9r9amQHdbsdeabijy/mp2PkrE7BmW/umpMHHX9KYW2jl&#10;cfjTYJVdtpJoJlKw7FOVmB6Glxz1pcZG7vQUGd33eKB8vXmiMgjpRQA2QZWjb8n8X5U7a3+RTd2P&#10;71AS0CMYWlwfWjB9aOnegBnX73H1p25vSmtxt707P+1VcoBGNvWhBijP+1TqOUBsjbuny0wMVbce&#10;afJxRkHt+lHMAv8AwKjB9f0pPfvRj5/4qkBjfdp8bAL1oz/s/pRu/wBmq5gBQP8Aapf+BUtN/wCW&#10;lStADaPem/8AsvSnZ/2qD8vVf0rQBicrT46Cojoj5oAXr/FS01DinUANI8zrRu/2hTqj3D0oANp9&#10;adGMLTafg+tADHGFqM8CnygH+9SkK3BIAoAETFGaBzSZ4x3xQTyihPLpP4vwpc8U1nG3qKnlDlHZ&#10;o8v/ADmkX7tLik1YoilhJ296iXnp8tWs4FQeX9KfMTyiIcNuxT2TNMUYxTlj2o3zAVJI3ef9qjHG&#10;7vTs/vKGPy1oAQnLUD7/AM1NQqz8bhTnb5anlAbhd/WnDjr81Q4pUc76OUB7jA3U1EZl5p0z/JUY&#10;fK1QDomIp3Q0bvk/hprxD727mgByH/Z/ShyD8uKcoxHnvUZ8yHrQA9z8n3aYWCnbjileSmbXPZfz&#10;oAHTBp0SMvemAY+Y81LDxUvQAI3dOKa4yaUy/O1LuqgI9p9KdMQe1Dk46Go5AQcZ4oANw9KkJ8xK&#10;ah+RuKafkWgB1SeZ/s1X3n/IqTzPegBJjztpcL6VGxyaEA2d6AuK/DUqDmkA3/8A16RFOOtaXAdJ&#10;wKGHzU0SZdd1Sbge9TyiauQ7m9KJP4qex+ajcH6iqGMkPyUZ/wBn9KVosmkz/tUENWBP3nWh5Kci&#10;ACmhN/WiWo+YIz5v8WPwpr/6ynEYT5f72aa/z/7P1rMkCMU1RhqcH2nn5qGUtLwM/SgrQcFU96bt&#10;3nb2oX5Kb5lAaDcc4ozzjv6Uvl5O7b+tNdTu3Y/SgegjSZqRDg0bVHajcPSgNBHUYpD8h2ilRgy8&#10;j86QDNA7khO3rRupjHe3P60qJhaBcwjstPzmP736U1kyKbJc7BtxWguYbLx93iohJgetPlc01I80&#10;GfMSK5ps5ZV3DNOB+9UNyu6B2LHavcdKrQqTsZes6rHp6vNM2FhBZufu+ua898ZfEuxe3mma+W3s&#10;LZTLf3UriOOzgXo2Tx3HJrzv9ur9ohfhB8LrrxFa2+palDHNHa21laBWmuZ2ZESKNW+Ujksx7AE1&#10;8X/tEft6Rz6Jp+hrFJohvpI5F1K13XlxsWT9+vl7uvO0EjGWx2qqcGyqVCVXY+lvFX7bHhHRL+x1&#10;TS9d0NvCN1Ckx1z7anlhX6MikcgbRy+OtYvjz9uDwtceEy2j+LG8bTXVpItlPY2k1rpdxJJkAi43&#10;fOgAPCkncDX5Y6ld2ui+KZtck3Ta9eNMqyO5l8iKVuUZTx838QA47V29v+0a2t+G7XR9U1u00OGC&#10;J4ormBGjGBC2NyonzsXC8HHU11exfQ7/AOz0fTfxW+L3xG+H3hVbyx/4R/TtMsbeKSea6kj81sNt&#10;eUqzeZI25l2IAcY54+Wvz4+JH7QOvaz4hEPijxZqvia4kDXIuLlwwk+b5N+0c7fQVzHxK11vF2pX&#10;Hm3l5eNPHlYWnMkbJjbwjHaegPXqRXm6O7vvkbyxbK2xmO3K+h25raNPuejRoqG6Oq+J/jM3kti9&#10;vNcLDHKTNHnMAONodov4iv3hx1qs/jprODT3tv7XnvILR3upUVdqPvwuVOM8c/SuZTUILi4aNpFW&#10;VUUxBhnDj7xHox9TxWvY6zZ2MP2dVaR2XBEaF2I9wK6IwT3KlZGv4E+IesJ4jvNSXWtUt/7RiW3n&#10;tImAhmiVtwDgrtLZ7ivq34PeJ9B+NLw6T4q0+ztb+1X/AEK7RzDMv+8V4NfLPg25ha8jjRVWNmyG&#10;cgOfwr2j4fXthBeRXErXDPEMx+Qdwjbb1yPur7mtvZxWxzT3uYPx9sx8N9eurdLi1uIZpv3U9rGR&#10;sX5Wxt+tUPh08fjiSa2WWaw8tGl81ogGxnblQeg9zXq3xH8E6Z400O1uvOaa4t5MmJsDcPeuA+IN&#10;udK8LxT6bDa6bJbweQ8ot+JBu/jPf8K0jBMqnJ2szgfGdnN4d1S8hguXuLi3m8xQ33PMVfkz7HvX&#10;p37HH7ZE/wALdd0+217SV8RafqLSWF3HNLIdiOQw53fw+WFDehFeCyXDa9ExuIRNuOZMrtEg+bt1&#10;Nb3w98YLoOqJdPGZ44W+6y4/4B/9etPZroXJpnvHx5+NGpeIPiRfzQxRafp8r/6NBHnbHHjPl5Pt&#10;3rlW0LWvGXh5/F0tnGuiG6W2W+lmT99Ns+6vy4P0FR6h4htfEsf2q6hjW4zjCfMuev8ALivXP2a9&#10;f0W+8K3XhHWLN73RdQaS4+xSK3lmZfmyvzZB28cVpKPKrEv3VdHk/g/SbzXNZbTfs25rh/3fmOix&#10;sf8AaZyAq/Wui8bfBfxl8L9R/s3xFp7aPMgEnltcJNARnIJCnHQAMM8HdmqHxI0HT/DfinVNOsmm&#10;tbF5mjijLH91Gz/L7givePBuor8cPhdNYtvabT5xJPDI24X0eclSy5KxkKxx1INTJO90FSTWrOc/&#10;Zx+PFr8MPiPNoYmkTWtciWVWEEpldPmLOjY2xqAQDtyBkV9XePvGnhP48/s96lY+N7x7W30LytSs&#10;5pZQkt09uVVREucll446NtNdDo2o+C/2hP2Y2XRYbXRdW8IvDMWk08R3E8ZkRJoRkbiT/E3Q9q+R&#10;Pjn4ds/Br6la2OvJr1q7x3VpPKg84RSW6TFsA9NshTG7+Ansa4ZU1Odzg92pLQ9T+F3xq0b4k3Nn&#10;pEBh0tY45rcStGF87bz55Tsu3j0ryn9p270261r+1NIvtPbbOkKPbwiPaqqwYyOpLM7v3HAFeNaN&#10;8X7fwdfTWMLXS3ErhT/o8rRN8uGUMBsAzx1qbWPiFD4j0m4gcRyTOPm2fdH0/wBr2rf6vrc640+V&#10;3Q7xZdXl9osdy7CSVoyTKpDK4O/APy9q8f0DxHHa67Itxb29z9onKhnCI20N8oAxhsbj930rtDfS&#10;WXh2TTw0YjZ9xUgkqPm4B/GuXi8Nedc27AlfsjO0bJgE469av2Z02PVbvUrOXw9CbiZbfkZVAd7K&#10;e3Nc/B4nsdE8XzTW8MardS+ascqmRc7VXqcVw15rs88MPmq0aW52nc2MkfdH44P5Vm3d5NZ65b3x&#10;MjW9v1QAtms6mF1uik23Y+mPB9xcaa+2KSY28M889vI0jNJhn+Vtx5+52xXmPxa0DTfAfjmazs2X&#10;ydQhjvTzn53Tcyt64PpVnwd8fI9SiuFsbSSOO1Xa3nRlT93tmuQ+L/i231u+g1GGZf3gXMG3cinb&#10;6ddtedOPK7G1O6PKvip4kk0+JprZQu2UKnmSsEYHp+dcZa+I7rRb5mjkZrdn3kMPMG7du7n1B496&#10;6T4iai2vaeYdo3mRZAysxZQrcDOMVyKW6y3LIoAMg3jacBfzrFxk9jeR22heMJPHE8gm1KayurO2&#10;M6YijMbmP73G3d/49SD4r6l9jjS3ZIY4WxIWG4zn8OgriNNuX0nXBIzfLIhibPy4B+9+dbl7L5Aj&#10;kLMBIN/Efy040ruxLqWLN54tXWNIuLe5kklLIwO35Wb+Hdlc9u1ZXhnxHJoEiW23KrwPYetMk0v7&#10;bfRtG6srLuO09vWp73SVtYv3yq0mc5J3cenFDoO90Eqh0f8Awln9pQ+Wrb2iIAy2OT0rpvCvjw2l&#10;gyvJ5WG+dg+Sren0rzTRQsU4d9zSM27C88jp+ddNaeELnUdEN5bR/KyDcM/OWPQ7evY1rGhLoZyq&#10;HqHhTVNS1rX1lhDzMsmZZM7fLH0PSvYJ9Rt7fT7eFZY5mj4MbkAp/jXzb4OubrS4oY2aS3ikVQfm&#10;8tT9QvNe2eEtQXUJkEu5wQz7sc816VKjLqc8pnp3wV8dW/gf4gWupfZWvGSLyEET/NGH279rNgD7&#10;vevr74GeLfC/xE8S2Or3FvdX9vqEU+nvBLcLbRzPGvywg8AlNy7WHXvXxLHJatbR28UeFj+6wOG/&#10;Gu2+EPxv1DwfdxaNf30l3o9tqFvd2AkWPyrCOJlZ4wxI2F9oYyDLdq1qxfQ4sRTlJ3R9u6X+zxrH&#10;h34v+JrhrDwzeeF/EllbRxaRrUzXVxpc6PuMvnqqH7vDDt3rjm/Z3uvDHjS+ksfDugadp9xKRDa6&#10;Vq5uDeRhsFiH6PIDnaOQK9g+G/xc0/xt4S0/xDDb2W2SQLLbpcFVl3bSWjEjg7fLB56ZBrc8U+X4&#10;j07T77SbdbHUNSVc2cbRuwUMoILxkhRjnKZ4rk5mtzzqdSonZnyrffs56FJY3M15bXv224mkb7RJ&#10;J+9gy249OBtyMf7Jz0rwe/1/Vv2efirLeeFdes7y+02Mrcs1pL5NyGOVYiTcNyNxv+8R2r6z/aC8&#10;OappoZfssNxvxKw8x4ZrQIMF1xv3KzqAF6kGvEPF0Fhd6hPb30Nr/wATFJZGDYLIiddpHTHvV01f&#10;4j0sPK/xHhnjH4vax4qsrdryzso7qKAwXNwsXmtdE7syHdyM54OPlrnfDfiq+h1FZ7G6uEubNhGp&#10;jd1Vk2KrFhu5IbkVPf8Aha8sY2tnjZvs4CHnnnpmsu88O3Wl6f50bb9wy8a/8sR9e9XKCR3Rij7E&#10;/ZR8Y+MYf7D8TabNY6ja+HLtdOuLd4me6v7fy87VKt8rYPyseC3Sv0s8EfFXS/iTY4Sb/TLfy1vI&#10;kkDTWzfwFsdc98V+R/8AwTv/AGgL/wAL+PtQ8MzXTX2n3MAuxprABmdTt8+GX72dpCbcds19cfGC&#10;8GteD9HvPDut3VrfLJHB5NtfmPylLqxaYxbdyMoI9Vwa5K1H3jxcXRbme1fGz4F6b4P0vxJ4isdJ&#10;u9TFxCZry2ilMn2/7qt8rNyoHUDkV8ip4Ut/Buu6h4s8LaxpieF9SmWGa3s5XZrGcBHaG4HJDtkY&#10;JwF+avtr9mb9onTPiT8OIdYjhXzbORrS9sNvNtOvyOQG5G7Zu2nqGHrVL4nfs5+G/EOpT694WW00&#10;e91q2lttbtXbFrqysuV8xehYEj5+OBWak07M5adTlfKzxn4e/tvXsfha8udeK2dvpd/b/wBm3Vh5&#10;Xky6a6Quyn95+5YOzIS+MCMnvX1d8J/Gen+KfC1q9hqMV5E0YeLad2zAJK57kAE49BX5a+L/AIaa&#10;h4vXWPDLWl1ps1lLu0We5KhNWQPhYd3UggOQWHIxW7/wTz/bS1X4PeKIfDHiyW8i1TWPGK6Pp+mX&#10;Nsn/ABKIAiCJJFU42Ha8m9twAbCk1VTD3Vzoq4W6vE/WBbuRINv8PrjmuU8TXK+FfF9jqETXAEzC&#10;G5Pmt5arJ0b04rr7qNbmRriKaN45HwuwgrnJHb3BH1BrD8Z+CdP8baR9j1ATLHIyvvjbaVZW4H0r&#10;zLa2Z50otF28aa+tdsWyT7U2F2NuXHrXy/8AGT493mj63r1rGgt7fSdRg0/7Tp8ZlexlyJUU4yAC&#10;vUn+8PWrOrftB6l8NtW1m3vdU1DT4bOWWOyhaP8Ad3rqpYMueT8oJwOwJrwPxX4w0/xt8GvG/htN&#10;LvtN1DxNejVLo28jefeoQWNxHJGy8qYwwLYbd2xWsY3djWFFvVn01+yR8cV/at0e61K1jl0+KPdE&#10;YA3mwpdLI6S43ffUFQBtrph8XR4R1PVNI1CaV7zSpBKybNrrEeAQOrZr80f2Wv24fE/7N3iLS9Nj&#10;u9Fm0ax1qGx1C6mEgnvraWTY7q0jMqNvZW59G9DX2p/wUS8eTfCf4pfC74lW8bzeF9Rjk0rXzCqN&#10;JLAwLrtUHgrg8rnGKJR1sjZ4VKa8z608DeL7Xx74M03WdOMb6fqEPmxGP/V7fTHXd7VsQt8n8VeO&#10;/snM3hBPF/g0W91Z2Nnex61osc0gkV7W5iUkI38OyQPgdhivXo2KRjdxkZGe4rnlGxjKNnYsM2XN&#10;Q3r4px+ZuOC3U1XvCFh5JNGgcxHbn56uRPg1m2wG9utXMZG7dSasStCy4ytMkJ9qhkkKyZBbb6Uf&#10;bSOqg09CuYnGTH2pNqqvzDNQm93LtFPjkwMn5qkkwPF+hCS9ju7YbZoV++B1+X0rV0G/TUNLhkz8&#10;/wB1x3z61POjPA2APxrnZPO8Na+uoIzeRP8AuJoyflcHo3sapAdZmoy+7p8tR+b8/wB1/Xp26fzp&#10;4+b+KpK5hZJg+1QMj2o8zA29qRYs9PlpzR7vegFGwzzKkYK7bqhZG2/dP5U/B9aChydaY4pycR0r&#10;ctRLUBuwUw/JT8H1qN/u0BLQbkSP8wx9KlVWi96NuRu+WmOWolqZg33aYPnpwRjTc4oAmQ4pT8v8&#10;VRE7l4qSMf3qnlNAQYpsw/3qf0/ipHOTUgN3qO1NA3tuNOeOjNahMJCUTjFRbGZOakfhaZJJhaRm&#10;NIMZ607zNw44pr/fqRE4oCOo3zPeneSxjx39aYy8+9To5B20GhGY9nSlDOu7O0Uu9qY67X5XP40D&#10;0HoNzc/xdaHCk7qQsQtLu+f29aCOYFQJ96hjn5vl2+lDfNTQpY7e1BQ3FO8xs7cClT7tKzqe3zel&#10;AEdB+Y8cUUYoAOtGKcn3qMEd6AG9aCMU5OtOAw2T83vQVoQvyKdTeklO3UEjsf7X61G4yM06igA3&#10;U3ZTUG7rxUmaAD5umBn1po/drTkOz71IB5goJ5RGZZO9AjUvTvKY/wAIppO0cUByh0+7zUkZ5qMn&#10;ccN+lOJ2CgkbN9+hP94U1wPemx9aAJCxHy/LSbh/dNI3z03Z82cmgCVUxH9f1oJ2jGOfWiP5/l7L&#10;0NLnFBXKMePNKUI70eb7U2YtQL4Q3/PSCTb1+akc/co2UCHCYDqM0SS4P3v0oxTW4fn5qAeoNL/s&#10;0Fmx8tO2g/3ajllEafeb8qAB5WHRc/Sm78dqBJ53X9KVxxQA+QLHTY5vMFIJGdelPi2g5/h9KAHY&#10;owr/ADUnm59aUnFAA43LxUO72qQlgaaQRQA0fPuz09ab5i72Hb1qQgqmTkL6Yok/dx9FoAbj5vxo&#10;WcKP/Zaa0makEKq244NAEcsuX6VFlv7pqabczfLgUlK1wO7/AOBUmf8Aao/gpuKwOwJRvWq8YxNU&#10;wl3mjZ81BnLUdv4zTkkpvQUJ/rKCuYdvLHinYpqnjHf1qRj8tBQ3aT/FTZKCdlAO+gmTDzW/2aJB&#10;laYv3afn/aoCMrjc0jfdof7tLjNaFAowtO8yhzmmL92gAdy5waVVYUDj5jzTn5oAAcyU7y/9r9aj&#10;zj5l5+lN+U/xNU8oEm806oU+RvmYVNuqQBGG+mk4kpudzZHBpwTeNx60AGz5u1DvsHH60E447UE+&#10;Z1rQBoh3/wAP605RsShEYCgDd/D+tADScU4Nn+IU2WPKUwjZ/wDqoAXf7VISB2/Sm4+X8KcrCROt&#10;AEcsbN0pfOb0P5VIQR3/AEph4oAhzj+E/nS793ylT+VDt/st+VOjG80GYiybBxSxnI3UskCn5WPH&#10;tQB5cdBoI58tP71LsP8As0kwVkXacfjUe8jb81BPMT5pMkfwmosEv1qVvufeFJq4ajT8x2jke1Dz&#10;eWv3Q1MZdv3dwofkVBQ9iD2pnn7hyo/GlVcP939aVospVcpPKRbxn7wpXPl/7VIY9z/MpX8KVo81&#10;RIhcF+GAprnKY7+lL5Z3dKCnlcfeb1oC4nmeYf7tCnmmj5ZOafhtnQUFcoSH71M8oL8wyfpT3i+e&#10;iKPH8QoJloR7snGKUOW609W+bd8tNxhvwoC5Ij7U+bmh229aj2/J/F+VLN/vfrRoAzPzfhUkfJqH&#10;FPjVm6NigBakXqKjoMmBu7+lJq4ErKD2qLBAqSN+aGGeOdvrTAG701o/MWnFsGhDh6AIz8h20BH7&#10;Y/GlfrQr8fWgBPK/8d6e9JszUucGmp9ygBqQqE60bPkp29aCxA7UAM534/h9cUsmUTgCndI6HU7O&#10;lAEfl0iR4FKRg/d/WnVXMAzHmf7NBtQP4v1p+MN+FRh9vX5qOYB78DA5b1FRbKc6l/umm5/2qoTV&#10;xSCO/wClH/AqTftX5smggh9v8NBAIjUOgT73NKZFSPhl/Ooppt23JxUWYXF/j/Cnhju/u/WmIdj/&#10;ADULcZk27S30FIfMK4JkppfH8XSgvjtTJpTH/Du3dcUDuhUByw3cfWnBGNRpLiLpxyc/TrTi2fvb&#10;uRkY9B1oK0HOMmkz8v41FDdZkdSR8vAz3p0kyqzRv+7ZRubdxgepoJuh2OaUrsH8VIHYuyqVk2nD&#10;FecH3qOV2RQrbRnpk/jQKUkhzTqWoDMVzn5t2cVDExun+RWP0FFxJ9lXefl5xzTsyCZyzp8poChz&#10;uqmNYhhG6SVTKWyFHcVHN4ltYn/eXEcX+y7BTVhzF5hubI6etCHA4rPHiO1kk+WUzH/Z6UR63b6i&#10;7pFIxwcEEYqtCOY0HORxxjrXN+MvEX2SwmhSZYWWMvIzruXaOpB9PerGr6w1l/o5maNiNzMCDget&#10;fK/7dn7VVp8D/h7fa8Nc07T7ezmtoV87dNcXBmONsUI4Lkqw9MmqirjUXJ2R8u/8FY/2m9TtvFlj&#10;4W0vVJLGw0u3d9TsDEIZ0lcobaZZfvbsBiRjoa/O7xV8U5beZoZo2a4jiPl3LXDGdMnLYbry3PSv&#10;Uf2r/i1rfxp8cap4w1sv/aOr3CyxS+UqLsjGxYlHYDpk18n+Odbu9X8RefGpUEbUXP8AOvQikj6f&#10;CUVCFjp2+IEuoxrJF5cTZ+YIzLg+hIY81Q8NX8upCK1umnuIZZ/nBfonzfdPrXI2/n6QkkLbggbB&#10;x8xYf412Ed3Hd+GkvI9wkt4yZQrMCrDqenatqT1sXNtHrPhj9mdfCyXUk/8AZ90LxXa2Vb1XkJK7&#10;RkZypDEHb7V4r4h8NfZLvUokjkW7tn8mZYYiqrJ179uR+der/BPxot68cLPHgSbmm3mOOMhueG55&#10;rmfjx4Y/sjWJZmjtVe7XzwEm3lx93JweuFFdDScrGPtH1OX+GfgXTfEVtJa35+z3SsmxNi4ALPkl&#10;s9q674xfADw78Ktbm17w/wCK9WuES3iZrS6h8zf8v77a4+ZUPYEZrx3StbudH8XQ3SgyQSOFuGO1&#10;j5RYYwGI5+Y16pNr8fjPwoLeaRtyjAVjmZk29yd1ctSTTsU43KfhjV2vPDjXlvGtrFvDYjToBuyA&#10;faui8L+LVsizRs37zaGA6DHVfr7VHoesWdn4fk0s2ltJapIZdiod2W6n/e9+lZvhTWpbgtbvNOsS&#10;o0aKX3An0KgZ/GtYVTOUT1SDxrDJZLHJtyq/MWO3Py1Xj8btJZXEZ8uWKdFZlZNwz7V5g15cRMhu&#10;hskZcEJluat+bNFZNHG21mTK5Brppq5Jn+MJJpdRaSSCzjaNWCvG+AE9xs61T8F6VJq2o3kN15bw&#10;qVET52sT64rotH059SlWPa67kOT97OOtdh4W8GNbSbdnykfdxy7egPrXdTjYLjdI0G3t7aOSZ28i&#10;EbW45Y+tdz4Mms7C/t2Uo25Wct5m0ruXms0aCNLiaK9ZoWPQ5GfyrO8T2lrpVtH5TQt56ZeMzhuN&#10;vQkH5fxoqhG7VjU/aGh0eG9s9UtdTso5ZhHHdQB2ZvMIwBu6ZJ5xXJ+Cfinq3w41rzIbprNYysRI&#10;kCh49u1lYL2cMef4a5XxCdP01rdY2hjjkAYRwgDOPunIJ5FMFrFrHhy0uopmmKQh2VvvNnpkfgal&#10;RsdVOCceWR+ln7Hn7SHw30jw2vnPqlmupRJPqGJhPZjzB5TlAyZjXaRkjgkbmxXzZ+0zoem21zcX&#10;Ph7WEjt9Ld4YVhcG7khZspknjcvXPTHFfNPgrxnp/hsf2bqke+O4HlAOpk835vunkYFd14u8Vx67&#10;4bFvY/Z1WUeZGY2yYx6E965lTs7mMcLGMuZHjNn4yvP7WuF8l9qyM5Z1I/i7V23ha7t/OjuF2svy&#10;qwJ4LetczrMm/U5QNrSMWBwMAZ6fnUcF22m3GQssE7DzHeMGVh9N+4VdzZ02j0nxJpEmo6c1xbtt&#10;8ts43j5hXLWVzqGkXuP3m0u0OCM8t1NbmjeJUsrCTco+YupBbIXHTP1rV07wfH4nSO5lYLahVJVF&#10;Xgr945zQScp/whLa7fAwsnnuCXUyKiEL0xlfvfMay7/TjboQ3mYcgY2L36fnXqEvhBtAvd8OV+bP&#10;A27R75rifilodx4bv47i0aaS3ugGSRGHy+n5fpVe0KjHW557YeOF0DVLxvMjeGbbvVvmz9MfQ1ne&#10;KfGMni5i0MMjHy8KvUA/hWd44jF7IrQ+Wql9zSIckD0x+B/OsO6vJIAqQuYXDZ+Q5xXm1Ie8dMTN&#10;fU7ix1BonFxJH5u35xtOKu6LpzXt088ck0wAy6he3oKnurmG+ZmlVbmRuQHQ5J/CtP4WqbTXoZfK&#10;G+zYfunUjfjruHtVU4WFUdiDW/AkdxZJIwkXcuVGfmB9xV7StOj1Ww/smfy1Uv5pfd86H5+Ppyv5&#10;V6Br/h9brZJEyqsjZClhxXP678M531y31HSvJXnyZ0Dbvl/xrSNF3ucsqiZzcfhabwteL5kLTRkl&#10;4mRtykDqc/0rW8SWUN74aN8IXSYBUEUcJCvzjIPevQP+ESW/0KZhsW5tU/dMq7c5bneD1x7Vh3Nz&#10;9l0qZH48kyMC+AVdQ3GPTJDfQg10wpJbkuTZyngPwrb6qGVr5o7pmUrbDBYc46da73QNFj8Iq2/a&#10;qyfcDA44XA/PcaxPBtvbaZrWl63pbQ2c3mquowM7Ot5F97g/wnNe0+PdPT4hWwvIWNncXMcciygA&#10;KoaMMpC++Rj1yK3hGJEmzg9bhsbzTpJvms/l2KI8DDfjWT4W8eRvr8Ntd30k0sI2QrPtXfu+/nC9&#10;u1Z/iAXGk6isMyhWT5WWVs/N61yMdvLDrXneZ5LNypDBmQ/0rSTSFufStn4oiTaBIdp6+orR8USw&#10;2XhiG5uJJpJrgsjL18sbfvHHQe9eK6V4puLHcsqylVLDkHLH2rorHx1HqGhMkIKxyR7WRcnA9ian&#10;Qm7Pob9n39rG+8DDSbOHW7xU0+3SB0LtJHf7cDZ87fLuVsg9xXv2sftBaP4k+Hjaf4ZvPEGhstwk&#10;giWceY8gfJQMm3AJ/SvzL8q9udWkRftEcMm9S4fbtHJTb/tYIH/ATXpnwy8Wz+HLePT7rVLoRwx7&#10;Yp5QqzN/sEqcbf1rOpTiyPZRbufb91+03d2txNFcf6RcRqhjmmneTJ3btq/Nx+Ncl8bvF2heKvDO&#10;n67HDpqa1NA8d1FD+78uEtwMKpTf6jOa+NtS+MXiTR/ErXLX0clsrbtzRDzg4+6yDsh7Kea6bw38&#10;ebrVPC1xH4hkC+dunVrMhNkm3b90/L97nbmuaUOxSp8ux1k3iM3mtxyCQlZCYpMqfmz0X8PWtbTt&#10;DkuzP5Fu10zKWdTGOg6gV5MfGrajb2jKq+ZaJ5ZkBxuf1IrrPhJ8SJm8SRw21xaz3jIEUTNGQobq&#10;w3AIB7k05HXCJV0rxFrHwu8cWus6LfNYXVnMnlT26fvSoG4queAD719TfDH9vPRz8Obe31Hw9qN9&#10;4lWWY70VY0uR/CiA9G+Y/MeK+ZvitdjVfFqtDHJFII1km2qgwdmeGTIrlPFPiiTw9GLqML5ahg8o&#10;4aNdmeB654+tVKKbuZ+zUtz76+FX7Q02jfGKyvdJsWs9W8RXENrcPA7R70HRGjViCwwdrAfJ2zX2&#10;t4e+OGj634fFxb3Uf2yzm+w6pabgn2SUYDLJn7jFWUkLyQRjrX4rfAX43PrviPT2a6aK4kBnS/Kk&#10;f2Y69No/g6Dpnqa+r/hb+1Jf61bWfiXUP3lxYDbNZteSSrM0KkSFXcAbiEBy3Z/auWtQd7o8/EYN&#10;3uj3/wDbr+HMNxJH480eHUry+8N2K29lpVm+5FjcZGEPy7VAJJPIzXyt+2d4Pn8UaVovjbRdauNP&#10;LvbW2oygCJ9KmjG6O73K3U9Dn+LnpX3JefEGz8QaVpfiHT5lk0nXNOt7qVDiRFW6Xd5bHoVZSBkf&#10;dzXG+DP2KfB/7Tn7E3xe8BWOnbvEnh28lbw/c/8AMRcC3imiV2zhmMgaIN0KbD98EVipNKxnhq1v&#10;dkewf8Ey/wBr+4/aD+BWgtrlrbx6tJNLZNcwSiT7XDAzRrdTAfdkkCqzr1UvzjNfT00WH2lRIsfU&#10;jndX87n7F37UfjT9n34hWFt4e1OHRGPinTrfxRAiCZQmYlnfaTywiJU7fnODzt5r97/gd8RrL4re&#10;Hp7yzvkvlZytv8hjaWEHBDRn5lcHjBGa5sTQafMjHGUOXU+N/wDguV+zxb+J/hpYfE7T9et9Fm+F&#10;u2/kkuiI45w7N+4iUEAHdtbjJwHH8Qr40/ZL+PWq6j8WbO9vtXureO6tLp5Jrt1McEnkBUiULkKN&#10;zEgGv1T/AG3vB+g+PPg3qfhXxDpK6tpOsTWomQyYDOrI6DJ3cFtoPsTX4PfDbzItXutNF/e6Pqt5&#10;qV5Gkbj7O9nIrOBG5XIKqqgkjoKnDx54nZgFGVN36HsP7RngW2uPhXrDPFb3Vvr9nPfWgaTdHd7J&#10;CyKWT3B5HpX318dvi1Y/tH/8Eq/BPjjSLe3uNM16w0+PYYmaSxuVlW2uIWb7xCOJYnYD5tgI614v&#10;+1L+z/p/wv8A+CfXhPxV4bt7c239iWGnX39mN5ywahLKEc4OSAfMZvNTPG49xVz/AIJ6ajfeNf8A&#10;gkx4++HNrPu1z4f6rcLZXMyedlmMd9GY0X+FeUB/iyTWkY6WKqWkl3R9NfsZfGLVk/Y8+HviGbRx&#10;p1x4SuW0PXF+aRbiyhMsMUitJyrbhHISMnGRvr630qGOLToZY5C6yfOG3bgF9M1+en/BN/WPEF1Y&#10;fFz4V32tNrGn+INIPi3wxdTK0kaJORDcxbiMGJJFhIiHTzJPVdv2N+yv8Rl8f/B/S5GjVdSsHk06&#10;9ijOQkkLup2n+FDheDzyKwxFPWx5eIj7x6hub+9+tQSybpdn8PrSiTzotx7elVZmPmKFdvxFc2hi&#10;WLeLEbNtX86mRgTt4xTUVQu3dSlRHUtgPk4NM2fJTXl30nVOtVoA+ML6U4jdyOF9Ki+8+F4FJu+T&#10;7xpaASmchmz930qpr+mp4g8PXVsx2eYm0MvUE9CPpSks55oJZE2/w+tCsBm/DPxHPrWiiw1VYU1j&#10;S90U0Y6BRwHH94FeQfWuiT5fu89+K4/UR/YXimG+CsscwWNzj7496663lZ4tzxbVcfKf7y+o9qNA&#10;JN/uaN5Wjeodl7UZw341nzGhJnio6E4jpWPzVQAOV/GmO277vFG5m6Cj/Vv8vP1oAdUTcin5/wBq&#10;moON1BMpXHR80NH5x9KeE8umF9g3Dr6UEjWfy6bGGfqKc3z05Tt60ACrsX+Gl7daRCGfrRL8pyeB&#10;6Gp5jQJKVEw9Iv7x6Xp3o5QEkGKa5Bbp+NOba45JqLY33e1UEtRPM8yhoTI3Q/lUiqo6in4PrRLQ&#10;zKznyh/eqaAgbsjP9aJnyn3RRAMIaClGwzZwzd6j3fN941PIn3uabGm9OdtBQ1J2T72KeJg45pGj&#10;z/hTEiGdvy/kaDMcykIxzuPoKUMxT7tRxrn+9U33VoARDsX5qRZN3tQ/JqOQbBuoK5iZOuO1EibR&#10;uH1qON9y5HIqZzlF/wC+fwoKIZPm6cU9fu01/wB2f730p+0+lTzAJIcv6VEzEnv+VSTD56bn5/xq&#10;gHIcGleTajY/SmUUFcw1+Xoy1Op24elBI0c07Hy/jSH5DT3GYlagCHHP3f1qTP7rdxTNpHOOacgw&#10;u3tQAwHA5+YU5pVj7t+VIN21jgbfSl8kq7bjmgBySVHIQ33VxRIdwwOPanZoJ5hu0ZVcjdR5jDjj&#10;HrTcfvN1DuxO3AxQSDd6Ux7KUMD2p2aAI6MfLtoJxSCTO6gCRBgUj8iiNy4pdzegoK5hh4pnmbRz&#10;Tx89NMe7pQS9Rz7TRD8yZbg+lNyT6U6gBxZQabu+f+GhvnGT1qTb/tfpQBGiVHLH5hqSSbZ2/Sm5&#10;agJaDVTH3eKcg2/eGadGuaMYoAjaIvJ8pp3l0EbG3CnYOKAIgNnDfKfenxsyJ03fWgjc2TzTk7UA&#10;RvLn5qUPtHrSbMdqUqw7H8qAFCkn5j8vpTGkwdpXcKdI2DTN2W/CgCYwqe2PrSeVn1pXc01HIj+9&#10;QAPHTTDUj8A1Htb+9QB2eCH+9T93+0KjYbjxTvMWuc6uYZsG+nKeKXZ81HlfNQSDx/N94Y9KYg+X&#10;7v608MHfpSRzA0AP2UvTvTTJj0pWkb2oNAd1zTF+7QDu+alxigzlqFFOLKKbnFAR0EY+cjY4piOw&#10;PWnKNiUb/n+6K0K5h26jdRuHpRlv9mgoKTf89LjNM7M3c0APCeVuoQMO1KGDpyaXP+1QAv3+y0m7&#10;6UH+GmHhvwqErgPU/P8Adp2c0n/AqRDikAMofvTc07aNnamN92tAHl8Hb2oB8vpTPNK/e2mkDhl4&#10;IPFAE3ao805HIWmfxfhQABiXpo/dJTyuzoPyqNnYdRmgCUSYTn5qQnzKRfu0yHigB2BnHzU5FFG4&#10;7t3y0iTfNjHJ6e9BPKDfdozuWkywpuaNA5hzvz90U10+lOYZNDjmgkETim9KEmX3qRyPSp5jQZIc&#10;GkpWlL/wikzxUgN8zym3HmnSSbNtRzmnBhtX+L6VoA1k9y1OQ8U2STPtRIcruPzfpQTyhu+fb2po&#10;+d6dnjNNAy9BAbNsmPun86k84FOlRvLx0+b1oQ4Sg1Jt1R5P+zRUZIEm3PH1oM5ahUka7+tR4qRJ&#10;Cf7350AGM0ogATnmlkO77tG4mswGGPb1yKYfkqSZ9n3uahOB3NWmA4HNGwPTfuv8vP0qQkxp2NMB&#10;hUpxnn1pFyDty2KdRNtPZvyojqBGHL81MRnbTUIB6U52KvgdPWgCN1O/du+X0pW3L1Kjd056USDi&#10;lXc3PCn86AEdiTQjH/69Jn5M9/SmxqxVh2oAe7KTTA+85P3fSnlQKbtPoaAFaT5KdjbyzHNR0Ncf&#10;u8Y+b1ofkBJhWO7DflRnFQmZRJtzTnH7vPzZquULjnfJpuKCMUks6p/D/wCPUcoCk7Dtp20bOlRt&#10;Oxb7v6VBcS4GGJX2FUTzE0lwsR9aqXOqMFby4Wx71HEu5/mYmpmk528YoM+YpeXdXL7mldV9KmW2&#10;29JJm+spqfy94+Wkmt2j/PHSmSQLaKh+9J+JpJoCW3CRvXiraw7Y2kcHEOdxI4461j6z4mttKjMm&#10;7zAqu5Cc4x1H1FIJWW5cN1NbjPmcDue1U9V8WWmkQSC68pVC5GW3En04ri/EPxjtH0trjTdStYW2&#10;b0MobKcbfnB6c8c9+K+Z/jP+0xrXw1Wa4urvSdYs7Wy8+3M1wbTzHd8OGzu2EPyAueKcabexVOMp&#10;uyPqC7+NOnQ6jDbS6r9j88FohK5XO37y89/aq1v8e7K4a3+zXn2qzuH2+cmFgjccMpPbNfkV+0f+&#10;2hqHxf8AFGhz6d4wvvCthpdzFe/abO68ttXmVvniYlkbyk7hwyH+7XSaJ+3t8RPG3hzUtNv/ABVo&#10;Ss3lmN44C09rZNsYR+aZRliQ29u+eK1dCSO3+zqlr3P1E1X42wSRSfY5JgA6g4O5GI64boa5nUf2&#10;gGurC8Nra6tq2oWJAfTbKby52I/1aopbaN+Dhz8qY5r8qPGXxj+Kms2+oWyeMriPRbgs8NtaPhrV&#10;P7ifPnf/ANNTzXzr4o+LfjrwR8U7PWf+Em8QR2tpayTvGdYnKyXAbnfAG2bfmOEJ2+9Zuizanlc5&#10;dT9ntN/bn0W4stNvvNuoWa0LXCpeJNDYzh8G0YA8uCCDsyox1rrx+1tpEGk2moXFxFZxzR5e1vLt&#10;VuFlY7cR5PzYHXHSvwO8b/tKanqWrRalb6hMZAyO0jzfaN4UbZVJYg5O4tnHWtfTv2gdQure9uDr&#10;F1cXeoRqrGe4dnwPvN6ZPtVezN3lSfU/oOh+NNuda/smTUGXUpIUNtEPljucjIRG7PjnHXFUfEHx&#10;wuNG066X7VDeasQHitWlUSSnd8isuchfVsV+Fvgr9o3UW8MahcafqeoeTfIDHO19NNPFPlg3l+Y7&#10;GEBTgbdtczoXxx8aaQ9xHqPxC8aatE96t1Gkmovutxu/hw2cezbq09kjH+ypdz98tC+P9o0mmzav&#10;a6Patqkoto5ItQRo1mxllyxA4HJHYV3+kfEfQr79y80VrLsWT76uu1vunKZ4OOD3r+e34f31jrfx&#10;Qh1S/i1LXIbzUk12/wA61cRtc3US7Vl2f6osO+VYt6V94/ss/tsW/hLQNHs/EXhDUtHuY5JUivLV&#10;kMCwqzOsLbSu1d3V24LcjilKjY5a2Xzhsfp4ht7tXWGa3kTBOUI6Dr09K525+Ieg+ENTS01DUbW1&#10;utSlNvaxSuY/tEgjLFPl6DAJz6Amvnz4Bftc2PxYstNh02w/4RW41CAkaLd3EEk1tLjPl+ZA0iSM&#10;QCQwODWn8UPFel6pqOj6hfahbR2cMcsom8mT922xl25x65GfRhU8rPPdOadiv+11+1zpfwE8H6lr&#10;2tXk+m6UPNa4aGylvpGWPqBGrKzKO4bCj1r8xv25v2hG8RfDqDxHrWpXWs63eXM1h4fmj02GGG0B&#10;EMjLKTJvXIcguAfmTA5Ndn+35+0Y37T76Vo0eqPceE9Hi/0q04xfXfyEMJB96FEA2gd92a+OPjTo&#10;7eIYPKupvOWHAi86XhCNuQF9TtHNdMaZ7mDwy+KRx+i+L7i8SaN9QlijRm/17bml3NuOJDyK5nUk&#10;axnM28lsNtVZixZvQe/tU+jeD9Wmu5JrT7Oqw87GuAvln2ynzVW8V6FqMlndWMhjWFY90DxqUmR9&#10;v8LHgfjVantRStYXWNOk1C9WKMeXtK7pU+UlvTB717V+zh4U0mzslj1ONWt1DMocshlYdc4H3j69&#10;K8P0LU5LWzga62NcRopcgcF69I+HHieS/DRopFxEcAbTt2f3q2pSd7nPVMn41fDG68J+IrifTVe2&#10;iuJvtNvCX+aBd33Sw4NR+Atdk8WeH47PULeaLUrePcjPEAmf9lhnA+teheNr+yj02SCVo3ZT86g8&#10;s3oSfuivPYr9ftW2MrJ8u77iltvpwa7P7zOflZxPiPw1NpuuN5e2GEuS+4J8oPQde1U4dUn0y8Um&#10;baJlZVAPQV6N4j0xdetY1WP94ykucfwDqfqK818S6Wtm/wC4lWeWFM+Zt2cfQ1z1Hd3NYa7m54e8&#10;RSafqky3M9u1jJHiDDt8/wAvr3rpvD86LqJljVt2c8DjFeX6B4fudWtnkmheWGP51ZlBUD0BFeha&#10;PIvhjQ911JG275iRGc7fStKdupMka+t6o6SLiHzDGN2TIw8v6cfNWevi2V7EwmNVkhb7wOdx29fr&#10;7VlQeL4dVdYo2jjmkLI2VGJf/H+KbP4TvprWRoTb3DMPMjCN398V1UiOU2NP1m4iulkt5FtlU7h+&#10;7DZA6jr3rvtA8cyalJw8a7PnYgLw3oOeteC3FnrVlfSBo49kXTfKy102h6nd2Ea26faDC7gKo37i&#10;D0YnHT3rup6mfKekfED4g4EcMU0qtG+4hhIiEem8DFcB4r8etqSNJHcCONSobbKGJPpWZ8RvCPiZ&#10;9FW9dpLywaPy43S5Mi27/wB1lPOPc14rZ+Jru1iZpLhbjy1XAibAYf3T7e9Y4ipynTRikd5B4vuL&#10;zUNi3E0S9Blt24evtXU+E/Flr4fexW8u/Ot2Y2sTOeYAvRlHp8x5PpXiQ1a4eHcysvGz5fvVPHqz&#10;TwKGPI+Vd2fkb1rjlWaOix7L48177Q6yRsqyW53o2en1qx8Mvi4bO72TMqr5mFBfaNvpzXlVrrbT&#10;iKNm+WQ/MTkkt6fSug0jSV1JpIbhhjG+J2PT61Htn0L5T0XxT4mkgu1vGWMxsfMYbcZz0/KtzR/G&#10;Frr9rH50cMM3l7CUZju+auB1vzL/AEFrf7i26bCmck9+tca3ieTQdW2tLOyxvhwZFVsfN0+XP/j1&#10;P23cmpfoey6jrEmmXbSeY9zDnON2PJT+prf8N/GGbQ7QRpbrNESESUyDbx1z9a8dg8SNql9HmZuD&#10;tI8wbyPc9K2NFv5dMsrpbhkkjn2sm47gDnHG7FaxkmZ8h9Gar41t9V0m3vG/dmR9zWqtmQr6bq89&#10;8ReKm1iJjIyuGLKFdtwT6Yry24+IGq2bNLGzfZ2TM0Ttu3j2I6VzuufE6+vtRdWuGVY1ycpnJ9OO&#10;9OU7Dij0LXFtZCFZhGw6jZgN81cLqllGsjKOM9+9QaZ4+W5u3hZAzSLgty200t5LbwyqrPtwcE4z&#10;g1jKzdzVSsP8F+LoPCesxn7PDdMr4k80cbvl+cf4V0WjT2s/iSSW1G3zpGlUIMbg3UCue8OJY65e&#10;bY5FLqd5WRHKn8cV22leDltZFuI42Uqdgj7L+NaU4tky947LT44JdPVcqyrmQZbksOv4U7wlawW1&#10;1Nhl8uYqN5QEyn1xniuRtvFcllMysztJAQvkt8oO73o0vx9tvC22SM/wllww7delbKTRk6aR6h4e&#10;0+1bWFhkC/ZZo2ByD5bL6Y67vavPPFXg3VPBviO6068jka3t5PJWW4kG+RlJPyD/AGAQOeu010/h&#10;v4jLqgZfMljmRvlYyYUfjXdePfh7/wALu+HkOuR3xm1CaF3ukCorr987t2cIT229aqT7ES0Pm+a+&#10;XQ7wtbsW2Mj+Xn+H6V9GeBNX/wCEm+HsM0zec1uNu1xvcKAp6HHQKAPevlXVo5NNZo2O5FlKpluo&#10;V9oBP0B/KvSvgX4lvIvEVnYxGPymDLIXfDMfr0qZT1sRKPY6H4qaUtywktlWR8b2wdrH5vevMLyG&#10;XS9VVrpgokbICnOa9a+JM8nhy+jkaLyxdSbfLMZIJ9i+Mt79KydZ8HDxZoDRyW7LcKCYUPJAHXJF&#10;Duxxps5uz1a3MC7YwzMQjlkHyseneoJtRvLK6XbNCy52bW6fe9qg03Q5vDc/luoVZJCJJdpG8L0U&#10;g9OnX2q5fWsEzKvzKuNyZ6g7u9VzBKnY6/QNUs4fCsY2x/arWIRtKFK7iN2Rg+metYF/rl5qNuzQ&#10;3EawoNylF3M30rLt5ZtPaa3VR5gAWMO2NyN1P1qxP52nweUm/wAtlfagHTPTn2oepFrGPrXjC604&#10;QzXUckUcJkB2f6rIX5chcnitbTviDZ6pJNt3LbyN8jEeWf73Q+9S6FZf27bt9sWVoZi2F4+ZT0I9&#10;65zUNDOjLJbNjywQFxI20E9PmrONkVFne+CvFy2IaOPMnmDBGQI0O7qQeRVyKxaxdr8tcbZ5MozH&#10;bt9vpXmPhbW20TVgrSGSP6c/jXby66up2Kh2jWFxsRc/d/2vp703JM1jc6C4+L8uo6nHDe3C3DSK&#10;qsRyR8u3+LHanalfza3pU5ZtysGJYDPXpxXlF1ZXNndrMrMyyHGe6mreh6tcabrFv5kzrBcFFkcq&#10;MfgM0uY0ialp5nh7Ure+8y6VLX9+VVtjyP656Y9q+oP2dvGtv418I3UdxJ9qjleCZLUzESTo7bJo&#10;8Dke5rxrxT4CtNf+DEfijSVmvrdkLXCFFVoVHV19T7Vy3hLWRpUclrb/AGmyVm+dbdyrM2FOPYbu&#10;amTZHxbH6p+EPHWoeHfCepeFfES2+j6CYw1rFbg/OhBRUVTxhNuBg8V9QfsPeNvB/wAUPjnd+IE1&#10;i60XxN4Tsf7D1KxublILTVbaaJXjkO04dFAI+b5hID2r83vh78WtS+Nv7MXhPVfEUOm/8JVpSS6V&#10;fxqq7W8uZ2jkJC/6xo25PTKn0o8LfHxvg74kvLVrCzW4uHmgmmW32iRJkG9S2funfyOvpXFKLlsc&#10;EsNd3PJ/2xPAnhL4Q/tufFax8CzXE2gQeIWfS3ht3ezskWNX8m3kGQ6pKXUqSQm3AJr7E/4I7ft4&#10;ahaaLD4T1q+0mDxBNfT3cdzKfs8sp+clCjkK29MNgfcKnbnFfNvw0+FGl/GnU73wzbl7cXlncQ6O&#10;qskcIv8AYzwIzMdqB24UZK56mvDfBsz+Fb6LSfFFjJHrnh25Vb+2uBsks7mLD7wykEKNxGFzuDCu&#10;upFOnys6JUlOPLI/oE+NOsWfiH4fx+K4dwi0m8S7khtbran7tcgLjO4eZjp2f2r8D/ih8N9Q+Hfj&#10;zx1Z3txc39rfatqF/aXpQxuRIzuY2P8AeVerDgV+lf7Gv7WXiD4qrDp2qWcZ8I6vby293fmPy7RZ&#10;gu2OFVD/ACH5lUueO9fFX7SHgDUvC/7VviTTb61kl1C4uUDCR/3BKpuLJngrtAAI4fbxnNceBhyy&#10;1OXCU3Tm4vqfpd+xTrfh/wCPH/BLTw2tvbR6PNqWnW/hy9F463CwXYVFMgHaPaQ4UbW715X8KPh3&#10;J8AdO8ZabYabHpOm6lHJaLpMEKKlv9lZohIWBJZpkAf2Xy1+9ln7P/gkh4XtPhr4K1rwzdPZxWvx&#10;Uu/+Eu0CRZGjE6rHFbzRjszAxK56MQ+QMV6r4g8NR/E3R/jh4Wmj0+18RaLcx6hFJNbZ2xraLJHK&#10;pHYsGDkc5ZsjkVN+WVjlk+Wry9D5i/4JX6zNovjz4YW+qeKNcvJrfRL/AEu1s1XFjcWxMDLFKcY8&#10;2J4/kJPWSXPSvu/4OaBD8P8Axv4n8P2jTiOd1vEglwArOzM7Z+oUZ9x61+VX7IXjy60LTNH8nUdP&#10;W/8ACviXbdgXAjgdPNkSTZKVwpG5ZFUn5iigZ3Cv1w1fU4dM8a+GtUZrTbqcDxPMo+WYEI689Dis&#10;cXdu5jjo+9dHSy+baT7nX7x5APAp2nTLezFo8uQcHvVq5CyFt3OTke4qhYo1rqCKse6KTczc4INc&#10;Jx8xs+R+8p4g3vx+7/WnoyyDdjbUiJzWZpoUzaqO9NeLZ0GauMFb73FR+XVcwcpWWBssO9PNvirS&#10;QfNuqG9G2PjNHMHKVRHls9qUwMDtpiPzn+H0qbcWTafve9PQky/FWhtqunfKfu9PaofAF6qaBHYz&#10;PI1xYjyy5Od49q24x50QVuNwzz/n2rmLuzXRPFqyRq/l3HGP4VpLUDrIxvenPzTFlBxt+XPT3p+f&#10;krPlK5hRz/FSbm9KC7Rp0+lOzlFqihyj5qjfpup24h6a5zQAI60wAPJhcgU8oETPemxDaeaDMSQs&#10;G/rS7qc6iVOoqPy6AHdqB8/X9aM+Udv3qMfr096ABUAalLqfvEH8aV0ylNwuN3ep5SuYVJgenFLI&#10;ctUajHy9qcBuX8KooR+FpUO371GN3X9aa/WgmUrEjtmjB9ajj+9Um4bOtEtSRj9KcjgdxUDlt9PR&#10;9qfNtNBXMPl5pAdqU3fSA71ZaA5h7ybm44pWTA+X5vpzUOB8vWnMFU9Tj0FBIo/d0m/56GP7unbh&#10;6UAR7zt/+tRuLpTqN1ACLDuk67V9BUg5X8KarAGnr8gx39anmNCPPFOjcuOWpmMHbinow6Y4o5QH&#10;A7evNQ4+enYoxVFaBR3pdpx0P5UrjIx39aCRvWjOV/GnJ1oTcOwoAMfN+NLg53Z+X0pe9Ix4p6AM&#10;L7n45+lPPyrzxxSMmB8vFIHKD+99aQBJ8kdPiH7rcvP1ps/C0Qy7V2ignmGuGLbsUMOKJJMUDkbq&#10;A5SPaf71O2U7Z89BOKA5RNnlimYG/vT35jWmJ9+gJRsNEYX7u78aFDDtTn70BSe9BI48r/dpuB/t&#10;flTmi/2qjcnHQ0ASI/yfw/nSruj9KiO0f8s6Xzc+tACyMJZFyNtAGaZLgBTjn61Lu3f7X6UAR/cP&#10;zU7f/vUMA7bsj86KAByD2pqqVbJOKTfSxjPytQD1HLz7U5zxTV7UjzqRQAyQqfumpA+f4f1ppbZ0&#10;UN9KchKvxj71ADZJNkmNn605W6U2UZl3VHj/AHqAJHOTTQ5UZZqDxTsKzbT+tAEJl5243fSpI39h&#10;QYPLG6mEbGoAn3VHjnbSR/MOKQyYGe9ADg+DleV9DTs/7P6VGnSneZ70Adofkoy3+zSN92hfu1zn&#10;QLipc/L+NMz8lG+grlGfxfhSKwXoKcynb0phGz/9VBI8R+Y9O3H2pkjlX45pc0FcweYoocsex/Km&#10;unFLgn+IUEajdpZuafIlMdGqXcF+8M0F8o0RqX/ioMeGo3FvugigLvTlf1quYOUYWIo3ECnsm/rQ&#10;ygnbVFDY5fehFO7pR5G/2pqhQfm6+xoAmLgH7opqqdvSjytz7iadn/aqeYBg5f7360udw+bj60FQ&#10;x4+WgMqpzzTSsA7dlKbQiYoxioAH+b7vFG046UUqSYSq5ieYY6cUF8fwj8KVvu0qKBVFDPLJf+Kn&#10;4p0dLg+tJuwBg+tMcN6U/p3qLzP7v60uYCPdj5fmoQnGec1M4WmSDa3H5CqJ5Q/vfWlQNtXj5l70&#10;7yvahVYVPMHMD8yU3bl/4acTimoMGpJFU8Y7+lMeT5sU4rtbng+tExB7UAEe0015eKQDy6ZuCfeF&#10;EdSuYl/g/GoS+7pyvrTwzFcUixGNduKCo6jGk3vytOT5n2rx701xhqdCpA6VoTzDRCVPJzThxwfm&#10;HrT9jb87Tj6Um4ZxQUNwsa7VIP1ppULu+9TxHuHGDSY5oAaGJHamg5pxUL8wxtoJJfnH4UANSSnt&#10;l/4ZKgcq3Xd+FSB8/wAP60GY7a1RoM/xbaJS2/b90VJtUpuxzQAdf4v1pyOahTipkHyVPKA2X56Z&#10;u2n5mz+FPc5NNaPJppWASQ7/AG+lPbk03y/anEbDTARPvUjnmnIcGh1HtQtAGZ/i70//AJZ0eQN1&#10;HQ7aAI8bhy1CcyN81OaPMdCpsGe9ABISG7U2L7lK43Fc0icCgA83f1FPzg4zxTQoL9RSOcigBXYA&#10;57Unl4p330Vdv6UshwlEdAGNEuN3eonZtnRfzqXzKjkI2LxWgtCILI7daV0DdTUo5H3qFVfTdU8w&#10;tCKWTykqurGRtzD9KtXCB0qFoGc/L2o5jOSsNVdz4G0L61JgfpmmXc8dguWK8nbtzzn0rjPH/wAX&#10;7HwjBCbrLtNcKioDgTM3CgnsCenrVR1JlZLU7KW58htp3Hfx8q/drB8UeOo9LnS3hvFjmYp5ixYZ&#10;uOsYHv615f42+M2sNujgiAjvE2rBGpWaA7erN/F0PSvneL9t+z8X3OtXEOveG9G0+1SWGK4bVGfU&#10;WliO2bbbvEFjPmHj534ranRchwjKTskfQXxO+PWoeGNOur8Wt1eh3KxL5YVYAv3mP+z/ALPWvmv4&#10;8/t8eDfgj8O7nUtZ1bU7eazuZIo4rHT47kqwGVLxqSwUvwSf4/avz7+IP7X2vfGDxjr39k6v4s1D&#10;T478SzWUS3M6WhQ7vtDxopBBXkp0xzsqn8M/hZpvx7vprjw3J4i+IGn3sckuvW1rFdRSW1yQ5jiW&#10;CFRgswB+fCJkZIrs+qLqztp4WK/iM9M1X/gq/wCJPi74JubfQdNuvB8k1rPbLNf2NvOzL5jsswAP&#10;3xldn8IxyteS+Pfi4PFlto11Dp8i65oqLHcavNL5t7fRfe3MuNg574qn8Sf2dtc+HHhzUNW8TWur&#10;eHY9PuliuGsdPaZrFG6bWA8pnGR5hzivYLf9mjwPbeAfDOueHta8Za1a6ppqXU8mqWsUFssjw7ob&#10;jK/PtPcDaK7sNGlB2Z6VN0oq0Twnwv41k0b4laf4ohsLLVLvSrpVFtqEBuLcu33VlXpz3r6ej+Po&#10;8YeH77+0LHw+8dxax2c0aadBHGPRAQuePWvlz4Q6VczWOsXEaSWfmXTNdW8g2tE0ZaIF93O/+LPT&#10;HNemaX40/s3wgdPtbaCFI1DtK8IPnZ6Kx/i+oroqU4yN5U+ZWR18/i/SY9Nmh07SY9G1SZXV7iBx&#10;sdP+ubPlj9K8N+JPg77MTJcSSlbqLzXl5VjKerAKxTA9M1T174hmz1tfttnIkkYCx+VHuPzcFj7e&#10;9VdU8Qza7psDRs0sKyPHIyyDagG3PNclbDpbF0+WOh4d498HLYSzhWkkjiYYcux6/e4A71iaB5mm&#10;ST7mdYsMmdpO36V7re+B420XzPNWSOb5sqOc/jXlWs+FrrSb2aKFFkWZ/lcfKR+Brz+VnXzM2fh6&#10;fskE0UMsjFmIKNEFXaPT3rsX0JbWNbhZhNbyDPzMAxFec+FLy/0PVF8uGParAkk5Bx1/OvaJ7O31&#10;rwhb+U0n2qBGDonJxuznH05rT1FJ2Ifh74qbwfqkN5HbW80MJ81YJGkWO5RfvfdbOK9KuvidqGo6&#10;Q2oR20GnTKZZ2stPleWJR13IH5H0NeB6X4p/snU/LZ5WePchLR/J8zZJB/vY79K6HSviFIHtZInZ&#10;RcjfGAMqc/KR9AKHZnLUhJm/o/7WOqWuoTfaNTvF+0zG4EMOoPYzQAjYCXjZRuG4/KOeK0PE3xy8&#10;RfF3S9Fi8SeKtc1ObR4Yo4JH1CXbJs/jZdw3E9xXi3xL0mxh1drqG2jha5kMrKGyEz8wb8T2rz7U&#10;vHV9Y+HNQtIJlZBuyNzhW/qKJRSD2EH71j6I8T+Jrh9aWK4vvtUMw3eYGGCNvUY7Vzvjew+027SL&#10;JujZwh8tvkRj0JHUZrwPQ/HOoTnbeXLblDBMyfdP+FegaH8R5tTsWt5GaNiQGYj5SFX7v/16uLHy&#10;6WR2nw7ht7SQedGrOXw25uDVnx54Yj1LR5JLYmKT/pmRmvNLPxu2n6nIlvtSRR5WVf5Mf3snjNdL&#10;4e+I39txLHuZpOfvDyg2N2fu1tBJjicVcQHz0hjU/u3wXI+Z/wAK9F8Aaha3Gj+c21VThl25+f0y&#10;O1Z2p6PHJ++gdVdv3jgsePpxSaZqX9nX/l+THDDj5mCnlvXFdVKkjOpK5k+LfGFzYXyo7tDDI3ms&#10;Fkf7/wAvBVWK4/GuQl8VSQX8Um2GRnTertn5l9gK7K4ksdXllhuIc7k2qvofXNcv/wAI5Yy6reWN&#10;v9oiEYxs8tWjU/7PfFb1KN1Yz5zSTxbdXdr50flq+1jvz/C3XiudluYdS1QRxzfNYRo12GcZeNuq&#10;t6t7DmnaloV5pxbcrKS2BIEO0r6VyujX7WHi2YSAxySFS0hdvnX1Ix0964alNoq52ela7dWVo1jc&#10;u/lfN8ijH61q2bNB4euo3+zzeYysGd/3oX0B6V56/iJP7QeRZFKu2fk42109g738UcokbptlG4bQ&#10;d3Sn9qw2rlaJF0bxFDMobdbyttRBj8wa77wb4ns7m8dDMscsPz7WIG4/3v8A61cZq2nJdoty2GYc&#10;uQCOaiTTYVl+0wx7po92HKsDH+Heuilclqx60LSHUrRpWVZNoyxC5yKr21varePsjZZCSBuGBKq9&#10;vaub8F+OLi11EQXUbeWSxZfMHI9K62WKDU4t9uscLM2Qo5UbuvNelSiZXOj8H6lcqkyzR+XG6Nbu&#10;uRtuI/7rMfmx9Bmvn/45/DKy8M6nfCwjXyYPnjh6eUvon/169r8ReIY9D0mO7eNIcR/vcL8o+Zju&#10;+705HPuK8p+Ivi6PxDqEkw8x5YWVi/bYOuRXPiY3OilI8qu9Dk0pvKlRoy53Zx90ev0qiAsNw8xU&#10;9m3Y7npxXTa/qLX88flLu2n5Sf4129Kz1ZZi0ZX5hnI2p82V479q8qVzojqZNxfRxxq6N833uv3T&#10;XQeC9dW5ucSyIizHap61l6noKxnzPmVm6qSBis/7L9nn85TI00fzKQ2MH6VEJWK1PQNU197WOK1Q&#10;q0jPiP8AdjdHzt59eK59bIybmkbzWXk8bGI/4DWfHLc3u0u5jCtuwOTn61sadfJa3zhi1wcq2HG3&#10;j0olqUY9lrH9n3EjKy+avXIPFdXZ+K5tct45VKQklQyIeh6cfic1yHiCzj/t0vDlYSiq3oT61oaF&#10;cSDUV86Zmi2dGc/uW+XkYHNVTk0B0T3VxETIV3rM3lssjAgD2rF1mHOozRw7QobJLcFX/wBn0H1r&#10;tPDV7EbmSG6VJoQNqkuRg+vSsfxBoUb3Bb5FTdlSB1+tdDVzK1jz+OS5srtt26Fi+AQwOa0LHUJD&#10;ZbTIfMVtzHrmrGtL9nxHvaPaNxXaeD9d3tWPa3a3nYLt64PWs3oM6T4a+K5LPXJPuxuhz8jtjHpy&#10;K998B6rb3F5JKwjXzIfLEZGfMPofT6181Wkc+lSGRU+XdlSByfrXUaL47k0XULdYfmZZlUgk5g+b&#10;v61rSqPqB71r3w8sfENrDf2P7mdF8xx5amQA9CD0bFea/FPR5NA8VwzG18uGSEvvEY3nHB9vvc11&#10;3w9+JtreavHatN5k0qhEXaQpz0Ue/tXWfG3wrcan4ct7mO3aC+sLJ2iMw2xSBW+YlTzWspJikux4&#10;zofi7zLhF8zZGyqp9Q3rXtX7Pfxm3awul3SC5tbgb0kmb5Zlf5WVsdMBWxXzLAi688dww2kAOgZu&#10;GyvHSuk0DVpNPRWj/dyW+XCKF+8u7Aznp8xqI1LGUkz1r4+fCr7Jrcc1qVtbq6ha6aKKP5Jk4bjb&#10;nBy+K4PwtrDaFPJIV8u5hbds6Mp9x1rt/DfxUk+JXha4mlkCzafJHGy+eSyhkLZ/MLx7V5f4zZ9B&#10;8SzfaHaRLkI8ZccnKrnP0rOpU1uiqWu57n4nk0/40fDqYXtvMLyOJfIlRnh2zeuVHSuf0v4gvoWg&#10;WsyLHNJbvFC8bNzJ86B/0JP4GvPfD/xWm0G2XT5ppJLFm5jDAKP61paf4qtWb7zR26naAxGcf3vr&#10;USqPodEYo9o+MHw4s7jw5aeJNG3Xuh6tEuzflZYLhUBkiYbuAofIJ+9XhOoCS10GNvM/c2rrDKoO&#10;W46kmvcvgX8brzWPCOseFRMtxpd1A1tDDID5cErFWNwDjPmfKF9MV4b4/wDD8Om6rexW8s00yOzy&#10;F4wrRDd1HYitfaGbjc1PCyf8JUIWwquo3+YiqAy/UmvT4NLt/F1olrHbpLNDDtYRDL+u7A5xjvXg&#10;2i+P28NxqIVzJKyARD5FlBbgZPToa9Q8N/E+fRIhf2Ma295N80sW8LIOc4yuRuxxnpV+0OSrFl+7&#10;06Lw1ZrGseySVnEa4yzsOhI/hU5HPvWJqEUetaVIyyBlZCMjBKsvTNeuapeW/iW1j1S5URTavCJp&#10;lCjaGduMegG0fnXkPizVY/AmuXiqYRG0m0qJiQh44PoeR+YquZExuebR2q6fcPFJjzRuPIPTdV+3&#10;vysB3+ZtX5QA3aqPivV/7T1ae7YeW1w/mkORhT6fSq2lyfuWkDMPN5GPlUfnWXMdUTo/DjyarrC2&#10;tyY5IZps+djHlj39Kq+J5dt/Ht/d7hu3RqBtx0wN/em+HCtrc+Zs3q3J3NijxJrMt5C0kiq8cW0E&#10;JGm8D6VfMVax7F+zx47sT8Mo7N7ny5rK0Fvcp0Z3f0B4zwa5Hx7oq6f4puriMKsE7bogMqE+teQj&#10;xHJZXTRxhUaa4E+5MjhegLfe/iPbtXoHgD4iN4r8NrYXkkjeUvmI7DhX9AOrChyuLltsesfCr4zN&#10;omltbsivO0hkbD4ZwOpHbPB/OvVvjKNQ+LP7PUOsQ6rex614fu0hlVY8/aoHlgmHIb5VCxOuw8Yb&#10;rj5K+QX1ZrC/HO2ONw25QeFHUfjXsXwR+OdxHHNZ3Ma3VnMhUtI+1okJ2shXuQOhq1FPYXKzovg3&#10;8XdR+FXjSDXLeS6mvbGdL61hQb2edV4Jxxx/dr17/gq18LG1Xxp4X+OXhdrceD/F9uNJ8RW7zhW0&#10;/UxCJFQoFyxIRgX6ct6ivnO+t5tD8TKLbdHb+Y3lKw6L/cJ/rXtWp/tAzeKP2VvEXgLUNN03Wr+8&#10;2ppGoXn+jzae3mb9ruF+YYBTIGcGoqU5XuhSheXMiL/gmT8d9Y8HeNtY8Ozapqc2g6xZxwQ2DOXt&#10;g+4um7jbGSwUEkjgV3Pxnk1L4oeIfEGoRxBtd1QTWF3bTXRW3uLfy1VFt3P3du1unNfHnwP+IF98&#10;Ofiba+S5hks5llZC48uTb0cjr+FfUujeL21XxlY3izWsNteOJZHcb/shbruA69D09amnTaloTUha&#10;XMj9Gv2QvC03xo/4J6fD3UrWOSz8efCuytNPhCo/mQy24iWRHjDY3SqhG48EHdXsPw78d6LrHx2h&#10;8Vwrp9xfeNbOLSoZbaMAwyICHVxnDNtGCOo8tP7gzzX/AASf8fWfjD4VeKriGK+juINTEd6t0V2q&#10;qosA8oDrE2zIPcyH0rwv45Na/spftR+BbO3sbtrVfEN1r/hyW5nKr5UytLPHhepR5WiXPO0A7q45&#10;fHqeHUvKeh8hftVeFdH/AGfPBfxN1fwfea1plxb+K7uGfTIdstvFcJctIJwdn7sZIZFbGMoD1Ffs&#10;FrWv3PxK/Yq8M+ItCmhS8XTtP1e1ZWPyr+6ldPqyKy4/CvgL9pbTtDu/iH45s7O3mi8O+KLsarqt&#10;kz7oLyW5hYt5oI3EfKyrnGcA17V/wRY+Mlj46/Z+8VfDzWLq3t4vCt0NOS3v70yXiI6bkG3P+qKv&#10;8o387TjpU4hXV0aYim3Su9z7c8MarH4o8H6bqC/L/aFuk/k90GM4P4EH8asxI1q3ALL645rzz9ma&#10;dz8JrPzXd2sriWxYOfmQI+xMjtlQCPUEGvRo5PMrzpKzsedLQktrlkLKx49ant7sxzsrd+me9VJO&#10;U4+WiOXflSfmXpUWQjSb95HSk4f8agtrzc20rippum6pNLkm6oZWGz5f1o31Enzcn7vYGgCBLbCd&#10;aR9wGf8Aaq2IsjpSvCqfequYnlM7RdW+0y3Ee1o/Jm8vJYdP8sfyqPxJp/22xkVOGHzKe4NR2lkL&#10;OeZo12+dJvOTWgsvnwspHzUKxJDpkrPZRM5+bBXHuOoq1G+7pzWfoym3nubfO6NQJUJ65brVyMmJ&#10;un0qQLXX/gPT3oiGEoA307GamUrGg13PvTcZp0zPu+7RGp9KOYCN5eaah29Vz+NSSKo5x83pR1f7&#10;v6VRmOV1Sn4Ufw1FjC/hTXYlsZ/CgCR9oaoULFv93pSsVkT+L8qIT8lAEuf9qo1bC05h8tNjTB/v&#10;UAOcfLTlGf8AZoxjrzS4Pr+lBoQtHlv4qI1Z05NSmTd0Uj8Kaqnb0oJkhpiJbcpxSedjsaf5QHc0&#10;14sjpQSRyTAdqTfx90/lUvkqn3hR5XOO1ADVGBikQHFStHkbu9NU/LQAwqfl4NPcjG7FOkP7yhtx&#10;TtQOzIX+7Tqa4ycVJsx3oEM2Ke5pMtQnAp1ADkbbH90L+tN+0D0NJls7dpx9KHI3dKnlK5hHRhTz&#10;8yrjik81W7Uufl/GqKHg5ozTCPLNI7ANQVzDxJk4pTwKjzvPy8U/cHO2gkidi/yjIqbqu6o80I52&#10;7cUASON3yjhvWmE4f8aUPkKOp9aJSCelTygNY5fHalQ7U4/WmIcVJjjoKoCNizP822ljiVh8u6kd&#10;hjdmnQt5q9dtBnHUQjzKcfkpFU+ZTZGIRqCuYd1pv3evNMRmHepEG1+RmgOYXpUa9qmYfJjv6VDn&#10;NAOVx/l7E+ahUEbtTh89MduKCZaBN83TimvxmkeX6U0MZKAHgbRzzTZItlO2NnPb0p0XP3qAjqQz&#10;Lu68UQHKVYaEP1pkaeWu3FAEWMUu4ilk60JEV6nNADDw34VKrdKaI93WjZQA5/l6c03ao7cU5Bu6&#10;8U14NjblJK+hoAJeD8tCMR82DTHA396dv5oAezdabuHpTaKAFBwfl5+tM37JWzzR91/l5+lD9KAH&#10;SSYWmiZR1pzbn7Co9rf3aABmIb5aVx/F29KRDuT5uPrUzBSi4oAjVtq80b1pqv8AvNqt+Yp/kL7U&#10;AdrijGKePm/ipJDlq5zoloNzigc0PHmhVK9M0FcwmB6tS7qMYoy3+zQSFHmsV+7RinIaAG/M6fdo&#10;jjpwUH1ppcpQXoOcZoc5oA3dF/Wm4+X8KBcw5BijPz1Hv9qcg+WgOYc4zTCcN+FSdP4qij5+9WhR&#10;IjAd6jKAPuzTc4pR+8oJ5h4G/qv60n8X4UJ0pWGVoKjqATI3UeX8tO+6nFGCe9TzAG5aMbutGz5K&#10;btP96jlCWgeWv96kPC/hQPlFL9773H1o5SeUM80j/dpcnG7jNDjiqKHQ/cp3emk+WlIkmBu71DYC&#10;yH5Kbn5/vfpQ4+WjODSAKMDduzz9aKNw9KqMrgNMqj+9SvtPrShVkoyOm3j1qSeUYBv/AP1UuP8A&#10;ep2MVCUw/wB5qCR4ZiOm39aVzk01AV3ZbNNZivXj60ASOOaaY/Memxtj7u78acsvzrQtAFPyUrH5&#10;aczZOflx6VHvEvfH40FKViGbk/d/WnI3zbdv61G5w1SQcturQmOo59y8Dp7Gm4p//LTHan7RJ97j&#10;6UGgyIeWc/w+lMdzu+6PzqTFNd12VPMBGAyqy4FB+V6crCSho/MqgI3j3fd4pDF5a/e/Wn+Wv3c/&#10;N603yiTycfWgzloAjDfe2/lTkUg9KdsA/u055ge33elJuwEM6FfmAP5UqFvWnuxz701eDTAPLqOR&#10;if8AZqbtUTHfJQBKDtxnih2y/Wmxc/e5ph4b8KAJdo9VpJBj+Fvypg5NPaNX79P9qgBu8+ZimurZ&#10;p8SLI/U0jnJoAVBz7elL8nvSfdbij/V/d/WgAYhX5XNNzTUYv1oz8+P4fWgBu4L0P5VJGwaPdj8q&#10;EwFxhc+lNM2E+UYqoxuAeYu7b835UrHb15pg5G6pAwkGcVMtAuM8v5ttMc5fHarD9N1R7feq5gGq&#10;yqdoFKRs/wDrUhOyRqC+6IlhtHcjtUvyJeg3ZuGTWf4r1yDw9ppaST/TB8kMf8RPqRUfirxbH4c0&#10;6WbcrzbNyAfdQ/7XpXk/9sTfFDxHJ9lmWa6SJUnldC0E0Y6qrNgZ96qMe5jKZa8YfFq71K6Vo7WO&#10;GS3jKzZmAgXYvIT0B/vGviH9sP8A4KWr8H/B3/Ev8P319rGpKYEdLEXUbykP5amQ/KhCpnPqw9a9&#10;d/aK8beIvF0Fz8P/AAXZtq3iC9lawvXtlW3t7IDBcGU/NGFQjLDoSK+Uvjl8S774MW3ij4a6Xpq6&#10;p9vsZtOk1SdD9njaSNoysbMN4ZDyGHSuqnFM6MPR53eRxvjz/gpheePv2Xbjw34VPii58aw2qrc+&#10;NNShj8vUZXOZhFCPuPEw8pQEVDsznmvKfBX/AAnnxz+M2m+H/CelSeItcuLMy388iumneHZJHKIL&#10;iUDYrOdxwDksB3rN/Z5+BU3jv4zWvw7k8T6f4Vs49GOoarrdzeGGS2sUcRyyws+E87blUPQFgT1r&#10;9gv2V/2e/hX+yB8Ll8J/DlZLXRY4X+7cT3V5dK7tLIZWc73OXO3H3d3tXZGagdlapClG0dzwn9m7&#10;9jT4qfs6fBm28M6tqPgHXm1aWa+1LS9Ehnjhmunm3lp5til1P3ipUZbpxX0x8M9L8aWHhhdJ1PRf&#10;C2k6fHGpa20XUmZbo+rHykbNd1pktnFp0d59nkg8w7UgYfPn0PfNXJb5obdmht2WTOPMPG0+4rnq&#10;V29jypVpS3Odvr37NocMN5Yra2sh8w27RJcLNAOqZI+YHJ9/m9q8h8cReEG8E6h4A0u2tYVvLN7X&#10;TbptMkkktoydwgR1XLKuCABzivU/EBuNU1Rry+W8vJnRhEE+WNV9AK84+OviDRPhT8M5vE2q+HZN&#10;Qt4Jbe2th55jeS6nO2KOMq6YYBjk9BWfNJu8SqLkfnf8e/2Mz+zx8VptQvW8SxaN43tjBam7hQRm&#10;aLDeUkW/cwKliWbsynoRXhvibTr0ateaa0cc01udwPKKQW4GfavXviP4s1f4u2+pWureVqEPh+ZL&#10;3SBHdT3ZsmKqjDfJKyvsZpAZFVcg/c4O7zHxHq9rZSpuBd8YPynKn0z/ABV3RrTW59DQbZyPgDTN&#10;H8Q/EGyXxV4Xk13SUuYJ70G9azFxbrvLI2Pml/eKvyh0XBPNewftK+EvDXjj9m3TbjwdDpvgy48L&#10;zyNY6Fp0Re11CCV/nWZz8yYPQjPzc9K5Wazt9f8ADUdxodmqySJ51yJlZf8A2bBbg8hMc1rfDvx0&#10;LzRb7QZty391EIJCF85Jo34CHd3B5yKXtZMNXLmPENH1/OmG1ugskscW5drcE/8AA8Vj+JrWPUH/&#10;AHb7ZOWXkZJAyf5fpXSaR8NG1LU7hZtlm1jHICHyC/l9evrWTpmq6fYeKUaSNZvL/dqZIi0aknJJ&#10;I44AI/Grikz0ObscNe6u2jRYmjjXjO7/AJaY/wB3rVnwv8QZrK6kS4Cww7WZT5YkyPu4O4jtXf8A&#10;7SMnh/xV4T0G+03TrK3urG3kF7JEpTMrN8oUfxD6V8+yay+mQiKNYZGZX2szcDHXNVWp6XRHNc6D&#10;4i+IvtOpQtD5mzq0g4yd6tjH+7xU3hHxXfQp5dzeXMkeWKRcCOMenrWHoGswXWieTdAQsyfK/wB4&#10;7uuaS1nWztlT55mhGdvqPc1yyhYG7kvxW8XXTSw28bTENkTRhh5ZjPXb3Jb/AMdrm0gEdlI/32mG&#10;Xz0Vf7h/xqLX9XTVr1Y4eFVigfduzjg/lVDUr6X7MfuhNrBcN1+tQ5XNFFJWGENBINpUMv3FAyrf&#10;jVnTria1uW42rlhyDWFpOqSXd8GXjy35DdBXT6JNDez25kkES+Vhx/tVvT1MuYpzXE1xI0myZXZF&#10;JfPQ7fSr+n6y2kFWjdmVmwVH3cDqQOvNbt5ov9qMzQosY/uY5rH8Q+Abzw2qzM5kSVWziUFZP+A9&#10;R1H5120qRnKXc6ay8Yh5E2ugZjy/X5fTFdNoGr2+vwmGZRFt27Gf5t35V4vp0skV1E0nmQrHwS42&#10;qfxNddp+sNawLNv3RFdwHmMCB6130qZzysz1K3+FNnLbPfxTRzNC+zEchAb73+xWfa6NY6XqbRzr&#10;HHIqMXZG2lD/ALWfvfhTPh74yFrtbc37wgeWYwVyehrt9RtLLVQ++LazHBZSGJNdjinG5mcH4kEV&#10;2WmaOMLLgkgfdJXjAry7xv4ft9EullVmg87Cq2N3B6D8a+gtU+GwkiWexXzBuzhvkGB0+Vcrz9a4&#10;b45+DkGkWrTM1n5ZVPMtV8whi3y8P6VyVaaK5jwIabGLiWFvl2r++YKcLWrpWpyRXUcKtH/q2Vhs&#10;GCP73XrVi88BzWBngS8uJFZvMjZ12tGPQ+tQaXpS2/mSSblycjdwyn/CuCdPldzo9DpxDLIxiZZC&#10;ZGygHTG5utdB4d0WRiPlVu5BP3q53w74vitrvbIn7nO1u7Sj+leoaL4dk8aeHYbjwxdi6uWlSWO3&#10;uZFtWyOqnzNxwa2pMio7FE/CmDUlW+hlmjkQ7Vjwu0/7ROenvVPRL/UPDMZtr6Ge0k8sMonHLA9C&#10;B71654Shk1O2tZbyzbTb6QI1xArBfKJXmMsvDAeor0qz+Fnh/wCJml293qlnDd3BU+VNI8n2tYQv&#10;yhXDbAo9DzXpUkch5f8AC8+HNc8G3Vj4itXul3RL86Lv8wPuZvoVKjHtXkv7Q3gqy8H+JktdPmku&#10;tJkVzDJNGvnRHZn5h8xIzx9a9F+Jnwm8RfDXU1W3+0XEN037hPJZxFD8oxkDn615J8QfFUOuz3US&#10;vOsljL9lUfIz5X7xIzmscRFG1OaRwItv7HuXaNt3nL8rlgdvy9hWPNeMsUm8YlVWA3rmt/WlGxeN&#10;sa9M9a5q7i2K23Crv6lsmvLraHdTlcjl1fzC25VX2wT/AHabEwuX3sNwbknpiqgOX2/xbau6Y2Lf&#10;a21Q77l2/NuHoK5rWNiaOXfd+V9/I3AdM1f2p5I+9u7nu1YUl19mnlaQhNvyjnDKK0rGVboZxGQy&#10;ttIPSncB+k3K3rBZI90Z6NjrVnUdJ+3xQzW0RaNuqKf61z9xHuuVXcSytwN20V1HgnVGXU49wXbI&#10;2FYoduPpRAnmM4+I7ywv42ijkiX+INEUz+ddCPElpqFuknmt1UPFI4XJ9jXcJ8GofHm+60+TbqCp&#10;8kKDCyfQd/wryvWvAGq6Lrd3aalpt3p81h+8mt7iHawHrzzXUvd2JuWPENt/aLq8ZkUMMkqoXcPm&#10;9V965TU7KXw/ffJua3HqfXpV211ZrHUJCzN5cY2bNqrt+uTWtqd5b+JdPhRV+bnczLtBz0/Ksmyt&#10;DEsdfV7V42RGaRfKPm87T6im6DLG1pIskitJMfmfuDu6j/GszWraOwvGjVlP8O4f3vWqttclVURs&#10;2c7cCo5mTHU6SK8l0i6V1YKUBwyp8ysu7BHNes+F/wBoW6j8FXFjJJqEyooeJ7iQXD7j8rKc/wAJ&#10;Xn614gNVd8KVwpbgMeD+Nb3hfUbee78lmcblALAfLz05oVRsqMbG9IsFvp6QrJ9392CvVc9Pyqra&#10;3jWNxI5ebDvtwxqr8unXTLtZfMkVxnadv61buo/tlksqyLhtrAjuaz5mU1cn8OfEK48CeJDKvmcy&#10;ENEqbkZQvy7vcVq/FbWT4lsFutPUQ3Hm5kAZfnXb2yvFcZqdxvvXDbpJM7245FbGn3zkIrbmhPUM&#10;zOR+QpXZMUUdMjnmnRm2rjrwTmt621qNHWGQM3lnDEMOvpWTe2v9mTq0aqFZk35z8uelWtM8qG4k&#10;kVj5sg+9jI3euKIvuapWO+8F/E2HwLqMTfdVpOREcM1a3iDWx4j1NrgsytLHk4A5Hoa8j1KT7brj&#10;bVcR71CtjhPxrqNI1dvsyQgsrW6ZkYck1rGVw5TF15/7L1W7+TbIABjGdxXHI9PvGt3wp40m0lGt&#10;5F/cM+8KSFUt8vGxeMcetJ4yih1/SWvo5POMkbggEBgfl7VxcUvmNslDM0cm0tuwAfSpcmjCUbnu&#10;Xgv4zeUsltcYwuYF4JVAemPpT/iLYf8ACT2NtqlvcTYjgYy+ThVYEEhTtzyQF59q8m0T+KPzG+bn&#10;b7/WvQfhxrs16G075W+zoWbKlHkjJyMFeCQ3H0rohO5iqdlc4PUYI52VUZlZF6Hn86yIfELW1usO&#10;1pGXgSEY4+lepeNvhz9jja/bdJ8+1VztB+teQ6w63t9OiR7cvuQNzxt6cVMtDojGx6F4T1FZrCF1&#10;3tuXqyVCJn+3bX2quduAM7h71yOg6+1leLuMbRyEIRnCrleMfWuon1OEEzeZ8zdF7mqjUuTFXOf1&#10;3w9cWLNNHH50K4y3pnpVOKKbSbuO4h2/aMZU52uw9u1erfDW8sNU1W3iuwq29xGY5gekZ7E+mPen&#10;ftLfAFvgrJHdx3Fpq+j38cb2dxBHM+A6/wAblsmQ+o4p+g2rHG6Pr/8Ab+nND+6hZY+VI6nb0z60&#10;7wrqkllexSW91NZXdq3NzFGjTxf7vy7fzrmvD14GTK7st8x3DbirtnP9mmaZXY7my4DDpVxqFtdj&#10;3a38Wr4thaZS/nbN0ocg/vNv8OO1XLj7ZLZRtb/u2C5OTncfWvLfCXjP+xbT7Y3mGNn5VSGr0fRN&#10;fOtaKJIt26P5uB/D6VtGVwWhyXjzSbqDV7S6iVRNb7QJBwIz/wA9FX7v4E17h8FPiJGNFt47lY/3&#10;AzGuc7Rv3de/y8V5943izocn7uS4UfKU2FWYe3rVD4f+NbTSrtLdZIGmeXaq57f3fr7U1o7kyjc/&#10;Wf8A4I6fFuHXvir4skhs9PVfDttZadfLBcP5sltKsku9h918eYflHHI5+Y49i/4LF+DpLX4P+EPi&#10;Z4esdHuL7wjqixz3Ulv9onl0mV0WRQp6ZO2Ru5CYHWvzn/YR+N+tfCL9oHS7fwtNpdnrGuRyW1x/&#10;aMZ+z3ECussqNJ185UDFT7svcV+s/wAQ7201X4Ba9pfiSztZN+n3MzxXsQZpVMPOOw25DD2Ga87E&#10;K1TmR4eJjyV1bqfkxqvxNe7+JWqi9mmmtLy8R7oSImyZfIHSMFwCPMOFzXe/s1fGS5+Av/BQv4c2&#10;enp5HhjxSps7y3FgWiaSblZ5D/CSVRQzcDcRXx/Z+Mb7wP4GtbzXvJa601XuHfS8iO4GcoU3c4wQ&#10;M+or6y+OnwY8Y2Hhb4b6prVhb3ieNDbafEIpHt5DwlxEs3AZVCqM45AUf3q0lFWsdldLlXmfp9+z&#10;bBaD4z/GSxttQtX/AOJrZ3UdssjhrUNAqkMn3eWQ9P7wr3K1RrW3+fr618M/sIfGvXNQ+NdzNqmi&#10;3ln/AMJVYOk0hlR7dLu0mdJVePZ/rWyoV0JVkGDg19xabqkN/Go/1c2zMidcGvNrRtLQ8GtHlJ/O&#10;Vk5z+NRucHcvP0p8US3KSc7dpx+NNZPJO0/Tmucy5ibcWHmq2Per0M4nX7y/nWL9ofTzu2bo/Qmt&#10;K2ZiGy689MDrU6DLRYDtTY0DyZ/hboPSo55MSe1TROqxbsfdGT7Cs9TSLuP/ANTx29TTblwE6jjr&#10;7VWm1aNZWVP3jr17gVnalqr2/lNNKsC3B8qLP8R9a05WTzF1Nrvu/h6Yqrd3kdhP+8kWMYzhjjjr&#10;XMav450vw8lxcNeLthfEkrHABryb4xftS+F9B0Ga6fxFpul3NuYWjMMvnXJE0ghQ+UF3bSxCg4wS&#10;QOtVyjjTcnaJ7Z4h1iOxvtP1SO4UWslx9kmkcgqqZxk+hzxW7dzRwfuGcbz0OenGf5An6Cvk68+M&#10;XhH4kfArWpbvXLy3ikhl+02szpHcQbD99Sp7H5s+nNdt4e/ae0nxJ4Ltbyz1i38TXjE2919kkWR4&#10;3EYUeZEpLeYw24OOcmj2bKnRlHdHv6albz20MkdxCVkTfuByKWLUYXkAE0ZJ6Y714X8Mvj94X8Uv&#10;baLNJcWOoKxaG3uIhE6oP9ZuA+UD0rsJfFyW00MbR3EizOFjdGRFYHphSc84P5Vm4pkOTR6VaS/a&#10;d33Pm6fN1qR5fKPl/wAXXNeb2vjKO3aZrieQJH/cQ/J9a0LXxtMpSRZVeI8ZPpRyoOY7Zvn+bvTV&#10;VtmKyNK8WLewZuI47Vg2AgcEEfWthHWRdysG4zwanUegjs1G4bc4+b1p2d6c01Dsk2tVC5Q2f5zT&#10;VTFSJH8lNdKCR2f3dEUeHpmcL+FEaZH3moCOo8HP8VPz8v401YtlLQaCde9ReZUjjc+0cCm7P85o&#10;CY4fPRnA+9THYx0OcnPb0oMxHk39akBylQAbhzSopToaAJHLN0U1HjJp2/PanR8hvX1oK5QyVTna&#10;aIwCO+KY7EdjSKxZdoouWSfKBUbSg9qkZQeO1NePaMDr60XEHmLTc0CPL0503JxxQZjXfcmR19Kc&#10;GD9qbTZF2Nwv61PMArkbulP3t6Uxxlakz8n4VUtDQaHLtnvSja3aoyu1/u/rUnXstAB5eX44pnzb&#10;/wCGnM+/7tKUxQAz5tvakV8GndKbn56AHLz0+Wk2sBuzzS01mJ9aAloLhi27Apd/LL2pydabQAbC&#10;yc4FOQ7ei1G7Eev5U+IGNPvZoJUbD5Pmfc33fQVHKpzTmbio3LUEy0I8fvKkUf7VNwN/ejFADgzC&#10;bruokhyeBg0qRMH/AIadNgRt97caAGfKE6mmuQTjFDj5KYow27dQD1HNGSvQUkQwtSIeKb5jegoA&#10;kpEJ/wBmkCMW60L8o54+tALQMAL/ABUxzl/4qY7nON3NLuJoAWVSV6H8qcvUUbmPdaO27vQAH+Km&#10;MN3RqfighYxQAEqP71H8H3qBLtk+6DQjr92gCJ/9ZS4wN3enPFh6ciqn3sUAR0YzUm7/AHfzpFPy&#10;UAR43P8ALxSvF8n3f1pyHBpynzDt7UAROBv70byEp+wbqjk4FADmVT2/Smx8igqWHBqRSE/hP5UA&#10;RmMxndgZo8ypGHndOKj2/wCyaAO1lcg/LR5re1Iy+Y/8Qo2VznRLUEk+SpI3+9US5HpT14f/AHut&#10;AA7E0ZxRIc9OKY8jbe1EdQFL4pV+7TV/eU/dQA3zd/3eKdmoT8o4p2AE/ioFYCzD7tEZZ/m70YzT&#10;kODQMXPy0EAjjNJj5vxoz8v4UALw3XIpUkx/CaEOOu00VoaDXj4pD8hp7MTTH6Y7+tJuxnLQeh/e&#10;05Dio1O0802QEDrS5ilKxNu3dOKIzhqjjPNOEpP978xRylCeZ27UfxfhSOMvu/hpAxNUD1FB2vzz&#10;Tphxu70zzv8AZNIG3/w/rQBIg3rz+tJvKjceaZj5/vU4thfwoAcB5lBdRUaM1KODz81Zk8wrSZpr&#10;8Nupsh2UAb35oDmHb19G/Kl3+9JnmkMYCZ5z6YoWgcwofa/PH1qT27VEwUdQx/ClR6A5hzyc00Nv&#10;71Gzlm45oEu3dkYoJJMU0nI+bmneZ8lRtxuoAEc7qKb0/i/WndqrlATBH8Qpc7fu7aHdSKYiqU+9&#10;RygMm+/ToZN3Smgb91EVwI26/pVCiyxuJo3E0I3FNkTY/Ab8qnmNSQOS/SnPg/xfpUDP/s7fqaZ5&#10;7Z24o5QJJOD8u386DJt/vU1CHfkUMCPuqPxNUFxyOu3dQFEnPGab947RxQjMG+7QZy1CTg05N3l4&#10;x83rTW/eGnKCE+9SauAMdzbqaCr9d1I5CHg/kaSmBJu529qa7/N0FR7T60u8eooANjKODTxu7gNS&#10;I37unK3yUAJuCfNQA2z/AHutNPFOR+cdqAAfu3o2Yah+Woc/NQASDZ0qOM7o2U7t3qRSuWP+NKDm&#10;gCPef8in7UC9/Smpy1K54oABL5Yxt3L7Dml2ClROabsaqUrAO2bo/l7UiqoPJpSM/wCzu60gZXfm&#10;peoD93yUz5j6cdaSV13f3e/NQy3Hlbf+mg3fh607MB9wvlgt/d5PtWF4l8ar4fgYSW/mTSJ8j7sC&#10;HHPTvVzVdftdJs/NnlVmVDIkIYfOB1FeA/tEfEXUvD1zNfR6e1xYuIzcstyUO5ztSKIHr7lsVdOH&#10;cylI2PDN1qvjvxPcRtdiaz01gb2UwDfcyP0UHoMV12o6gNA02OQxtb2rSohS3UKzA9Tmvm/4DeMf&#10;il8V/FVwtsj+B/B01rFNczXOmQvJqU7/APPGYO4aMejJmvTvjBfzfDHwHrWs6r4w0lbbSrA3d1c6&#10;oBCLMRjLEMSFwRzmtZauyMZQbdkea/FrxK/wO8H+KPEGmz2NnJq12Z1eYgeRaYVd655ZSygFxxnj&#10;Nfnv8T4dPTWF8ZXni6zi0/xNrMkNyl3NJPEihv3fXG0nIzszW5+2h+1Y3x3vLC5tfGzNoYtImtP7&#10;KZlWCKWIF1c7vnV8hvnQYJFeNaNNN8b7SFJtUsLXw3ZorwxSwu8cU6HBbChyshKgZPFddOiz28Lh&#10;5JXZ9w/szfGr4ZfsxeCpNUu/DcPjTxNNJcTanq1raebPBbGTclqqMN5dSo4QENX1/pXx6eHw0t8t&#10;npOj3E0sYiSdtzJAcM2QuzGFIB9Mivx08BeNLWwtRM+tSNPp7bvLiuPLkR1b5N+MjB75r6H0/wDa&#10;f1Dxx4Xjs5NFtbKHzlfz47uSfeXVfnJkYbW4HtyKmpRn0McRh7u592+P/j9oOi38c174kt0ut4ES&#10;SZWPlsAJ/tFecHnHNZ0/x5jfTIY7O+luLjDgT3ZjKsT0Jwfkx/tV8DfEz4qeIfjzo2j6fP8A8S2G&#10;1aS31GC2cRw6lIOFdyvzLgc5HauTl+J83gTTV0mHxCrfYn2R/ZyWaBP7uT94e9bUcPf4jGODufZF&#10;58aNX8Zap4ysPFfi7+xtDeGMWJ0e5k+1QoF/f7Zo2URt6OHxXnniPx3pMXwzu9AvNU8W+KtJuNPm&#10;lsHurgvcBAm4Rs4G2Tcesh+f0r5O8R/FO6haaTSdQXRWvN6XIt4I2W4V+zqw2n8SK4P4ifFLVtT8&#10;MW+k3HiDUL63jLFfmWF7Z9v3sxquT+ldFOjBbHVSwdjV8WftD3mj+KmaOyj0WRHktpbK3G9UGxFT&#10;nv0BPod1eUePPGdxd2010zTeW0qoYtisz7m6/NhBjvzxXIXlxcLrNxcSvNeoxGSzHczDqfxrA8Ze&#10;IrmWGNo1ljjWX5F2FfL+uetVUopnoU/dPUPhV8e7fT73azlvODZUv8sy+ntWlY/EZrfxDLc2saoM&#10;lUIfnYeh/CvnvT4phO0p2MM7sEfdHoMV0lrdSkK1veyJNHly+xCCobJ429hXIotGnKezeP8AXzPp&#10;sdxaDyZIlMcixtt3k/eJPvXlut6nNpukIzNvurhC0rwOMoS3HHvWlP4+SXSAJHaObYzNhgZD+PSv&#10;JfEvim4tEkZf3f2dTgLGzeXt6fWrhIKd0erWXxNgj8F3VpdCaD7REu1o084Rt6jdXkgurXTbtoZp&#10;J5GCsFbI3Hdtzx+dZ0PjgalH5n7zMaqCShjBPToax9Yv7i6u1kkH7pTtC/d59M10OV1YtOx0lnq3&#10;9iXXzsZI/m8rBZcfw85HpVOz8TXH2gzRbrcsGIBORg9Aaz7C9bVbdv7235geo+lO0O7t7e6eOX5N&#10;sqhAfT3rGURxdxl2+Yvs7bVlYtKuxF2gt8x5+tVdVTGkJtjjLFugNdXd6FHcQrLFOqluBlzHgf8A&#10;Aay7/wANXESAW6yySIN2OvNYxo3DmOSsojp9ztXcq/eYjkk1rWOvQxzeWf3jflj7v+BrstC+Gl1r&#10;lpGJIRF5gyCTgketU/ir8FJvhxpP9q7JTAjDGz5uuzGfzP5Gu+nhpWuYyqJE2ia2kErjzNyDuQuf&#10;4Pf2b867XTBJ4ht2hZIjHJwDE2fO/wB7/vkdPWvMdH0w2dozMrbH/vda7LwP4q/4R2/ZZNzKo3AY&#10;6V00otOzMqt2ro7rw98E7a6l2y2dreWTOBEIn6Z6ZKZrO+KfwltPC0lusF1Ms21fMCfNG6jkhn6n&#10;gg8etdb8NPE8OnSfarNfLWSTziCgG/PQYPTFd94il03xvpsKZjWO23RI5I3bn5EbewCgZr0adupy&#10;czPnXwdYXMd1cxTSbo1clTKwGwKnAPpXbeGvECWQKMq+Zayxxrk5LHZkn8Tx9az/ABx8M9Z8F681&#10;01k32At800QULEuduz0PHeoY2JsPtduxuIWZRcbV+baemPcU+bSxR6hpXjq11GdbeHarRlUMe35T&#10;+P4H8qz/ABraaZ4uWS1vo7m3huJCyNChfG3p96vKdK8QSJrE0cMwaGHKqCcKR0OR1z8xr1fwn4ls&#10;9fsIwpT7V9x1EgGD6gGs9API/i58Ida8HWMV1axtfaXetIwuInjkaBV7OgOV/GvLJ7xbi1kaSebc&#10;z7QGG3IK8V9hpqDWRLMftEfltHLllZgrLz7Zr548f/DOGDxRcRx3EjQyNlFyBtz0/KuSpFM6KL7n&#10;nlnqUSXXzjbIvIbP9K9a+FfjCGwhWXzY7dl8wvIXLbSvsEryTx/4GuvCupSCbBihIVbhVOOemazv&#10;D+vXmkytHtOzlmjYHaS3XmsIycdyqmp9p23iGHVNDhv4biOZZW3Ca3k83H1ylbvg745/8IvKtrNY&#10;3F9bRvFGscTISCOg+Y9PWvlL4ffFa98MWX2TzJDYv96MDcE/4D939a6a2+JU016v2a4yzDIJH3W9&#10;T6V3U6yRjKDR+jgutP1fwFHC96brR9QVWubGWTy0bjdswG65PQHPNeD/ALQn/BLbVvG3ga58VfDb&#10;w7p011ZySySW1hcRW1zFCU3SGaN2wWyeK8b+C/xd1Hwq81nqDxzWN06yF55Sw3/34y+Nv3Rwa+wv&#10;2bf2uLO7iGk60Gmt7iaFJjJKeW35Dq29Cy8hmDuMYwaxlM5JQlHY/Lfxb4A8RfDy9uLPxFot54f1&#10;CEhZIHA4JUYHy+uR+YrAnkbc/wDq28wFkAPp1r9A/wBtb4TaZ438UXF9p0y3NxfxRPJdLH5aXEgU&#10;4eNRlY0O77qkn5RXw349+G2p+B5ZGuNPulhL+T5pQhJyeoU4xkegrlrQuejhql9zkHQQzRyOvX5Q&#10;AOoqWzufJH3lDL1HZ/8A4mpldNQtmkjblW2nI6HrgVHNZ+RvVd6sducHOK49jujK5DJb/ek5Mf8A&#10;FxuNEtxJav5f+r29O1LcRywxpjaW3fO2D/e9KoXdwYWeRl/dt0KnGPzqXoUXreOO4i3bvMk9CcGt&#10;nQZltNVjkeRFVtw3M2Nvy9hXL6ZqGwEO4ZW6E8E1e8/ztu0r5hDMMqcCnFk8p738NNYOmXUMlru2&#10;/dyr7jjbjj8eK9S+IPhCz+Mel26tplxea1GHcXRmflSuArYbnB4xXzn8IvE7aFprxzsI9u3ZG5+X&#10;739419BfCj4zR6fCVt55GnXj7Pktxjd93G39a76ckyJeR82/F/8AZp8S/BTXL7/hIrW001I5NlrI&#10;MmPUT0zEemPeuEl1jdCI48ttJU/IRjG7NfpJ8W9Ut/i18JF0i7i/tSynVZhDcx/8e8n3tqvuz1r4&#10;W+NHwUTwZrUraeI5raQBjg/6nHXduxuz7VjKnYmN2eY3C/andQVZgN2XG2mraMbhyP4WyMdxUJSa&#10;xlYsrJg7TkdRVrSroRybeo245rnLjoTuqqFVhnb0qpFdPFd+YgZfYHjjpVxQk5Rt235cjPrUkdpu&#10;GefwWpVjQbqusPM+0/K3qQavaR4paGNs/f8Al5b+H6CqrWMlwzbAq57nnNQz6ZJpd4scitmRs4Io&#10;0A2Gl+3XGT8oZ9ysO49DWxbyrb2LnzPnG07e9c/DceSi/P8Af+/x0+lXIb+Oa5YbnIZcH5akFoay&#10;3sWrWJWRY5GVl9sbemayL+VrcOquqovQnvT7VzDcmRpGKL0JXazfUVc1C0jv7Ddt3/pQ9SuYyNB1&#10;94pGZmaSNRgp6j+7n+tbeo6g8kSi32mOQ5ZRwSPTNYq6OttLxuZf4h0x9albUfs0yxxqrbBu61Kk&#10;0Ueh+ANVt7STy5mjW3mwiwtjqzcnNc58T9Kj0bxVc20KrJGvzZYZDL68d657VdYWZYWaNo5Lf7kg&#10;bdn5u4bFOvNYbUpB5hW452qrdSPc1UmS9C5pOqNbPEq7VY8nAzg13nw9v49N8URXuyHy8eW52Dfj&#10;65xXlouNr7lZB82fu10ml+JRaWrAOudvTNFOo0T0sfS3jvULS88JX1rCwHmRtEjQEKY5B1Jz6d6+&#10;b9N0s2mlRfaF23UZYFV+Xd+JrV8P+NpPImSSd/LmJBy2TtP3j9TWF4t1to7yGOGR5Sw3uDwfwrWV&#10;S5XKVltfNX5lZQpLgAdcfd/KrtjAEjjX/SiipkF0OaVbhSF8yNf7uQe1ZyXf2eXKs7I/zLz0X0rJ&#10;aErQ7DwzPNZvcCNQEdhxnYF3deTX0Louvt8WvgNceG3vmns7WJLjZK/yyNGvCq3UfhXy7oYOqCQT&#10;Rh4RtJLKPm/I1rzeM77wbYrb29wwiZwTjKhlK8fczW1Odgeo6DT86pJtVImV2UqRjH1qlqdzHpV/&#10;Mu6TCcMNvatOO9Wb/SBn58KzRuACT0P41znjcQs6r5z3HO0ykKWI9wDWilYFoXbPWYfsvy/89PN2&#10;9sbeld58GfF8mqal9jlxEsabRu+bcfm4PvXjNpdtBcL8sjLIdmAfu10nha8msPEcMsbGOS3dZAA3&#10;+srSNRgfSGql7OzVmXao5wo/xrynx3p0OifEGW/td32WaeMhQceUir8x+tes6dq9vrPh2GRvMWaC&#10;JEAznzF9frXkXjnWY7uaQRAMqtj/AHgV5/Ktqu1wPavhv8TH8I+IPD/ivR1dtX0NkmtmtlDSuSu0&#10;cbfmRh1HWv2V+OXxg/4Tz9laTx/4Ta/kuLzQP7QkRWWOF5fK2vCpbhT5hC7jxX4BfA74nXOhQ32m&#10;rPGtvBeho5im6cSlfmxJ12jsMV+iH7Dn7cc2lfs1z+ANUkvtYsRJJcTeczGWWDB2BRjbs3LkrnIr&#10;hqb3PPxlJu0l0PB/2pI7PxRpdtr9xYtZzf2JFFfWoIEfmq3VFHVjjgjg19ZyaVq+l/8ABM34N+KN&#10;euPFF5/Y2r2PimfUJbzzHuLOdEjRYtw4URv93rhTXzN+1vZxR/Dk3Fv5lxHPbmS7hKoJUlXduUL1&#10;2n+H1r74/Zd+H9t8Rf8AgmVZeDdWvHvtP1LRY77w/czTlZhCqJuHPELxvx5Y5D9sVMpGOIlamvIs&#10;+EPD2pfBv/goX4W8O2s093o/iSObUrJrq7SCSx86JJ32bTh87FjO/Gd+R1r7rgjuboMkjXUDqMki&#10;Ugn9K/P34papc+G/gV8JviFDb6P4k1HwDeyWpuNUS4e4SMxRGORvmBYxFFyncE1+ldvdQa/otneQ&#10;sz/brVJRK0e37QGTcSPbkc+9c1eWtzycRG6uZ1n9ogRmjnkYM27BHerP9pKUxJE0bfez15qaCzWJ&#10;dvNDRZHzKK5Djsyo0guY9vPP60yz16GwvY7aRi0033fSo9VSPS4/MjZmZekXr+NeefFb4v6dY+G2&#10;UI1zrVmGmgs7b53n2JuwueVyfXrRY0jq7HrWqalDpSr57rFI3RCfmP4Vl634tNjA08n7tIzuZDwX&#10;HoK8D8KftLR658GrHxDq1rqGhx2em/La30kTXVy2N3yrFIQGz8vPfjrWF8PvH/iv44Q6hdXGnXvg&#10;PwksNtNYx6lMTrF7/wA9JiFbZCvqg5PfZVez7lKm0rs9kb46299fXOmaO1pca0oBe1DhniB6b2H3&#10;fxp62GueKJpJtU1WFbWGMq0QBWVcdQTuwQP7wrkbfxxp/wAO/DjWnh/S4blWbe1zdkxTOW67Xw+4&#10;/wB1R1q9pXg3XPE16t1rF9fWEV0RLHbyMDsz94jH3SfQ1QaGpqGvaNotorbZNTjVHdvJUOsYHQEf&#10;fIP97FfOfjX4M+Pv2lrWZdSt7T4faHG4axijMV7dT24kOBE8br5ZYDc3mbsB8DkV9ZWXhyOxdfLi&#10;juJdmN0icEehFW4vD9zcRwqtrDbxQjCmPhgvpg0XRUKji7o+UPhl+wL4R+H9xfR6zNqniCz1Ytbz&#10;/wBpzK8aLKuDHHEhwEzxzzXj/wAFP2LLfwp8WviP4Y0S81//AISb4ea9DcWcttcyww3unOizwpOV&#10;ZSRgmI5DHGDX6SReFrUWa7kEmSSN2OGX5gfzrzvxB4QsLL9ofRfEFn9os7q8t2truaDCrdEZKo/9&#10;75N209wBipjJs0jiqj+JnlU51K8+yx+OvDlvoeqeQfKkhuI5orlT/q3Em0Nn1D4r1f4KzCDw/Hpd&#10;59ovbyEs0V9M4U3o/jOFztxuOPpXSeOvCr6wwme3huFOUO5ctGq9AK8P+OOvap8A7qz1qJTP4Pkk&#10;EN08IMdzorj7sileGi9RWcfe2Mb3lY971T4Z6ffWz+dYx7ZNxYouM56d6iuPBKJGqW6tGy7VxnIx&#10;Wl8LPiFa/ErwVZatDMlwmoQi4t5IZTPDcIepRjwwXvjpW/5SyfNtK/UUcwcpxFxoc1ouPLYRr02n&#10;caq+HPFF14du2tdr/Yo1ZthQs4b1+v8As16E1sjH5lBrJ1HwxHciSRVcSO1GhNmaOj6tBq1hHNCz&#10;bZFwisPm/EVO7DGcc15/q13N4Vn8yFf9AbicDOR/j+Fd1pV8mqabHcIzMkgyGVgQR9akrmLafeoa&#10;PI96RDlqcp+egoheOpYUHzUOMPjtSQnCNQSo2JM1G5+amKwDfxbfWlcZNBQuD6/pUb/dp+Pm+9TH&#10;4WgJij5xz+tJ1/hP5U/eu2hBQZx1I9uX29qSQbKlJ2U1Q0lBXKNRTnpTk+Vfl5+lRuGEu0c1IvyL&#10;QUA/eHHegx7N1OVNp3UOc1mAOFB4INHlL/tU1yXf5cVKp+agCEnZSngU9lXf0qCZz92qjK5Mo2JP&#10;L/zmh1Xd1/WjdSbjn+GploEY3GyfIf8AZ9KPMbZ0FK/Jpm4HuKpyuUL0pyDmmsf3VCSN/s0cwATn&#10;5egoD7RzzTXORTu1UFxz+vao9lDsSFWpNw9KnmAbnFG6mucim9KomUrkiD/apc/P+NMR2CfMPyoc&#10;5GaChzsGj5wKcgwmP4vWghZOtOzigBufMf7pX6io5OlB3CgfPQZvUapxipM0x480i9qAHeZ81NaP&#10;zH6tT0TmloK5RqHZ96kdAe1I54NNJYUEjlO3FFNjUmP5hTs5oAdC5ob51pqAb+/vQ3egBHXLbuKR&#10;1ITgGnUIPk+7+tADUOEpwOaPMWmkbTQA5FOzrTXOTSb9/SkxigCRGAfPeneRs6VGg+bdS7cvjdx6&#10;0ALKxpo4+7z9aRmOKX7qcfpQA/b8v8NJk5/hpqE46GnE7Ru70ARg5pVl8vtSkKehApjDIoAU3Cim&#10;lhIOtOxuXn+VBCt0oAReFp+4imRneKRZN9ADvN2rxUQD/wB4U54dzcHFJQB22D6/rTUc05xg0R9a&#10;5zoB+tJuNOfhaY53theD6UAOYbjxQ+cds+tKTlfm/SlQ7R8v60LQBoUxnpTiwHakeTNMWTelAEm4&#10;S9ttRueFpc+Zu3fpQgAO1cfjQAisd/8AWpPMWmfx7e1K8eV96AFbkUnlf5xTUZuveneb/nNADkjx&#10;Qg3Fs0vm/Slzwzd60NBpOw7e1R52n5uakds/3ajZsv8Aw0mrmctRR85pYwCnzL+tOQnG75c0xmJH&#10;Slylco8x7uny0FQ3T5aXzPpSY+T8Koob5bfd7UhG48cUu72p2aADy/8AOaYZcfwmn02YfJQAkjfP&#10;/CPrQrKPemsPMo8rH3V/WgnmHffPy8UqHBpsXFSbh6VDViRoUD7v603FLtI7Gn0gG+X8u7vQPnal&#10;X7tJuHpQAjxf7QpdnvQ5yadH8qfNzQBHs2VGU8yrHle1NRMPQBC6nnim7Ng+Zc/jU7xe9M8pX6k1&#10;XMBG546Ubm+an+V8+7d8tJijmAEdRx2prJ5b4+XbRs+fP8PpTmVXT71UBG756KV/Cm7fepJODUTD&#10;5/8AgVAkrEkZyae5yV+X9aah3Hhf0pyH5M96DUaw3N83NMPAZj+FSkYprsFXn5qCeUjV8Q7f4qkQ&#10;ErycfWmxkO/IpzbSON2KCeVhINg4pNvyfeNLuKHa2acijfQA1YTEu4805p87v8KcTuOQcr6UhOP4&#10;TQBFsH3qdtGKbg1JtG7bQBG4wMd6ayherYx1zUhhLncajki/4Fu64oAkQKTt7UFMJTVgcjh8fhTh&#10;Ft6mgBBLgfKM/Wl3DHShI6dswcdqAI9p39aRhkbqcT5R/vUqddtAEf2htvSmqP73H0qR4vmpHUZ6&#10;0AMPyf8A1qV+Gp2wUrR4OD8xoAb+Jo83DZzx61Fn5/vDjrzUVxdCE7V+Zx1x0quUnmLSssY+ZuKh&#10;1DV4bGJWZtzb8MoHIHuKy7maZzkt5a+g5qJlaSVV2BY26knJNUT7QTUvFs7bltYAZGO2MN0x71Dp&#10;Wn32pyiTUbx2aQ8Rn7qL7kVcES277lUkt0JI4rkfivrt1H4Vuo45Psi3CtbpLnaS+M/L6nHPHart&#10;2IctNDz3xt8X4rzx79ijhj09bab7HaB5RvlydxKKuTwBn6VJ4m0bT/FegzQ6orS6bbBlYBvvSryB&#10;n1DcY9eK8Z+HevfD34J/GSws9W1Vta8Y6npckmjZke5Z2VgknzDKq+7aGB5IJxXM23xs1y9gtfD+&#10;szSy3EM0hX7GWkRCGxGgkUZ+YdSf4q2cbFum2ro9kn/aQ/tC0kttBs7i8msYvIj06V/3kjB9rIVI&#10;ChyPut0Pavnr9r7wj4w+Imh+ItA1rxto5t/E8Udk8d9ZF0t7J/vxO6vsVopPnZyu7HBDV6B44+Lf&#10;i74RfDjUNR8P6JoOn30sHnfab8bA2eWZpGYFTu4Ge9fm98Sv2uvEvjTxDqi3n2d7O+nEYhKuN8Tf&#10;NIWb+P594OccFfWtKNO7uzqwdFydzmPE3wusre/urPT5JrxrWNbcybcrdiIECcAfeXaFG5sHjpXX&#10;/C7Vl1vwFdeD7c2tvG0BghvI7QeawDbiCOuc964O1+JVro+m4njRVYA28MQITA6AHqAvv96tPwp4&#10;oS31u1vo0Z5lk81lIwpA+8OPWvZ5YnsK9rEuh6Jpfwy8TyxW6T3Vs0W64+1uNxmxnefbHaug0vxv&#10;4o8aa1eaJme6tIbeJ5rSKLy4QjOVQuEG7YQo3Y5OeKmuNc0DxS2n6td3zlbqBmubd7X93FLnsN+S&#10;NyqPoTWfc/EmHSLm0m0lI9NmitxDM8DSRNK4b77fN0b0/hqJWiZtXO78UW2uaJ4ea8ns/It75miM&#10;dtE3lsq/LzvAK5AOB1NeFeLYbiMNJJuZkdV8sgqzD3rv9Z+O+ra3bQrcX010E5ia4PnbI/7oO7cx&#10;+Y84rzDxv4outT1lpZJMSM3LeaVH5VyVKnYKcX1NDVfDdxbeHTNtmWFvKcOuVyuM5ye2Oc15H4l8&#10;T/2PNczW+1mh+9tBwcV6Np80jWkkKP8AMQrkyOdqbV2gY9K8v8daLbwy3FwvFoMADB+THX65rTDS&#10;7m1mV9M8RtqSxrIIYZJD94cr/nkVR8Vapa21ylqx86SIPbvIVIwwbhSPf1rj4dcxevLau1ok0iSK&#10;i9VDdQM/7oq8dWbVVmknDea3zkgjlvWurmTKUbF7RbP7ZPIy7v8AfH+FVYrptE1OaNgz7sgMD8o3&#10;rjbn1z2rH/4SGax+Rflgm++QfmH0pt/rQti/3ZGmJKgYX5lZsHla56kUyixqeqSOu7zm2n5wWG35&#10;a5/V9VlmvNsUgLYYuGHDCqN74sn1XTyqqIWwpAHJUelZo1DzNUifyxhhsIweK49YuxSsjTm2xxtJ&#10;8y7huBJ5P8XT61Wj1RDfxQzR8KfLZgdzFd33sVoXCfbLKRo3CbRtGGB2n0rDMoE/T5cY/wBvP0rq&#10;jqSa2kwQ2N/JJt8v7Ru2DBIPbiizt/s48xlJdeue9JDbrqFu6wx/MjfeIPy8buKltrj7TpahnxJI&#10;vdhy3p9a0lESVjX8LW761PDCszW8edoQDGR9TXU2WlzaTcyb4451VclmVWAPpkGuY0Gymso1kZgF&#10;PVB3/wB49/wrrdGu2hgjmZQquN7qylP/AEGujD0TnrTsdR4HmW4s7WH5V8iNVIZSAfxr1DSvDC+J&#10;zCrTM9vbwTwiAylYnM2zIIDE8+WMHtuNeZwOlhF5sbBWZeG9Pwr0X4JeNnZSl40tvcrKWglQsFIV&#10;eAuRx+NetSp2ickqjOf1/wCAen6jDIsMEccipuEYU7fzrw/x58OfEXhTxKFt7E3Vq4dllGcgjrGf&#10;b3r7d1LXra4vY2ubdfNX928245z6bQKtavo2n6g1xIlnE0eoIVOQPLjLLyWHX8qzqU03cn22lj4t&#10;8AeMf+JfaBmaGTyy7eh+VP8AA/nXZab4q1GFSUmXy5E5B7f7X1q18U/2f7HRfEEk2k28OnWMeCsE&#10;YZI1A25dMZIz6GuV065u/CuqLb3HnNCy7RvIBPGaOUu57ZpHxYt7rQbjT717ea0vo/JIlxIU98+t&#10;cetpp8F6LPT5kaGN8BQQY2/DrXnXifS77T75bjS9rQwlZPLYnJ/Cr2neNPs91FJcMyTKMEEhQT61&#10;lzD5h/xT+Cl3qMM2saWs0cMMY8+JMhzu+YsB1xnvXM+HvFa+DhHNdL9oZotmHy/zevOK9t8BfEKL&#10;W3kh+2RrvT/VEAqzehPpXFfHn4LxeI4YdS0Ixw30avJLDI21HjVeCvqfpSbXQZkWPxjt9QtImhgV&#10;I9u1pBk7x9PWlubqTxIPOgkVW3qFO9mIHvXk9hI2jwRwzEW8sKt50Zbeynb03Ditvwz4pltLVoZh&#10;CytzgBQPzzXNKodKjc6m81FtRsJ45AW3Mc5IfG3pXnHjDwj5kMjW6rH5PDR810N74sbSoVKssm7q&#10;V5zVPVM6jpf22CVVmkb5onOCfwrKpK50RicHBNcWhaKRmG04AB/nWt4a8StaatIWkk27lfDDd8u3&#10;2qpqlqVdifLDAbiSPvVAbaSN2PCll2gjvXP7SwOFz2rwP42sNeWTT761s9Qhk+4LnJaP6lazb3x/&#10;ceDvEEb2/wBnVreTMKE/Mn/As4NeY+HvEv8Awj987MXaTd34rX8Q+NbO8ESnzFb04P8AD61pGoT7&#10;NH0L4T/aQ/4Sh1i1J7mNppVBlkbKwg9CP9kevStrSfGll8VdJSa6hN9pdmWt1juWLQtnpsVgG/Gv&#10;km88QtczB5GRo8lsFsbwegbHXHtXXeAfjVqnhu9S3jkRtN2Km1pnX8enWq9ohqmkavjv4eWXhHV2&#10;uLO3t7dGDxoqIyJknIBxnoOM15jrTzeGrlll2lX+6VbcR9a9r1TxXb+ItMWR/L8zO7YpA/nXD67o&#10;UF/bCK42Fl4QgfMR1rGprsbxjY4mHV/tMX7uRxKxwQPmqnqGow3EDRtHH9o2/wCsH3/8K0PFOnf2&#10;XJiGGNRjduDcVy5LB23/AHveuWTKNNX8qNR85KrwfWp7XUfJ2sfuhcE9hWWJPNXuNvA5qwZ1iDMr&#10;NktlFI4/GlGQGlP4lVht8kMqtxtJGfmrtPhN8Rv7D17fcKZkuI1iycjy5Mscn2wcZrzG6nV5GPUM&#10;3yjpiruma8+nvGyLu2tlsfLn862pysC0PvP4d+O31fRPO85fNVNxBPB+jbt36Vwfxjs4fHtyv7rZ&#10;OBtUNja529OK8j+FfxIup723tpNVlt7HzPltgsciO3odygoP93Ne2ae6arA0hDNIh3tggkfSu3m5&#10;loZppHzd4/8AhzJpdtMVjZY45REW25yT2+teePpsttJ+8XyTsLcevevqbxZpn2ixv0u1EzBsxl1+&#10;XBX5WOO4rynU/A0F3+5RpN0K4QH7x28tkVzTp2KjZnmlujI6r/d7GtKyuhLsbovWrvinw2bJiuCu&#10;3qQORWHZTkbV2j7uOtZa9SjoNOkUsvmL8vXIqfxRbG905WXcTE7AqF5A2+tc/wD2rHa8OisA6suO&#10;49K1dP1iPWbCa1DMjSc4P7v9RWcpNAc7Ddl2cF3bd046VqW0vmqkhRm2rkgdzWW1vLpt0fmePHXZ&#10;2qePUGmhaOSR2jboWxx+VTqBtXN6xf5W/wBZyMj7tVLHxFcWUzRuZHh6b88/lVJr1WEa7m2quEPc&#10;1Kt2HRvLPzFuAWHNUBr3eopIilS+1vuhl2sfrVQxfKzbzu6dO1MXzJFH/j27t9KkLK74+ZVztyaz&#10;K5ireQ4KgSbo1b5ueTSWknnJ/eReh6GrEcZfdzJ0z989PXpWbA2y4ySvTOAOMVpLUTZelJST5nx7&#10;EVahjDmORV+UK0Z5+8fWqN7eeYm9t2AvUEUumzBYfvLIrdM8YqXZiNOSNrt+Wfa3QjjNWp7ZUlGH&#10;k+Q7sZyMemahsJo1dU/drt6DrVq6uFdNrRqyr1JypP8A49RyjWoQX6lvm/Klu41LrGwjbadowMcV&#10;jJKxlG1l+XrlTxWpFfbgV+ZsdVI6fN60cw+UuWF59ghbMYhy6kcHaR83FdfoyWviPwrcwvJci/8A&#10;IJimjvRbjK/OA3yc/Nxx2riIbmK/uFY7duFbdg/yrY0Mvb6pGzSfLH87h0JH04ojIT0Hahfi51y4&#10;+z2s1nYySOIbeeZLmWKNugZwqIzf3mC4PaqXiTSVkDFY42+pxWresV1N1SNvLf16rWZeatceZ5ce&#10;GTGcFhuAraTsIyPse0bmO3aNox6f3f8A69b3hFmN2jsnzSbWYsOn+0P8KsaDaLrcjFvl8mN5GQls&#10;8deMdqhvNR/srTTLHG0Z6Lx0FONRA42PZvBqTXmjqm7dJIhMB81gp29K8u8RpJdzTKzMk3nMcMM7&#10;WPQH2rZ+EPjKa8naGcp8hzEVk+YH+9n734Yqfx6YXujeMqxytGquR6J1bHqa3qVLqwR1OAs9P8i9&#10;2rMytM2/+983r82K9y/Zh+Jt14H8U28X2y6ZY0a5MhkJ2MrjZHsxtKndzzXhHy/27Gy5VVbaNqle&#10;Pxr0/wAF6nYrersWWW4jXaZY59uR97ps9VFcfMXypqzPtD4667pPjT4I6JrF1a6bFq2qS+RMqqYl&#10;BzjovvXvf/BLD4ia1pP7NMui31xq914d8OakoNtcSK0UIlhULJE/3whPJB43V8a+EfiUnjX4d3lj&#10;eTW8l7psESW8JIB4kUkAep65r6T/AGLPiDceDfDGlX1zpVxf6beanBDNFsHm39qJYoDvDYEiqxJI&#10;PIwc05RVrnBjKaVM9uufHl1qfwX+Iliv+mWegi5ksJI5PnilVSyyQh+PMkVQDngV9nf8E2/2gtF/&#10;aI/ZI0HU7HVtc1G80d20y9k1cqbgSIfuBl4dcktle7be1fnfP8LJPgv+1f8AGbwvqGq3TeGPG07a&#10;hoOkSI8wnZ44T+7lDZWMPvXbszhR617Z/wAEMviHdeB/iB8QPg7qFrdWskdr/wAJDpzTxLbjDS7J&#10;Yo065/iY9xyK5qkeaNzyqlLmhdH6MNHlvahtpTilhKXEfyqemetcrr/j6PRLueNpIY4owHeQ/O2T&#10;0UAdzg4HtXPFXPMe2hL46uFgsWjt5PL1SVWFukfQ/LxxXxH+0J8WfEHwV8cebYWdjqWuW7s9zbXM&#10;hM9rJtx5rjZynHpjivqbxF45a3ivLjTYpLi+O4wq6kmFyMqxHbHpXmugfC7S9BTTpI7e+1jWo5Zb&#10;yS5vLkz3TSSOG+YM3MaO2AOij7qmt6atuXSlyu7PgP4TeK/EUWrmPxU19eW+pXZ1KCUT4TSZg2R5&#10;W/BEakEAMMLjmvvz4Dajq/xx+Hmh+ImW5uft8TfapblWgZdrOu5eANrYDAdwQa8s+Kv7K91a67qT&#10;rcSatqGoXhupLV9MijjtonGPs8Pln5uQT83rWN+zz+0F4g8Hs/hyTUFg0u91SJBHeXZhuLYg7DCq&#10;KNrk/N8rYPz+1b1OV7HfUlGrC8T7I8O6ba+H7ptPjX945UzyCMCN2PQqRkDHtXWaf4YkmuZJLxjI&#10;vyrjDDA9vmqvpXha11HSLO6tWH2eeOPyZA27DBcEMfUHtXUWR2L5fVveuWWh5uq3IbfS47YfKrMv&#10;qRzVpY2iGdoxUiDIpGfCsp5rC7K5RgfLY2jb6V5f8bdQk8Pa/oc8UKXLTahEfmbYoXcI3Qf7ZDfK&#10;Opr0xmaOYdPm6V5b+2D4TvPEHwcuprOfbJpk0N8kTfdkWGRZOo5BIQhfTPNXF2Jep6E1wt2jeVu8&#10;tmzHu6496o+KvAdn4+8OXWkalbm40+/iaC4hxnzE9PvcH3q1ot5HPpVnNBgefApwPmwdv/1xWtYo&#10;xj3N972qdtgW9z4n/Z++IuvfsV/Hlvhn4mmvpPBun3CTaZc+UGjSG8m2xQ5/up/FJ90HqdnNfcU0&#10;SwyfLtCsMqQ2Qw9vzFeL/tS/Dmz8V+PvAOt3lvHeR2t5c6ZqKXC742sJbSXMRU4Dh5jCdrEBiDyK&#10;9A+F2sreaFJYnykuNIbyfKV8u0QX92xzz9wgE/3hjrUy95XOipKLOm6yUoBPf9KSPhqcfk/+tWZB&#10;l+INIXVrdo5CwTG5QB1PvVDwkG0m5nspFQQxlWtBz+5Hp710MjCQ7cVVnt9ky4x/vY5rQiUbExfL&#10;/wB2no/yVFHIw64NSSDbQUOG4deaP4Kj3e1Lv+egB5TJ2twPenjkY7+tIWEsee9N356/pQAMmaaF&#10;39R+dJ8uzqaTzM0BLUlRMPSSPtFR7vaiSYZ244oJtyig7+v60+Q427ah707afWgoc8uGwq5PqBRm&#10;o2Ux96Uc7qAJZD8lMX7tI7du/pTqnlAD8nT9KaWx2p0/PTigfP1/WjlAdnj71R5J+9hfrTfMy+7+&#10;H0prvvfmhRsEtR2KXtu70iKfWpJE8vpUvUI6DcYj3d6EH+yKRv8AV0RsT2NADWGW20IMCnyDy3U9&#10;6dJ977v6UAV8ZpySfw0Sc9OKag6VroZjnGRmndaXJlPZaekeKyNCHYKV92ztTtq7qTPNaE8oiHik&#10;yPT9KVNw7Ckxl6Ch2c0rnmmJwKHORQALJ5lDyMsnAFNJ2Cmbm37s0GZPmo6EHSnOyntQA7OaOlNQ&#10;8UNJQVzDXI+7jimB9o9aeDuSjZ/u0EiPJuXaOBSIMGjZTs4NADNpz1+7196fuoKAPUZ4oAVAR/FT&#10;1+5RvUdqJDnpxQAbOP4aKbuaU7fmWnL2oAa0fl0OcmnD56Ty8+tADSxFNRiDTxFu+9Um1f7tAEYG&#10;UoTg0Soy/d4qNHLNzx9aAJEVh3pzpt60zcacJN680AI68fw4pEOGpHcbOop2wbd1AA4zTP4vwp29&#10;s7dq4+tI/wA33eKAEPK8cUij5qN+O1OPFABmo8U9zxTPN96AO4b51pn3j8vFPDA0xD81c50BtLdT&#10;SogC9fmbqac8eaPL/wA5oAAmR/8AXoy2ztTiysnAxTaADLf7NNKsU5X8qdTfM4oAWSIk8ZWm7AHq&#10;VpN3So0feOVI+ooAbipO26ij/WJ83H0oCOo37r8UzZl6dJ8h/wBr0picPQA/J39qSR8f4VIijdQ6&#10;b2yelaAMz8v41F5DetWPMWigrlIVTC9TT0XC/wAVDnJp+KChuMJnvSo/O2lePNCOoNABtOOlNx83&#10;4095PkqN33fd4oJ5h+c0H95TU4NOY4+9x9KChh4b8aVv3SUjHzpFOcL6UMd5oMxOlSVHGcfd/WpN&#10;1Q2AMCT1oJxUbOY3poc9+aQD3Ytt2gikxS7+aZ5ny0AOqTGah2saljkoAXOOzflUf8f3v1pshx/E&#10;aEk91/OgCVvu0w8Gl35pkpyM0ADzAnb2p1Qgfep2/wD3qrlAM0u7PpTE+Rvm/u05M79vGKoBrAuO&#10;envUZCqeWxUzrldtIo287Qx9DQAhXywp28/WnBgaCfMj3VD9xsjp6igrmLA+eo3TzT/d+tORTu60&#10;/Zxt7+tJuxREsWI9v8XrRjaeOR6VMDk0hTPPQ+lMCKdR/tfL0piAPu+8v1pxBHVt1JtPpRoZN2HJ&#10;Hu6NtpRJvpEODQY9nSgY5u9M/i9/XNPJwKjwaAJN+EqMtsGe9K5/eZzx6UjpzQA9ZOdvalfjNRbi&#10;f4TTtpZOTQAK+BTo5MdP1prkRH+99KZ5lAXJnfvtGaEZcbu9Q7/np5baetAD2O7diotwi46n1pJJ&#10;MN8v8XWnPHxn9aAuNEoJ6fpTZjubC7s+uKCdr0/pu+lAXMS9uJnk2/dVfvY6mpreaFLXau6Pb1Ld&#10;TVq4jEr7cKGbrVP7IquFZMs3QZ5NaGMtBrxrK/fb60l1MlooZtuE71geNvHFv4M065KyLNe26MyQ&#10;swCmvNde8f67rOgNqlnp99LJDGt1NHNJ5cViq8t8x4biqjG5nzdj1LV/GlrZQMIvMkm2/KCcZr50&#10;/a4+Pej+EfCayazqmm2t3qDJPpo85ka5khBkKxKvyO21W3BjkKCTwK5zx/8Atkx6P4M1qKe/s/B1&#10;1JbSNpmoRy+bdySCJ5C0KSRCMkAA7XXoRX5kftd/F+8l+FVx/Z93qviPxJ4kvp9Xt768mHm2DT4R&#10;mKNjytq7gIV+VcfKpzXRRpnXhcLOpK/Qp/BHWfiR+2F+2RqnhXwHNZxeJr+2uLyyuJ7pobOysY3Q&#10;O/zc/LIy8jqRX6A/Gr4JeKv2X/2U7rWv+FjaRb65pOlQxZt7OKO4vLzcomkU+YdzA8hfnNfnn/wT&#10;c+ONj+zp8StN1mTwDceMtY1a7k0bUNQu7yOOXT9LSAzSeTHEMbllRf8AWY3Eivuj4keM/CP7U3hD&#10;w5r17oItdDtdQbUU03XNJjhubFU+QyMw3OxbczAlsEAGtpR7HZiIuL5EjwnWPj1q3i3Qbqz1DVLj&#10;WJb0/Zkvbvh3AKONqjhc4PX1r4x+N0eq2vj6S6YyR6f5hO8Fl2uW/dr0/OvX/wBpT4w2fg7x1qlt&#10;ot3Gsd3MzQkwn9xCFXaN33g59MZryrVvFt14p01Ybp5J0BLR7sBo3PTPriuin7p34elZXR594k8U&#10;axezbtsk8UY2oT8yx/7qjkfjWx4L8Y6pJLsuJPKiEmRGwLMQH3Eceq8VA2myaRqTRyOf9S4ikZ2A&#10;cnofwrU0zQI9PspLhCt7c7Pmj28hvUDbW3MdKjY9AspX1jS4b8xPNbzRh4pGQhOfmHTjrS6Pd2v9&#10;o/YZnSGS4UgAfulGOvIrlPhd4uk0KzutLvZpreOG3YxLGpaRHT+HnjuKx/G2oNcxx3xYzOjfvPNb&#10;7+372cfdzWNST6ERg3udl4j0LUPhvqv2yTVLDULfUHP7uGQ+YijqD2OPasPxPriyW6ztNlpP7zMu&#10;aseDdXh8faQkMkiqtqBNHGwysQP3gnfn3rlfEGosl1dWscCP5L7UKN0FXGMZK5XJ3M+98UXd7Au2&#10;Xyo1JIC5wwHUE1n+JvEX9tWbRttZgmCxUjJ9cVxt746W4v7iFWVnhYbnZ9gOG5wPep7+7abS5pgu&#10;2UxfNluB9KzgrOxRgXEyz6ksfl/MrEbipVcdufb9KniuvNZ4zu/djaSflyfSoG1eOO4WSQTM28CV&#10;lGcBuvFXtb1qyuIY7q13jzGVSsmCQdq810x0JMi/Agt5FkbDe/8ADVOQyRX33G25wSX27D/wHNb+&#10;h6UniKXbFJje3yksDn61k6uy6dq91Duk8qObdGxT7w9aJBJ2H6xoa+bcSeYVRQpjHC8e9c9/ZO/S&#10;3uFZtrFmCeWePxroPEM8r6K0al5N3zFyccelY+iDz9Klt2RGC8DnrWMqet0PmM99Zkt57cxjhmwA&#10;ejr/AI1cu7KPVFt5reLbt+Zst1NYeoSSWsvlOzSbmy5243/4V12hXMc+nqmX3f3F6fnV04vqRzEm&#10;nSeTZNFI3meuRlm+X2qx4f8AD0b3ihlWZQTthfcsQUdT97OataN4e/tDUH8tXklWN3C49Bk/pzVz&#10;TpJrTynCNvkAkUHqwbqBXbTp3JlOxa0uOEt9maQqZF2AjnB9a9T8M/Du21/RJmg+drdvLEQQnf8A&#10;Q158/hiTVrdplYxybcD5mXb+leqfBHXVtdIWxaSSNrjfKCZDs/LrXdSjY46juYuhxNpJktmX/Vr0&#10;kI3D/ORW94W8Twzbozu3Qv8AumbCV3Ws/DW1u9IbVIotskcir8nzOV24yV9MqOa4XXPCrW0+6GBt&#10;ylt7+WRtPoR2NdqslY5dztIPFxmljWR52yOHyMbvUmoP+Fjy6IZPsqqCo3YMYZnHqq9/wri9K8Ry&#10;abMqvHbzQxJukDO4LE8cVPqnh9vEdt9stZGeUkA7Ty6noM/eGfpWUkXGMWX9T+JFn4ggBG3zGk8z&#10;DxmP5/Xj+VcVexJdatIs8sk2X3APhlHbaCO+OcelYPiPxHcaZdTQ3CGG4RR58QXAXPRgfQ+tc3B4&#10;nMWt+ZNcMLW4kZjwfl+XtXJVZokegarZq9ofLkXaq7gR1cegrgfHXh9jc7oYHhZ0yxjh+UfSuu07&#10;xFb3FhLBHcRwvMdsZkYfOPfPSrFjf2ut2tzazeSs0ZaOWBuNg+tZSdlcfKzyP4cX2reHr6a4s5DJ&#10;N5yzs+CAE+bgA169ovxVgu2jh1C+t7W7hiZdoLKGO373P8q5X7G/w9vJJdMELiRdyK8asAPQ1xPj&#10;mOTU9XluI40ijkZpEjjRmjUenrXOpWN4xudR8SdGTXb+3vIUteLUq7IR85Crkketed3untG4Vipa&#10;J9ofpx7itbTPFd5ZlkP7tWX96I+d+ev0xVO/k+3XqhFJKvyB/wAsv8azlURrFENzM0cKt/CgzzTl&#10;n3RbVby8tx3xVbxAGeJTH8wSPDB/m5/Csh9T89SFkZSOvHSsJTOqKNfVfLjXzWZWba25vX6Cs6xn&#10;+2ygYDp/eKEBaryzyXcaqW7Zqe3m8mDblvm6hiD/ACrnbubcpE+nLeT+Y7LHjptO786o69YSPHu5&#10;cq3HGM1qXCtdLGiryOpPy7qr30Mkkahtvl/3Qf60JtCasYaTSA7TujjXpxyals8hI13NGY26Kduf&#10;zqW7tFHmbNq/N82ATj6VDBD5kbI22TZ3wQasRvWfj2ax27HZRGvyvuBP4in6b4y825iaRmzt/iP/&#10;AAH+Vcx5sccjFcr7YzTrGRjIWaRljX160lKwHc3AXxDJHuZlUL8oGOfrWL4j8ISWdvJMse6FPn3g&#10;Z49M1T0jXGlmVizKq9fauy0zVo9YUyzFYvU5+VvwqNJDWp5l8zNwD6/jStuH3frzWr4i0mNdY2Qx&#10;gxyMxGxs4qLUNLYRyF8/IdmelZrQRlAfP8v605Cu7rRINj/Tg0xEaWTaFrRaAavhi+ls5xJDMsZj&#10;bcMjrXvXw0+MkWlGzivlkltV2RDaMyLnqxHcCvnOSF7X/Z+hrV0rXZY5o1bzF294ziumnPldzPlP&#10;u+5+GOl/FPwXcrpWq2MU00aC2uWI2xk9PM/u5/2c18228jeFdckt7iNppLV2hbELIzKPlK/Lngjv&#10;W38JPjRGdNms5LiSNdpLw+YDyPu4x6U7xp4qstZvvtN0sMTMfLB3BS7VvUkmJaGB4v0iw1JWntom&#10;WG8TcsLIY2X5feuHuvBskCBlby1/hRcLuz0wTXb3k4v7KNYSSi/KD3xVKxuD9hFqyLkZ2seSNvSs&#10;5WZqeW32kT6dcOJo3VP4CDkU7Tr5bS5U/MsinadpBAFenNpMF3o8yXECtIy8kSN8v0rh9Q8MNbzb&#10;4ozMF6HH+13rFxuBpa5psOq+XJGVJki3N8wGDtrkn07yVkD9FGRir+nam1pPJDcFv3K7VPr9a1NK&#10;tIdVjhtWk3LGdsbqQdvy/rWb0A5u3gTy23Puxwu4YxUXnCGbj+Hp71b1LSG03Up7cuI5Ld2jOTwT&#10;61m3QMb7e/rUy0A2rJ1uR/D83JGOlT3kawqPLy235kHqawrCY28w6/N8vXtW1bTK8ZYruK+9ZgV4&#10;7v7IzBm3cZxnt6VRkudn8PfP/Av8KuX9nudivBPSqMRCg+Yuxl6gckVXMBJePuQAM25u2OKk0rUc&#10;t5bMyhemzA/nVW6fzXXavTrg0wYSb7uf901IGnYTKt0snzfQmuqN3G2lbeVb6gtXJ2xH8JX8TUy3&#10;Ej3qbmxtTccfdJrQadjVsYg3meYqru654qK7uEt2ba+UXrg8mqsjtJJtj8shuvPSklWRXwTlWXni&#10;p5R8xZgn2PlM7SuEHv710eheVqMEfmYjb34/OuW0sSYYgsoj3tkLu5rftkaGPzP4/lwB0oUbCbN/&#10;U3jMX8KxA4II6n61hwXLWpWRfvF/kbbnd/8AY+9SafqP2WXyyrbZBgBR0PrzWx8S/hnfeBvBuia5&#10;uWWx1wTGQrcGRonV8YcD7nHPOKp6iNHwZJEmqw5SO4WaKS3eIsFjO5evrR8StCj0qKe2Yp59vMYZ&#10;lB+7IACRj0AIP4isHwv4tjs5rdmZdwbzIzI7nj5eD81aOt+IYfGGn61JfRhry8vhNEDmQPlSrbif&#10;u5wv5UcySuNsx/AOoY1gs+3enZhzW74p8VQErHcZ3SpiMe3qa4TSpkgv7fdJ5X2hwqEKScH1rY8c&#10;aE8CsrO00e9ZN331A9QGwfwqYyYloVb7U1mdflWNR1GMAfjXWfDTWtt+qnaRIVUc8kV5/JE0yMC3&#10;y5xmuu8MC18OJFcKo8y5Kj5+AmOtQrs0jqeraJ4nXw1r8F1ukjSWREGDnfnpX39+xl8J7jxx+yz8&#10;Qbq11Jp9W0m1a8t42kCpHcBy6uD/AAr+6XI/vbfQ1+bsGuw6lZwlgvybWVuwK9DX6Vf8EHPiFY/E&#10;bxz8WPh7r1jo/wBo1XRU1fTdSJaUKgZbfa0R+XaruD/tZFW5XVjlxkXyWRN8T/2lPDfxP1n4b+NL&#10;W61LQ/iB4Z0ZoTBDbSrBfK6Yb99goX3KCACpr2bQtTuvgx8ffg/8Vf7Qk0uwmuW0fxHemT7QLi0m&#10;3+Sk3YbpADk42MQTxXxH478B3f7P/wAX/Evwj1bUtP8AEUHh1Ta3Go2MclnHclzuJjDjcmC21tu/&#10;JUgcivpX4i+MZfjF/wAEjtUi0jTNS0nW/C/2O1khntj5N3JDfFjIHPybPKjL9c5OKmUfdOGtFKmu&#10;XqfrPrXie1knuGVWFm+5ldTgMevynuMelfO/xj+KtrcfERNL0K3tbi+mgaQKCW+ykNtMjsOIzsYk&#10;Bsc14rYft5zfFTwD4d1rwzCtxY3mnGK5iuPu6A7RvG48vbh5AQCB93kc1T8AfHGLUPHWl+E/Dui6&#10;xfa94lgT7TdwTRLcqB957lD8zIfVRipVOx46w0l7zPatI8OSSa7YaLp93dXl1HulunN00ilWK7XL&#10;BsZDcY9K9p8EeF5/DWifY7uSO8vJGYGaLG1Bu3YQdRyR19KwPhr8L7H4Wpcx6bJJJq2pBXnIcOto&#10;OnlKe4zzmvUtP8KQ2sS+ZmR/vbs453VnKRzy1Mq/8FQ3VsrL50dxbyCaLaRlGXpyeor5p/bP+BC2&#10;nxM0bx5Yy2uj3OoFLa/NtbL5jXI+WKWQfdyfuHb9a+uZ51sbdt7AqVwD3NY+veHNP8Z+H9R03ULd&#10;bm0uEMZjK5JIbcuG7EetZwkyqcnDY8d/Zv8AidfaV4utdHuIbOWzviY9VnuJnSaK8CK0ZSM/KUba&#10;3K8V75Aypedm+jV81/E/wDdeDNe0LxQ1nqDal4daSzvhZ5ke7sjHg71P3lVkRwB83BHevXvhZ8U4&#10;/FsM0DrNHdWUsdvbxOqL5sUirtkTbn93uLD6gjtVSXYqprsejD502rw3rTkjKfeANFs67M98Z/Cn&#10;tubptrnCOpTuY/3qt/d6VQ8RaNB4j8PXmnzIrw3EbRn5ecba1LmPzY933abpoUToH6Mdpz2q9DM8&#10;t/Zq8Y23jT4Wwi2YxyaTcy2NxGW3MhVsDd6fKFPPYg969R0zi1Ur+teWfBbQLfwRP4w06Estvda/&#10;JdbThcGSKLC59BXqFgALdMZNKQdbGX8S9Nk1bwfeLGiuyRFkQr93b0IPrTrO3FjcQXMPysI1RyAA&#10;R9fWtm7i86Iq3KkbWHqKq20KtBhhg+hqelinFMsRKJH7/L0qTB9aSJNnSnHisyhpDHuo+tNaBZOu&#10;z8qc5zTcVoEtRrR7Kklb5aY5/d7qe75PRaAI9p9aTHG6nuPM/wBmkX7tADBhP7v5GnK2FpuKkAVe&#10;vNABs+WmruD9qTj3pxO5eOfpQAsfzvTZovu8U4go/FKz76JaBLUiJx83epIPnemiPe/NOUlP7tAA&#10;Y/NphGypSxbpxQ0eaAIG+Yeq+velRzUhTy6jlPlmgnmBpNw+b9aUsRTUiBO1V3D3NOHA4/WgqOoy&#10;TnpxSgM6dBT8735Wkz8v40AKnWnS81Cqt605Bx939azloA4javPrUYLI9WHZQF71FONlAS0EEm87&#10;qFkEnb9aahwKNgD8EGgBZRk5/WmRlj2/SpAdwZaaU2fw/rQTyj8+YM/dPvT3ZtlQp8r881NICO9B&#10;RBMGdflVvypUVk+ZsUSbi/HFG5lDZBIquYB+fl/GhPv47Uws0PUVIhxtqgI+j0bAKe54+9+lMc/P&#10;QAjx9qPKx6UjlvSkdv8AeoMyRBgUxxyaRgH+82PpSo5cbu9AAnahu9CjbiigCPHNSDmgcjd3o+8n&#10;y0AGM0PHht1OTpQPmWgBo+elEe3r81JipM0FaELjJpH/ANYtPoVhL2oDQjWTElSZokiYS9BijON3&#10;y0EhihXx7Ub/APepoG9qAFkkwaPN+tII943UbQKAAuZKG3EdqPvfd4pEA2d6AExTgmad5a+poJ2U&#10;ARu/sKbvO7H8PpUkbmT+Jfyodhv6UANxikXiSnv1puKAHOo39R9aavT+9jrikPC/hR5u7hVIDdaA&#10;Gv8AepPL9qV+Gp28eooA68jPTilUMH7UvWkQszcg/lXOdA8vil3nd/s+vam/cPzc0m9tu3igCQNu&#10;6UYpqx+WlNy3rQBJULyNnG44+lSxuB1INRuPloAQbn+7T0h29WJpUG3p+lOoAZFGy9afjFR7fk+8&#10;akRQ3Xd+NAR0GKd7570g5pxPljdtpDyePloAEfH8J/KnuCYKZx70bs/3q0ASgyY707yv84pvl7X4&#10;/Wg0EQYWn7l/vGo3k+SnJb/7VBPMAdZu5FJ/yzz3pqQMlJ5bCjQXMyTzcnao/Ojzf9386ciYFMdM&#10;pQIXeN/UdaazGR6VI2xu3L+VPTdv7VPMVzEJRozTgBH6t9KWUHG7FJH0qiR6KAKMKO5pMUrMCKnl&#10;K5QlGRTE4FOZyaGbaOePrUkjZOBmmqGG3laRzu++w/A0+NQOvzUAOVv3dNaRo6kwtMIyPl5+tADG&#10;YOaaFVT0x9aekbB/vD8qQr5oz3rQByHBajI9P0pEUt1B461L5fyVmBDuo3Cn+QPaknQKvCmq5iuU&#10;aGV+1NcEP8pzQgwalTaKrQOUZvP+1THwwVgu38aeRimvH8tBJHGp2dakWNgduVx601FZn4wKc8nl&#10;x/KufqKAJVTFLuAqNFKH5uaHn/ebcCk1c0AgEZG4U551I3VC02d1NQ4FMnmJvNWgHIqNCd3alJ8u&#10;Op5SGri7ZP8AZpx4qMSZanTK1UMdvVTtNNjViKRPlTB5b1p6nJ29BQBG8fNFSOo9abkigARTnpQ/&#10;3qcmNn3f1pjnIx/F60AQO5HrQXUf3qkljzQ0Tdxmr0Ahe5jk77acJVP8S/nRJbj0FNWNUFLQzJN1&#10;L9oG3blfzprRZpksIj5zzUx1KegfakDdvzpG1CM+vXFVnjo+WKF2b5ccnPY1UY3JlOwupahJBENq&#10;AMx4yOteZfFL412Hwvm8nUZpoZp4ZJ4WjgZoyE2bwzdF+8cZ9Km+KHxw0nwxFkW99cvcgr5ghZ41&#10;RDglyOFJPrXkOu/CfxZ8cPDMeu6x4gh8CQqrxG3wLqOa2d4mXzN3O4LHhcdNxzWij3Md3qaTfFXQ&#10;dQ0vVtVnmn1CKytvtL6dacyXRxnywX+XdjnGc15X+0z8YZfjR4K0vTra+bRdBEsN3JpySNHcX4j+&#10;ZYbgpyYtvBA5f+LFVfEWmv4y8WaX4L+G8useIrmQtJf398GhsYwsih3Z8YbcoIUA84OK9g8dfAvw&#10;18PPBfiLX7i1jvtcOlk28924S0tHVePLWtIySNIWT0R+Zfxk8ba9qF9fHxB4g1bxDd6ZORa2k8US&#10;Q27qAsAQDnCoRjPUEZr5x8W3uteJviU2heIIpNOudQuAJozCI3RC2RkH5WyDnnHWvQv2ofjlf618&#10;W5If7Hj0mwukilMqSCQ3M67Tu3j5XQlRgrwVNcl8Z/h7r/ibw3pfxEvtUt77+1pzHLauo822MZ2q&#10;FJUIc7R3716NNe7c+iw7SjoUofD1p+zNZCbw3b6hDq2pXkv9uXsk2W1G0GyRUeFNoRVcDbtwSdxP&#10;y0vxi/bT8ZeLkW1XUvsNu0fkCSECGW3i/wCeahePxbdXFeM/EL+INMk8QXkQkvohi4K43kfdxliD&#10;09q8S1L4jXWo6tcKFlh2/e8xwM/Tbmr5VE3jSvudvq/jaW6umuJ7i4urpgrGaXLyD8mxVrwx47t4&#10;bRVkZvlTahY8k+pry+PXJrjVo5I9hVX3BSOGHoajurua8uJlWMwrIv8ACc4+lQr9TdWSseuTeIB4&#10;m1aCG1WOSSNsK+M5HpiprjxRb+HUe2uJAu1GLKAdx/GvH/CWoX3hKeaSK8uOBuJHzlfm7V01jcf2&#10;xqjahdJC/mDZIdr/AKDdS5mUXrrxRIdSuLizhupI4wV3LtXy0bqfc8j8qv6P4ouNV024WdmmVcFj&#10;2O7rWjaWNtZ6NKyQo8c3G1l2ts/xrH0uwh0uNrNSvlsciMj5sehoegcyNrwzq39lXUcmFVZ1yyj9&#10;1x6DNSeKP9GWZ/LX963mnDcb/TPpWZYT4mjXCqWxtKfwZ6dazPGfjRdOCW26VpY496ueqfh3pRqW&#10;VglY83v4zp2vO0ckg3NlQzA5+taWp6lu0tcLgY2Y2n5q5/VbmP8AtZ5mUYY7QvORXRCyjvdAkmVt&#10;rrIu1z2X1x6VcN7k8xk28azIzt8wbqSce9Lex74cdQw3KOmKfa2n2OGNWkaVm53lgP8AZ6fSpIZP&#10;MZI5GUtImRgdK6I6mfKzc+C2lzXXiNo1laOOIkhg4U4HXg0fESH+yr9ppluJpWfaR96QD6hsVt/C&#10;HTZD4kS4hjZYo4pd+Bu3fI6/+hFT+FUf2hIYfC9lYSrezSyXJw+BnA/55n/Gtmrq5hU0djKsI4Nb&#10;0HhGDAEEY6EcmrXh34aQXcUUVnqlv9obcZrZlfAJbgZxUHwDj0fW9M8TR+Uq6ovk3A81ACAeGCkn&#10;HI54p9tqS+FdRaTzJDJJdKkXljdn7vpVU4XVyHJorfET4B694aSPUZtNumhy6t5EZkCyDpnA6GuQ&#10;sBcWN0Emikj2rtMcnyOP9rB5x719fWPie8091ZWjit7gZdUYlAPZQCufxrj9a+HGgeI/FBW+0mIW&#10;k8uyd4o2jaVfQZ6Vt7FmMay6nn/hGaGG2iuo5k8x2KsQfuhl2kGu90nwfb+MXW4+5MvzON6qrH+g&#10;p+s/ArT7Hevh2dYbdD8iXc53xL67uhNHgTRbzw89wl0kciRz7cDMisf724fyrqpxsU3cb4p0lvCa&#10;W5kRhDcAxJKi7uSvBP1rR+EujwrqU6tfx27QJvHmq7LOQcHC4yFJ4zXf+Gry18UytoeoNIsaSqiS&#10;pF/x7qehBPUiud1f4dX3w38VZkkikhcEefCeJFLNgH+7lefrXUo2OWUm3Y9m8Ba1deHYVTTLyS3h&#10;mO0CGYx+ZHu6DAXK+3WpH0DS7tljnt1a3ZNkjR/Kze/1rzvSte/siAsvm7VT5QHDbPpV7Qviwut6&#10;otm6zRw+b5TzbwD9zO4D0zxmjlMLWOP+KvwobRLr/iWMs0CrvZyUjY52kDy1JbIPFY3w48ZzeFNb&#10;jt5POikklAQiPoFbjINe761b2OqWMEyTRvMCoEXmE7zuryv4h6THpN5JGy7GWUqwkxuAHXH071My&#10;qcjpviv8GdF+Mnhq4jEUdvq/lma1ka5JiLHqrsWAG73+7XyH8YfBusfBTxNNoOuafNYXVrCsj73V&#10;lkjYZikQo5ypHJUc17/onxsuNDuF0ptOtbyyP7ySVmKtj0Fcd8fprfxVq9rqF5DHqwNq1jbs7Sxi&#10;1AXMbqysckDjBrlqRZ009TwzSdRa8vGPGF6DPStm38T3GmN5Mk3yKMpn74HqT3qr4r8FzeF1Myye&#10;ZDu+TDAE/Ljn+VYMniCG6jUCZSVGSSfmA9K4ZysrHbyHSJ4ik1WM7VBmJ3IPl+Ybug5qaXVI3h/e&#10;EhF6ZG4/pXI2l0scrAhWbOMjjafapLzW2g8oOG8tfvYYZrllUsWoWNq+tljWVVVd/wAi7th6Hr+V&#10;YUcLr4gkjXc3lTYBJ27j6Gn2PjmOVpcqo/ucZx9av6VFDrKy3Eax280ZZVI+ZSP7x96wcrmijYq6&#10;yiyMyqqr5bfLwfmrnDphJZv9Xu645rpL62mWby/3ig/cPU/jVaSy8pdqvJ+NS3c2jExJV8kAqWzn&#10;aPl6ioDOsUudiyAdzkVtz2flP8u/5emTXP65ayRttj3S7jzhulIrmNiC5htk3/LhehIPNZ+paqrX&#10;KqhUr3waq30MtrCuJWZduORWWt06SMzY5qeYTZflkLv8oHHXg80xbbzgwYHa3vg0yynjm++VX5s9&#10;K0RJGY3HGV6GjmEZossyt/sPtX3HvTmlFrA4ClZP9kYA/OprmRlkZVwvzVReF3VsfxdcnpRygNjn&#10;+dl+UbuuBWnZX7QyKqrn5enOKyBmJ+gqUXWE243L9cGpWg07HQrfrcRbGCgt0YdRVy3szfllG0wr&#10;8pJ7j/GuVTUJIdu39a0bTXlVvlYKqjcQWxk0CLep+HCLOSTZ+8b5gQPlJrBhl+zyHA24698V0y64&#10;t022RtzN91Txis3W7OGR5JI1ZizdOhrXQCjPeh1+VQT6Goxc7hu3bfoKguY2hO1sg+tNSJpB8oLe&#10;wpcwE51aZSxEjIW6leDV6w1y8lCr9omkRTkBm3Nu9azbe2M8uDRHK1s2F4b1q4ysTyneeHvGX2K3&#10;XzWy23GO1dDNdwxnzoTu8zoPSvIZL9pRtLEfSuj0Xxgyx/Z3b92vRSefzp+0Kud3YazFeKwk2sM7&#10;SS27P5VPLp8cpdkXckYzICMbh83SuZ0+ZWj3FplHXYB8ufrW54f8SNJetHcM3kKNgIx+tVGSYHF+&#10;ItHe8nuHjRoZIM5wch8dcVV0EKl0ZJldo42XarfeP4CvRvGV5DbaZvhgjjV8eX3L7utcXbWhdlZV&#10;/wDHhUPUDY8R+H7fxfoNvrFhNM+pMhe9tvKMcm4NzKCueBXnt1Ex5+VjjPHpXoVtrEcVsbeOSRSQ&#10;ysMFco3X5d239a5XxFoX2C5mZvmKvxjhQvpSlFAYKN5h+b+HpirdrcPbpuU527sg96qywmA/1pVl&#10;YJ9726ViBei1bzLhf7vq1Q3B81Iw3RujDqfrVNSQ1WY38vbIrZVeikUAMMe125/vU6W22jcCvz+3&#10;3akZ4d+5fk9utNa93rty35igByqY03Z5Xr71Y012ld93mfKvHy1REo8zau1B9M1YtLhLfbtUfL8r&#10;Yyciq5gNK1IGDuLF/wC8NtOuZGkTaSre54qvCd6bdw3H73PT6VNGFJ+YjHpVATaVG8DNHh8SM3Qb&#10;P51oR6ntibcqjZ2INZsm5JeP9Xu+b5TkfSj7MXdmT5tx2kZ7+lBXKOur576HzIV3bekaAnP417p4&#10;R1dviJ8IdU0+S3W4XTVNyVHGxj97dnsfavEbSdbMoZFXam3g87vyrq/DfiKbTLCWO3dobe+TEkSn&#10;92zfNwe+KegcpjGFbFECxp5wX5wT92iGSKcyzbVOz5UBOAT6moPElyski5WNm6sQgH9ar6UTdLtD&#10;MNq7GXHJbZWUlpYkZb2sl3feZCU3rIWiGeAFXiu28RbpNGhWZS0mVXDsGLflXJ2lsLW7tfNC/Mdp&#10;3An+VdRq0+yxWRfMU43Haf5ZqooDk9Tb7MWWNRt6qT3PtW1oaLrmitKjRx+SGdUPU/hWDcT+fK3m&#10;yAbQzBfQ1Z0GbGpblbb5Z27h0b8KFKxotDf0lbm3uI/MWDyGkUTCUH96voPSvff2b/jhrfwO+Ilr&#10;4q8KraP4ks0SG0a6JWEKWEhV8cMoYKce1eMRy/btImUKW8tNoLEAk+tXPCetyaZN5bPsZU8oMFMm&#10;0OvX5u4/SiMblTipKzPuj9v3WtN+MOreGfidoFxdWfiDUrOfTfEumzW+FjvkkRluI1ZgyRtmTAGU&#10;PHNc/wDAT9ra/wDA/wAIPGngKPS7HVNO8ZbpdQmuZZWuLcGIRjyTu2LHhd2Nmcsa+dfDfj64061a&#10;3a7km2jYWdyXP+1k8Zqn4E8d32ieLLyOORVi1BlRty/eT29K2jFJWOZ004qPY+rvhD+09qXwa8HX&#10;yw2en3GizXUAlt1k23E0ivsiCKU3OApHyIyljX6D/wDBPL4NyfAbxD4qs/FqW+u+OtWu2vdDvPs7&#10;xTWVjMuWhPmYdGVuAFGc18Df8EsvBWm+Jf2rb3xR4ifRr6x8K2cEltpOq2XnxvM0m/7XCTgGZMDJ&#10;PzDIyK/XH/hVaeKdb0Pxjqx1C38QQ6u0wQuEWOJkaNYz6x4ZWx1yKzrSsePjZcvunrvw18MDTdMM&#10;9xJcTXd63nlbhfmjV/4ceo9K7CNML/CaoWKyqy+YyuVXAIGM1p4Vo92fyrzpSPIjG5Q19Nti2z5p&#10;m+6McCsTwvqy3t7cw7kEkLA7ccsD04963tQH39vzbeme9c42nRpqzzDKvM4YkccL0FOOhIePNGe9&#10;R2guGjN1Fs+diy+Z/Bnjoe9fP2oeM7j4Q/FGDWLeD+0NU0eJ4ZLS2OZrmKRMtGccMqMATjn5eOtf&#10;UV1aLrFnuUKGjw2O2V6V85/t5aavhfw1ofjaCZYV0K7Bv0aEt9ogK4bJX1PH1rSMtbF09XY+kND1&#10;WHWNOtryCaGWC6hSZHT5lKt6EcVc3kDj9K87/Zo8UyeIvh5EpFrJCyieweJSD9mK4Ckeo4r0U/Mn&#10;HFYyVnYq1iKacbvvDA7ZqvE5hucnld3SpnHDNtFVmYtPgcn0o5jI8206Z7P49eILSZVW1uMXEQJx&#10;5pEahmX1APBI6GvVLHa1jEw4+WvLPGWnzSftH6L5aRBZtLudsskYIJ3Q8HH+9Xpulrm1VW3Lt6Z7&#10;0SDrcsO596aigv0pz80H5I6k0HE7D/hQPn/+vTS7B/4/zo81v9moswGuMP8ALz9Kf1/ipki7/wDZ&#10;+lOjFPmAa7LnbTkX93u70rKp7U7Pyfe/SqAZJTdp9KHZqduO/vQTzA0eaj2NUp470YOOv6VPMUQU&#10;rDbJtXpUu7P8NNZNxqgG7vanINwbPFOCA0OcnbRLUBuMU3Py/hSs+7pzSeXzQAb89qDLiop5h/CR&#10;UZk30E8wt3dlxhfyqv537xd26gl2m2hc+4q1Bp2RubrQSOsxhf4qmc/J92nIqpTJtvqaDSOgxHw+&#10;F5X3ozxmlI3Hjilz8u3igA2Y705GA7U2TrS5wn4Vm9QDzgUqJ330OdvT9Ka7t/doCWpJ5v8As1GR&#10;u6cU7qlO2lD8vP1oAXaC/HFPjG9eahy3939Kcsu2PPegCTy/85qOYZ/u/kaJJNz8cbutNdGxQA9z&#10;81MjchGJyV9KJOOe9C8cHpQAMxkenUBs0YrSOoDdzelKxB/hp+zjrTdwPegJaEe//eprHc3FOxTW&#10;/d/NtP5UGYJHtXnmhDj/AID0py8YqLnzNvb6UASCTdS1HmpN1AR1Bh5dB+bpxQrHf/e+lFAAjmjf&#10;x/FRQeDt7UAJ83rS7/kpjgl/vU9FHl7sigBsis4+U0Et/CD+VOQ/vMcYp33m+XigAAJ+8abG2/rT&#10;nOXpqD95t7UAD89KKM4oxQAyR9nHalc5SgDfJtps0W09eaAHIOaFODtpE27z1+XpSu7b2+X9KAHD&#10;mmydaQs56YWmzM2ygBoLJ/CfyqVDufmmQuWTnj61KUAH8NADXGTRnMlNeXd93inIGxu4oKjG4AM/&#10;8Ipr/JJgdKe8myOkEme1BMtCP778/rTvs9NfkU4Px/8AWoA7JODThyKTOF/CgtsXrXOdAk8Xz/d/&#10;Wl2DHb86VjuFRrIwO3igCTy/9qjy/lozTd+e1AAyfP8AK276Ckfrt7U9jt5PX2ppdRQAqShO1KTi&#10;o4zk7e1KD5j47etACdKmz8lRvyaduoAGU7elMfgLUuf9qmhg6dKAI5DsapEjxQGx1UNTS+KtMAD5&#10;XOOPWo2kyadyzYD4b0xxRs+emVzDdgFPXhqZIcCnx/vGpN2JHJ0pWTdQgxLQfm6cVBXMJ/B+FMxU&#10;jj5aAc1XMSMA83736U5fu0Fgx4IFM3+9SAMDJ/Ftpxj2IzCmjmjzPlrQB6/dpqKA+f4fSk8z3pfO&#10;/wBk1PMaCuhb7qkUxWBLKwp5k21HuG/rSSuTKNhXK/7NNKlOxoji29aXZ8n3WoasSJl/alVyEpfL&#10;XZ3pGi/2qQD+o3UyE43U5XWJPvA/jTd6mq5gDy23/wC919qmozmo2k+bP8PpUlcpJuBOMUxzk1BI&#10;6o24A/nUiS4TpTasUK7D0pAQRnHH0psjECgybh8vT0p8oBK+59o6etMd8Cmo5p4Tf1qjLUYymN+t&#10;PSUKclSR6UxuDuH60gRjQMdLLvbcKcqbH+aneW3otNZWk7GjQrlGpGc9BSbKeiMBQ8W5+G60ByjY&#10;1O3oaR+W21OVCJwRUfl/NmgOUjztXin+ZtHNIic0jKWHAoJE8ynY5xR5ftRuYDHO71oAXdubk/hT&#10;XYk0xuW3Ueb71XKBMo4WnFgO1QpIueppv2hG6tj8aVmFySlTgfd/Wk+2L/eH5UnmcfdP5VOoXEl5&#10;enGJVTkYo3A00S8/MadmA8hQvUfnUEo8x6cPnprr/vflQtCdGNeJS68iuZ1zUm17Uv7Pt2VbVWHn&#10;SsNufofwP5Vc+Ies/wBl2C/OsbsrMGB6jOM/TNeJ/HH9oG6+GPwl1a8sW0WfWby4WO3tr5tqyQ5Q&#10;OM54cnftHU1vGHYxd27HO+MviXp9p8Qb2GGKXUYdKkEE+l2DeVdahO7q0LbiyhdygnHcAmu2uPDe&#10;oePLHydcsYIXuishs2kWT7NCeiu2QCw9BXyL4R/aR039nfxYt9ceG/EHiv4jeOb+cxX82bnSdFtU&#10;+eEO4CiDahKohXD4OCa9YuP2kL6bUrOwS4jV3Qy6mbeMsTKekOX6georVx7iqUny6HX658ZNN+Gt&#10;7qltp7S2MlxYRRx3U9kBb2rb2HkoobO76814jrV7preH7yDxFq2veJLC+V1M2pTLGhb+MLuICj0z&#10;1qn+0dpN78R/sum+HZHtTfXlq8l15zCSXyZ0kk5PAyAw/GrHgr4B+D9Wtpj46vtM16GUyxWy6rd/&#10;aPsH7pl2KGJz83OTW0YJmtOFj4e/ar0zwjr3im4sdJ/tLT1s4lEsIkie3jdTmMQ7CVAwQDz2rx+1&#10;8f3D6NqnheW5VtNhv45miaIGNpIBuVl7gA9R/FVvX9Ek+H8B0+ZrRLWynnjXyVfyR+8Z0YbvmxsZ&#10;eTXlV94pB8YTxxsrHPlrIRtRwy8tnpmuxRSie5Rj7poeKT/aen3Fqghk8uJhncFVG/8AZq80ttG0&#10;6a1UeRHNdou5i7suD/s+n412vivTptHnZlaRnj3RuA6kMfX7tcRbatHFqkk6q/8AvRrjp14ok0dk&#10;GzO1LR7fT/MltVPlqcYI5zWCmq/Z7vcR5a/74rb1jVlu42WExDd8pz2PrWFDp8DzJ5jBtoyVzyaJ&#10;WLNIvDqFpuTzNs6fczjP41r+H57fTrdFZmaNW+bHzE1iX9i1tLHiSb/VffIx/d6CtC00JruIedkq&#10;W4LHg0+VDUrnb+HNdj1F5rZpWkkT7pJAJ+grA8YXbaJrMkke77OcMcu25CfX0qrBZ3HhKeK7jmkl&#10;Zl59qsavaTa6Ybpbry/kyuwjLseiMD2HrUykidSmfFSy38ZMtwqtKRGFzyF6fxVR8WWMzXU9zIzT&#10;ebIrxkjGPlX5fpVWWwaHUNw+5bt8tbV7e/bLQtMM/Ju3gJ8p+maUbMbuzg9STHl+YEVg+FI5yfet&#10;TTL1VsJIo2VVXoM53Dpke1ZPi65dbrdHtkjX50J4G70PvVdNXis4PldgufmJHMq/ex7c0JpDjruX&#10;r3VGeXbDlWi4IcgYFKJFtGaSSTy/JO5i/wA2R6Cs3UdsdykkbF2Kr8u6PLfXmqs2ozLCyrG0m7dj&#10;YetbRkVzH0h+zxZWfiXR9auHkW1XTYw5G3fH83BGBznkce9ef/tAX2oWHiG60mWRha2bGJYVnfyy&#10;AifNtJxn8a6X9mDU7Xwz4dv/ALPD/pWsGBPO8z5UVeGjYHpyQcn0rc/bO8LW1z4YtdUQfY7VYF+2&#10;SEO0XmEuvUDq3yY9a6o6qxx1Ze8eG/Cm2jsfGCybxGt2r+ZJ0G3b8orU1+7hs/Gclou94yHJOP8A&#10;VOuMfTrXM6XrZ8PX0bttkaNt/PA/3/8A61ep+IPD7a9paa55asknllswnPz5+ZMdB8vU1vGyVkZX&#10;7k3gvxhNcWLW7yy/uV4C8N+tdjpPxP1fxHZ/ZbxIJTpZ8qK7munkuJfl6MCRx/tV59oOjyHXYzDG&#10;rx3SZZ92FT5u5rdubMaNcs0bSNFNzl0VTv8A+A9q15jOUUzq9J1Vrxg0kjMvyqoPGR05rb0qZo7t&#10;V+Vre5KnjqG9a4Pwvrscu5d6tLvRWAboOvH48Va0nxDPoEp8vyzHN/eUkpXRTkmPmO+uL77HdKbd&#10;njZnQhoxtJJ6A11+oX0msaVJ5ytJJJtByvKbelcz4L1i21i1heTDySBSwC8hh0I+tdT4nt4zokNz&#10;ZqrRyptIOQc+tdBzt+8YdrbiSdNok2r8pU96tQeEIZLfdtbHDblbByelRw3Qkslk3bxnH3g5z6fN&#10;Vyw1P7FHI1x5qknEilSApHT86DGRkX1zdeHQzbvOgjJZY2yxGOvIrmPFvjWQ6JCtw0fnQqIU3MxL&#10;7V4JPq3etTxRr073wIZ2jkxwAf4uv8Vcr4pFrq0BXDbid4HcVnUsXGNzg9c11kmW6EccUrI2EU5z&#10;XL6l4mvJtRVmZWs+ixnPyPXUarpaxzrztwdq7flwPxrkdW0toBIGbaYW2sD3PrXFUmzuoxuaaaha&#10;3tiyyKg8vbvUf73bNcT4h0a2N2kltvkVdvzN8rR/h3q0sxsJmEm7G3nJ+9UD3EaNII3ZSvURjpXB&#10;UlzHoqmmZ91bskB+7uzvO3nFZM97/aLMMgN6V0VrYsY/mZjheOR+tZt34f8APvdw27WOCRxzXDIO&#10;Uy3sh9nZjH5m7rv7flV7whqh0udnVVDN2PLfn0pdXt0trXayldxAIHYnoKzVd0AVlYu3IwMZrPlD&#10;lOktvEP2gbmKoy9BsU/1qzHcQy25/eRqwVchiARXH21zJ5g3YJZsjHeppZJQY2jb7nr/ABfWjmNI&#10;nTPb5G5WA78fNXPahYyLd7drDc3LMNw/SpV8TSD5Lhf3eWXJ+bj8KlXWVRnkywVegAzVByj7zRku&#10;9LfzMMyhSAOOK5XVdCmsH+b94PXGK6W71IzRvHCzBgd3I7elUtQlW6Tbn8TU8pJyuWjepluGctuy&#10;344rQn0PeWb+EvtB9RUMVmsEg2tukPTjg1NmTykkN0svysqqv3uASc1bsbUPiRWkkx90NwT9ayZg&#10;YZ/lUrViw1Jo3+Ztv1NVzFFnUrRZYnbC/L0x3rJZTE9a8919pH3vm9AOKoXFlIAWaM8dfajlAh8x&#10;vQVGBmp/sEjEjbt29icU1YXT0qQJbS8aB1DKrL/exzWl9uhOA27c3Q+vy1W0y2jnH72NBVu8s1eI&#10;x9l6kDn8KAKd/aB5Wf7q7+nWo4NycnG72rQjs1K/MsfyjB9z61J/ZW23+UFG6561XKBjXJaNt20L&#10;9DVd2LNWw9kRJll8sfwA9vrVG6sfJGPl3dc7qOUChTo3ZT/tetBjwadGnNSZ8rOk0LXprIQ+arMu&#10;7LDcORW1ba5HKV2xxr/EvHU1xslwht1G0M23ryKdYaxJaOv7zbt6cZoi2jQ7TV9cmms2jkbO1eOO&#10;n0qvY5CSHf8AvFbI44rJj1lbrZuwdvXnrUtqyST/ACqu5uozxVcwGjIq253+ZGxzuTDdB6GqbP8A&#10;27FIryHc+7tUV5ulQqfl29SO1Mt9sFxnJjG7qOaHK4GVfWT28nlsv3vujPSqbJtbaeO/PrW7PMt7&#10;IWVTvXkZFY92vluV+8w/SpArvG0dOids4prSFl5p0JxQAsw2Ju9aixVqaPcqA78Hpk1XI2y4oART&#10;81S27Mj7gPl9Khxipg/ljb39KAJ2l8tv4vrV2xlE0u4s249OOKzUHnKq5+b0rQsn8m1VpAF29Krm&#10;AuN+/m2qrbs4AzzTo5FR+SfmGTj0/wAarwSrFN935cbw2etRamWN1kMNu3oDVFcxZlma+ufkzsX2&#10;qa3lktCuZGx/f/8ArVm6fJsVfmb5evvV4y/aE3fdY9P7pqeUadya9kBiDMWO47TWh4RdLW/X92x3&#10;NuOBuyfu/wAqoLbBrRcbvvZ5qvply9trGyNfNmVuBu60ONyDd8c2skHiLzMusMsiSxhT0BXgfjXV&#10;OgudLjZgI12v845P5VBrOiHxFpkN3CqJcIsfMh3fd9qs6jbSQeEmWZbdpmQbZBCBjHXj3q1FoDzq&#10;/mNxqEvmKF+bHy+lbHh8Nav+8YjPzDOOTWBZaoEuIQyhlPIz1/Gr2namXKiH+D/gP/oOayK5jutB&#10;1GF7vy5FVVm6DPX6Va1DTWRp+6xv+7wcFq4PQbpYdYhmk+WNm5xGG3/4V6L4lDQXcNwjBrW+BeIC&#10;QkrjrmqizTmKX2xredGZh8xwoAPB9DXT+Atfhjv2mkhRSu1QzHgANzXAapfNDqcMQ8vy7eTe5x96&#10;teC9kVy0eCj7vlXmqi2w5UfaX7FvhdfjP+1R4H0601aHSdP16A2kUrRtcWskgljnjR1HPzNE2T/s&#10;7e9ft6PF954fkls/EckaWum20cMGovIsaTbGQF3zwuV557V/Nv8ADz4m6z4Bsota0Vbh9c0C+h1O&#10;1CsY3cRtjAfqA0e8PxyvA5r96vHfxgj+L37LseoalJpWl+M5dGjvf7OnjLW+pl0STy+OQCvGazrS&#10;ueFmVGTkn3Prbw1cw654cs763lW6gu0DCVGyjZ6bSODntitDzSvyjbXzj+wt+0no3xS+AuizeH5o&#10;47O0gS2nsbc74rKbaN8anqMZGCfWvoWyvV1COORWYYznkfNjr/OuOUTxuVxdmSmEy96q3NoolVsL&#10;nOK0hH5YX/a6e9V5FVZ1x838XPrSTJ5SG2n8otu+VWODj1rmfjB4F0r4hfC3xJoWuWa6hp+pKsZR&#10;2wSnTOR0Oea6i7CxXDD+GQ7wPSsnXZnit1EZRjIdjKV3A0LR3CMuV3Pn/wDZm8UN8Fvhtb6fqNxd&#10;XV94L1w6H5twhUPZXU+yEIO6Dcoz1r6mYbH2t8rYzg9cetfOfxF+Gc+geL7nVreG11Sy1yze2u7S&#10;SVkWK4Ul4JB7jB/4FtHWvUvgN4vm8Y/BnwrqF9ere6otjFb6lIDhlvIgUmBHZ96nOeAQfSnL+YrV&#10;6o7h4/lqlet5G1iRt9R1q4svmfNn5uwqlrG6SLHCkdR6VmZnn/jiOB/ifpc25/tHlM48g8QwjbnP&#10;oT8nX2r0PTXzbbvMZlXoQK8s+ItpKvxj0W9tgkNxNZSQkn710S0eB6Z+TpXqmnqqptVcL6ZptgT7&#10;zuoeTPPb0pYYQyc7qftXb0qOY0GbGbqfzpE5WnyNQWCdKOYB2c0MfLpp+SmgeZ8vzY9aVmAryb/u&#10;07vjdQVVO1LvUfL/ABetWA3G7rS4PrS5zTc/7VTzE8o0OV6/NSvJ8lJ320j8KaOUoRWAP3l/Ol3B&#10;fmGPzqNgpenpHv8AvcfSqJ5hfM3/AHeKXPFMb92M9vWqrXAB2qxYe1AcxKs3l9xRLe+Zwo59arv8&#10;w5pYx5j7F6+tAcwmalS2a5T5srTkh2v8201bJKf3aA5SEW/l8/xVIjEUOP3lG6goR33H0pH5pzqD&#10;TdjZ24OPpQA6o91LtI7/AHenvTPLoAkHztSMf3dMQAD+KnVnLQBvV6JOlK/y9P0pAdw5qtACPpTk&#10;SOTd8zLUe3b93cachwKkAdmj2807du6qBUY+XrzQ5b0oAe8nybtpz9KdJLhPumoixXruqReYfmoA&#10;jaTa3y/rTwN60yQ4/h/SnNJs6UALAgIqTPz1EkpLbW2/hUmPm/GqUrARvJs+UdKjj5NSMyntTVTZ&#10;0qiZSuOz+7qFiz96n2ZSjyB7VPMHKRRqyr83NN2sH61JQ65qiRvmLvpuKm8nH92k8vKUFRQkXEeP&#10;4vWhhyRR320bW3bqAlGwJ2ob56jlf5/7v1pdxNBIuypWbyosbRz+tRbjTlRmPB+70zQALHh6dIc9&#10;Dim7WXrzTwm1Mnk0AMzmjvT32t93imL2oAHZd+7Hy+lCL8n8X5U3/lnS+bj1oAVTh6a54zSA76QD&#10;JoAEGC1PeT5qTo9JtOOh/KgB7KDUbuNnUU5ODUbxNu7UAO3U2MrGduc/Wm5/SneaqH5tpoCOoZ9v&#10;0qZiPL/u/Wo3HFEfyL/eHoaClKw5/uY/hqMjYPvUruduKHIji/vUEvUF4ko3j1FI/IpPyoA7WQfN&#10;QEwPm5p2N/B6+tJn5PwrnOgbHwnPNK5zJ979Kj3EnjipMfL+NAEbsxC8GnpIR/F+lKo/d0bPegCN&#10;5eaaDt680rx/PSbMJVcoDkRSOGxQ529P0pUPmx/Mv5Cl8j5/4vyqQIwWK07eaD8yZHDelNwcUASC&#10;TKU2R8nj5aao2HFKFLjdg5oAEcgdaep8w1HgnjtUkkDAZXq3WqVh2Y1ztfihnYt0FOMZCYwN3rUY&#10;Rgvy8/Sq0J1HzJTgiRfwn86iDMwzhvypzK0nek1cYnm/P/FUm41FjFPKYH3f1qAFaRfU00yZ6cUu&#10;Pm/hoLB0xjb9aAIzMA9NeTcV21JtWFuBuHvSrGV7LQBCpL/d/nUqAh6YyhenFTZquYBOS+OMetPz&#10;/s/pTUf3X86k3VJoRtAwOOppnlfSpM8fxbvXFJTTsD1GhGIx39KFZgOtSbSzbhmo5GUJ0obJlGwb&#10;iKN9EZ39aNnFIkTyvpQgYL0pcEd6duoK5Rqow9qCwHagSbvvU3G7rx9arlKGyN/F8v0pwOTTWjzT&#10;jH5Y3U2rhHUZK5Py02Fth+bmlxmm78dqehmSOdvRc/hR03Um/imNJk0Fcw5hnjt60sRRW/i/GmPh&#10;k4H61JHFvpN2JJPMo2L61GBw1N+0fu/u0uU0JPl83bk0bsf3fl6VDIxDbqkiPmJnbz9KonmJN67K&#10;EUH73y/Wmu2z73y/WmM+OvzUBzCY5pTtTuafu43d6icZWgkcnA+7+tK3Jpm4j+E0IxBoAXy/amlM&#10;P/DzTvN8z/ZpI+X+bnb0quYBDGVqJolIzirJBloKAnaBto5gKf2b73y/rUiID8u1sfWpni5oMeT/&#10;AHaOYCtIxjpnnsrfNg1PcxVDhVHzEH8aOYzloKL1VXJVgPcVJJKiIrNJHHuXAwM5NUbq9iUhWTa0&#10;33cniud13X47Zl3yNEgPMmed3oB60RjcmVS2xxf7S/i4x2V1Jpuo21jqk9pJpul+eu5by+YARDHs&#10;VZiB0Ck9jXwD8Nfi1F4l+I/jLw547s9H8beLfCuv/wBj+FZY7HyY7mPyIXlYIZGwyzuy/JjGCK9S&#10;/wCCovxh1nwL4GTw3YreRaprEltqFvfW6xE20qzL+7fnehlR/k2h9vzfdr5t/Z68e+BfgpJrmra9&#10;dQ/8LSW8+y6Vpsi+buNxsVkVNuHnkZlOBlhiu2jGxtRp6c7I/Efw6fSP2iZPij8RIrO38SXiRqNC&#10;0y2S1a5lUsii8mxuk2ZHQjORXcaD8eYTezrbaH/bmtXkxMWmWl0kMMUR+QyMZHBZYzyyjlh0r0Z/&#10;2EtW/am8cweKviBbyeHPD8Oos2peVFbRyXFqqfvAzS5aGPcQWIHOOK+Ufizq2heA/jL4sXwy+my+&#10;E9J1R7TQDZLtSezRFAw6k74s8ggnd2JrWVpLQ6qfLNWR1HxO8Y+KPAGs6Jq3izxHp815NID5ejo8&#10;NimOdqw73MSrg/MH+bFZEH7QlxPqtnItzocdrdCZYrdEzM/lpGxLknkkyv09BXnfxh+OFr8QdGsV&#10;0/TbXRY7eCeXUJfP+0PeTNsVSrb8DA38CvJryGTV51vnk23UOSjS7QEBU7iAS3znC89OK0pxuddO&#10;guprftueLLPQPHuj3Wl3sDG40tvtkDTeY0FxvXyyd3GNvC7M4718vt4nF3fSNaxL5md3yHAUetbn&#10;jLRb/wAc+Jb4LeJDMyhSr5AkVehBGcCsSw8CyWEks3mC32qysITkmnKokrHbGNlYu3vxBuNTjP2m&#10;XczDB/dqMH1X0/Gsea9hkhMWTIsmMsUVenXH1qlfeE90qgy7TGc4II3e1LrXhVtJSOabEjyRAooy&#10;OT0ovc0jGxDpVmpla4b97GrN5OTjP1qvdaTNbaiZt37sbmJ8xsY9K6zRPDf2xIQzeTGjdAPvVN4j&#10;8PxSJMYc7IV+ahu4cxm2N3Jd21srs03mLtRCx6fXFNu9Q+xXYjVpHiQLyFyKy/CutnTrpYW8xVVt&#10;0bH+EelaWt3qC4FxHuLD5SQRyPpVcwKxsLqCyQMSu+MIuCehqKGSOa1a4WQmRtvlqw3Kfyrmk8UK&#10;8zsybEJ2k7T09hUl54jZrEJDtWMfdGDsHy+m7NJRsbGp9tSxvJZJFVflzjqM1DceXdacssCIsbjc&#10;pHzAD1Nc/JqiS7d7fL/cUbt340yDUPI0W3gjm8yGCFUjOCNvy/rUq6dgJ9d0M6fD9omYf6QAwYj5&#10;Uz0yK5C7txDPLMDIyt0BPyiujv8AVft1oq5yIQQgBwCV6ZzWTqlzHe2LOiKjbM7SeKvQnlKH2GS8&#10;tVk+dtgzuxgfnVZp2hvFk3PIqjIURoOP++a2bDUPPhlj+YRsdoIIwBVBNBkGo/LGskeGTzEBX9Ku&#10;KDlPQ/gt4mhE8cMJbdKMh+wH09a9s+NUuoeIv2fri3tYY7q3vJLaG6ikHlpJ5UhOxmXjkAkEdcGv&#10;CPAUUOn3K7VO9FyuYyuT6Cvpj4K+M9Mn+CPibw5LYx3WrNbCaC7f5PLjVQm3B/iyWOfeuyLOSvCz&#10;uj4vu9NkttSWKTzFe4bAXGSB6Yr62+G3wt1jxR+zLqXi21hS607wpd2lncqzssghmAVmiXGwxpwz&#10;89Np7GvBdZ0i1udRl8yFlaOT5W7j5q+lP+CeH7SUfw/1y4+G+qhZNF8Vb7dJ5E8tNPeSN42lZ3+U&#10;7S2QD/dFUpcpy1k+h5an2OO4ktrNoWjYsYXRSeD0Bqx4msn1LwuqhvJnRnfKDb8w25HPbiodduW8&#10;G+LtU0yREjmsbkrsikV4yrjKEY+XBHIOeRWhblde0gyM2zhjIPQDr+dbc6Id0cL8I9U+1OZJpGKz&#10;HDYkOQS3GPpXT+M9BvtClWbyS0OwN5g29C3BxmuC8U48P63NNarGsNxN5sYHC4+Tgfk3517R8F/i&#10;xZeJfh+mm61p9tfSXA3iaZlBSQ9F+790VpTqol6K5yvhDxPf2d19njW4hCqQ5cbSu3pXqnhH4iw6&#10;5o08N2qxnKhXwR5z7ew7CvOdT0O30fVJliht3sllZIHjiEav8/8ACApPY9a0NL8PXU0sS2vCMC6+&#10;WcYx1ruhNsh3vc7Syt5JpnWBkZmOAuOh9aoatqV60p3WsOxUXEgYIWb5uxWp/h/pU2lLJJ5s7SA8&#10;xmRjhfXPpUnj2S70PVoVvrORUmUFGCHYpPIBPvmqlJIyepwviTUtQswWmhbYw3Rh+pHTI/GqcGpp&#10;d2ssLqS0beWwB+6eOp/EfmK7XUZFkcpMF/0cfJxnC9MH8ea8i8f30+nXF5cWq+TDfP8AMqHbGq7V&#10;5APOflrlqTubU43E8U6u0CrJDM3l9M8E1zllqK31+vmQsrbvvn5N31C5qrpMd0NrSSSfMmNrHO1f&#10;f3qxHaCOXf8ANuY4X2rz6lRs9SjCxJ4k0KO7RnDfKvR1HJ/CuYvtKOmqskAJXIOB8zEH1rr2sVYZ&#10;8mHduzu2D+WayZ7L7RukXy/LJz04IP3R+FYSZ1p2OWn1qSEuWG0egpNN8Um6miicpHGrbmDcAn61&#10;qa7pg8mZfvNGm4lZFO6uPutNlc52qsm5TvCn+Vc0kI7LVdMt9VYyW3mSNMpZWY45XocVhX/h3yrR&#10;mby/u+YqhTwPTNQ6d4rngxGZGXyixGSN2/8Av/T2rRude+3WHlShXmU7Pn6N+VZlcpzNrGtuFlky&#10;crgIOgP1q1tCt+7I/wB09a1rjQI5Idkb4wNxBHQ1mx2apKwXKqzfLjkisxpWKF2cQeYPu+hrKe+d&#10;XbByvpmtm7XywV+ZkXrgjisCePZPtquYl6F7TLxkdjtX5vTJrSjJljj3YG7rmsNG8kfd3fjirEWq&#10;tG3zfwrgCjmEalxDti/efeVuAG4qNdPEm0L90rhsdfwqtc6iJU+7x9afbaky7cfdzjZ7/Wqi7gV7&#10;7TJMt1+9nPY1Se0kRdxVsepFdDrV1GFQ43Ar06ZqCO4R124UL6scVPKBjWtx5LZ+arzyxyhmwxZu&#10;2eKr31v8+Vj2q3QelVQzLxzRzAXJ5AdzK21vTOar7j689MUW86RP8ybvxpwbzWZgo/vfjUgTQXZt&#10;0+X+HpmrFrqwldt37v7vTms/Mf8AtVCz7X+X5aAloaj6s07ttKr+NXLHVPtA27j+7+UjHUVgn5Gp&#10;8Vw0TblOMdfeq5gOjSBzJ/e+tLN4aa4fcs3+rXkEPz+lU4tcEETbSFb1BzT7DUVuyvJG1fm61VwM&#10;3U9LaxkbOaphGV+QfyrpPJ88IWkDFuuaW00uGRo28tfn5O5F/wAanQDntjGPBBHPpUfktXRappkc&#10;DLGOhbKev41mzWCCQP8A6xD0x0NKzAoBpIDwetaekX7KMHOT39ap3UXyKNoUjqSag8xl24yNvSkT&#10;ynVGeNoQWZWb6/zqB9nl5wMfWsK2vZIZc7twbqDVmHUlVPmz9KCjQ025+z6kytG7RbtnXmtDxN4b&#10;jhKN5gWOZQY23DknkZrF0O/W1vvO2r5mM7sZG7d1xXeX1rHq/hxusc0KFwMjnOxRj6An8jV8qA81&#10;vdOe1ZtxVl3cEdDVdTsPrXVzeH2MJDfu1X/np81Z2qeEbq1g81Y3KO3y46VAGULnMK7udrUxjt3Z&#10;5PrSGFw+zjjqPSkYZQUE6g55pzTAn/a9ab5WVqEnbQEpWLEcmx1YcVYjuvtA2bOPrVOnRN833tvv&#10;QUXusivlsr8oX2qSXzJPl/iqioaKT7zL+tSTzNGu3GP9jP8AWq5gHwuZv4tv0q7aTC127mXc7ZYb&#10;c4+lZcDlHz/F+lSxgiRWJZsLyfSjmGnY2WvBJEiq38OPxpml6kun6is0kfmR7vu4wfzqnJJ5caL9&#10;1N3U9aSRJVhHmeZuKZAB6mjmEeu6X4li1C3jlt1k8qY7xHvO0e2cda2/Eun27+EEktbjy2ujtkCu&#10;Y935ZxXm3w/1Ef2YI32szNzltsi/Q9K6rVdTltvD6xyK2zG4EDha2jK6uVGNzyy9haLUpIm2SKSy&#10;p5h5qXTJSyru2sq/eL9T+VJef6Tqk21VLO/WUE4+lPe2a1nBXblmzuH+FY8pJrWEa/bUkb5lAVgr&#10;fMCfwrsYNQVrVVLhU27Vyc7d3XFcEg+0iPaXhC/cxzj610fhjUGubVQNyr/GSuc/ShRsaCeKrOax&#10;ummjiLKACff0r0P4PeEZfFPh++kYt9u01E3ISz5jZWy2APcc+49a5XWpBDp+9YlkZsjBBwoPTP0r&#10;t/2TPitF4N+I8iXyxjSdQt2srpd5V7jdt2xsFz8ny9uar4XYrlKjX2paZcFdPk+z3EJjm+0bNwZI&#10;n3MVHbIBGD1zX7b/ALPviGx/b0/Y08L/ABK0/VLf7bbuLZ/slm1qI3tgsRRlH3hujJ4/hOelfjh4&#10;10A+HIG1i4aWSykvVtQzD5A79Fz05r9Qf+CHPxosfCH7Ldxp2n6pouqaD4d1tbfXHkRkbTPNzKrx&#10;Hpg/OpJ4zFjvWNU87ME3FW6G5+xB8bY/gT+1P4o8G+Jredf+FsagsENxBIXtdJvra2kYu0eB5YnS&#10;MLhf4vl6c19v/DvVrzSY5Ly0kaSO5kH2lGJcN5ecKvoW4yP9k18x/tA/ss3vhr44614+gt9NutJ1&#10;i/F5pyRQhItOVYwsbl/vHO1skf3x61R/ZR/bT03xd4lk0zSr6e++2SOsb7Ue1km37fKLg7hJgHn3&#10;rF6njVoe01ifoF4c8ZWvicObctazRx7ngbkKPWrF1cCC9WJsrIwyQf4O3P5ivlfV/itNbeJIw2oP&#10;YfYWKR5cYnUdQV616Fpfxvtdds7FdQ1Hy764KInmL9njfL+WOGweSyn8KzjE5HGSPYNTvFtQzbgr&#10;IdvBzXPeOvE66SRCqtJImJNhYAYAyTn2rF1yeO3VoXv1tWJ3KySD94PUZ6/hXi/xR+LOnNapayf2&#10;lqjTOY5Le0neKSU/ew5DKcMvAx1quUiMdbM9x+LWn2/iP4fS2hjumnvbVprRreQK/nIN+d33sDHp&#10;XgP/AATZ/a+svjPH4z0K2vtJ/wCJTIutQ2qyE6hbQTFlZbluhd2R5AByittPNb2ieO9N8QadosNv&#10;4Z1DU1t0VrV726mh8qUnAUvuDFdoIP1r88/2Yfifdfspf8FOPH3hTR/DlmG8Zajexz2uWkawgULI&#10;eG52MZeF6heelDjdWOzD0rwafQ/Z+DxPZy2cdxHI0lvMMq6oTx65qK98S2b2j4kPqFP8f0PevB7X&#10;xR8RdP0W3vLC3t4PMmZfLllMaSJ8x/iHFY+pfFnxhYTC3kEa6hGCptnm3ZdvuMP8Kzsjl9md38Rr&#10;231/4l+G777VDFYPLHAsckwjk3r97AJzXttm6zWqzR7TGznDA/Kce9fmn8VfjB468V+PtFt9DsYW&#10;1zS9Qt5Zl1WwS9jIO/mbacrj5sfMMYGa+v8A4efGa+vtF8y5t7O3vowGkggnYrbFuqAdx70coSp8&#10;u57mGKH5sjvzRu4+8K8xtvjC1peqJo0jA4PnfLx+NdJp3xSsNUnWH7VD5uFbhhjHrWfKTzHTPyfp&#10;1pyBv9nNRJfRyhVUs3qwGQ1J9qjDttbO4bhg9R61QcxYb5j9OvtQT8vzfpUPn7n+X+Hr70NdfNTK&#10;Js/7VNjk3ruxSLMo7t+VPLKycDFIAjoRgO1EZw1H/LOp5R6BkY3Y5prndIwPT1oy3y8N+VRmbY3z&#10;N+lUK451CDg1DLfiOq9zeF9wX7vrVdm5+b8qDMs3F15r7fmx6VEikdM06OxdzuJq5FaqE60AQpbZ&#10;2tIflbrjtVq3jWNd1MdB+HpTrUNIvanoOzH7RK2cYpx/hoTg7aHGajmLCQ035aJVJPSmIi7+pqgH&#10;L92nk4/ipn8P4UwvvqZSsA5+tAUlOneh+TR5m5OOKqOoAY8HHajySE60gZpOxpyYT7xJqJAMPFNJ&#10;x3/SphHhPWleD5qQEBO7736U5I9rc8infLvpc8+3pQBG6bvu8Uo+bpzTZmZvu5p6cf7P1oAVk2pz&#10;zSZ/c/hRIeaZ5WaAHyqPl5FRP129qsMFPSoHUr0BoARDxu+WpNy1CgwlSoQE+7VcpPMMIINPSJQv&#10;fNIT5j0GXDVQcpIiYFNByv40eb8n16U08jjisyhoGacVAHWlxv8Au0gUD5ScitCeUa7GnquD939a&#10;Zg4pySbutAKVhvepM4qPdQ7GgJSuNEex/wC99acqbfajzRn7tAkx1Umgkb0enFdw+UKPwNDuJenF&#10;SIMRtQA1DtX5uadio6lgJk3cGgI6jXSmbqHXn+KoyCKAJBk/LximulO3B/umgIsn8RoAiQcU4ybH&#10;4pXG37v6Uz+L8KAHxjf1/WpMgHb/AFqOEFJm3fd9acyZoAI0C9abMfLT+99KdimzRr6mg0Itv/j3&#10;WniJVfnkUBM9qdHxHzzQZrQZJDgf/XpTxTmBkoEe/rQAMmaa8Lbe1OXg0jscUAReZn/9VNz/ALVO&#10;c7um1ajxQB3O40eaCcYpKVVAFc50Cf6z/ZqSo880I+6P5uPrQBIOaRulKp2VHv8AnoAOlNkPFSOc&#10;mmiPe9VzAKT5Zz/D6UmW9aHdacGUnHf0o5RajfK+f7v60daUvjvTFRhUjFC5bd/SlTb6mlVeONw+&#10;tMx89AD0PtThJvpEGDRj5vxpWNB3mbB8ymoS3mf7P0qVjzj7wprkr93bTASmqcLTqVArbt3FVzGY&#10;xzkU5AT940mfn6UucL+NSA7Yfm+7Ucke1uWpyOaWVQ60AMjGODyPWn/e6/rTFPlbgeR60PLQAgj2&#10;/d/Wl8vCfe/WnbqcihTyc0ANRON3y07Zx1puaHk2nAXIoNI6i7iaTNLINhpn/LSgCXhOmTTJouKH&#10;k2vtFKGIO1f1oB6jE4epNwztxxTaOtBmK6gik8v5qOlG1dv3qCuYRjn+GmeZh+P1qV4933Wx+NQ+&#10;Xkd60DmEkBV+vFOEm1OeabHwvy/rUm8njcMeuKAixqP/ALtNaLNGQE6U5ANnep5SSJuTjtSGLZUj&#10;x7KEG1OaoCGp4pMUwRZz79PapIk8v71Jq5XKGMnHapEiUJtxTUbin9U/GlJtFEE0eaQPtHy/KKlm&#10;CueCBULxA/Nzt9KaZPKNJB/2vrTiMUbPnamnBkbdgfU0yQL4p6HEdKEKdcGm99vagBz8mm4zTUl4&#10;x2pULZoAYRinJ0pW+d6RDgUC1JidlMZ+Ka6tupc0DFZ+KY0mWpvmf5xQBkVXKFyQv5n8LflWXqeo&#10;x2MTsZF/wq5c3Kon3ttcf4svVuAIVmC7gWLf88gOpHrjB/KiMbmNSWl0TSX51e5CI6/L1YDj8Kw5&#10;Ht0sbq+mkt4rexDLGJjtDuv/ACz+Xue3rXO+JPivY+GtJLTQ6hJJI+yEwxSSjL9HKqM7B69K8h+I&#10;Hx/gvtIbw3puuafG2oSm1022ul+zvNcA7j94gkgZOBziumMH0MYRcj4//ay+JMXjC81DxJNBpEfi&#10;EXyz+bbTidbSGObY9upYZL8nIxlPlzis/wAEfEnQvAOv6x4llfT72/1fy54b4wpJDbSOV8x4Qf8A&#10;VzBcnK52nd0yK8p/4KO+O9D074gWvhbw7dL5nhgqdReNCkMc7HzJkP8Ael8zeS33sSNx0rxHwb8e&#10;rd7WbR75o2s7W4ZrMXCmJkZuSGZfmmGfUdK76dK2571GjeFmfoN/w1VrXjrxDeeEZLi6u4NSgP2e&#10;LzfP3LL/ABtux9/+IHdv74rwb9qS58L+Bba10e8az0a+jRTZWllZoGaHb1CZUBPrzXzlrXx1MGrx&#10;SWrS2NwpCpc28pjmUjou48cVgeJvGVx4yhgub6+uL+8jGVnl5Yn39foKmVGzujanheWXMjG1KZdM&#10;kkgFxI9qpYEDYSD/AN81oWOveZ8p+RVOwHOfzri/EWspp1yELbcHBOc5Pqaox+L4bhtoj3bWZF+Q&#10;Dyj6+9a042OyWhsfEfVpJ2Xy2SRYz0GNxX0JFc3FqF1JNIWRY1mOML8u386tN4qt7rSWlZWjDHaY&#10;yM4H1rF8LeIoNR1r7OkbcjcDsDbT/cPoPespU0BoTQCUq7KytGysQxDbju/2sVY8d6dENAt7hmZ1&#10;iQlNxDFdvTbjp+NXNT1CFrRVC5kRM8L941m6j4xS60ia1uGljjVSgQLnGOvNNqwo3ZlaTcf2jEce&#10;ZHu689f971/Cma5rS2NsI8gyY+YbuMep9qgkuZISrQttWNP9YBy34VkTwvNqCOzSMjH95k/w+lPQ&#10;uMbmb4g1aObJi3MZGxlV6j2qhBdzOFieR87tuT6V0OsaZ5lt5se6RG4G/H6YrFfSFcLs/dtF15zm&#10;s+U05RYp/Lt/nWPcOytuqYxSXD427h6MN38qoPpO6T5VQbRlueoq1YztAf3w2n5uc469K1jdhzEM&#10;8LTXMhWTay9XDtx9G+9+lPNq1sIY/wCJeo8xsCnzIftqPH5kckjL5w6qK0TBG/7t/XGD6/WteTW5&#10;VzAv4TdWcjL8mF2EDs3rWRbTNOuPL+bbt8z/AOtXa6zZraaa7/8AAsuwXcfauFstWW1ZlCqv65ol&#10;TsTzGhFpRgVpFYrnoe5/CtjQ7lrRJI2GZH5UFec+lZ6T+cm4csq4AHStTQ9Ha8uo4YbqZJg24lGH&#10;FEUHMdJpVv8AL5nl8xvhSD1+laNl8SP7AvYbd9qNeK0bPnaGHoTWzp/g2+j0RJpYTNNbBgATmSNf&#10;qOCa5vxB4etrvUoWaORRG27CDdsI653V1RMJy7kOueIgt/Krq3nM/KjtVrwR4ktX1YS2ojW4YckH&#10;5iu7r/tH6VneOfDy6vHa3yNNcO0P+kRuithumcnFcYZLzSNQnmj8yL93jkbtv0xScWyNGesfGXxD&#10;feN7vT9YlNxdXyw7Zrh8NJNEhXYuOBkLkZqr4F8TnVLhLbzzvYZk3/KMehrJ0j4iG705YbgMZfKe&#10;BJuPMzt6+lc68x0C9a4t2k3s3L7v6UnFox5Uz0nxJ4Jt9Z0mePMxkwklq6zMm1h1ztY8GuI0zxPJ&#10;4YsWzNO1xHtbaMgKfl6/NXT+HPGNr4hsY7Pc28HK7Gyyn39G9+lcp8UNPksNRLqrSxyBSjovLDb1&#10;xVOVhOndWOxX42wa9ZxRXFrBa3cQEc0kIk2+WfmBXj72WNeieD/E0Nto64Pnb3HLHcQrdQMV8tXe&#10;q3WkoskYkiOSH28fd6da2vBnxPvdG3+ZHZ7ZGU9SZAf+egPT8K0jiGhexPrfRfGGn3c1s0MgjkVl&#10;VgyeXub0O3tW3408d3GqaY0bXUNxpu+KRLaI5Uu21VBPUjH97FfMVl8WLqewWaN2h3He0gIyPoK0&#10;9I/aKvIorqG+vJGhUh18wnLY+7jjtXQ66ZEaFz2KayXUJbxSscKq+5GxnI9K5HxT4Bj8RSLCqm0d&#10;vvn5S8n47cCsnwr8dPtsKtG3l+cuTvHf0rQ1T4nae1+omZYX/wBjmsZVUzanRscf428DzeGbto02&#10;NaIuElEaox+oXNYN+raWcqu5W5Ur82D6V6he61pfiTQz5l35SzLsDDc2GrHe20fTdIk87y7hTFhD&#10;jn/9r2rF8rO+mrHAyazH/Z4aFUi3dGEjMDWBb6zPb36xxqrfMuQyHFdLqek6c15cRRzLGs3KAsAG&#10;/wAKwbywi01C8M2ZmxgrwDnp1rGRQ5rhZS2csW4O5NuBXO6pZoxZdilt+OcjitM3bXjYZmZm+Ukk&#10;Ngf8CxWZdW6ibcNzRj+HPH51zy1AypLNfORlC7m6mPjFLY2XmJlQdq8gk859KvJIsj43NIu3q+P6&#10;VctoI4tHZfmYY3ZUZOazK5jPu7gtbI3mMq/xEDmqN3fYYBmw38JUdflrUitzMGCAM0n3vQfN2qkm&#10;i+U7eZxu67edv0qZRsUUJmWV2YSzBVfkY61n31p5kny7d3pW3Jp5bc8W1k6/jVaazkiVfMQhvXFG&#10;hDZhgYtndvv7lGO2Krl9zfNWhd2pQs2xV/2lOf0qo1kyruIYL6kVIhiykJt7VLZysn8Jb5t3A70l&#10;pB5km2prW7CT/wCznPTtVKVgF1O4YSKPu9x3xSWN+qnaw2/rUVzMLuZW6fL0qBuG+XijmA35Cs1r&#10;hlG5V4PrWZFZJc3TLuwKgTVHUbScimRXJWXcF5+tSFwliMEmGojk8tvb0qw8X2kbl+Yt1qvLGQ/S&#10;gCwrxiHPGW61T+8akQsOBjHfNW47Rkj8xs/OMsMjIHqKNQepQxzT/L+tWJbby5Mr06ZNQOx20ANV&#10;S3FTW0vlycEtjp2z9ahI296asuxqAuXl1uRH3fxfpV7w54q+yaluuEjaKT5SCPuj2rGWLceMn6Uy&#10;gDoJ4/MuDI211Tuz4FUXuNgUN8zL029DUq3CvZ7hu2qvzA96Y2iyGHduXnp83StQIbibzUbcMVTV&#10;TIf8KluImjfa278qYkzRNWQDVRsVJBbtI9NR+dtWrRFETNk+lAE1gUsJG+83bqK6HR9eaB1kkXds&#10;GVbPJHoRXKXYaNlblSw3GnWWqNbHay7vxoA7zVbf7fF9oifyY26qg6fnVG3vGntljmfcy/MADwTS&#10;aJ4kmv8AT2s52ZZPM8zcB/DTbvZao0i7hHJJj7vMo9faq5QM3XdHQXm6NcLJ0PY1h3Vk1o/zZ+Xp&#10;710uo3azyqzYB24UDpWJqTmcKF/gX7x6N81Eo2AoO+5OOKr4qbH/AHz60bKklxuNAyadwV6/pUiO&#10;Ixjq3rTnTIyFKigoRVkmO7DcdeOlJcNvmarVkdvms3zLu6Hio5bVGbOeWbkelAELRrnGAp9zirFm&#10;ipL8zfK3UVIlnGYtq/O396nQRxxncY/LHrnNABArTpuGCp+YA9jVryt0C5XJXoc0ycfZiD8u5ugB&#10;4NPs5RdrlWGOmKrlA0Ph/oNxqnjW1wzww+YskrgcFfYV6Z4+8mWC/UYhHzKxVSdg+lcD4Sjm1DVG&#10;jjZvMVPMRE6MM43g/wBK67xHpNxHbm4ly0vJcZ+aPByfl78c1pHaxSlY8y1CFLHUdyj935XUov3q&#10;qPeZdmKqxbru+X8qdrZ+13z8qvlpkuR97v0/EVRDhX+XK/Xms+Yk3dCeRoyrbjjr8w4rY0nVpdOV&#10;lVWk39Vzg/hXN6MvlXJb+L7p4OGFbtvqYEi9PmXg46UcxXMdLYak+tWjLINsa/KfUitPwZAui6t9&#10;sGG2zK7LuGRtXjFYOj3Q8llX73p3rZ064VJ+Cu9mz904qm7u5se1p4ys/H3hDUvDd5aloL5kvI8o&#10;R5M8e7HPp87fkK7z/gnF4ik8K/FnxJolgLddP8f6VLZa1BO+yJpY8PHIsmfkbfuA9h71896f4pGn&#10;hBBI0EzDEm392c+2KyfDPjfUvAni+31K1uLhZ4bnz7YmT5Yz/dZR8pH41nUszOdNSVmfux+yj+0t&#10;D8avDn/CK6h9q1fxJ4ZhhZr27kaGG/8ALbARARhjt5YDJArnv2mP2Zfs/wAZL/xRp/iqTSbDxxap&#10;qenx6UiQx6dLAyebCijg7sD5gn96vjH9nT9sD+ztPtvEN9bsdQtbKR4LK2jCrPeq+5CzNjZGV4Jb&#10;ivs34M/ELxV+2r8N7q4EfhvS20rTk1vT9MWNttjJu/0mCaRM8HsyZFYyjY8eph3CV0Zfxw+KepfF&#10;f4P+G/FWis/hH4oaJfTSTPA0ctsES3eFZHLnbhjIrc/cKHdjFdH4uTX/ANoDwRoN/cajJa614Z0f&#10;ydVm8h2h1KaVsZi+YBmUqCMc810KfsleFZPD1x4u0/VtS+J3hXxJYXCX9gRAbIQS/wDLONlCb4wv&#10;yYJ3d67PVPg3rHjTwlpS+D7fSbD+ydOjvNDtbXZBBdJH/q7dSgO0lQULc9M1K0OSU4G7+y3a2tj4&#10;N0u11nUpNYkjhRob++AY5Y7igGeF/hwec8VtePbW0El2Wt7n7JNOJc26l3TZJjbkDrt4xXP/AA08&#10;S6H8Y/BUGq6HbTWsl1O0WraPMNzeHdTTie3OcFjkgk9D2qO1+M0mgeNtMsNTmh0fQ1u1W4vLllZL&#10;bbJhY3B7seFK55601qcT1d0esabbaJDqWn3trpGoW6tbolu8xfyY/m6suOD9a+L/ANtn4fW3w8/4&#10;K7fAv4xXEy6TpetW40fWXlts2IkRZELtIBsLqskZ5OWAJ/hr9BrO5tV06G38mORQNiMqZDY6Y9c5&#10;H518V/8ABcrWVtPgx4B8Zafd3y3nw716PV5dMigfbqSxyKfLkdQRDuMbKrNgYPNKOrsVhpPna7n2&#10;d4f8Jq+kTRw30N/atcmeEkZ2pJ8wH4LxWH4y+Ef264i1hY7NrzdGs9xHEF86Nf4QOx96h8D/ABDt&#10;dU0jTtUs1s7Gx1rTYLqOzMo/co6r1XO0EYPfsa2tV8ZxwWM801xb3TxnEMKyAG4PXlugrLQxlGSP&#10;Hj8HUl/aSbUpIfMt7gSWyQIQBPu+6XP8RXA6dOa9ctfh1/Z95ultoyyjDFCBIT/snoPxrxbwn8TL&#10;jxT+0nYxQ3mn6V9m0yXUby1ZDKLKZyscdvn7isWVyGBcHmvozTNQuPs6ySxtuk5wxxz6Uak1Ob7R&#10;yXiLwRNcWa/Z4Wba+4KDjj0JNcTceHtS00SRyWa2ETOsT+W2Cq+uVzx717da6v8APtkt5IWX7w7G&#10;n31vFrv7uQKBt+ZsDBp3JPGRr2v+EJ1ms75ZLKFVj+z3BDJkdTu273/4EK6zwx+0jpd/qo07VGj0&#10;+8nkWO28yRT9rB6Y/wBo9lHNdhf+A7W/k+QKo+QbVwo469fWub174VpqGiSW9xDbsrSCR2SLy5MD&#10;7uxl6Ee1ToB6Bpl3HeweZCyyL6g5qyVK9VryjSPEl54ev0jj2+YXICM/Gwdfxr0PRPGdvrB2tGbe&#10;b0Y1JXMaEinHSk2HHWpVPmf19qUqIhuP3aCrkaXDR/e207zvLTruqjeavGv+r2++Vqo10yLvaRVj&#10;9zVaEmjNqSlMjg+lVWmLszbv1qFLr7S2cAD1q5ZW6yR5kb9KkkrqhnO1QcfSrVrp3lNuPzfWpTtP&#10;Q4+gqZTgUBHUQnaWXd+lNqTaA9MU/NU8xoKCX9BUgdVXK8Cm+YtO2DbipGG8mlAJ7/pTNnlf3mpT&#10;JsSgQsr7BUWMH5efoKGZpH3fw+lPXlM/dquYBm/FIPm6UOjEfdP5Uq/J9Kl6gB4X8aTPFL5pc9BT&#10;PbtWkdAHeZ5dOf71RgfJ8vP1qZGA5Uc+9RIBEfCUn2j5Gpufn/Gk8vDtSAANwVh1qXy8Ju/ipLeV&#10;R8v608TBevNADZD833v0oVi33sUMdw5pqHK0ARj5hzUiA5pu6hW4/ioAFG2Tlf1pXX5f4qAN9Ofk&#10;rQBBipOtBG2npKvtVcxPKMWPD0BN/XbTZnO7vS+V5ffd9KOYoXavp97p7U7aN+O1NzzQTipAadq9&#10;zTQc0Z4oPyN92tAB1O3rRQ3enowfqKJaE8ozep7UYyKHXZ0pyHigkb5fb+L1oxindHqJ25+7+tAC&#10;yfN04qTzcrTXXNCBR3oAE4epGk2/dqPOaemW68UFKNhjswfoablpO1Olc0J0BoJGrHndj5aEHzU7&#10;OKE4egAddq8UbB/s1JmofM+f7v6UAIy5/iNCMcUr/N93ihOGoANxpNwX73PvT3/h4qNosnbQaR1F&#10;J+VA3H0pW/d/LTI5N7/dPy9KlkJHpQTyhmiopGZWyM07caCRXOTSBsDnn3pB+99qMnOOMUARuSfS&#10;o9n+1UlN3H2oA7bdTXlz/DRsApVTHX865zpswQYG6nggDaRmk/g/GmIWjXdjdQFmP2k9jTAAW/ip&#10;ytz939abJ+720D5R3U0qNg0LNgbttN+bf0FBMdR7v7CkkZd3y9fWlaRif/rVG/z/AHarmNBuzdJk&#10;rx6ZpzPmmvu3U3Z+9zk49KSVyeUkPH8VODbulMWP58feFI3yL8vFO3vWI1LFGcVDCWXqc1I5yamW&#10;hqJ5oXoPypmB83WmkBOmaMfP939arlJ5iQHJprfMOOcelMyrDcDikaLau4Fhu65o5SR3mf71EYD/&#10;AN6m9Xp0Xy9ePrRygTLwajeRvl+7QAHfndTakB0j4fHy4prnP8P6Upj82lQ4FVygN3c07zW2Z4zR&#10;JGS/AC02MY680coDsfus07Oabj5vu/L6ZoTh6kqLB3+7TBJl6kdN33eKieLyvatOZFDvMbf0FGW3&#10;0Y5pwOXobJ5hx4pqMRIy0TFT3pqD5/4qnlJJnOTUBOD1qUnBqEEv/do5QJN5oRwI25FR7GL0bRmq&#10;FqOL7n42imSSbflHSk3ZOKdJHiPPb1oHHQRzlqejc7e1RN87/LS54oAHk4qRGx1qF+QPenZoAmM6&#10;kNjioWk3pSOOKURZjoK5hyO1SI52VAVMbdaf8wSh6hzEsgxz8ufSoppGbcBu2+uaaJGePBK59c1J&#10;Gm9KSVio6kO0+tDReYN3epCwDdKY4DdMimTyitJmkf7lIo5oc/L7elBGo1VAXrVhUwN1QBMruqcH&#10;zU9KBgUwP4ajdOaUuZG20yb5H4/SguTSJHOTUefm/Cm+b70yeZV6ZquUz5h+6q9xcrANrNk+i9qh&#10;muZJPu4qnd3cdqu6aUQxryzVREp2K/jHWk0XQZLqRmVslVxGZHJHJAUeleE/HT9ojTdG8La7/Z9x&#10;Ja3WiRCf7ZIqCORj95o8ne7RMWc4BHBB6VvfEj4821rrl5punwyS3Viy263zqpt4ZXOxPlcjJ5Ga&#10;/K39qf8AaLs4f2odVupdTXxHH4fhkt4jATBY2U5AjkjkxvVmBLMWXIwdvWuinTb2Fh6DqSufUHxZ&#10;/bI03w5Ba6pDr9r4tvI4BNPJOqSx3JC4K4B5APHy7a+H/jJ/wUMuPilrGuW/9mxaTcwma3n2cf2c&#10;0isV8lv4Rn5uec8V4j8Qv2iF1XxP4gurW103Q9P1i8muraC1TaC0g3NMACcjPTdhvavFdY+JzWJa&#10;GFTMu0o8x5ZtvQk/xGvUp01D4j2qOGjE1/HvjzVL7XIZby/u7qOJGaOS5cXD/N8pfJ+82PWsLWPi&#10;Di4Xc0kzLwGPI37fauZ1fU5NT1Jp2kaRAGJToM/3h/hWbexvdyru2t5ZxtAIyvr9a0lqd6slY7Ua&#10;vPextJJMzKwbO5tp/wB0f410fhfx/H9gZXXy2VMEIeQvqM964vWrC40vSyY42VdqEO/CqSvPPtUn&#10;g63YCPc3mLJxkckik1cuNzV1CC78T6y8iLK+8ZUE4DD2rVsPhw9raT3UsvkQxrmPKH5jW14B0FJ1&#10;mYs26OTEY8s7c7ex9K6S/hS4ttoQRqOqopwPzpqmkKpHseU+JLKTSv8ASI1VgeD8pyD9elYFh5i6&#10;j9qtVO/ayN2GfWu7+Itu9jbDYvmecyLhxuCo3U8d6zNGNl4VjM26Oe82tuCRHcPqelTKKvYkgTxF&#10;bpJLG0rSMpAdTwFJ245rP1HUodUu9yhm+UFiWDLluoyKx9V065fWPtzbl+0sRKA3dehAq9Osdvcb&#10;zFH5Q+Zdvc+9YSsVEfqWqNFGsKrxI+4N2X/a/wDrVA9yrhSxHmfwgd/rWXrV2hiaNWiZY17NzWC8&#10;jxybY9u5dxG5R/jUe0NuVI7FbqOaDmQSbeWOcEH2FMuhG7M3yrubnC1zujzb4k86RWWLaQcYLH0N&#10;aRuFVF8or+96bRjH51MZXAfAd1wuTgZzncPmHpSatbGa1do23r8vBYBqp+TNcs+Wcsg3qSdqn6VZ&#10;S4eCDczBvLXAAH3vrXVTjcybsTrAGO7/AFhHB96kuP8Aj4X5P4lZ/kXn6VreFdMXUrd5JpI9yjcF&#10;Vxn8qq6tbRwXUbSyMqyyIgCj7v8Au+n412Rp3VzNzsaep+GJvEOixrGrzNtIiP8AEQOrbfQeteee&#10;JfCUaW0jN8qx85PynnpX0d8N7GO00S0X7VNdGKEZQlfLKn7w9ea8y+NGlReDNahtXkhm/tBTIjqQ&#10;fNHoR2x39KJUdLh7RXseTWUzWcWxWLN/CfT612HhS+2XK3EchjmX72CCDXL6lpXkMiqyybmwjdmF&#10;XNLtpbO2Ekcn+uX51J5H0rntYUZXPc/h/wCP/wCyZUeRo5BJwy5wD+daet3Oj6i8iwhofNwzpxwW&#10;64NeS+ErsF1a4O1o+VG7AJ9K7jR7qF7mORsqcgEbwd2eldMTGpoNuoF0yW4XzrlYPK4UqCw43fzF&#10;Z9j4PtPEUrQzBY1Z1XzB93H1puuWsz+MHS4g8qFJGRcbfnXb9/r1+Y8e1XIp1tdb8stujaXaFQ5y&#10;K1jqZ+0Jdd/ZNuF8MfbtH1KO6vIpQs1qqhZDCPuyqNu3ae69a4q58OXlno0kckbyTQgs3HOB1P4V&#10;9BeH/Ed1plkI0kZoeEEn+yexNY+r3S3ImVX8lWzEFLcHd6nHuPzocbhGprY+ZbfxVFol5ug2Pu6o&#10;x6fiK6vV/ipa+IrGxmNuElWNUIUbsUnxH+Ff9jiWSO1Y2bFBHMFMjSOd2dwH3QK8/RlaVrZHzu+6&#10;VGcVw1Lo6E7nTa80PiPSZvLh2jG/j71cU7NaR7VLFVO0KehH1rftLltKh8lA2wDYvOSfrWbrd1Gb&#10;3LKqs7fd/u1jzM3si34f8QvahQW3K0mApPBX0qvrLNcTq0KtLKrqzMW4I9MVmXMmXLKzbsbVGMAH&#10;1qUap5I2/MGbqT2pczEopEulapc6VdDyZJFVOU+bKg+9aQ+Jl1HMVuG74IAyPzqu6wyweZHtYn5m&#10;2nKg1gazGpuQOVZuc/w5o5maKKR3r/E8WdqVhd4vL+VVJ4J9ahi+Jtzf6hEtxcNcW8gZd7sPlPrg&#10;VwP2JjGGkJG7pk9aiecj+Inb07UucpaHo+t+JLVrhdzskn3dqKWOPpWTrviTIXaxbbn7ylfu9K4k&#10;sVO7d+Oeaf8AanYbWdm+tS6lwOmTxl5O4puZjzjFbllqUN5p6TbcIxwr4TIPuM159BIIW3E5/h/C&#10;rVz4huGG2Ntqq24MP8KXOB2Ul1DDeKqsqgdsdKfDqCMV37mL/wDLQ/Mv6Vwx1aRnZmZmbdnNa9nq&#10;skgVmIG1uAOho5wOoeJfl2KBjrhTxVa9k8tTJuXa2MfKec9KoJ4mjijCzLG391s4z9ajvvEIvgf3&#10;XIzna4xz0x9KiUrmgsPyllUsyxt8ob5c/Wnbvtc7KNpHuKihnCjaxBVevPJqWK+jE3y7vm6fL1qT&#10;Mr6jZiBQsasY+q4G0n65rNmXLtuVY37AHK1t3GJGVl2sM7cEdqozTRQRqMyA+vWgDEMXky4YMp6Y&#10;xTZIhE7Yz1z+HpWtdwRgq6g7vvc+tQzWS3itj5tv3O2frVcoGWsYA3c8U1zhff0qxNpUoXGBlevP&#10;WoHtXJ77umMc1JOpABmpoY8DdmnRRkyYx93qPSmr92gOUsWdytrN8/zL6igjz3Zl6HoPWqtWLSTb&#10;Oq/7VARlcsCz+cM3LP6dKf5jWpUbWxt2/MKgN2xO0NtB6/8A1qbGnmzbdwb6qv8AjVcxRp2k0Lg7&#10;mbazdVXcF+tReINBeyUNtYrtXBIxVS2vGtJuD8it8wx1rXtvGMlzp/2eT/Vr0Urn9akDmNjGkxWh&#10;LatN++jXEbHpj7tVWjZWxg/lQRyhDN5bqabjNN2Yano2DQPmZdsomZfLO79561qWKb28mTbHGO+7&#10;JrDguliZc7cr0OKtTXm2XzFJO7qKrmKual3o8d2u5W+c7t3t9KxdQ0w2jN97bnGcdqmt9YaF+dp/&#10;CtJGjuYezc45PeiMbgc8VK1OszJHtx/tH61oSLHbT+afl+ZucZP8Pb86sWxW6g3BW+br7UcoGO8Z&#10;Yrx/s8HPFTadaLI2X3KN+3hc069k8uf5Vi/KrltDHJBu24X72QeM0aAbsLWtpbK0A27V2ju340ur&#10;3X2Syk5UqytyR936Vgpq39lhl/12em7jNOuNbfVgqKvkr/EE7fnVXArz3rSuqrt+XoSppt4CFUlV&#10;BC4dif5Cq9ustuyk/KB1PWkhU3DsuG56bjUylcBnlM67Vw30qOXgYFbFpZKi7cfM3WmX2gxvHmPG&#10;ewANHKBib29akgbLbGb5aSW1aN8dj0NJHH83XFSZ6lxXMUbOeQ3aoYz5m5mZvwpsjeY3zZ2+gpqP&#10;gd6DQkjuTC+Qx2+lW4rxWl3DHzdQelZ1OXk9P1oA3Jh9sgIbbkfdLHdj8qjjs5EOCRH830qraasb&#10;Zdudvy46Zqez1Y3EyLheehatLgdr8JNWh0DxhazXUElxC22N48/6z+Ly89hnvX1l4Z+E3hz4peEt&#10;Uj0+/SLU7OCWVJZd0ULKkPmeVgc5KgjNfJPhEi1aNn2ldnzHuG9RXt3wi+JM2harb5kMe1wWk3gM&#10;qsNpz2PyA/nVxsB80+LrKbT/ABTeL5Mdv874ijHyooJUDPvtH51ki3Cv8nzV3X7QN7Z+Ivi34l1H&#10;SIBa6JeahLJYQ7uVjZvlBPtXBGdh91/4qwloBrQMu9/9YueuT/KpYW8pU2/L39az7KRS0RbbiLoc&#10;H5vrWlausjEd1+UD2quUDQ0u4FndfMv+s43c/LW5p+sbJl8xj93swrnfOVR83+9+NNab7SflZAc7&#10;c4qTbmO41OTz4FZgyrjduVh1rNt75jcln+ZV559aLK/kudJX5j0zyKp26rHcs21EON3crUuNyj1z&#10;wB43kt9G+zR/uVmO6VOflP8AeB/pXu37L/xt1n4SePvCd/YvqiRWOpxyXsNhcFTe2bfLcW8oPBEk&#10;e9QexKmvknQNcbSLhWZfLWT1NexfDTxtcaHcR6hbXZgm+TeTh1X8K0iubcipFSVj+kL4CWPh/wAV&#10;fBWTwjJY28dlfQlI9NhXy1SCWP8A1SdyqKQTjkHrXD/A7Sl+FvirxH8PbjUP+Jj4buYr3SxdNiV7&#10;GUlldm7nekgyPmwg45r86/2K/wDgqjd/DXUvCOk6pdX72tsZ7K9nvrNbmWCAHdG3yn7qsSQOrAAV&#10;9SftR+MJR+018NfHWi/6XJqr2ltqEyb4JltpZSiPPblsFHLEhTuI3CsZU2j5qthZKVuh698XrqTw&#10;X4l1TxFGtja+Hp9Maa48hs3Vxdx/fYKvVhuXkfexXgfjPXl+IFpfR2LfaLGaycXcouXjcyudobcR&#10;uVW4bGMqa9w+PvgKzvvEN94fu4lsdNmc3IunkMMdtlypQEfMc/N+Qr5T8PiP9lj9sXUPDY1jVPEn&#10;w++JGm21jYyO7SQ22pAL5e2V2Y7WYMp93x1FQnYmjBWuz6Q0X40SeCNC8D2Ou6jJY2MyR2Fowndo&#10;VlEboEdnYZLYwDnlto6kV4n/AMFb/jrf6F4M8K+CdM0l/wDisLyWG6M0cV3Nf+RHKyRMpOfLKuxO&#10;OcgV9KeKf2bNU+OHwik8Na5p9lpa2uJPMu/34eRpNxEfQ/LkYIr5n/bs+Gf9rfBnSdCuobObx1oc&#10;6WemeKZYtskUe4LMyMfmXjAIDE5UetRGXvBQ5XM9s/Zqm8N+I/2dvCv2ex0Gxks7GK0mgT5nEkSg&#10;M5UjAHzdM1o/Fb4g6X4A+HslxbiGwltG3Rm3tQ/nnOzYcnge9b3wO8PeHfCPwf0G0gjt9Plgwl9G&#10;9z5hhuFRQ43thirHnpXkH/BQH4x6X4d+EE8en6St4uoQMrXCn920ySpsIjHAA53c8bhnrWfMr2J5&#10;U6tjzv8AZA+Jfhn41fETVYvGQ1xfFmjRI7Twq9japbtI21CEbqqgnLdCwr6e0j4h29jqUlnZ3F9Z&#10;6bAfKtBduZpGXON/nNgyc8ZavJ/2LPif4b179m1L6w0dbqz1LVbm3mOo26Ru7Cfy2Rug2iQPjJ6Y&#10;rtFtdNu0ihsbW1sreMqWityW2jO7AY1pF3IrxTdj1aD4sazbuyw3K3EfyjY6YP510kfxvt9E0t5t&#10;S0+SP7PtaefzYwtqn8THnoO5PSvmX9oqe18K/AvxJrej65qdr4j8N2txqdrH9szBfP5ThYSOu3JU&#10;59q5kfGf/hJNDaW1k2r9mjmdQ6MuDwD1+bpyKmKuZRo82x9qad8X9Fv7OK7sryOa1uAHDK24c9Of&#10;ftWtoPxMtNUMmTFIuzYMDO3tu/8Ar1+bdp461y8SSxgjs5pJgYEZ5PJVYm3fKwVeSOxFV7v9rzxp&#10;+zzo/hrV/G2nNfSaG6W39sWVi7Qaqr7jbW87D7xJIDFsckVp7M0WDl1P0L8e3WlzTWax+ZZ3ULLu&#10;ckBX39Ofeudi8WXllbtIs1uVgIV3Cngnt+o/Ovk7RP8Agp/Z/HnRrS18ReGF0XXNYBjmh8uRrGB9&#10;rbbfzmQE9RktjORivQvgd8Qrfxb4Q1Cx8Sf2bdW+oW0f2i302/cX2lKzsWVx1JLIQpxyAcVXsZJX&#10;ZEsLJK7PqTwz8Vk1e18veqrbDHmBCm0/U9a1F1mQzfMF8v8A3+OuK+YfEnw8j0TU5JdD1jVtQ028&#10;t0d1lklkYZ6s21uQPUVY/Zv+L2t6p8R5vB3jTVIo40V77TbqEi3adenklDuYjPOankMnRdro+hdR&#10;vZtQl8mCJ2VRlpOin8aS0tZp5Xjn3Z+vFaWnrs+VJEZQASRyCpOAfoT3rYhSPG2RMY6Hbz+NYvQy&#10;V+pTsgsA2t+FWDIsI+YlfXNR3sUYbK5wvSnRKt1Dhlyrc5zUjJI7xZEWRW+XvzVi2uPtDNVFtPHn&#10;bvMKr/dA4q5YMFfag49TRLQcS0wy1Np+ctuP6UxzhqnlLG76kjl2pzzUe4elNkm8vt+lHKTzE272&#10;pW+7UUDM68mpMsKJOxQiL8v8VKx+WmybT93Ipu81MdSZSsO8xfVqU8c/w+lNRKlDKsfPNBRD796M&#10;fJRj95Th83Sq5gGmXb92pk+5nvUbrt6bTQjmpeoEkjfdO0ZFQuB/tVMOOn60wuqdP+Wfr/FQApCr&#10;HuHJptCHt2oxQArH93QvyR0oIk7bcUnl/J94VXKAnmr/ALNNALd6dJbhW4py/L0U1QDcHZ1pSxXr&#10;S7h6U1j5kW6swGs5elTaEpyEbelIif8A66vlQCuwxSJKJE/u/WmvyKbT5UBLsGM96aE3LzS06NgH&#10;5GanlAjSHJxihuRTt+ym/e+7xVANxT1+7S7qKJagRuOtCc4pz/fpVj2UGYSDimmPHpS7ip+YGgfM&#10;OaAGoMdaNw9Kkzio6CuUELe1SZxUZ4NOfkUFEQYy09DhdvFDfIny8U3yqDOWg9480n8TVIDmo8UA&#10;NdGoRTnpUjn5ajePf0JFAAThKbt+b+KgDfTsEpQA5AWPJ/OjvRRQaR0GliX52/hSM++n7P8AdpfK&#10;+lADEO44PT3pfK+tI8fy0uP9oUGYwjdwOPanKGCdKdvXr/F6UO9AED8NUQGak6/e4+tSDaR2oA66&#10;T5x8/wAv0oVzIdvag9dq/N9aeqeWlc52DJWMcm7+H0oL7IttSfMPvY/GmMmY6AEjlynSlIz93n60&#10;wnI5/SnKxHrVcoDXxnb82KI49p5LFvSnsmaZGjZ3UcxmtBysR60R9KdQVCdCKk0GvytNz8u6nd9t&#10;JPHk4HFNOwCpJu+7xTZXZn6CoZAQ/wApx61MjZTPem9HcnmHIwAp2aI4AvXmldQVqXqUNkVW6bhU&#10;TIxqxvUVDHJ/smq5jMVE+X+GpWj3pjtTd676PMPTtRzAQyIUPAP4U4HHXmnOcjNRKfmqgH8f7VGD&#10;jd/DQ429OaNrb/8AZ9KnlAcXJPHFG4omF2lvU0xJdjtupQN3SqAc7kGlQfvKJutMQkrnbx9aTdgJ&#10;M03afL6U/cNnSk2sE61BSjYMc0u1ZO+76Um8n5f4vWnQnc2QpA+lTqHMRgZG7vTjFsTipGVYz2ox&#10;xVthylV1J7VYWPEeahUBeX3Y9BTpeEXy1/M1ZIMNz80p2hcUm1lG5uaaJgBjG4+ooK5R6D95THIP&#10;y7fm9cU92ZW4BpmPm3bf1oDmI2g2Hdg1JOeP9n0qTIdduaSaJdnb86CSBPmHy8U5EwcdqCir0NOx&#10;xSbsA2Rgke7H3untUMTmSpgWB28EU1Uz0+WmA7G373NO+8u1aY78U+FgKAGh1jHzClZtyUjLgfL+&#10;tNZTH2oAPK+Sno2Y6WORn64pu5WXaoxmgpSsIDv57VJj5Pvd/SmBtp2naB705P8AWbaChf8Aa2nb&#10;6YqJ7fhamM204P3aY04J29qA0ECCNdtGNy8JinBQo3HmmSybBntQTKyGS4jG7monl+TOeaZLPvl/&#10;2fSmOMiq5TJu4jzM33QahI2P8zcVNnCVXnnVBtb72M49qoz9QDqY2LME29WPAFeSftAfFPT/AAtH&#10;fW+sNb2+kWcEVzcalLOybZHOEiwvzhWJABxya7bxD4stre1km1JJGhaVYrSCE8s7OE+bHZSQT6Ai&#10;vAP2pPi1oXwS8WaHbX9/ZT+JPFkksKae1t5i20USb9zuuVTapJBbHO71FbQi5EKPM7I+U/28v2oY&#10;fDyRiymVdSuV/f2trM1vN5O3CSEt8mNyhOucnNfmj428aSa7byfetbeQuVtlO9Xy25g56kk96739&#10;pLxVeXPizxIt7rUmsSapqbXkGpqhRLm3eR2SJW6qADswPVj3FfPPi/xFPAQzFolXmSReR+FetRhy&#10;H0WFoqMSj4stbi30ofYYwsnlqqsjbWx7AZrCtNOjks1YqBI3VmPT8K3LXxBYLbsqrJMzDYdyAbfp&#10;VKTUWu5QVwLdgxGF656Vo9dzqUbGBfExvtVf4ulV/wCzru/vIVjjjVnGc7u1aOqWTWUjFY2Q7N+f&#10;u/zpbO+a1iKqwkULtVSMED5u9Zy0LtfY3tJ0aTV41tbyZi3l78Kd275ccfjUayHw/qMaxndHCuBt&#10;YGubs/Ed1feJUs7dvL2x+dM2DkNu+6PatSOwaKVWkk2xs+I+cn8aPaG60PQvDXim3vyrSXGGPMjE&#10;8Z9ABXSXN5vsN0a+aysoA2nOPevD0mNvKqybfJZlZUbPP0NdU/jW3sdNEis7KvXajSsfyquYDofG&#10;97by26xySeZJIFLDoQPauOuHjRgzS+WrJkAOC2PesLUPE0us3qyXO6NVV1EecZy6kc+y8VFe3IuE&#10;aNpR821FIPIUdT9KxlLW5PKTan4ghnt2aFo22/f+cfLWffa3JcWu2MMv+9xWDrVk1gvMm5VVfN2H&#10;OflqC1vJAYw6xsAvP+1WPNfcpaE8lw/mNJIq7mO0jPFZ9sVkLTLzHJ8uSFyo/OtK6Cm0mZlZdrZG&#10;WHSs/Z5Vqsy7tp6jbwKzUbhKRfiv0mPz/d3bsM4b+VXba/kZWWOQrt6lmYY+nFYttZjy4nC7FPUZ&#10;zirUDbLgMzFZXXO4+u70raMCOY1BdzTv8rSquf3Zx/D6GraxqkbI+ZPbpWfo0rC8I2fvM4ZwdwH0&#10;FXTcvblW2HYd27I5FdlKLMZSL2jXk9vOyL5zLcfKvmdVFaF7oV7daiG+0P5bOc7RgKp6EZ7ipvDN&#10;mkqJPNvyxYFc859BXdaT4aMywr5wzjOSR81elSjdWZhJnQfDW2XTRbnezIttggsOfu1zf7Unwrbx&#10;vHZ63YySNNo8TLcwlGkyhGWeNC2NwHJU10GgWcmiaoB8wEnCvGw6euK6OLxUtjNsaBbi1uIwZoJD&#10;GGnjK7WXrwCP4q0lTurGHNrc+ToI2v12NAGcFX2ynyyv+yM9/aiz1C6F59mdVXd0KOzYr3zxx8J7&#10;SC7mvtNtdpmBZ13BhKR1x6dDXnuvfCedreTUrJlxHKRMP7oHU1i8K+h0xqHLTWjabEjSlImP7xHB&#10;7epFdT4NSbVpoViMd1JC5jaLOMkjIOfYc1DZ6TaT6LJHfRqI3l8uO4Ix5h2/w/3R9an8KXP/AAi2&#10;oxxI2758KwHJTbtyalRadjnqs6260X+2x5hIl3DerAHIp2m+DpmmhaZt0S/MGSYllPv6VqJdxz6e&#10;JIpFElrFyh+XenoPeodN8TqIZJNsnmbiGVvlkCDqh7fjWiVjPQ7j4c6H/b1/JZ6ks1xZxghZ4pA8&#10;kRPQ7T1xXL/GH4b+IPhVfW91dyLeaXcs8X2i2gZVtSW4Q5GMjaOT6iug8KeLrSzltZvMWL7U7BAE&#10;MfHvtr2XxPq0PivwLY2sd1JdW8Nj9nuYgdkbP5rNxuGc7fKGfc1Jmrp3PlHUfEi2xDqIJJox84KF&#10;l29c49a8i8c28cPiG4kgtlso5GDokaEKFPTk+tfQXxF/Z08T+HLqa+WzjOl7ykc6ziV8A5Kso/hA&#10;43dK808Q+HxqMc1rdQt5gCqrovTPT8qwqxO6MonBLOl5phRlKzKy5YL0rDNjHeN5rrlt3PNal1ol&#10;xpN4yM3lsJWBR41VmA6HHv2qaO2aS3fbu3RjKjHJHvXFKm0dUZJmFPF5Uj/KDu6e1Z2pWDSz7CWV&#10;NvUCtS5+d2X5lb1LCq5VmTc0Oe33F6Vzyuh37GfBqEljKysF+Zslgf6U2eX7YF+9n72cjrVi8tw7&#10;NHllU/xEip7LSmVI9mGyCR7gdanmNY6kMOnzMsir8vrkZ/Ks65snt1Utu29cla6iwTyP9Zx8uOaq&#10;3GlLfBtgXcV4ypwakDEkgQDb6VVkhKHvU8yNFOwbIJfHPpUI3M3OfXmgBqJuptWAGgG1k+b0xUJX&#10;J5/SgCNeG+9+tWo7wJEvJ+Wq+z2oltmhPfjrQRqWra5WWZfM+Zfl4p3mmGHaMbfrzVBG2tuqeGTP&#10;3qBxlcsLqjxJtU/Luzz1px1hmZW27tvviqcpyabigo0JNUkjDjK/N0GDxVdrxpztZjio5JGn54zU&#10;Z+VqANNbyRo1xjb/AHD/AI1Jo0zRGVR8xb7p9KylkO3bk05dw5XOf9k1XMBuXWoLDuX+L5udwp8E&#10;kb2u75f723Hf61izLJMdxz8vX3pkV20Qx1X0zRzAWbnYzsGTdtOAo4/M1S2Nuxjmpo3JmG5s7m3G&#10;tTSxFcRMzKob0NSBgeWwNSqxA9/Wt97KPp8u71xWddwLLKqx7uOuSOKrlJjGxRLfdq1pi723Zb8x&#10;TJLXZHkHn0xUW1gudpAzjIqSh9x+/ufXd+FTixkRWYqwC9SB0qCIbPmat+3uraXTpGkVftHm7lYD&#10;qvoRVcoFLSbwG32s33m5XFRXtuDLuG1Uk/5Zk/d/GobqUQS/uxtppud0eG5b1qZaAU3P7xaRlBPW&#10;pZoWy3ynj2qNYsflnmgizI8U7OW6mnDmmoeKCbE1unmTKvvWtDaSxxlvlVV+U5Q8H1rJtX8udW9K&#10;69b2OTS0Xyl8zdl5M/0qlKxqZHlswdGAZX9Oq00TPYx7ZCzfQgVYkRQQyn71Zmpz73+Uk7emKqWg&#10;Fa43SNuP6U7+0WXb8232HSoy/mf7NQuPmrMHoWJrje645+tTaUW+0KezcH3qhuNW4LsQQbR95W4N&#10;BPMa91aqYgq/NuVc4qk9m0Eysu3pu5NWrLVVeMRkfMenvUF5uCKv8W3rVaFE1rPHKm4bQfXFILrz&#10;mxu3ZbjnGKoPMYWx95d3TpU9rIvldt3rRzATS2Hz7vvMV5A6D6VnzxLvbja3p2rVS4W4f5WXrt69&#10;RTJotzbi2D/vCjlAyfszAE/L/wB9U3oPf1qxczK02BtA+tCxr5ijarfQ1IFZk20gODVidmdPmOF/&#10;uAdPxqFY80ADqSN2Dt9atRBbCWOQDMi9Aahhl27h8pPp2qa9hKeWvysw7g0Adf4e8UmWzX94xf0D&#10;HP8AKrFxrkombc3mpIvQoMr8vtXLaEiALyqkdwOlXrycw3bK4bb2YDg1pACPX9UeaxVSw3Drx0rm&#10;81q6t+8g3eYfm68VlBC/YmokBNDNtk45X0q7ZXm+ba3LZxk8VRjj2OtW4IXK79sh43U+YDftNt9A&#10;T8+F6nPSqskXkvtVYwF+YH3qfwlI1zaMN7YXr71Pq9uYRmMfnUJ3NCzo1/ujRT93O3Ge1aFhEb65&#10;CmPapTIJ6Y21k6NcYtvLaNVY9GJxitHw/di21L7ISWV22qT1B9PpTK5jo5NKjtI0XavHRgNufzqb&#10;w9rclnrlvbtIytcPhCTx8vTIqbULpxasNxaaE+U4GOvqKxrSzm1TV4ZI9qtFNkFzt2itnboJs9j0&#10;3xLNpdvFMreVdQyJKsokZPLkXhMheue4r7R+Hvwfh/aH+BU2sXl1q2sTaJFBd6iIb5oHuH3bY415&#10;+Vi5L+i8N97ivi2TR/7KsmVW3fKjbiNwYEbv++c9utfaP/BKf4lf254x1rwbdLa6lp/iKyaOOxz+&#10;+mCs8rROB8vlhlyGHOflrGUmc1ePu3Pvr4e6Hr3iP9hbwRrXxB1CHWvFlvpMb3mpOfmUrvG0kcSS&#10;Y2b2XaCQ1ZPx+/ZDT4kfs0eCrnw3q0lp4i+FwTWNPuAyJFfvGfMMDfK5TewI3jLA9q+Wf2avijqn&#10;gzw18RvB3iLVpks7bxGkel6W11K0cbSo5Zs4dYY1KYPOAWGa9++GviTSvB2meKr/AMUeOtNTwnaX&#10;sWl6pbJqkf2e5IjDl4AgJOd6fMvzdeK5dTx5YeUXdHrP/BPj9pOH9p79ls+Jpbi+tdWXUb1ta0+f&#10;UPts1iyy7E2MyD5PL8ps9OTXxZ/wWJjvtJ+K+g6Q3iW11e31K2nvoo4yUFgEZBGIyp+VmL5kDcna&#10;fSub+EP7UngX9nP9rT4ja5ovi6afwXrzTk2+izbk1C2ijXygEGdxLZAPGCxB6V4X+05+13J8YviB&#10;/amnwzR2F8hLCaIxzIPl8okJkjb3A60U463Z10MG1V5rH6J/s3fF23h/ZjjvPEdyum+ItO0uLVdR&#10;uLnV4pobvc+JnBwgRgOQDXjnxK/bs034l6bq+nXHhHSfEHhjTTHHbzxz3H2xSGXzDIkgEU2dvrXw&#10;rpnie+fzIridp7W4DCZJ2LRvnoMMR8vtXoHwh+Fvij4/6ndT6Lq1nDp+kiOS4t0jknuJET+NQgOI&#10;g/LE9F5NHKr3Nng1B3kfflv+0f4X+D3wa0VvAug/Y7e/hl1O30SRfLE07AebuI6bpckv0XcOma0d&#10;P/aT/tS0028vXtdMe8g3XMCOri0dl+dOOw7GvDvF3hvVPB+haVpMkdrZM0JW5C3Msqbyd7D723J2&#10;jkHFeU+MdbZoFmjvYWgAEaLCzrHODyGA6qD6mro07ysYewhN3PuJvid4EuNEhkuPsviD7YAxt7q2&#10;KtJL0OU352kc4xXl/wAW/E3gHwN8NJv+Eb8G+GfDNtaXAjhg0kPBN5kkobe4yUCea245XBHAr5t8&#10;OWXjQ+J4ruxtb++lVzGGWTdbqSvBDNxxkfnXpXhjxh/wn/8Aa2i+JNJ0/wAOavceWHnvYpCuoTE8&#10;FF3dAqg8d60UEjCVFRdkdfp+qaH4h8PrdWqQW+qWefKufljVJlZDvVid2MEnBHY12vhPwF4V+Pvw&#10;zv8ASvGuo+IbrTZNSNnIJSLOOO4TndFH0aMFlAcEjI61zXwv/YzsfEmjz3VvrE2oX9s0loUe7KW9&#10;vKU+RSp3Hy+mT1r5++D/AMJfiND+2LceCfFy6do3jTR9OWb+w9P1N5bbVEcsEa2G/DR4jLFWTdgE&#10;9BW6imK/Nsz1vxx+yF4otLS6hstZ8E+OrXTYjcRSQ3ElhqhK8Rs8b7ojJlRkqVArK/Ze+Ll78PPH&#10;GqWvjWwvNFvLyCGe0LxRwm7jjYpKiy5zKwzuAPOFz3rsPhn+0d4NPiTVPCM2oQaP4m0PUZNOls9Q&#10;uoY5LuXCN5cKBt7LyeXHY1J8W9Fm8YaRc2MVj/aixsZvJK+YoYt8zL2APpmqhqrMuMnL3WfUnwr/&#10;AGp9LttH1Ca30XUF0m0vfIhMP7+eQbkO51jYlVwSdx5wDxXdfET9nzwb8c/BcbWFva3DwvM1nfQD&#10;Mg3f6xC2e2DgV8A/s1/Hi++FniOza1sZLq0tV26zYFsz6oQcxoj/ACrnHBL7q+zP2Vv2h7DxrZ6/&#10;a6Pavo5DC8ttHuxFbyzQj55vszIT5qKWOQeQ3J4rOpT5djixFCcHzHU/s6+J7extpvCTX1xDq2ks&#10;0djE8QRBBGAFjHfJJByexFex2msGK3X7RGFboxUE4ryjxno1jrIbxJoVkI9QtQzSyoCDE+5W/eDu&#10;MqP+A89K7v4QeP7f4z/CnSfFFnDJbrqCH7RbSpt+yzj/AFkfP8Poa4pROOVnsdRJB5y71Y+Xtp2l&#10;S7V8snLL8oHqKz4C2mv+7z5b84JztqfRriGW5umj+Zl+8N3TvxWRlzI1xHntVi3iVKz7bVY7mORl&#10;6/xY7fSmw63HEWTeGdeq55FD1LVka0qbT83y01kEnesxdW8/O114yDg7sY6/lg0/7eSOOKB8xak+&#10;U1EzeY9Ma63bQDlmOAR3otxib/WFsLg4HSggt20dSvzLTB+7Snecu/8AWod2aXGMPlqqk/mSf3fr&#10;Vi4DBWHyqfc1FaxM43FaajYzepZgixwfmpCCDt7UKWQbqTzN9SaC5+f8aejBn+UYpsYZ35FOh60A&#10;DIF68fU0yM5NSmPf1+amqmfQUAGc1Ex3v0p0g8umIdr880AGMJT9+aY8bChOlAD0/wDQuvtTzEy/&#10;xL+dRxnCtTmk8ytAGu9BfY/FG7mjqKAFz8340u5cbcU3tRU8oCp129qMHO3tSZxS7jRygNkhJ6Uv&#10;k+zUeZjdRs/2jUgLGNvXmkcq33Ux+NCSYfbTgymtAIXenJ0qOUZWnIB5fegByso7U4HNRgZNOJ2j&#10;igBXGVpFkxQsm35elKxDdqCeURnyaN/NGfnoCgjd39KB8qB+RTV7VJUYGaBkgj3vTdjUCTb1p3mZ&#10;70ARgb6GHWpM0UEuzI5VYD5aQSZ9ae54qOQbW+Xigkc3KUdqF+5RQA3+OnSPs6UFlCfxVHHMJKAJ&#10;FmDdFz9KKfHtTdTJD5cee/pQVGVwf5enNG//AHqZ5hz2qVmDp8tBRG7M/Yr9RTcGpGO+hjndQZjc&#10;gLuxRn5ttDRg8gfL6ZqHfib7n60APKB6T7MB3FL/AB/hSluaAOvKmN6cOV/GnMflpsLfvK5zsBjv&#10;NKSUTtTsN7flTH+/jtQAkibk4bH4Ud6dJw1QSSCNl+9WhMpWJVHy01flXnijzPloY7eD8wrMkfn5&#10;vxpm07+lSA7ui/pTVwB1NBXMOUgfNjBpPvdePrSR/PzTcBfvbjQHMRyR/Nu/vdalhhXHUUisJKC7&#10;IvanuSTbqj3Uz5T3pc/7P6UiuYkYLvqMsFp2abvUJVcpI1e1OU/LTe1B4qgHbR603y/92jzG9BQr&#10;sD0FAElNPyjd3p3SmswUcnNAEbn/AGv0pyt5fSmp8n3qMf7X60AE2P7361LEpC7efyqIx5LUseXH&#10;3mpNXAn8uiTg0EsKjdi9QaAslCzMh200KVxkYobvVcxmOZ/MbNOCEqv+NAjyd3b0pqXH+yfyqSuY&#10;aBt6807zOdvam7qE+/VcxMdRJmbzFGeKRnUjpinOy46UBVdKaZXMIGJTrS4NBjz0+WgDLr96mSCj&#10;GKNxZPmp7/dpgG9KAI809pOdvao23H+7SbW9aTVwJE60bhjpSI2DTHwycE0wFdSW609D/smm9aVQ&#10;R3oAX+L+lOY76bnzG3Nx9KPMx2NADGAjbvT0i/Xp7UzO1fm5FSxvmgBWTHVt34UnlfLu3VIGDdPp&#10;ShAUqeY0Kzvuk2lT+VIqIPWnzD5s7mz9KY83tVGYnm4OO1RyNk/dy314oHz0GPZ/EK0JepGyZ+an&#10;bBup6x4NLJtjj/DNArdyGXbbxszfwnA965/VbuO1dpLhzDaqRuOeSD0ArR8Ua/a6RplxubzLpbZp&#10;IoAev+19Pevk79pb4+xeDoGOuOs8dixkuhPO9nEibslNg4mjx94k89qqEeYyleTshv7Vn7UXi74b&#10;61b/APCG6XZnUrmWWManqiFrXTLZPmeVE/5eGU4yo2qN/J4r81fjT+01oMniz7HZeLLvxhYajBLq&#10;+o+JEkaSKSRn2sELcYyzqiqeABmvXv28f2uL340aNa6bpltFea5MqQokDrHb6XaKM7IcH7rAsX3c&#10;4xmvzV8dXWo6RBb2UF8sNnZLmOG2ePyHXLHadinjdzXq4eko7nrYPDxTuyT42/Fiz8QrbrpcN1YR&#10;W2YYInbdtUtzKD23eh+7Xn+pa7JrFmkEweT935bkOBz607WNTbULp5s71VeFJYf0rOvJBAjqxZG6&#10;fKua6m7nqKyVinC62c8ka/KkbfKc5P41Z02dJnXzI0kfKIzoowPoM1nXC5KtIzLu6cdfrXU/Dvwb&#10;D4olzcalHYQxqQFBEjyk9EAbrj1FIopzeHLrU47hVt3ZrfLFFh3OVb7ox15xx61TbQry1mjEiTL8&#10;pAjkjKOuOu4HkYr7S+Hni3SdO+BCjwLp2naf4h2obrxBcWMdzfxTpuUhHc5RgvKEMQD1r50+IWu3&#10;N1fXFxqNwJ7yaYNLPI3zySfxthgAB7VnLa4UZO9meYbvs2otJFujdlKlkTaeOvWtKy1F45Y/m3eW&#10;27a0pj5/Ck8mJpWIUMeBgHP3utUrmQw3QGTHG7dcVmdBqQ28Oo7/ADFX911wOn0qnLEbMbRD8393&#10;atTafCsitt9cNz1rQtLe3vWeNmHmRjzT8p5Wq5gOX1xt5jblfotZ+XSeRWk+YuxHHQ//ABXv0re8&#10;QLHbxScZYffA6rXJy3rHBVVj8xvlXBOPqamUUBY1K2+13HmfdwvCno9YpDqjZ9drcdB7Vfk1hoz/&#10;AKto1X5QMZbFJ896rFpGw3UsM4/KsnG5MpWI1lA0xo/4mTJ2nH86sWNri2aORS39/j5T9Khmj8h1&#10;+UtuXacDpVi2V5Hb5lX73BU1UYg5XIxb+ZLuDCQ/3c4FS2GnPPcbXkG5hkLsO0D60v2FUvMfOy/6&#10;zJGOPSt6005TdRzCNFLZYPg8qOoxXTThcylKw3QbGC1vfMljO1osHn+KtyHTLe7hVpY13Pxl1JX8&#10;xXP3l41rqv2eNZpJbgZQLzkBua7fwP4IvfEbNHIrW4kZUZyF85PfrivQpQMJVEaPgHQW89IwJJIW&#10;PzlozmNdvX616Vo3w7ae4YvJFawR7HBWRWEinqCu3IxTvDOl2fhXR/LTYbr/AFksqnq3oAueKv21&#10;zJd2jRSSLvVMA53cepxXdGFjlc7mp4DtvD8+vQ6fcW+7VfLzDMS+Wi/jOcYyf4fWsDUbKHTfHkcF&#10;8lvarOTBA85wgbACDPTeSQAehJFc/a/ECHQfGKNH9kvprV180vKxXhuSrDuP7tXvjv4jbxBp8+sW&#10;sMEMkbpfWiR/8sjAytGo/vElRkVcbMx1PT/CWqn4OtffDHx5oMlnPp0m/T5JLdYbyIvy3GzftOBt&#10;Jbnbx1rnfF3wKutKsftkMm6G4YeXCsimQRtzwnUH610/7W3icfHD9j34Y/HPTtHhbxR4fgTSfGt/&#10;aL5Lo0hCK7JkmRkyMu2AMitb9lH45+HPjN4b/s3V5Jl8QWdwultI8ccn25ScpLu3oFDAgBepzxSU&#10;mgU2j5K+Ovw4vvAFy09uhlsZF3gPGImhHoSvDD/aFcPZ+LrTV4ZFVsXkeXGFPKjqK/Snxx+zpper&#10;6VJa6tbwWy3dpLtEtqXaylki2rIqbsBlYE88V+evxd/ZJ1r4Za+un6QbrXozkCQIqopRPnkIHI+l&#10;Yyjzu8QjUT3OVbxve2EsebmbKnbIvcD3rvvBHim18Q2rwNOiyMwEX7xU8oN3JPWsmLwe2uaVb2tx&#10;9oW68razGNEbPq22uP1PwXd+HL/ayma33bEOF2bG+6CzEDcPSsZU5I0uj0nUpZvB+pvDcNvj4DbH&#10;3JJlsja3QZHP0r0v4J/E24SO4huZI7q3ZnaHzjzGjN84/wBlRtGAea818J6hH410P7Hfbb+52xpG&#10;ruASynPJHtxVrTtHXRNRjjs7lo5A7EKmPkP977vzfSp9SoLmPoLUvHNzqMP7qYpDDEyII2ZRCB1V&#10;QfX1Neb68Elu2a3SNNz8+WBWGNdm0yJZJJmVWOwbm8tT9cfSlk8VxRlm3RzKV3ggdaWhqo2MzxB4&#10;Z0vVdcs7qXSLTdC6ruCj5/m9M1j+PvhDo98biaw+2QzONjK6DyR9AOa6i18QabrlztY5lUbhg4C1&#10;cuNc09o/s80ke2RMYDDGfXNYS5S1dHz7eeC47PXFhuDLCJH28Qjk+lWNU8JW1vZb7WRsBejDpXaf&#10;EmWxitt+7dI7ryvJkH9F9utcnf363U/kmP5V6Endn67sVxVIpHTTujkTozW+pIq4Ybui8fzrW0rS&#10;Irdfmb5lAUP6Y68e9RaxaCK5LLt2lGYHByKdHJsiYIyNH61zSjY3WhbfT1uodoVdzJvc4T5fm+tU&#10;fMjhvGj2n936MKkS/S1eVlkb7/Q/3fSsXxBqP+mNMny7m3HH930o5QNm78PR6hapIzKr9E+Zv14r&#10;IvfDItbrzBt+VtgJ7/hQviSS/wD3eY13DeuO1a8epRXMDNkMytgZHU+tSVynOf8ACHzNvJG5V6Ha&#10;c1m3GjyWxbzAy+nHWu6srgOrNt+f0zSarax3lsqKvlvu+9kVXKSefi2khHmFfk9e1Wba2lu1wDtj&#10;XocZ/OtbUdOfzA2FVT0J6n8Kh1ARaZIkUYb/AGgBRygZ0mgSRvux8v0qjtOcYOfTFb0Vys0f3l96&#10;gvG8luF+brjc3+FHKSo2M2a0kjXLKwPoRUefnrQcLM8nB+X1NUnj+f69PepKGRnDU+45bO7+H0pk&#10;yeXJt9KGB9qAHxoSnGKnjs2jTLZ/Cq0UuypftQ2dD+dAD502I3T86rMuKs3c6zJwmG9M1Wc5NACC&#10;TbU9re/Z1bnOfeq7pzQkdBOpfTWMv83zfpU8Nysk/wC7+ZmXkYrHAIarVnc/ZH37d341XMVHU0rr&#10;92eg+5mqYhDMwVlK43YzUw1BZY/mGG27eapxyeTK2G/hp6AaC2EMoY4jwehpskDLJtXimwX+wlmO&#10;7b/HjH6U6K+3MrH5qdwBNO+1N5knT0FVLi1a1mxwV9a1YrtSoUbVz0560s3zxbCCw/u5H86lxuBj&#10;PIshTqv973qwsKyq0mPljO3HtUd3YGNs9umadaoUgYDarN2YVIFOcYdtv3fWmpnParjaczOxAJb2&#10;HFItrj5g3lkLkjGcGjUnlILdFd8MdorRhnkiRm3Ky7f71ZijaeavaMfOuEhG35uuaI6lF2O/WZdz&#10;lFcnAAPANZV/E8FyysGGDg5FXL20kttQxJujXPQkDn1+nvU2vWm0NKeZJvmf5xgH2qpSuBi0jf6y&#10;nmPD4/ShkIHapB6kZiIFAyKkGSNtIwwaCeUltJzHKrLzt9aet15bt8qfN074qBG2mpoovMVvlPzd&#10;OOlBQ2UDzcru9s0CVVOFC/lQ8Zk/urt6fNUfl/N1oA0Le5DkttVfL9KJbrEnDyH61Tt5mQMuD83W&#10;rMyYbPFaR1AjlG/nL+Z+lMt5hC657damQ7U2n71V5YvMdtuazloAPM07NtWmzK0L7ejDqO9SWisr&#10;+mBnmp9TRW3MOWbuKAKAODTi7SN1NR7GFKjHdQTzF3T7j7KWUsPzrUeVrmFSD+829vmFYLHj39au&#10;afcmBtrMapSsUWFtsRx5PDLyD2qrcwfZfuv+laEEq3G5OMqdoPqKpakrLu+UfnQ43Apu53dalbUp&#10;GXa3PGOOKgKkHoaQAsakDW8L3bQ6huXaFbquOK7jWWmOnSNIifKvOF6VwGnSCx7x7t38VejrDHf6&#10;AoPzKRng8t9amJpHU5XTr5JJ+H2L6YzU8tvI1y8y/L5ny8HkNu6iuev/APiX6q8ZjjVu/PFdBo0i&#10;3acFVyNzbh0+lHMBv+HtX8qDy5DJ8zbix5LGul8MW8cobbvjbZuTyz0PvXJw2At9vnKsm1uMZFWt&#10;I8Vt4e1SER/vFVeAf4vrVLQD0q18VSXPh21W6KrIuIgcf3V4zWh8F/jnrHwr+KENxp99LYwzwyGS&#10;S3G2SJuM7T6HLfXNeO3/AI7mt9bmNuxQbty7R0/A1JH4pvNWuvMmkMk7HlzgHb6ACpkU7M+xv+Gi&#10;tQs9QvtJs7q3t4task+0iAIskjN1JcE7fvHjrxV24+MNtp3wxj0/xFqV9deH/DaKLOxtbgwtbbQp&#10;AXHy78ruyCD2r5T0y81BZluraHfhSp3IN42rxxXTwLqvxNtp9O0xLq4vI4nYQpEdjheig9vqajlJ&#10;jTj1Oq8f/GG3+I17HJYx3NtZW6KscMwUPGSNzZ29WJ79Kq+BLfULm+y0lwY43WE7C3H6VwfhidbW&#10;6+y3Ed1b3SAt5c6/PhehI645H519cf8ABObTPh74t+KA0fxpdeItKkayZ9GNhL5b3ly0qIsJOMMd&#10;hkbjndhulR7QqpLlV0eZ+MdHbR9OhuGk/wBZKlujA/N85xsLdOCCM+orov2e/DHizQvjRpN1o2pL&#10;pEl02JvJvlafUoPk/dhM8oMjcAMjPNfQX7SnwJ8P6b8WrgXF1Z+DNNupYZre00q0a7MoWECMInId&#10;ickjeh3MK9k/ZW/4Jj6x4r+GV9JqGoN4YuNWVtQttWmgU6lpQDlYHhVeArhTu+fBwM76lySVzhqY&#10;qLpe8ega78Nrf4l+Gruz0+4maSabyYD9pkSSCQfMx8xGV1BPdWPy89K+T/2n/A9j4S8Zx3S61f3I&#10;8ldPu55LoyR+evyiNS4DNxzlmFfaz/sG/bL7SJtR+KN5cHTbaK0eW9ggkinVV2uXDIZSzDusi1wP&#10;xz+Fvh/4H3WkeG9W/wCEW8aLqUTX0bSu8kdi4fagWJW53Z+Ynr2rSjKzueZQrxWx5P8AsMeKdc+K&#10;Fxrmk/8AE8uPCvh+2EJvoZnktdN1COLzkhKg7oy6Af7BBHNfQHiTwpbeNLzTb7XtP0nXprWSKWC5&#10;v7FZbm15ztWRSNpxxgA1zOj2Xh/VNUsfFXhOS68K6tHHPBqWkWk7Q21zLIImaaWNW2zbtiGOQ8qA&#10;R3rqvEXjbT7GxSGRtOWSQqrTs2VCbuowevNac3YwqVJOR0Pwls9D8FfEd7UJqTNqqs0I2N9lgZfl&#10;+b/aIIxnriuY/bJ+FVvB+0D8Ifihot3Z2GteH7qG3kaVY45NSQGSNo2JXJ2xyHaOx61ip4j22Czw&#10;3VpcKuJQyKxJB6FSOua83/am+Md7f2fg2z1Rbqz1Boo59JvIUE8dusFwhlPPG5smPnsCa2jTZMIy&#10;5uY+xfit8LPDnxv06zvr/wAK+GL+SRGuLO7mt447q2bO35m4OeDyua8i+I3wA17T/hnqtz4N01NQ&#10;1Xd5EGmhxFEiMyq8jknIRE5wuS56Unwb/amt9OtNGsZre4ePyHidiUijJ3f60Mxxjk/ka9T8V/EH&#10;TYfBMd0t9ayyatZsbaeG4VwTt77TWkYtEc1SMj4t8c+F9Q+D+kaLdatpKrqOoTyRsbcPD5Oxvvl2&#10;bBiFdJ8LfGUdzrPhTxNDJY22uaLdw3VlJcTrD8zHaYi2Avlt3zxWf8WPHMjeC7eHXNWhumt4H8uF&#10;Jf8Aj7zy20rnqPSvGfA2rra29zEwX+zVsk2Dk4XzV+dj3x3I6VvyOW56kLzhaR+iXhf9q28034qW&#10;P9pyWlvpusRyQTRoNsQZo22SKRvDD5l+UfL711Pwl+McPwT/AGh/EGhpaSf8Ir4tb+2Y9Qv717c2&#10;EwiijazSFgAFJR5fM37ctivyS8a/En4ieDtYhu/BPibVLEW1++ooHD6hG1y67EK+YcQxjJbaFxuA&#10;OzFauv8A7V3xD1Wx0+LUtcs7nUbSC3jvJNRYXh1aSI/el3Z8sseqx7fm56Vyywsr2MvqS+yft34g&#10;+J0MGEaSNVmge4j8shkABwMsOOTxXz78Sf23dO+FHxitdT1A6fZ+F7WxkbUby5Z5JIW3JHCI0H8L&#10;u53MeFG3NeE/sPftE6l+2x4AutD1Tx9pvhfx5Gktxq3hrR40MNpDv/0csCvBaP5tvfrXsuifsLeH&#10;/Ed94gs7zT7W4jhaB7O71Kc3ryMpBkVYJCw8lmUEg/e28VxSp2djz/ZU6ekz0nUv2q4riyZtBvLO&#10;4kcxmXznZQIjxKflzyOMVT1X9o2awurT7PH9onSUMsgU/vAegIrxn4g/8E9Lf4XXMniHwD4sudHm&#10;tI5Zm0i4jmm0oyv80kjQ+apG4k4VCcYFe8/soWml/EL9njwxcalC0Pii1tI7fVZ7mya3a5uE6uq4&#10;zg+tS4pCkqaV0Zvg/wCJ8lrr10t1DPb6RfTiS1eCEyLKSmWYsd4GSxGPUV2N38WLi1lG2zuLyOZN&#10;iqX2sPf58Voa/wDCANpEn2Vo2kVshCNqOPb0rS8M+D7ey8qO4ht5MqvkuqGOQfUjipOfniYtt8ar&#10;hpv9HiaJoRu343fpWtonjnVmt1MoiBSbepDtFvX8nrZi+Htu+oC48pMRKwRY12hP8a14fBduY2zG&#10;u5flUA8AUEFWz8WvcKGuJFSNm/d8c/jUkvjdtrJ5O5mX5SvOKvw+E4Y4zlduPujriny+HYZG3YZP&#10;oRUAZMHjp7xzHb4aReoc9K1Iddkt5I1ZflbvmseDwLHYX8k0KurOy+4roodFjkRdyqdv+zSAu29x&#10;5iUuyi3t/LSn/wCq96nlNBibgamWTy3+7+lMwcbu9M3Nv61IFgvn2qv5jFqcj4TJ5pq8CgAZjs7t&#10;Tv48bTj6UkkbIc9vSkzn+9QBKWEnek+zeX/Fu+lMi4PpUm/93QBGnzHDfrSg5oY5bdS7gyfKK0AX&#10;b/D8ufWhBk7abQz5H92plKwCuVWTau7HsKXy8U5HXdSO9HMBHIKUfN0po+eblqep2GqAY/Ip+fl/&#10;GkoqeUBuPnoPyjinBs0VQEdC9VXtRjFLtPoaAFb92KbQ7Ee9D/N0oJ5gHz0FGbpxQvapKCo6keKb&#10;lkqX/Wf7P1pNlEdSeUdnNNJ3fe/SiT5unFGeOn6UFDZhmhfuUcf7VGcUE8wSfu3pRNmkY+Y1NI2m&#10;gka78VJ5jL/f/E01tx9KRnIX1oAf2oHNGfl20E7P6e9ADZTlKaqZXjiihW+agBcHzNueKfFk/eOf&#10;wpscau/O6nOxX7uT9KAWg1ztf5Rn6U4sCn938aiQfN939acwU91/OgrmGeW1SKPv0xzz/F+VOEqn&#10;+9QSBO00gj3HdTt67ulI8yj5ccUANbmSn/KKj80en6U7BoA7A8HbR5W1mao1fzPwqWMBotwyax5T&#10;sGCXJ+7+tOj46/NUcYxM1OKMidaWgBK5d6jEe/rTnRt9CnpVmctQPFPTcyfMKRS0n92h1yf4qzAC&#10;WkT0+lNcf7X604Dy0psW6U7cZppXAFY529qduDDmm+V/s/rT3Xv8u30p8oDFYR96c5/d+/rUfl73&#10;5qXZzt7etUAxEqSmk7BTt1TygR96G6svahG6U7P+z+lUA3Hy7ak2b6M0UAI6c1EhYzfMCMdcjpUm&#10;CO9KkW5txXG3rk9aAHv1qF2GMY59Kc4H+1Tej570AEkeKXy/pSCTcfmpyn5aAGyfMdw4ojGUocea&#10;v92nxDyzjtQA4Kz0uymo9PdsdCDU8poMbg8/N7VGYiP4qeRgbsUgO4c1JFmOA3dGxTUUeooQ4FAO&#10;TigQ7apX7tKigCmKB5jdadQEdAdV8zbjikRMJSOPn3bvwoDk1aVitCR0yKjJ8sU7eQnSo8bjz+tM&#10;kcx3DiozH5cm3DY+lOLBKaH3v939aACRM9Plo3H2pJvu0mc0ADsMqMc+lG4b+lNc5bdSmXD/AHTQ&#10;FyVAo701zlN3em03a3rQA4c05xk0yI4qQthev40AQOfm/wBn0pxfy0pqqH7ipmgjP8J/Ok3YI6kY&#10;cxt/49+NSfaNy8cVDJtA6mmu7N0bH4VUdR8wss/nNSRhRHg5LetMX7tPjqxXDG3pQh39aeeE/Ggv&#10;tVThcetTzBKyFxxj+LOM1i+IvEX2Cb7DGpeZlEjs3yrGD0B9Kta9qy6Zp0k/3ViG92PA/A18p/tR&#10;ftSxeGPDOqC6ksdLjfOyS/ujH9rKjIRQvOcc4HOKqHvOxjOpzOyKn7Uf7Wtv8NYGurDUltoY7pUv&#10;bp8BpQ27bHbA/ekMoRBv67sV+eX7Qfx11L446JB4s1OS8vLa8PlRW00Jtr63DKvyXUe5lLJzubo/&#10;avctc8XWvwr0nT/HnxQXT9X8Zar/AKT4U8PWsLvFpygqoudztkqByxYYJ4Hy818zeGbabxL4unt7&#10;9VaO+mLm4YJ5cKO+UyzEKGwQOfWvUwtNdjsw9Lld2eVan4o1DToLiG3mVIZI/LSOKFW2hT838OeV&#10;4rwHxrpp0q28mMx29hHIwgDnKkeh719qeMNT074cPqWm6Hpug6sl5OI47zWVwVRl5YJ5u3Hvmvk3&#10;x74X+0XJXWGj1OZZNzKkx8uL/dx978K7uU9GnJI8niuPtNlb7Y1jmki3TDaeKTU9Guns2mWN2Vhv&#10;chTj73avQnlt7uyW1W2hSOJcQoIl+Qf73epb/WbPSdNk3srq0TBY1wWA9cNipNeZniPiO8jEG3DM&#10;zNlRnBFV9C1WU36SM7B4zhd2d4PrkcVHrknl39wskYhZHzhTuKj0rB1DxDIH2qvynpuGWP5VmaKV&#10;z3nwF+0rZeG9XsXmuL1rdmEd5aZCxvu6lfU1gfGL4l3PjXxPNeLfTyaXM++0hePbNBjruO7HNeG6&#10;lcSTyeW8bLNnKxqD971rf8JQXmvWw85Zpok4+ducVjKTasbRte539jIL3TvtS7SY36Yxup1xA8rt&#10;t+Xyzg45xRoeuJbWq2M0i/vvmVXXv9a1La1V0dV3SBRgdmY+tO+lzYwYBPb34k2sqsNu48c+uKju&#10;tTutNd5ELRuflk+bPHoK3VtIZnZkZWKf7Py1RvLWMqQy7o8bUb+8fU0wOevdV/tW9kkjZt0reYVP&#10;p6VVtrZrdtu7dt6ZFaN/ocOn7pLddnO3rniqOvx/ZU+UeZJt8vhT129al6gWXtIdQthIuI2PQNxm&#10;sN2a0ZgZplZ/UcVa0PVmt/MiYl2bqSPu1Wn3XOqLEu1unBPr0qo6q5Mo3Hi4bf8AKCdxwMjqa0NG&#10;JZmSRG2svDEdadp2m/2UXknKuN25RmtaKH7dGsfl71PRmH3fyrRKxNmSfZVuSPu5bgD1HrW54O8O&#10;RTzMsjLHtcMzJJ8w3dWAP8qojQo/DhWS6YDyxsUOC2a0G8SC0eOaFE8thuJC/eHrXTT0MpXZ1psL&#10;azv1u/LSO6YbHkwCEx1wPeofEPjJ9F02PyZZNp27sORn8cVQluLjVdD8xGZmK5yRjn0rz3WdQe9Z&#10;o1EKyRvjOwED/gWd36V2RnYwdO50J+Jt14anLRtJsuNyy/P94fj97/gWKtn4v319pZihm+ys4zvj&#10;dR83pyvSvN9at5br7zHzFOAM96zYrG8vItu+WPb04IqPbSJlBI6zQr2TTCqw3Mq25kDeUiBVjx1+&#10;UEg5+te9xa5Z+MPgxYPbzNHdWe5WWBNysPc188eEbNYNWhjvNxV+4PFe0eEfHjeF7WSztrfdDcfP&#10;MWG/e3pgdBW9OXcxkkj1D9lj4mnw/oWufD3V1s7vRfE8N1OPPnMJkugi+Qsjj5PL8whSBzhS1eaa&#10;x4P/AOFb+K9S0P7LHHNpt2tpc2u5kjaROoVuvcbT7VQtprqDxDfq8N1NLaXBa3aUbNzDqB/dH1q5&#10;8ZvEzX8f9rbpY5rvm5Vj85l67T/jVqfczPsH4J/tMaT49+DcFvfateR+ItDCWix3brIl7Du+7u++&#10;snzHqNnHWuA8Ua9pnifU7xbWZ57i5mM8iz4ghSRY8BE+98pPXG2vkGP4qXegyZsnmU+XtWKM7Sme&#10;jD1IrvNF+PH/AAktgq3Ec8csCiN3FuDExHU8c7jRTkk7IFCKPR7/AODmoeI9eYrDZm8LJHFbCYoz&#10;n03PgVyPjz4Ha9oTTJ4g0e4tbW1H71zMCu4dCCmRz2rrfhf8V7jxF4fmhhgVvsUkdv5ksjKBh+X9&#10;fxr1zwzrVprOnfZfOjuE1AZliK/u58dN+7nn2reV7XM9T4p8W+F7rQp5LzTNzRuPM837u0+1cv4Q&#10;8bXF5qjxyTNC+7ZjaU69CCa+vvip8BG0WwuLi1jguLKNTMVSUNcMMZIEY5KcjjGa+c/GvgaBYW8l&#10;UjlbO1UHTPTn2riqRubUpdzL17X2mh3zTKsePNn2hS0i+gXPzN8x4X0q9oc2np4ea4j1DUZpnXck&#10;Uluigjb0cq52/jXnHiy1m02/ha4eNd3CkHnHrirPhzU45pJN7A/Lj+EFj04Ga45SaOyLTN3W9aax&#10;MjQbhJGdrbVPSo7PX5pHkWR3LRnYM9/+B/e/SoNTgeWLzrcudvJCLjP1rn7qW4ikkZo9rSHeCFG0&#10;fjWMmbHU33iO1tbJ45WaZf4WIrltf1FY7uNY12wSPjC5bn60G2N/Eu5jt9Kfd6QrFW2rsBwev70+&#10;vtXLUk2aLQdf3cV5bLtWSNlXaBjt71mvdRW8bKqsPqV/+Jq5d2CSPtX+L5SoU7cfWs6a0xGwZZNx&#10;bIOetZuVzValGXUDPcN95X67z/hVHUBIGVSCdy889K0vsW+45VFP3csN3H4VHqyqTuCsP+BVQjLT&#10;cr43bmPyk9OPatLS7uSGHl856cVnuiu25WbH9/HP5VNDPsG3+909qzAuTeJZbZ/lVvyqwvi77Wdz&#10;n8HOf5Vz9xkv8238qjC7j8uarmA6OPWo7iRQURI1/E1Deunlsx+X36msVZtgxzu9aU3UjfKWzRzA&#10;TRPsk4bKt1FSJIWjX5dzbcZJqmrlOe9PebzCvy/kaOYCzKfLTH8TdTUlsI0CsPl29M1R3PKCfmO3&#10;rx0qSBpN23G6pjqBamWKRdzc7m5ww4qndxsy/dH4VNLcJFI37ldvpipGeKZNyhA3pjigDLKsO9CH&#10;Iq1Lje3C89Peo3gx0XOODz0o1J5SQK0ibdvzetQMMNihWPqafESr84oKHR2+8VGTt3VcCj7qncG6&#10;47VTuk8r5aJaANzTgnH3h+dRKfmp9BKlYNx3/epNx3U3+P8AGnIeKCR4bcep+anxuY/4v1qLGaD1&#10;oNC1bXjJtzg7ela0E0bhGyv3fWsGM4PJ2/TmpRctHt5+70quYDYupY9jDhl+9n3qhaFRMzLuDN93&#10;jIFVRctIu2pLKXyJt5249N1SBalypZvlZ/TGBRZq1wkv7xs+uRTb65+QKoyz9xUmmMqRybhtYt1P&#10;3armAo3NoYv9qptLDW9923L0960baFZZXG3n0LCqKQmyv5FY5ZO9CjYDettObW9PWWNsG3O0/MFZ&#10;x+NMuLX7TKsbL5n+9xTbK9NvJkbljX7wHenfbRJcbtu1vQmjlGtTDaPfK/X5uh29Kr3sZTnAq/ql&#10;g1qxkb5lbpk4zVS7kN1ArZ/SiUbA9Cmj4apEKq6luV9Khwd/40eZUkcxaKeaCqL8y9AKi2+U/wAw&#10;ZfoafbSeU3v65okYP81BQx5Kmhk3JtIXd6mq2M1ahjVOWYZXpzQA6Mld3y4bOMUk5aN/mpWulQbV&#10;Ziv3skc5qvLIZm+7VKVgJdrSO235vpU1tF9kk2yf3qgtboWzN3zTpLozS7mqXqBc1gRpK3ljbu+U&#10;e4rPuJ2l4Lbh9MVNKHQLtB+boeuKga2xJjNADCpc8DP0ppGwVYNq3+y3/AsU25gaHHysA3TjrQTy&#10;kO6rWnRCSf5l/WqNWLW58tt1AcxpfMJvlAWnLNG0K7ht29e+KjtJPOjVz96pLa53GNQrYb72SOa0&#10;KKcu2U7mx93HFVT8jcGr2pQ4+b5VX0FU/Jbd0NZy0AmsFZ5+Rn5u9ddY6r9l0hVGI90Xy8HiuVs5&#10;I4LldyL/AHvxree4WeyO5dzY2qDwBSSsUpWMm4tBfTytuH3uinC/keagtZ3trs/O0bfdOOmKZJdf&#10;ZbpjHu2t1BonRbsb1AVm680yTqrnxMjxq27zPO+7g1kXOqtBLuWRlVjtJDAnHtWVA5UspOB/6D9K&#10;Jf3ki/N8vpmiOpXMai6jHPIzbtznkbjirWhasbPVVkZRNGvSIqR+tZtrYCSZV/iU7T7CtGztSLtG&#10;VPyNTJBHU9z+HWjzX9nNDHmR4zy4XIPGf/r19EfATx/q/wAPPD11pdvfXmmWdxIjSG2ynnMiMYyz&#10;ZJwTxgdO9eHfCXxG+laTIoZYlZ0G1ZSxz97r/u8VreKPi3Jod/NZ6ev+kSJI4IQsqFex9KOUqWp2&#10;P7Wl9o/jHxHpPjOa3ZPF2saUYtXu0lZormWLeiy+VgYdk2E4GM1kfs9fFi08Ja/ZTahatDHb3sN3&#10;LdW8YNxbBOTtD4UZ+teW/FL4kLrkMfnSNJDGB5eTkqrdR82KytB8TXNxYow/eB137x1Zvu4I9MUl&#10;BMnl0sfV3xn/AG89H/ah8avY6D/a+m6TZTxz51CEi7knXqWlQbdr7RwOlfZf7Cnxd8UfHHxfcRya&#10;tb6PonhDyLbTfJvjs1SE26ZEqsWJ+d2xvxyD6V+UvhlZrW48yEyRSXB3jaB8uemPTHvW9d6Lqvi8&#10;wW8er6lapIwdhFfvbo7j7rELg7h/f6+1Q6d4nPUwilHlP2+8YfHP4a2ltry65468PaC2niaG+kuC&#10;Jo9NdWwI5SDhkdSCzjhQc18H/Fb9pT4U+EvEepXXg7xDL4suvtLtc2F1amDSUQyZaCGZCXKYUERj&#10;jBr4w+I3w1k07T7VtSmk1KxswYo4JbuWaKEE5ZmU8ZJAbqeoFWtCgW506TdGnzstwsKjEQwvOe9F&#10;Om0YU8DGB9uD9vXSNV8A/wBnjQdNsdQ+3+cogAWJ4SOuXIOWYkbf4QBWfqX7ZFnZWFwY5pNSlb90&#10;UjRHYDd/q2YlATyOR6V8W3njuS88uGHybdsEjZwyg9OvpUdt4vlsXYeXtEzM4MIJw3qa9ClTQ5Ya&#10;F7n3Fcftb6ZD4EtNS0/XJLXUb2b7LLEAs0tiy7Nm8D1ycfwHB5rpPC37ReoePtNs5NQWxhnjJklt&#10;rQeaFAPBU4ONy8ketfn7Y+PLzStUE9lNdWcjbQJVUBn29DxkZr07w98cNS0uBW0yRPth+crK5QBf&#10;T5a6lTSJlRS2Ppv43eMWtrye6hlmNldXskHmSfNCrLFnZGONu5mIAPU10P7LujeH/F/gWPQde1ab&#10;TLPTwj2flFjIzgYMT5flSd4yO5X1r5P8W/ELUvipLHHI0FvBGfmihdhDbt9N+SfetPwtrlr8LfiZ&#10;4fm8S2t1daXp90tw6R7/AJ1Rtwbj7209v4qr2a5bkyoq1j7Bm+C8Pg/X/wC0JriHxRpPmStYWl3D&#10;t8mN9peF1RyrEFFxg9Cam1j9iXUdQ1C/8ReCbzTbiOaOFrPwzdstoiyyfvZts23AUfdjB6Hg15f8&#10;Rf29fDl9psa+HVsLLVrG5i8l9Vdls5IVfdIPl+dGK8ICM+tem+Bv2w7TWPETWGi2qw2VxErQS3Mi&#10;zyRsfvRoNvEY7Z5rn99HPy1FHQ09A/Zx0fxTrs1reW+seE7ySwMMssY3TxNIu4FlLbGVWBBHzEAV&#10;5h8eP2FfEXh7wprEg8PzazeaHaxXC69bqPJvbcs2VwPm3D1xXsvxf/aWuPHelG3t7e1jvhCPtl59&#10;p3TW+U2hNpwUJ3Fto+XHOa6T9nP9qeTxktx4P1qzvLiz0i1EkMmwpHPEOq+auSMfP19VrONSSd2T&#10;GpUirnkv/BF3VdN8EeN/FXgbVrezlvvEU76joepyMsckkwRMptPzttyVDDJyyjHIr9GvBPxF0XQ/&#10;GNxp99NaxzXUZt5mkYL5bqMjdnvgL096/KPxPeeFv2ZP21NLm8O32oahpdnIupWx1BZdSvNMa5Uu&#10;SjhvuurFMFuOD2r9Hvht428N/HXw/Y3lnp5kumtDLdyeYHgkl3ATFSOuHIAx2IrlxENbo58bT52p&#10;9z6I1HQNP1GzXctq0cnziSJch1ri7m2fwV4jk+zqy2anedmBj6CpPCfiFfCXmLw0alMo3zbF211l&#10;9pVj4u0q2l3LJDdRExTKObfHXb/9euOTZ5vNZWY6x1ez8Q2aNbtGwkOwAjGKsW1vGgZlGWj+6CvS&#10;vO/B/iCbwt40l0u8h8uxkZlimb5Wyv3Dg+vevRo7lRO0P3ZFOCDwW5xUNWGMs5Znu3VV+aPk8cGt&#10;eEjyt2373WqdpHmdm6bjtNW1OxdtIQM/FPVfNSo8ZqdI/LSgI6jfJqVUCGkz8n40sUZcdaCuUX7y&#10;/LSvHmmmEo9HmfJQUGWBqHFSurY3ZpCcVmAqKAtMB/4FU2//AGRTSVSgBu0sOTTYzmSnx/vEpZY1&#10;V+ZPyFADmjyrVG8wxtoR8yY3DFCWpQszUAOdNnSmk7DTctvoY7huquYA308fvKiqc3Gw9ql6k8wi&#10;R/LTnbyk+9u+gpqyYoc5NEdSg+Xp39abR0poctWgDs8Uv8G7vTMc7e1OoAPL3HinbfehDg0bh6UA&#10;Rv0o3nb/APWpW+7TNjetAA/ehRjFD96cjbk5IH1qeYnlG4qTdQGzUdUClYd0baeadupqfINx5NNx&#10;UqVipaDn6Ubhnbxj60M2VpPKP979KonmEcdaaBjrzUjnim0EkeKk3ZFPRfmx3qOSLYu0UAKrfKD2&#10;9abn56btbd0+X0pdjeh/KgBnylup+Xr70rs3mbefl6e9TKMfwimTAu3y0ANxmjDU5OtGPkoK5RFB&#10;HekWTinD5zR8tBQyTl/Sj5valA30ZxQZkbuf71G0q/BqTyPenIqjtQBDGjL96pDFu68VJs/3aAd9&#10;AFc/L14o84nt+lSSbpPT5elHlL/eX86AOtY7fuqRu60tu5Zdo4oEjN1xUjMsI+UflWPMzsDy+M96&#10;ax/d00T+b/s1II8pUAIFUv8AwflUf8f3T+VSblXoKi2n1q+YnlBWz7VJnv3pu4j0ox89SSDuQnPN&#10;ETAD5aczq3Tn6VGI9nHamnYB2/ilblfrQSwO35aYXJPGV29KfMAYxRv/AN6h3NC/IcN1qgBhlKDx&#10;TkOKaBvegBrnb93bS+b9aeIc9qR22fw5oAZlt/Q1Ikvy7f4vWm96CmW/uigBzHc/HNDSZpqnYnFA&#10;lY/3aAHhSw5FMccbqdubpmlY/LQBB5x3/wANSA5GaaApbd3pFOxdtAEuf3lP6r+NRed8/SnJJQAe&#10;Y27pQWCUbT5fSkkjwKnmNBQxfrQ7qvQflTd5/wBqmeY3tRygS7KUjPTilDZoypXvSasTykYJLbuc&#10;/SnY+f71NMmyjKn+GnykispL0hUleDtpySZNDtn+7RzCsCbW+8TTXKgYz83rTvP/AN2o5lB71Qxn&#10;8f4UuaSMbRuPNSoF2/0pN2Aa/WhUxSNy1B6NTAa6Bx8vFPCcetMQcU9D+820ANxijdQGZuoNHl+1&#10;ACDcT2p4Xeu2mn5BupqPg0AOwqtkCpFGEqvuJO4cL6VJHOV96TVwjoEyNs6LTfLzTvM2nJ5HpTUk&#10;zHTWgDPK+tOVMLTtze1NZmI+7x9OtVzBKyFkGxPmrPv7suvlr94nAFLql2Lc+T96T0zzWJ4g8RWv&#10;hfQ7i/uJCZI4iIUX5mZh14/CpOepPseS/tQ/F/TdK0zXtKvruRbVrb7Bc28cG3y2lXgFv9v1HSvh&#10;H4vftFWP/CBS6ppkOn+KNYR2/s6C93XFnaWyo0aGSU/vGkJwCwGM9d1eqftv/GdNI1S6a8uJNNjj&#10;0uS8mvIoDckEI7oqKuXO5lHJHAr88bn4r3/iy7ikuo7P7X9njSdbV28uZlXc7qR833ecOBzXVhou&#10;TudWEo3fMy94P8V6h408a3Gp+NdQk1O6ulSNphLlbOJf4IF/gC/rWh8VvinHpmh2cNrvjs2yojEj&#10;KjxBj/rF3YLNtHAPy1458R/Hq6c94tndS20lpE0shGNr/wCyPU+1eNa58YbrVptu9odh+ZlYYk+9&#10;2K8da9zDxSPU9iz2j4hfFKWKyjRpilvD8qW8LBQR0525PcV4n4/+LFxqUlwsVrHbrG/7to8/P/v+&#10;v4VheK9f1fxBNFZQrJtkREbGTvVvmJY/wnKj86ls/Bt9AjSXnyxI3yDcCT9a3kuxtCMTLtvEV1LZ&#10;+cY5I1X5gWUgRL6D1qrdeILrU98jTTLuAAAYHAPQV0Zit7WNon3CRuFVhhQOlY15oj2N7OqhtjSE&#10;EA/u8HpgdeKwlGxaOL15mCLJKi4YbjIEXk+5zVXw94ej8Sa1HCYz5TPt3Kh+Ue9d3qOmJc2MxZVk&#10;2jILEA/d9K1PhzoP2NvO8t0hznywQYsfzqfZsLWOTg+Dl9/b1xb2Ed1dqzl5Wjt2ZScZ3bsYXjnF&#10;bN78NpvBdks7TrJJt+aJZlzF83ZvvH8q9Fh8b6toPl29pcLb26/u2jVsGRQu0/MR1IrC8SXz3lis&#10;zbofl34HG5fXnt70qlPlLjLWx5l44sGjSBrfdtd/mUnbj/dNavh/x4v9gy2btNHJNKhUeWSiqOvv&#10;zRqzxuxEm5iRgcjAX1HvTH0hrLRCyxGUyL8j5Az9K5no7nULFrO65DRiRio3MCMCce/pUd3dSJhm&#10;bHsei1J4XgW4ZoX3ZyfK+X5io7UapY+TAy7dzehNO6K5TIvda4O1ssvUE8Cq2hSR6stwN25x93I6&#10;VDe6PMk0mN3z+1aHhjRPJY+ZlFMuUx1Zvf2qFJhymZp3hqSfxA8aj5dzbju6V1UuiJpk+61VT85G&#10;4ruOF6VJBZompxyDg7Nr7f4m9a35BDFAzbct13//AFq2SSViTm7zSmlsw6q0bXAy6xjkD1Wug8Nm&#10;LRVhaTbI69Rg4P8A49WbqWt2on8uNlzj5gBy7eh/uipBqCxwFpFj+582B0+lacyAk8Xb/FMywwqI&#10;FVlYHPJNOtrGO2EasyhkP3c5+X0rE1bWmcbo5DIxG4Fx0/KsC81m/kmt1yXUHD84NCrWJPZP+Els&#10;7PSY4ceWoTGwDPPrmsOKDT55prmfzJGmO/apGFrj9P1dp5PJmb5vu8t2rsdJs7eGyjwPvjzfkOOP&#10;TmuiNS5nKNjjPF9m2n6jIYVUhm3Ki/Mo/GjQdK+1XXzHYG/1YHP512c+nW887siMwXoWXrWReaf5&#10;V+yw9P4F6N+VUc0kSLDHYSxy5Ikx8w3k4+nFbPhvWke7QLGw3bcsBuFc5e+HNSv8p5d0oU7Su08D&#10;61pWEreHbkq6Mu0beBnn5eK15mYSjc6rxB4kmiDzbdzSMJMN8zYbqSBXL+KrabxVpMcnmtIofKj1&#10;P3cn8K6BbxLy2kWGGOaXHmRbnYZP93p0rN8OeKoby6urW6jkgnhO0xSjDxn0J6Ch1Lk6nl2txXmj&#10;3rRhfM8shMtweeldf8P7RtXvF+0MYVO0SKnQNXY3vgyy11pJRttWCbChckHDcHPqa5LSdLubnX5k&#10;tZkt3gkBmRkK7EL7RtH8RxSTs7hynqnh7UU8BWdxDZtGbe/A3pvDecp+YFz659K0NL+IFzZ27FZm&#10;8xmVxvP8O3ocdfwry6fxCNIcpNdedIp2HLgD5emKn0LxVPdXWGk/dsdojyOB9a6qeI0szOzPp7TP&#10;2h11bw1BAlrFa3RTM98swiZyPlKrFswQQV6elea+LvCNncajNdwqsZ3eYhBycemelYOgxG6tWikk&#10;EJLMUkCnK/d7Vj+P9Q1nRRFDPdX0dmuNwK7ojnpyPXt60qi0uiYxuTeNPhY3xA0WOGJhbwxfMZFd&#10;TID/AIVzPhn9lXxR4nfUpPD/AId1rWbaxiJkk0u0klMeAc5jVSzLtBO4cZFa/gz43SaWtxbXVuru&#10;20Pl3XYv99Pm4Psa9p/Z1/bd1v4Ga1JJYrJqseqeVGPMvpLf+zRvQO+Afn43nHpXFUslc255LY+T&#10;b63uPDkk0Nw0kjNtILqUZSDgqV7EEEY9ayX8zUolkKM7A7SMYAFfWP8AwUG+E/hiP9oXUL6xs5tH&#10;vJLOK7uYEGyG5jcZjlDHktuYkhR2rxDUfDmm2ln/AKPPFNcMFJUDtt61yyijthNM8xsZI2uWV/l9&#10;tp+WodT1J1+UMSF7V1jeGbVp2kjjjSZjggc1yOu6a1resqhpOcdK5Zm5Y0O+SRju2rjrxmrWqabC&#10;9qWVl2r0+bmse0VvtSKygrjLEndx+Fboligsvvb/AJuOOtZm0TnJXaNGb5c9OtZV/qTlmVty/U10&#10;M2gx6mWZWYZOQq9SKqx+FnWTbtbb9QTVcxJhQIsnDbAPUCluFynO5W6dK1r7wzJaxNsRce5qidGk&#10;Yfe2r97PU5pWYFL7zLj9aYnzyfLVj7BJzuj+71x2p0lliOP+NpO/SkBVkjwme9NQYNT3MMij5l6+&#10;gqLNADWBpqZQZzTn602gC7ZXotWXcobP3gO9SSA3K7I1XI6lTlhVBWxzT7e4aEtt+83ehaALPHJE&#10;zIytu+lSWqNNOqhiFXqcdKmL/bD/ALXrT1xaoys3ysdpwOcUAQdZTlmG3d1xUi232qJjIyBm+Ygn&#10;bzUgR3G5mK7uuCDVVpxHu+YN9K0AjFrmbbuqYLEkilclfQ1XLlm3A4pEcjvWYF61fyxjA3Rr0/vV&#10;Suvndv0q1bcj9597O3I9KbeNGTzv/Aih6gZ+0+lP8tven7cNx+tWoI41gZjzRHUnlKLD5qReGqeV&#10;VP3WZvqMUxSAeaA5RUODTaMYqTY3otBRHmnOcmmvF81NMZAoJuxwbFOjI9N1Q5qaMb9u2gIyuSI4&#10;Xrt+XpxT0vP3n+zURQD5f4vWmbSexoKL9peeSjMcFvrVrzVmmYs2S3U4rPtoAy/NxVprcwp8ilfp&#10;zVcwFiebyof3a/72T0+tSaPeK25WjVV/vZzVa3nWdWBzgt83vT7Zo40bDbfm70cw07Glq6pfRsrY&#10;b+5nisqeLyLd1b5tvTJAzU9k8kt15fDFugPam6jD56cFj34WqlqDZiuN7fLUOK0pbPZ8o+Vm6x9v&#10;zqrJbPF/D04rMjlI6c5yq/Sm1IsW6P8A2vSgoanBq00+bb/lpu/3zVM8GlBwvWgBWHvUkDKF5+Y1&#10;Eg3tUio0bdDQA11Ab29KkiZZFbioiMH1oR/LagC5Cm35m5VenNQMjGbHYdTVkSkxbVX86bI2f7q4&#10;b5ff60AOs5R5vzbd3p2qG+u2lZl4wvT2qGcsJf8ACiU5/wCBdaAIH+9Qn3qe8e48U9bf93uoM7MW&#10;C58uRTn5fSr0U6kLt429KzJIwo4pYpmHG7iq5iuY0LmTzF+8zfhUdt+7+br/ALZ+9+VVllYd6s2g&#10;Mr4/5Zj061L1KInf5z8rccnjpVj7e4tun61ZisFG4hmUv8vAzxUN1pRjO3A/75NVygUZH3nceaRX&#10;AXqasJCqSfMW3emOKglX943FSA6Nt8m3PFXrVQi7mIb5l7VRjgIXlT9cVYtw8+zbnb97PbNOIGjp&#10;ZVJcNna23ae4+ta9m6p8237vT3rBs4wZnVf4uhKnitSN/wByyttUAZGG61chp2Ow8NeOzpMDRqI9&#10;sgO7duyGXgEfN6c/SsTW/indajrNxI8+2NmIjXG04HXJ96xkuP4dvyjvnn7tVYwtyu/c2ffFZj5i&#10;9deI5Zebjdn7rqOQR7V6L8P9Zt5PD6xyM3n+ariMEfKPSvLL+eJLbcvLDsetbngXW008KJlVgv3l&#10;H7vP4rVKVg5j3TR7j7MsU27Me3buyNuPrWo139tO6F2O3kMrcCvNbTXlvrXy42XCfvFDHaFP95f7&#10;30FYj/EGa4Hl7Vmhk+VSGJ3AdcbsZrXS1g5j3/VdTj1HQ3s5ZlVpjgp5gYZ+XvWL4Vg8qNvP3KCW&#10;wN3VT0FeTweMLgOyK6xhBjap/h2+p712fhLxdJqspRm8sLtPl5J/XdThEylJs6fVNMhB8yMAbznt&#10;lW9/aqMejNBGz/OgXqOuK1Devaw7id27GQU6Z6VLcytHHu+8r/dwOv1rrpxsrmcqiOVvAYxI/lxw&#10;tu/5Z9F+lavhPWoreAbpJGmb5j8vb0qnezw2ltJ5ndvk2qWx9a5+HXLeHVV2+WizLhXIAIP021rc&#10;jU9YtLPbareq0bm32r8x8wgDrwepr0qwuI9Y0qzuJ2M0ixYyxDceteZeEth0lrfzAEUMpYHdk+td&#10;J8LdeXSNVfT9RZrrS7gNiZhmSKQtwyAdB7Gq0tY0dmdF8TvCml3fha11a1s7e1kw8d0YoVTgdGwM&#10;8msb4R2erXnjTTJtNMMl3bTpLBHNciNZWXpHyed3Yd66Lxn43t/D8N14fvrGOZrj95FKG+TD9s9O&#10;P0ridCubea8U3SqskMsc8QySwdW4fJx+VYvzJhtY+vvFemeKPiF4XgvtS09fCeqWMXnsbRf9ILhQ&#10;XiuLZcg4UgDY56ivTPgV8LbzRvClnqGjy3F1Z3iNfw38QxHcRsuCzg/eXPHHFeR/sfeMfHHxs/aI&#10;XT7PxDYW19b2Euoumo2zSNemIrE8StuyHKbjuIxkCvpOX4i6P4L8XWejSyxabfXDbvsUh2gr97Po&#10;/PrgVw4ipZ2R59a690+Tf+Cm3w58dWXiXxJq1no+sap4N0ryLO51RB5c0EMiKFllKniIEtEG+9wT&#10;2r1v9hn48ax4J+DtjBpLW954N0u6RZLGS48i5sUIVWjTC4kZmUOGc4I5rvv2rNKsfjZ+zz4m8NQ6&#10;7b6faTwyXur+Y/lyCSJZWEabV2MjFlPzkbcVx/8AwT7+DkP7QX7EfgzxhYx6FocdvZT2k4EbE3TW&#10;0zwyFx6tGoZD/D3rD2itdhKSdJKXQ948CftQWvxJmj1Tw7cSPpZmkjt90hO2eKTZKpwi5Udq9c+C&#10;H7QdnP4yvNM/tCT7ZuW8uIrhx5diu3G8+qsQQMcHFfCfw4+Fv/CnPiPcQ6HeyDR9ZvzNA1yGM0EK&#10;xtmNT935SQRJ97aQDzXufiLwGfGNjea9pMNxBqGi2L2+pRWMphk++gDKC3mZcrjcoIG41lKKOOpR&#10;i9UfXPjmK3m1+wuWDWf2sEREj/j7LfcK/wD1q0Phd8QbX4gW181hcXFxeaFctYagWj2eTKoHyjPU&#10;MrAg9yR61+fXh/4keMvDkLJ4b1jVr7xBHKgs7TW7pplsJ0Ifbs3Y2jIP+6QelfUXwE+L8Nx8SdP1&#10;SSwks77xtHt1Y/av3AvYgEKqGwPn2Ng98CspROedBpXPp/SXSeJWjzzyc9jVrC/3v1rm9BvFguLj&#10;zUMccj4KkEbT7VvQTB+1ZHOWFPyVLb8p83NVwc8Z4qVZNi0AtCbfg7cCnISeu38Kro+4c1Kj0FRl&#10;cfnd1pvle1EnElNa4+T7poKFJ3LSCPavPzVGWz1/SnbW2danlAenK05oA1RB9lTecWO0bRRygNVP&#10;LeojHvCndx9alPFGF27akCDyS0nHFWYwAnO401I8Dd3p0h3DigCB4uMbzubqcU47dvzfpTJUYt1p&#10;0cW9+RQBG/ejvRIMZooMxz8rTs00nEdN2nfQtDQc65/vUqjy6TeQtO61oAbqM0iJzSY+egB2KM0u&#10;4ikccUAFIvApNzelAYMOcUANc9aHTnFNk+9QNx9fyrMBx+SjOaY4J/ipUODVak8o7zM/3qGBO3mm&#10;E5PHy0v4frRyhKVwhdk+8uamzUeaF+XGaokG70YozxRuO+gB+Pm3Uu7BqLzfrSspxu70AOBy9Hm+&#10;1N+705+lFADpDxTaBI0j9qGG7NAAiUMOTTUX5/4qbt/i3fhQVzCp96kp0g2dKaATQHMO6DdQ0eaH&#10;OTToz/wKgkKTePUUpGKayq3bP0oAd5y/3aaCxoCZSnKdi8UAG9R2ppPP3TTnTNQ+bnsv50AdhvWX&#10;/Z+tMaTnb2pQoZODmgKCP4azOwVI/np+8r0oB3dKYsw8xvmX86nlAV23/dNN2k9qCm7p8tOVGFSA&#10;1+Eo2NjrT2j30x0bOO3rVcpmOV+fmbH0FDzD0pBH5ke6kdMnP8PpRygSKpfnBzUc/wAj0qv8/wB4&#10;Ukg82jlATePUUkasW3NzQicdqcnaqAPLUDd81ORgFodxt6imlN5y3yr6CgB0z5+5u/ConY4/zzT1&#10;Oymkb9mOfpQA6MbqHHO3nFB+ZflbFJu/3PyoAV4SycGl8vb0qXcPSo0/1m2gALAdqZ567KkmjqKa&#10;Nl+7g/SjQAaPyxRsH+1TohuODyKF4egBPLz61KkeI6ajAP1FO835KnmCOoSv5aUM3mR01jg7T81N&#10;T07UcpoDN1o2jP8ADTc5P3f0p0iBF3CqAIxjdT0HFKeKbIxWk1cCJ+G+tLGp9DTmYPwR93pTTLs5&#10;z8vpTMxJTs5HymjcaWRPNpuKAEfhaWnfe6nGfUU3GKADHNSEYXdSpEF4bcT60udy7W4+tJq4ETne&#10;flqTZ8m7vUUkWxutTqcLTAakfz0hj8tt1SZpoYMOcVPMBHJ1pNxpZThqj85T2qgB+RShQTTN5+Wn&#10;r8i/1oC4mCF/GhRzSupLdaftAT/69AET8NQRs5/h9KXO9+f1omuFt48t0xnJ9KBcw15OKpavqi2A&#10;8so3nMMqB2HrTbjUmuGk27VUdTngVyninxfD4ZlVX8yS7upOC3+qi4zuLdBwc4p2ZhOprZGlNNJb&#10;v8qyNLPykeNxryf46+MLPwF4ZXUL64VLOQyO0gbdISeixL68Nx71D8Wvi9IlhDH4fvY7qN3aTUb+&#10;PhYY1+8QehAwclsYxXxP+0P+0NovjIz293q+kr4XvTK661P5k0e4K+Hj2ruWE+tPlbCnRc9j5h/4&#10;KZftR2viv4gtb6LqlrqGk26JPLdQIY45TtyYwr4yygASdvl96+UU+L0k0zXNrNCsdwhUghGK7l2l&#10;huI45HNUfj58R4fHN7cNA3mMtxNA1wFwsgf+JR3HuK4LT9LWCKOQL+6kXanB6c//ABNethYWPoKd&#10;NRhY7ttWTxDpx3eVNJbpkFdrbx7c8fjXB+KfDs1nJDt2hUfGexPvWgutTWNy3kSTPGzYIGOnpWnp&#10;2si/miba0kjckuOieuPWu6JdmZmgae0c8ZhVYVyq7kjB84e+eldetrDDAqyPNIq/eCQBs/LUF7qE&#10;FrAqp5e5egPFFjqv20YjZst90Afe+ldEbISujl9d0tdMvmktZJVt8eZtVNrqfvcgZ4zWPfagZ+Y2&#10;Yt6ZFdNq9z5pmhXKSKzKhUbcj0Oa5lNG8gszbvXp9361MvItEd+jRaWiySSNJna2flyK6Dw/qUJ0&#10;xfs6JHJH824fKGX0wua5TXJXsrV1RTJIvQIeTV7wfDNPArN97y/njJ2sfl7DrRrexZotrsUkyySF&#10;v7yBfmIJ6ZqDWbl7vTJGkXyY2YFUz90HpvP94+o4osfDNzZOF+eZY8kFuDDtXj612fi7w6sfhYiP&#10;78kKjnHJVUwf1PPsaKiursOtzynRLRbqdVkjB+X+IGuimjh+xfLxt5IPRKx9Ht5tOuMqrfu/u4bG&#10;frmrq6h9pZh8saD5TiQnIrhkzqjK5kW0iw6ruLRs2MqCwQ4HX860rcLcbvM+b/arB1ISR6gUhdF4&#10;yw6gD0BrUsp2tbcM+1XH+rB6R/T1qTTmKOrwst/hW8sRrycZzWWZZo7yRfkVVG4E9AavXbyXF20m&#10;Y9sq8D0otrJTuUKyr8u0kZJ+tS7Mom0/UfsoXeF6Z+Q4bH40/VPF3kMkSlk3KMtjI56VSvLdV+aJ&#10;mY5LdOgHasu4i8m6kbcVZc4Y89enHtSuzMedWa6ZkjZkdU2ktwxPrTNQ1C7Wz+fy+TtOOw21Hbyi&#10;3jG7c3qcjLVHrepb7YRrny+5xy1RzMCu9/Ln77crjFaUE8cYbYYQzjc37tTj6c1mWth9tj+YfKrc&#10;EHmtWWzSGD5V3ttxyMVVmAWX/IRVfJLKpwFc7vzIrtNPjSGBWfEm08PyMr6YriopJIpW2fKzfMMc&#10;5Ndx4ZUTWMJa4mUHoNua6og9TZ06FYp4WaSZdvIdOPzBrQs7O3VnkSGa6aVvMLeWflHoKNHto7kx&#10;/Nt2Er8o27gOvWtzSdXbRrxFs5nVkCtt8zG4fiK66SOGVybTvDt7qVpM7u8aQ/fJXG6ub1vwl5mo&#10;oCWiwzMGPT8a7DxP42uPsZmVmVmb5xJLha8s1bxjJq91ukmZnzgBXOD83+/WtVq1zPlZtaxJBLbq&#10;GfM0IyjIdyn6lsVkx6/Bea1Dd3EKtcQw/ZizdSm7uB1X9ayLzcDHLvR2Y7SCdz/m2BWFJrv2S5kk&#10;WQsrbIzxyjeh9D7VySlYuMLHqp8VIYI41WOMb1Cc/Maz/F/hv/hJdCddOuo7HUIVMqyqwjwi/MF+&#10;X7zZ7da8zv8AxxPp0w8nckYfKsHbg+nNdt4I8cNqIjVm+zuPusJCqn6k0KqmTyo8r1GG/wDD+qNa&#10;3cj7rU42SoFyfUk1JZ/EMadcrA2/b/fG3/GvWfiz4Ps/EdrHq1vbo2pTRESPKOWI6nf14+leGeIf&#10;DV1pN3uaLFrMcxsodoyPbipm2th8qPWPD3xQZTsG7d6nNeheFtfOqvcCRo5o7hhI6EcqB90AH0r5&#10;qSNreKP5TuboVzzXe+C/G9xa6eIfOlG31/i+hrSNZ/CzFRseueLfhlZ61p4Gmyot9t/eiZxGp+hN&#10;eP8AjHTdX0G6aBrqaO3ETLhW8sovoSvb/arV0/4iX1lqDLc3EjJJ0leYnH4Nite51iHXYFuJF+0H&#10;zN7yEj5vb6USd1Y2jAzrr9ofUNf0nTbPXbq61EaXaJZ28sjgyrEF+WMN2x6jNY+p/EK1tLb/AI+G&#10;maRdwwzSMB6c1Q+J/h6xt7KF9Pha3ud7ifcflkB+79MVxkWj3Fu+X3qV+UcZyK4pSZ0Ul3O8k8TQ&#10;taARzYkXlGz1PvXOatqEkjbd2f4s981h/aJrQk/vkG7gddtMiupRdMzs5U9Dt61m9TQ6PTnXLbvv&#10;YZQB3p11fGcFYy3tyPlqHSd95YozLIv+x/8AXqG2gZ79lZg33epxU8ptEmsL024+8drcA9wPWrT3&#10;0ls6tG0ki79rHZkAVSQLHJtXnnv/AHvT6VfF1HDD80fmsW+YSHgflVcqJLNnOt/bN5i8EZDkckfS&#10;ormwhlk2hvrgdKz77XWEOIQAFGRj09KrWussXUsu07vlBP3qp6AWbuwWWQKVWMZ2twRk+lLaaYTd&#10;bV+ZVOGOOh9qqXF95kjsAseB06/NWloV2kjsfRtx/wBqpAmk0pJ7Ihk3Fe7Lu/lWXqnhyGEHy4fl&#10;6gj+GuqW5Xy/lkkG7OQR6dahvoY7mGUPhhtxnOOaJaFcpwdzp26TaAR+FV5LRsSFQzCPOSF6Y610&#10;iaA10n+r/wB1tq4P05qaDRVt/wDWctIw4HT5tuc/98H86zJORitSVO75fTPemCNkPzKy56ZHWukl&#10;05d37yNWw3GVIzUrWUEs6sqblXtigDn9OUGfG1sfWnagjif/AGPXtWxZ6ZHNPID8sZXjHUVBPabm&#10;AIZlPQKwX+dVygULWZguzlSOp61HdWbKGZc7WPPIqaKz/f7WLcfdx3+tTMgCN/F/Ft75qgMjaR2N&#10;PSEk9K02aG5h5DK3oFqCWRVnXa2MdeKnlAasJiPyn86qzEs/PFWU2pM27H5Gnw2n2iN2/vdPajlA&#10;pBWC8irdmNq87d3pnipLjT1j+XHzfWoRA0Jx6dqFGwFecbPlHSo6vXNp5f3efrVdINz8g1IDTtPX&#10;aPwq1bosjMdgwn+yajEeH4+Xb0+cHNWYLcMzfdO7qqtk0AUH6sKaBuG38quS2ZbcwKnuTmoTaEBf&#10;19qAKvl/PipoDsqeDSzK38W36c1BPbtBJtbj60ExjYlEyPLuxx6VFJhH700Ix7GkkBD0FE9teLC/&#10;+rjb61YfUfMk2sdw/KsxPvVPbKpPzUBHUvpIkkm1GkWks7dpCrcs56jsKht7fyZed3FWIV2y9VXa&#10;vJA61XKBpWViI7ndtXdt680mrKFXDfMfu4HHFJb3R+0/ek2+uafM+WZt33umBnNUBlC0YnfIVjY9&#10;EwcfnUrwKsK7tx3pj8fWlu1wuAvT7uT1qS3svPRf3Y+U56Hp6UtBx1Ml7fHTnPIxTQ5R61L2wWBy&#10;seVB+UY+bArLY5dqgHoBTdJxz9Ka0TL1HXmnKCpVsH8qllO6Pcf4TtH0oEQI201JI4U8E1DQRg0A&#10;O2g+tEal2piMQalt5fKfJ6UBHUmju2t3ww4qd9t3FnzGz1wKqSTCSRivyA9utEM/l/8AfLCgCORd&#10;p+8G9wabjBqSR8nIAA9KjPWgC1cBVb5eKiCbjtC5/GlS5+X5gDUkUiqmdq7v96gehVlj2HAPFR1N&#10;KR07VDQZS0JN1aGhKrXHOMDqM/erNCYNW9MUm6XnFBpHU6iO3VnZlXH92PHB+hrN1G6dDtZfLH/P&#10;Mc/rWpYOy2chZsqqtg45Fc9qxV7l12rsXgHnNVzAR3Mwdvl/2ajgt/Nmbc2Mnv3qOMeYv3q3PDmj&#10;NKWVvlYfMpj7mpAhsrJpbjyljdpJOny8CujXwSt1GsckzL/00QiQ/ka19J8OixtIlBfdszvHPNa0&#10;kWy02q+z/aJGa0jHuBwlzoK6Rfxw7pJlmfb1wVFaF1pTy6YrfNHH03EY49atz3UK6mszHdsOcEdv&#10;WtjXZ4dU0zdGu3eu3I6r+FHxAeeSeY17tC4VW+Y44NUr3UJLefZGxjX1yDXQXsEUd3uU5VPvYrJ1&#10;20F0hdVVdvL4/pWYFFZftE4E3I7k/Nu/KrkObKdtvyj5eCaz7b9w4/h29e+KvRzreHd/tdaANKw8&#10;YXGkJ5mPLa3fzUKO28+xOMYrqfHPhia1gs9aso2/svWogQFkGISF5DfXI6VxEOmyalGsW/7x25xX&#10;o3h7xEsvhO302aRhHB90MQQPp/3yPzrSHvGcdTl4LueDLx/NHJ69a6bwTqNzb3VtNAfLUOhjU/Kr&#10;MW4yT2qHTdBM1wxXZ5f8QPb6V6F8Mo7S0nWGa3hk8tl25/1h27cYPSt4xQHWLZS3kEd15Zjt5AWQ&#10;PwN5+9lOuB2qS2tJLzT3G0bZBlJAdhUfQ101yLe7sYNwb94nK7cBa1vCng3S9XuY7XfAs65YbpNy&#10;w4/i46/Su1SSVjKVNHgOtWl8Lto51mgZXZcbThstxiq8WifarhWOVG3zFc8EDOOn14r6e/aF/Zjk&#10;8M+CtN8VRTaTDbzIsMiWsgkm46nr8h/3qtfAD9k3T/jx4N1T/hG/EWgWWt2Nuk0WnalCTPe+Y2PN&#10;WTosYbmQn5vas5aCdSKVz578NajJpj+XIdtuDtUiMHJ9DXbeGPFNjpLQmR/3h2gLnJ+9Xv1h/wAE&#10;pvjd4Z8RWf8Aavwp0/xNot3G0MmreGfEkUiwZ+7IA6oxA/u4zXg/xX+B2o/CHxvqemrZat5egsLf&#10;UDfWzwtBMekZ3Abs46j0rSNSMtiqdSEnZF7x14vtNU0Sa485o7iP5Y1A3FR7muF0DxBeX2pW8ob7&#10;LtdSSv8ArCN3TJ4qvq87MWhA3LcDIweo61hQ3F1phKRqWJG7I+XafxrOq9Lo3jHsfUfhfw5H4ovf&#10;DXi7T9SvvCuqeEJVuY7+3mKywDd92QdHz3U19wftB/EKw1Twfo6+JNBhOtkxy2+ryTRLd2MUsIfz&#10;lAPMcvy4J+bk8V+afwK+PU+h3F5p0iR3zawgsntrhF2xl+jdeor1XxJ8QdY03RtP0nWrhruOy1GG&#10;1gW4xMxi8zbsLMfnCbzjd0VQelefON3cwrUU3c9F1/4h3UOpSROVvgwdWjkj+V1dduDg/NxX1L/w&#10;RTWVvgTqnwo1pf7ObwvdS6j4fjMDKtzHJKzyN55++26YgoMnCjivnzxb+z//AG34xuPDH25dJvtN&#10;t1uYbqzTJnjYZZNhXadw6n+Gvpb/AIJ1axdfDHT9H8IeMF1K4a8ku7TQ72WLzptKs4Hmlhid0Gwl&#10;kwzMx6gLXPVtayOPFcnsz1L9sb9kLVPHnwcmm8CvH/wm1ifPt47hmjheJPmkiBx8uVXGT/dX+8K8&#10;6/ZL+P6+P/hJpPxE0WSZrjRbw22uWMpWHaYwEkgK/wAWSQF9chq+1fhv4yWx1ZrXUGiW5RxK2AAr&#10;BcANz6ggke9fFvjD4en9jP8Ab31GGxt44/AnxgupNetbWMEW8c0C+ZeKvzYDE4kJHBDgDpWKdzza&#10;VRuFmX/iF8KbPxp4v03xxpJjt7XWJwLqxB+WGJkXa8ZHSUNgMTwAprqfiJ8M9UbwlZ39rZRzTWN9&#10;b3kcM82FSeGdJIjuX+7s3AexB611Pg7Q4/BWqXjNqF1c+GdeH23RoZGxFp0u7Lo3HAP8Oete6+Hr&#10;C31fQLVpLK2z5axunkhVYf8AAc8+9EmY1ajtY0tE1CW+0e2u7tIPOaBXeWJgylgvJ4+hroLP9/bR&#10;uvRuh9a808ITp4K1SXR5lZdMkuC9oyoCkGeiEE5OcH867nQr2ezlkhmVfKjOFOf3gP16Vk1Y5zYK&#10;qVx8q/8AAqZ5n+9+VToiyruDeZnpkYpr2xXpzSAb9oH3sNt9KkW8R5GXO361HJC4O3tUb2uW3beW&#10;6+1ALQvNLv60A5qg8jeZTvtTR0FcxbB85+OKlJwv4VShnO6rCy7+tAcw7OaAc05ch/4cUeXu+7xQ&#10;UNmkzQj050JHajb70AN8/wBqeGDHbn9ai2UD93U8oD14akeQN0JFNZyelSBCw42mpACfMXpUZj29&#10;eKUxtG1Irlun61XKTyiBSH3YyvpS4+eiSTYvH5UebhaOUoHP7ynocGonPz06L/vr6VRPMOoqRGXZ&#10;nHNNkUoehx7CgoJOtRtJmnj5TzzTNgFADt1R719KKPKUp3oJjK4Bg7bqcWCJUfkFOlARm+Ug/lWZ&#10;Q3rRtPpTpBsPFOxxWoCuF30zZTnbL0dRSMxo5enTNmhk8uTb2qPFADnGTtp3ehD0oVulABipM1HQ&#10;zdaAHYVuhFN601AwT736U5D8lADT8ppxfZTej0jyNjt9aAF3GmninJ+8/wBnb0zTR89ADgC7U4nd&#10;04oByKbj5KAG5xTlkaVPmwv0qNzkUsI2feoAsY3DkYpkh2/d4xTWnzJt6ioxJ5jtQVoSH5k44oQ4&#10;NR7/AJKd9pb+7+lBJJUP2df8mpVcccimkc0AdWeHwqkCm7HY4GMVY2gfxUiKAKx5jsIBG0T/AONE&#10;jktjaqn1p0r4PPzUsceX+ajmJ5RMHFOjcu3NOkGFpqdKkkkfrUcYwnK5/GmvFns3505JP9mq5gH7&#10;QTkcD0pvl/Wk3N6Ubm29fwo5gF4z2p6x4HvUO7jd3pxZiMscH3qgCWby9vy0qZ9BTGG9+ad1O0cU&#10;AIxOdu3ikAZ/SpOlNk5k29BU8wEbn5/9n1oClRwcUOPnz/D6U7YNv9KoAQjf0ppHle9O3t6bfrTH&#10;AfrkUALlh/FTkP7ymvEuO/1oSE4X19aNAJFl39aM/PSJHikbvU8oDk+Yf4U4Ql05H6VGG8umlmB6&#10;t+VHKA/y/pS+Xmm78pTo5fNT0o5QjoGylkTYlLSj2/WjmNCJem7vTndfvfw+lKyZpjA7KoAD76Hk&#10;wu6mpw1ABVdp5FADm6bqR0Gz7tS4XZ0pr8ip5ieUiWUr12j60b6c8bJ94Ckijy+F5+tUSIH2nnnb&#10;0pjPmpJI/Kf1pmNw+WgBd5k/i2/WgS7R600ggY756U08UAOdlP8AFRHPtTlM/jRt96b5f+1+tAEq&#10;yYTP8XpSYJFRvF8/WnI/ON3H1oAVjvFRY29KfjnbSUE8rDOaN3ahFGKMUD0JCcU6Ng3UdenHWonU&#10;sOR7VSutS58qOMhj95j0H0oFKVia5vVSTn5v93mqd67vHJJu8xk+bYePl9KWNUD7TlmqDxBeGws1&#10;PmLubKgyc5A65oMo6mDr3jG11SxuIrW6t2lsx5kgZxlD/eGOv0r5N/a7+I3/AAh63usa9q1w0Wny&#10;HFnZoyzWkJhyUC9WMgJOccfLVP8Aag+Olh+y3rF4uk6K2oTatfia5khVHispHKBriUSSIfIztxt3&#10;tyeK+C/2rP2ktP8AG8l02qeJf7XnupHvmG1bdYnAcSN8p5QBtnpgAndW0NTtwuClUd7Gp40/4KIa&#10;94nv/GFn9qi8F+FYlSK20iEpNNeQl8CG4GcMrBiSCQcV8UfGD40XnizxM0dpcXDLdOxKM5MEXuoH&#10;GOBx7msr4k/EtXurjUIBu84Kw2A7XxwM/XtXM3Gi6lBa211dWq27TDzY/KkDbV966qdNJ2PdhhYx&#10;2RoS6CrxKs0jtGrAntgmoZdMhGmXEbM8jbcIW+6rbvvjH+8ePaj+2xqMK5APBG0nG4r0Io1GRliU&#10;Hf8Au+XULzXdR0G4XdzJsbRnaRVZDj5QwbqfWnaxBJpluskK/Mp5AbkL6U6x1eFdQZWjjjaRvkGM&#10;VZ1XWmaNYZB5Y/gO3lq0UrBKm0V/+EhOpWLx3U0W5n3BizEgenFVRqk2nyq0Mix703euPpVPUtGe&#10;2kWT5Szbc7W5/Ko2kAaTC/dO0knt7VtHUPZljUdeYv1XzC2CN3IPrV3Qb3+0nEI+ZssrE9/85rH+&#10;z7/vNtf+Fi7c/WrGhoI5pJC7PubncP8Ad6YrSOguUXWdPZ7nO3ae2TXQ+EdCVbRZGbbdRtuWMuNp&#10;PufSsXWNQWaxlkRjuCtvJH3aqaFqMggXy8s0a/N1q+ZXuTJWPVNGj/tee3tHEO5iUCpKTvx71N8U&#10;bSTRmc2/lzNJmV2UbhsHVSO+PauZ8G3L6LceY0nkzKA2Sd21R1H+8fSt3xpcr4m8Isy7lS6jKxNn&#10;DEMmeKcrcpHMeU6fq0d1rTRy/IpGcf8AAqdrdqlpcSNG22OB8Ke2PeucvLo6ZqzpuYlTtBI+art9&#10;rENzAqyvI2OuB1+teXM6oDZrrduMmzy2dQSD0FV9Y1qGF0hRiyvjav16c1Fc6mtpdyskfy/3mQ/y&#10;rJ1WT+0WSYIPP2nec4xt6cVPMarU1bzWFSSOMOq+p9PlqTWddWzijjiZi6ptYhhyfWuXnimaUr5z&#10;eWvBJXpVqV/tVvu6vRGVym7Eyasxt5GUt+8xnP8AtdcVVfUMzZ2xsW3ZBNOtZ7WK2Ys3lzN8qqT0&#10;FU9QkIO9Vk8v9akg0n1RdjbVVFTv1qjcv9qkReinoe1UY7llZkK5Ddeakika4vUKovlsfvd/wFCj&#10;cDpNAijEPlqV3Bfnyf4vQe9SPP5OV/eNtbOSau+EfCMsNi1xcbNso4iweF9c+tXf+EUmuJWVtv3s&#10;celbcoGXb2TXcGVVlDfdXHT8a3NPuZtPljZWXMfYqcUkemNZofM3O6naBuAGKpXJaYsF+UNyGKnB&#10;rRXQHR2fjGMTho5VbpwD93HX86mu/FimbfFMZHEewe9cDOv2ebiTZt+9g9aQajti3xgysvTmumnK&#10;xyyR22ofEfVL7RZ7GbasYuFZXjIBI9Oa4HXtcksrxsPI38XptNb1rJ/btrnMkMmCPlORkdTVHVvC&#10;HnIwkjO7uxjHzVFWWlkHKR6B4za5sJoLlZpF/wBWoSMnn1zVf+z4wskMKybVBYGSMgsirwD/AI1s&#10;6PoqiyztRTs3eYOv5VfWx89ZgvEitiTYqD/gQ5/SsmrhynJzaIzI0bRwrGy5IzlkHv6Gug8GaFHb&#10;j5ZFZQMg+oqrc6WBcMZmbDHaC3P54q9o2pwRW2B5ZVV2jPy0oRXUn2Z6ZpmrW2q2FtDHGqMEYFB9&#10;4EdWwe5/vdKPEnhe3u7AtJYwsqliFKEBG/766VwGjeNF8M3q+TI8u8YZGXovoDXTy/Fe1mVo2XhV&#10;2GMg4jX1B7mteZGcotHB+LfhS1zbtNp0fmQxr8y7F3D6VxV/JceG76OEr5PmfcBU17bYeLra+t5h&#10;9+OTdt3Dp9cVh65Y6d40LNdWtvNcKrCOUKE2/htrKSV7ozimzgYJzraDcztu6biBmuo0zTRpVsqR&#10;llOAdpORiqq+D49HjZLdVjYfdK9vzohu5or3y/Im6Fck8fL0pxuztih0svnsytHtf2HH61m6laq8&#10;L7NrOxYDHOCen510dtYpI25lz361Bc28EMrPGzRs7FmGCQNvTHzVD1NeU5n/AIRIXwBf5o/4c8E/&#10;Wnf8ILF5u5W+ZehPU/hWle3H2WPEbDcvQE9ah08TKP3hcs3TjpRGNw5SvDpjWUJVuh6Y/hrFubaR&#10;Lhiisshb+IYzXS38skTMu4s5OBgcVWTQrg7MqV4ztAz+tDh2LTsc+1hdsyso5UYbjv61XuZ5o7gq&#10;u3/ZyDz9a7Ky08sN2xY8/Oec4HpVe68LX2q31qsMYkjuful3C1HKxHJfYpCSSzyMoJPy4Ax1qvK6&#10;m7ZZYwWD4UYIwa9x0v8AZ1W602K41K++ysyhyI2Esox1DEcAmub8ZfDbS9MKvaW7L2kWZt2G9jSn&#10;Boa1PP1tGuQ7Mp+X5mwOpqxo1jI13tDbO3NaGq28elZK/Mq7kIHb3b0rGutYka+YruA3ZXcuc/TF&#10;Y8wjq4oRZWnliQg8dWBb5utZ0twY5nXczMG6DoKyItRmSGVpGbK9Ce9N0+5ba0hViW65qpalcxpP&#10;rL2qsyxx7F6DH3atHVbeOHzNjp+GawVvXtLZd25dyc/LnNV01BribaoG3d0INZkmrcarDd3vlqI9&#10;x4HHApGfY6bo0G3rjvWNj/SG27lDjc23lgfarDTb7X/nmz+x+Wq5SuYuvfLCok8vdjqE+XP51Xnu&#10;AJN5+627aN44qjF5jrIceYP4gTjH0qCGNmk/vMvqeKok04m3ngZXGcjrRLbRiTcqp+FVUu/LlZWD&#10;LztwB2qaVvNtWYbpPpQBTvxh/vZ+vFMtJR9oYsN1Nm8zzGLfnUZjYfd9M/hU8wFlpY55/lT9as29&#10;01pgMy/N0461n2mRKpyfzq7I3RuW/vDHSqjqBeVo3bcB+dQ6nEpeNh8p3Lt96bZnZFtZgW+vSnQH&#10;zXb+Lc3f+H6UAJK+EX7x+Td171FthktS33Ubp6ipNRfZBuG0fw/hVIXBRfl3FevJrOWgEpmVNq7R&#10;t9Y+DQLQbg7Z3HoCd2fyqr9o+T7vv0qSWZfsyr93b0XB/nVcwD2dUG1WwNvGf602G4eNG+Zj/Dz6&#10;UkRZivzBf73GcVM8Hl/L97tmjmAsaRKrzyZ3EHoPSr0+65f5t3/fR/wrM0+TZJluN3Bx2rR+0YV6&#10;mOoFXUtMVFTy127fvcdayZoWD/MCu4Z5HWtpbmSRcNjPpVa4tF2Hnvn5v4R6VXKBki2ZeasxbRHn&#10;+KkUeW/9z260sZMhXdh/0qQWhI/+tC/NxyeOtN3hFwu0/UU+S3YEMVI2nafYUottzpvG3ccH2quY&#10;CezZijFjgnpmknvmTP8As9KdCcbVZvxAps9kGVsL+tUBBLIXnXcWXZ6c1b0+bMu393VOLF4yqybV&#10;Xpg8/jV+1svIOR971qeUadh7bfIb7zL6jrWPc23kT7fzq5LIYZ/3pbb6PzUcsKTxDDbmbqRzRyg2&#10;QpbAjO41HPE248HjqPStaKBYYgC2SenFUruANKzY3Bu+0ijlEUOlAGTTjEfr60Y2nipAbiinZ+Sm&#10;0AtA/iqSNAvWox1qTHGaCeUa5yabUnyb/vfpTWX/AHaCiPcfSpIpDC3ODTaa54oJasOMm6o6KXq3&#10;40EvUf1q7pNt5spO37vfNV4bbzP4tvfmtW3i+zouXkXy/vYqoxuaLQtQag0QZFkaMNyTkGsu9tGj&#10;dtqlvmq1DZtc3D7s4ztIFa1jY7zu3bfZRt/nUy0AzdF0WQvukZlHoa6XwnaYued3y9OetQLHGkRU&#10;feV8H2FVdY8QpZxttkbcq8EcZoKkkjpNQ8VJbuqqy8fw55rF1Hxez+ZtYyOvQHgVyd5rkl98zHa3&#10;qKI9R85mZ+DtxxWjlck1rvV5pSzjhtu2pIdSkmjeJtzRtu+QNjb9TWLPqDSSbW2qPaj7WxZtm75v&#10;SlF2A2vOjulZgWH933+tIHjmDRsy/N8vXtVCw3CCNdz5k7Zq3AiuS28ccH2pco1qUNQ03LDYNv8A&#10;e5p1lZSRFOm09KtXa7ZVVPm38VqaJo0jmRSuWHcsNv4UcoilbStFexD95jd1Fdroum/uTzu+XDYH&#10;T6Vy7ad5V0qMy+YrZyF+Wtbw7qGSsHmHzd2cZ5YfStIpIiJ1louwx5yuz26/WrUXiSTw5qH2gwrJ&#10;HGM4c7iPyqrLaSGzkaVssPnB6ZHpWtpvhdPEXhu3jt5oo5N+yUzuytENvX5etUtB8p3Wh/FbSvEe&#10;mGO5tPmjiYxspx+dc34X+ILeG/HNn5t15LrLmGVJPKVEUZbOOuazNS0r/hD2EM3kzFgSHj5UgdRl&#10;sdK5Dxpok2p28WoQxsy2yA4CnccfKfzFdEqlgcbn294O/aRtPin4A1bQ2uv7Q0+63Q38CKI9km/O&#10;wgZIGSOR2qH9nT4qeH/hb8d7WwuvFdt4X0vUUNlqeoYkaKyiT94VIUHLFk8vA5wwPevh3wV8VdV8&#10;LyyLZyBWli8onzWXevo3t8o9+a3dA+Li6lMIJGaAyf60LNKpk3dSxBOT9Ky9qnuYummrH9CfwPjs&#10;fH/hfS4ZNQs9SsdYsHvLF7fUAskyBmIVIgdwYgKcEdx615t8af2Y/B2q/EbUJvGHg+bUoNf0gaRN&#10;bvqt7Z27wo4MQPlyqfM3Ngv1wX9RX5dfswftUSfB74o+HfEWpTeJtSh0md3urG31Yq1xasvzpEn3&#10;SRkYA9K/RX4Dftg6L+0CLGTWtBvtQ0GPVI5X0y/u5I57S0DI4csjZeWMqjccHcRWGq2PJqYepSld&#10;M+dtd/4JaXGrfEpvD/gvVNNt7DUILia2s9RujDDpc6H5Yg5R3dCPlBO/J4r4v/aC+FPij4L6pNoP&#10;iXRdQ8Oa4kpgWxvwq3EkAGRONvJRgQQO/av6D/ix8AdH8SmPxF4dhtZG8lWtnRnYNEu0Mm085I7/&#10;AN6vj/8A4Kd/sT6t+2h+z1qWp6Xpuoa98QtBkhbwve2iySzWCiTdLE6A/wCpmQlSdh2SAZ3Ct4V0&#10;1ZmtHHa2Z+MGg+N9T8D+J7LWLGORrvR5xJFJKoILpu+8uzkcj8xXp/i/9onW/ipftdPcsup30m+4&#10;yB5sX+0rD5UP+7muO0q5j1OLVLPUIZ7fVtNvTa3Mc8e2azmQkOrfjuBB7gVg3ET+GrhrmOPEa/K3&#10;lnBIpVKb3R7EZRkro/Rj9nn9rlfHE3wv8NXDJqHizUr1/DuoyoEh+xachU2skDMf3kiBCG39c19s&#10;6T4602fWtQmmtbddM8N38mlw3LttkaYCDyTGvTGHZfufMTjmvxM+FfxcvvCep2upWm0XljJ5sMzD&#10;LRP7Yr7C/Z6/a21HxhqWkw+IL23t4tS8R6feyaqsQ/4lltGy+c0qZ+cyYXntiuGpTbOLFYe+x+jn&#10;i74x61o2rt4/0FjrWn6CqaX4h8NrMFuH2Euk8bbPlYZYtGfldSCDhVy3/gorLJ8d/wBj3R/in4B1&#10;PzrXwdqVt4isYvIeacS7TE9mUIwisWUOW4AQg/KM169bvYfFPwHZ+K9L021SPUrOVri1wAZ1K7Cz&#10;xj5d20ErnqBmvLfh3ocnwu0XTdJYNZeGvH1k1vcWjMJbMXCpt2H69QR1Nc8brc8VSXNoega6um/E&#10;n4e6XcHyW0H4gaZb6jZtZtuWymMSsVVl425B/I+leo/C3xVdeIdL+xXscMWo6TEkUqp/y0jX7kmP&#10;Q9zXzh/wT/hbU/2XNa8IXk8dxeeBfEF3YnY77rf97I6xt/ssrK2B93IHevYPBfiU6DHHcRW1pNes&#10;8ccjkEBRvxj3GOfpRLexz1tHY67WtAjTxDLDjBuENwTnO4r0x6VteENej1a7ksZdy6hFEXy5DCRR&#10;1Ix1I7+lUdZ1RZ/EulXPmD7OyMMgdAegP1qxdaQtvrkOpR71uLQlkYHbvQ7dyke9TozGLfU6aGNo&#10;pT83y9x6fSrwcTjg/rUFpPHqNv58OGSTp/s0okZTtUAVJRYZBKab5Z3VIrBhuXikY8UFcpSn09ri&#10;X5TtqOSxZX5XH41oxHBp7BS3zCgOUyRbNHJjbx9aVZivWr7QK38H61DNbMT92gkkil8xaCxR+DTY&#10;kEfpTuf8ig0Hl8UlCqH7ijFBWgU5It/WiOEP/eqXB9anmJImj2U6L5DjtRIp8zpTljxUgQzOaRBx&#10;/s+tSzBPemWvzn/Z9K0jqA14+M96Y6VYYg9qa6cVPMBCqiRaCm37q/rT1Xy/7tM3/wC9VE8o5WI9&#10;ac0+T6j0o6UeXub5eKA5gyNm7PP1pr9KMgdv0pzj5aA5iOnJ0pvWnIcCgIod0pznJqNpc96N/NTy&#10;lCunG7vRtPl9DS0bz92qAr4NSIOdvOKGHWpKDMRk8xqTZRuIpdwHcUFcw2SPPX9KZsqYnFR4xQSD&#10;96jAJqRjnNMLGKgB9NIz04p1G6gCNWZ+xp2RnbtpHYP92lLsH6UAGyl8r60tM+aP/a+lACn5W/pT&#10;t2DTcHdu70My43YoAXyB7VHtz/eqU5H8VNPPTigBh+Z+OKTDK/A/KnYzSFSjcH8aAFji3UeS2/rT&#10;kODTqAI9w39KkqGU+W/0603f70Adk7DFBaMetNaPL0o3RdBu+tc51cwsbq4yetOT5fvc1HIfL7U4&#10;OTQHMEz7etCHApSPNpTHhKCRu3DfxUfd6c0JJuHNKYs/eP5UARh/vfepfNYrjjPrS+X+7pknyJVc&#10;oDtg/wBmhH29F3U0HKUKjJVAOeUyv2FAUnnt9KZtI7GnxrtXbuP40AOR93Wnq6j3qJjnNBfavFTy&#10;gO3rspp4Ge9J5h/vfpSMxU8jd+FUA5l3n+Kjy9v3uaEc7s9qdIcLU8wDWXzV2/dpy8Iv8qAxIpUG&#10;5qkdmLmm7KeEBakzVcxOpGw60Abxu71JnNNkk29BRzDIzz04p0LLTc/JQisfSq0AnT/V7qZ5vz03&#10;LRnbndTH+9U8oErjaPl53dcUbm9KEnXZUe4iqLi7jsnf2p3l4T73601eMU53BHUUDHbh60bsVCBl&#10;6c33KnlC4jJ5nc1JEgSPPeoFkxU0bZFHMZjX+brQcoNwxQ5y9B+dPm+WqAao3tupvzN94Uu0si4N&#10;K3JoAZspfKx/CakV1V+ac0wJ6UAV3P7z6dacRsHVj+Ip0jMO/wB7rxTW+Q7W4+tADtyiocZp7nBa&#10;kRwB1FVGNw5kJL8g6VEt0oH8VSXMqn+9VOaRm4GAKrlRLE1m+HmLFGX2kbpGHTPtUEFzBb/KVfd6&#10;hC1SNCr96atv5K7jzS0MXdleKYi6ZD9187fXjrXmv7QPjX+zd8yXFjCdL0+V3MvAVsqMuP4uQRx6&#10;V33j3VJPDPgu91iGFrg6cBIY413PKR1VQOST6Cvzp/4Ki/Hy3+IPwA8RTW19bwW0tvcxvqkV88Vz&#10;aMikELGnO8MpTJ4yoP8AC1KMbnRh6PPPlR8a/tV/twah8dIrrW11ma10O2tW8q0ZGje8uE+UsSRv&#10;2hiSgcDHzZ6ivjfxdrlzrUUk91eSTWgDs+9vlZm64A5Of7tc38QviHq+r6+Lf7RJcNJJ+7eS43b4&#10;8fJ8xwclcE8dTX1H+w78NvDfgj4JeKPib40t7PVvFEzy6LoHh65nBtLMtCxM7rty4Z2jO5sY2t3G&#10;6uunGx9RGPso8qPO9O+An/CBeErPVfGlvPHb30aXNvZPJG0jqwR0kdlLhRyOvqK4D4n+MrnWPEsk&#10;sdrDY2s0rItvBjyY13NwPlrt/FXijV/HM8P9qyLJqT2ypO0ZKxQxxKFCxA9Op/75FcF4vazsbaOJ&#10;F3STHCsx6L6/WumMdbsqN2jjLXVWjvJGCxwqvCY+b5P8av6PqMOq3JsZJJNpj+ZYzhzWZqlr588L&#10;KxTzNpwGHNJbkWTfeZQV4UD5f8a6OYosXmmLpd9x/rN6g9SUqXU9Q+1eW0e5Jv4suDj6Uya4F55c&#10;mTI5GBnjn1NRb2j3r95m6ncP0o5inG5Ol2iWuJFVpPXmq4kwcfdDde+KjCNtaR1WNW+7zmo4Yo3u&#10;Ubc+V6+hq4TJLEcn26zkmUbdnZjTokkgs2YSKCzct5g3fgKmgsmniEO3y125bd82T+FVbyOC0uF2&#10;xpHMvzIDuKg/L1+at+fS5PKUbvUVCSLu3K3QLz+daGiO1tdMdqYjfaBvb5k9/es/UrHCBflVn7im&#10;2F9/Z+37PvMhO1FZss3+1j096z9oyXG56DBeNNYb2jbzIeP3jZ3fWqkviY2emQ27TFl8lYZR6vt2&#10;4HomO3Ws/wAESSa7etDHIkJ2OskvQI3qc9K5fWpptEuZBcNHtZtwJ71pKfumXKZviK6W5mbLTM27&#10;6L+XWsx52tYfKUtMrfxHg1LaoLqRppPvnoCeDTbkyJIrN8qjrlhxXFJmsdCG1uiTsbO1uT5h3GpL&#10;u6kmll3Kf++cU620970q0Y2pHwc9SKTWn8i33D74+6O5+tZcxqnYzL68Z3Zmk2Krc+9U5dR8z5D/&#10;ANc8A459aBerJL8ysyq3zDcOageJvP3bm+9VR0BsiaaZ7jHzZb7p9K1oW3WyKzRM0icAdRVG80vM&#10;a7D+9XkEHg1Da+YkoUy4aM7efSgRoQWDW03DbPrXSeGNLjv5ctHuELcE8VVa1ij03dIqqzdJFG0n&#10;8DWp4Su1L7PMWOReuOQaqO9gO0juSlsqnPHzKBjkelR2moOyq4jXcr7GwetVUEeI2z93kcGqQ1SG&#10;w3Rr97O/kGurmQGvqCtfSMrZhX/ZIJrmbxmtml8zO3dvQAL93060aj4xjS5kwxbZ/rNhzj5ade7t&#10;U+ztGzNuKqYxgjH1pxkmEtDK1W5WKfBbbu67Rux3p+kaa2qTwx7GjVurY4/Or0PhKS7uJI1kgVmG&#10;fmcRqo+7yx9q7DRfCUei3MMd01okkqbm8q4icZ9sGqjEyauUG0QeEVzIqzLHj97sODu61S1rVENs&#10;0nVW3Y9q7Hxu6yaUw+R/JTKKXAKn2/vV5hq91La26w5Zj03lf6U2rC5S1Z6+tqv3VVVO0DdmptK8&#10;WRf2jJlGWJm2DAyc+prjrmWYSr5h+Vm4LOFzVyx3WcrN9/cu4MOVJ+tc8ptBys2/EeoebIzDpJ8z&#10;BfX2rm01KWzuPJ3bvp/u1uXEb3UUaqvzN0461RuNE81xIY9zyPgdsUS1DlZlNqYuJFVtzMvVi2Md&#10;qS51Z7O3ZerqMljnkV1E3g+F7eHax8yQbvLdmO8Y3ZBx61z9l4cu3nZmh8uLzMb19foe1RqS4XIf&#10;C/ia6tGdftEyp838JNdboXiJvJaSST7vUOwOKxLrw3JbWO+MKGXhveqE1syqqySL5bdfm2k1cdAj&#10;Cx6XY6lHqQZs5yvHFFxb+azdm9cVyPh27isJN0e0bV4O7Kn5qvXPjbcdgibb/wAtPX8KuMu5aVjU&#10;WVYBt2lu2Qe3rTbgAXLH7p+mRVKDXI71mXy1RWOQyAsCf73/ANatq30SS+tfLYjam3ao6nHXJqVq&#10;amJc6NB9rR/M+br8x4qneXbed5cIHy9v4mrQPh26fVxBNI6xyLhHJwv510Hh/wAEW6XyyMwmm6uF&#10;CH8uauMSeY5Wz8J6pq/l3AgkWNeRJn759AK6bSfhpqGoWTH7PEscaNI5lCJx6DK12Gp6zPpOl74b&#10;UR/ZPmG0bWZfQE8bvanal4yvNfsU+W9l3Lkecx2oPT5gN1bKKQcxj6H4L0uySRp4ILhZSwCg/KD9&#10;a0rpbeyCtHbwrJ1Xau4P/hWW11JZNcLIjxtnftY4/KsPWNelDHyfvZ2qNq4H61Ng5jprjxC0gZV8&#10;na3XcFX+tcr4rmhhtZHmGRu3YRVb+tZVzqEkzR7mJXuTwGrG1q9mlmby7iRU/u5zXPVbLTsVft0d&#10;5gNGSI+Bx97/AHqzbhInkMkccaqy/wAIxt+maIo2S6ZNrbWbk1HeyL9rVQscibe1cYiFLLEbbdwX&#10;0605NH+zLjO4HpweavJfROqbRjcvPtRNcRyFV+76Z/hquZgVZ4gbeNGGTHHtJ9T6VRW0DyblKrj/&#10;AGTWpcFbpcMYm43ccUWtuoO1WHzdcjpUjWplz2S7W2jj681NZMly3Yhuo9KW5uPsucn/AMeFLp7e&#10;ZK20r8v3NozurQRYS1jCNtXO3rjvWfcxbHZSoVfXvWps85G8vy23dcjFUdQtDbj7sZPTJojqBkkZ&#10;5VsKvUjkmtC0vMRKu1v++amh05ms2lEbARrjH96q5h3N2ZS3XOKAJW2tPCxj8zd/GRj9Kgms9rMR&#10;yCcj/e9PpS3su25CqFC7uDg4WrNzEzxN91933e2KnlAzf7PZZfl52egqZrExP96TDdTnpU1sPmbc&#10;uWQ4yD8rU64mDWzEHLEZxVR0AYLdwcrOSF+8RjmpY4PLH3hTrNVG4/cZ/TkU95YYrhmU/NH/ABE8&#10;/lQBFqMPmLt+XistYfKZlO0/L6GthJfMdtq5z0z3qO7ijj/eYqXG4FAWUk38OP4enamPYyQop2fi&#10;px/OtaGRhBu280XLZt9yqN/oelHKBmzLIiM7bhv9CKa3Mfys3zfNz/CatMyyKrSD6gdBUIi84so4&#10;X17UcoEKuVA5+Vuc9s+lWVkkTDMG2v3xxUKKsbY+8yjcAOmavvFvjO1fl24YE9PpQo2AjguWd2J3&#10;bv4eRzVbUbozNtHG35j7mklka0bcj53fdz2qO1DT3HzMzfQiqAPKAjw+7b79aEJiGON3rUkybJF+&#10;ZVk/2TtH61cih8/b/rG+bbyMcVmBVs7pt7YeSNm6hen61ZjP2kZ8sY+9170/7GkBYngepp1kyvIu&#10;0fLVcoExVUXO5dvriqd65Lps+Xavze9XssV+bhfcVXeBSfmqgKtohPyjaGj/APHqvKFVOUUfnVFy&#10;3m7irZ29xtqa5kchflHHXmgCSSC3lR8LGshODsQYH0yajtrSOGTy0+Y4zipYoNs33m6bfvDr60Wt&#10;q0hwqjk5Q55x6GgBjQNLJhvvKvAFQfZS8n8TL/tDbWhLAsQ+ZuvGwH+tMd1kP9360R1AypSIXwm1&#10;Qv3tvGfzqvMmytSS1Ulgy4+tRXdp5kG5QOOtTygZkcLTHjFNVNxqeONo3+6fypvklXwAdvqKkBkk&#10;Xlge9JuONtSz27W8mGO4L096WC23snH4+tAFccGpNwL1JeweW1Qp1oAG+dvlppibrtq1w6rtC1Cz&#10;GU46DNAPUhx8341PCo2VFgipbRPMl25xQTyk9sDvCqSu87eBnita3hKxquGyfvADdmo9LsXYcfec&#10;ZUgdq2tPsBGys3brntVKViiTQbRTYGbbteRfMwBtP15psk6eYyKVz65q9K6iy/d8bl+X/drkxq7W&#10;F3Md0jMvQn7tS9SrE2oarHHblW3f7Jc5J+uK5+e6a4+8WNSX0rXDtJn73QdhVWgxcmwyadFJj/69&#10;Ix+am9P4ql6AWwyr23fWpIiiPnb+tVopNx5qVTjlv0qjSOpsWTBuEHzQ9Ca2oPDdxcaWt0p8tN+E&#10;IIIPy965jT5vKfb8vzdTg8V23hTW1SwNmzK0O7crE8D8armGnYzbbRfN1JY2XaytkITwR9a6Swsc&#10;x7Vf5M4zjnNJDGkiSvGqlnyu3/noD057YqNdSXR4ZVZmMrDaox0PrVCLE+hR26+YyRtJsz7YrPs9&#10;G23StHt3M28K4zhfqKh8LeJbi9v5Vm2urH5QPlwv411UdquoSB4dwjU5MYI4b6+laRswWhLB50kM&#10;SsC27kjyzxXV+DLOG0uwfNZNx6YyK5OC6vtDkdZI1kt2O0MOSKVfFaRyqJX5Z+gUjb9aF5gd744k&#10;8P67pMVq2pW/26JyyEhl3Oy8j6VR8GeETdWyeXLFJuXbsYVyL6lDeMrDl1bcHI4J+tdh4VlWS2WT&#10;zkTyXdeXC7hQ9QON+I/w3g0aWSS1cyXEkrSsFlMi7f7oz3rh/wCzbjT75QUSOZRgyNIBhj2x6+1e&#10;y6riXUY7iRpPMLZ2s52/yrK8X+H7O7vzcLDDG07mUKRjBPT8qPZ3Mzm9E0trS2V2Vw2RgsxZ42bq&#10;Nw4xXpXwn+K2seGbT+y49Z1Gxt9QurZmu47h1uI4xKrSDeWzyq46Vx+nWkluu1pNm4FlUMFJI64z&#10;VjTrRbi4VcbGUFgCcfd6VpTprqTKPMrM/oC/Yd/bg8HfHLQbSbwvrNi0F9ZwxLpL7jPaXYBjkVie&#10;vmsHcAdAWPcV6/4M1n7d4j1GHw7FdwtpspgniyCUYckgd13cZ9a/nu+GnjXVvhfqcN5ourXWh3DX&#10;UM/nWmxXEsWNmG25QHC52Beh9a+4/hh/wUv8QX3iC21K6s7iy1C+hWTXL+GcT3DQW7JiOKD7uHBO&#10;9zucqCAFNTUw7Wx49fAuLvE0/wDgu/8A8E6tK0TwzqHx+8D6ffN4kt72BvG0dnC00N3ZSR7A6xBe&#10;XWRRmQDCqCzEBVJ/MH4j+A5rbT4biSJre31SNbiBvLG1w39099uecdM1/TDpnxL0n4meC20XVYWs&#10;18SaW0dzJbgPaJbzoFTJZtpZ0YkDsa/HH9s39i20/Za+Ntr8JdHa4fw7rtm+reHJdSnIaPL7Z7WM&#10;t8r7MD7x4yKrDybXJI2wNaz5ZHwdpfht/DxjuJJJCrPyT/F+Fd7dajcaboNrLLZXFzpt3ciGSUEM&#10;m5doIYHBIB646VqxeA/+FgSNYx28dwkjK0U4fcNydYucdfWu3+CHh+xm+Ht/4F1fTrc3SajLqVne&#10;HKttPBikz1AbnIoqQPY5kfd3/BHv/goYtj4J0nwP8QNSt11DUr2+nXUiiwRPAmxYbdVz8qBN7Fm3&#10;ADnpX3V4t+BGn/H34KeKNI0HVbKSbV5odc8M6rDKLi3sL2OJVt5EweYwyZYDg7n9RX4hftJfAK8/&#10;Zq8beFPFR8nUvC+t2j2uia7HIu03aJ+/gKsWZCm/aHIwSpFfZH/BNv8A4KW3EvxJs7rxNqkmnwrI&#10;uh31vdSKtvLbxjbZSgcATK+I967DguWDZFefUp9jx8VheZ89M9y/Ycvf+Ea/bi+KWj/2paa5e+I9&#10;PTVJ9PsogkMGHeK6ZefmkEioMdQGHqK9+8Y3M/hG0uJLOGSZ7WI3QtvJEk95CBmRYsfx46DrXiP7&#10;P/gu1+Bv/BYbxZZw/YbHRfGGgt4jtQwIksZJTH5sII6xtOS7f3mkjI4Br6a+OOi/2ZqFqtrN9jkv&#10;LlfJkQcDB+VMn+83BHpXPU0dzzK8WpanC/A79o7RvijptmbG68y2uZHaCSUgPAI5NhTHdR0J7V9B&#10;aTOs/leYqpcBGLg/dwelfA/ij4GWOl/tayW6w6vpd1Y67H4jt5I5khgFxKcuitkYjO1l2H6191eG&#10;vEJ8QWUeoZ3TSoIy2Qx4OCNw44PFS9DKrGyujS0b/intYmh2sLW8/eJzkI/oPatpos+tV5YUvbSN&#10;t2Gbk8fdPtVq1BX7zZqTOOo6KBglGPm/GpcH1/SmS/8AfP1qeY0Dz13fdP5U55f9moe1OKsO9HMA&#10;5GIprnC00Sbv4qB89EpWJ5Q8v5KVEyOWA+tI0mf8Kcm5OozRzFDmXy1/ho3c0Y3x7j1prRZ+ajmK&#10;5hYnxT/MYdhUOfm/Gph/31RGNyQ3FzzRn/apjsS1MRzto5QJJlHmdaYp2GiTgbqTdVLQCYurL8vF&#10;NZTt6VGnDs3b0qQow71PKBC/IpuKm3KKbRzAOkPNIhwaYAB13NQ/IqiZRsLIOKQMX60AGTvTqBWY&#10;iphqZTn5FN3UDUrC5/2TSds96kqNx1oDmJM01H+eo3Xj7v60IzB+9AcxNupgmBp20betM+VBQSPj&#10;+fr/ACpkiYpyyYoP7ygqMbgOOvNEhwKMZemt89BMtBqDBpzLv+9RT9okFBUY3GN3qHcR/DVghR3/&#10;AFprupoJloNh27ac3z02M7ui/pTqABe1Hfb2p2wU1+9BXKJnPelCbv7tNl3RlV7U5Tu3YoDlGzjA&#10;qMvjt1qa5+/TQd6fd+704oDlBDg0eX8vvTzFj0pJhtGB19aA5SMgipNwNQ5YBs/NT0kXZ/telAco&#10;kqb1H+11o+yU52FH2mgk6x2DfMx/I03NRgZqRNrDkN+VY8qOgG+enR8baaeKcx2pzx9aOUB5+SkZ&#10;gvUg/jS5+X8aidKOUABEq8DFS9F/GooGFTPyaTVgI5GycjKj0poIdOVp24K/zc0siZ6fLVgRZK9N&#10;p+lOjbOKDlOmKFColTzAI8lLBz97mjaPVaIDVFco4xbKaFC7sn/69Odcn71R/dkwelBIin5qV4nL&#10;9/yp29al3Gp5ioxuRIDnbzipJY967T0pfvn5aSQqO9SHKRhWjXbmnIrbOtD9Kk3LmlqUNkYA7V6V&#10;Gf4qczKe1Rnj+L9avlAkTgU1xjNP3j1FMZzv/vfSpMxuypD8o4qLcaUS5Vuc/Sq5QHYw7U1+tOD+&#10;Zx39aa8X+z+tUBGnAqRzk00jD/hTQ2RnHHrQStB8T4HHy/rT5F3dNtAVUTrUZuAOxoNhS/PzfpSB&#10;896axzJTS2zv+VBixW+9SpJso2Epnv6UZ/2f0oKJM8bqbLJmLFBbBpknynmgCVPubu9B+Q1Gj81J&#10;GN/WiWgDJmFMSZt9K5PtTNzEdKAJHkLU03BX+L8huprKfM60sibBgcn1oARp2kXp97rTG+7S0YzW&#10;i0FoO2bjtPSo3gqZPlPzUrpWYNXKpgA9KWUbP3e1mbIGAOuelSXDrAqSN92ub8beNIdJS3tVdvOv&#10;2ZIY1Hzkp3Hr2ojFsiXkcx8afizp/gqwlm1S4WOxhhkSeNF82abrgru+6Rg9emDX4Nft/ftBQaD4&#10;s8W+C/Den61puiTRpLHLdDarvKolKRHfjHVmI24YlTzX39+2n+134e8G+GfE9jr3iq4026MVxM9l&#10;awZRJoy0dtAyngiRsE4POB/er8ofiFu1nTLnWry+ubq61+6WaOG6kLGOPGd6+2OMV20qdj2MrotP&#10;mkU/BX7OEN5+zTqvxQ1izt49N09oDb+bcCOWaUTYzCpOT1XgZ+Ut2U1jeC/HF/KlxIzTCCaXcYi/&#10;yqu3qB61d1HxJqHiiaOzutz2MeyOCx5+z2XzZYqg4JPfP3u1T6B4PXVdaXT45o1/eYkz8vG3qK2j&#10;vY9rVfEJ4+vlWX7RFIp/dhfl44brXmuv6gL9kfDMF6BnA212XxetoPB/ib7DHdu6W52DA3bvrXmm&#10;vXbRwsyPtXb1YYrWZK0dytqk2ZQEkGd2/A6g+3+zUYxL94YjPVien0rIstU/0nzI1kZmOQ6tjDem&#10;D2rdS7lurS4l3Fo4XCyDeRjPTHFUpdwD7SsDIqSNu9CRRDehU2tuLeuRWbqEsnn72aQI/wB3HWqs&#10;N4ztMu+Ztj43N8oqfaGuhrXepKyiPI+d/l5qq10rXazRxxuqrgtuAx+G2q627XLR/KAx+Y89D7Ve&#10;h06OD/WZ37vlA6H60RkRynQeHvFMDP8AMi/Lwme/1rPlla/uGK+d5kPLbMAH86wbvdYyKY280bus&#10;n/1q6y21GGz0qMjyVKnaSrBSfrtzXRGV1ZkmVdaS8xLySDDdMHpWFPqK2cfl+XsmVcMApOB6g1sa&#10;nfy6hD5a71j9WOT+lVdK0rz9UV9rRRxHzAI22sx/unGeKbXYDqfgP4iHgHxi19ebWt7izkgeNmZg&#10;hO/DLxweV6+lc9498KXWsanJcGb7Pasn7tUYAg/3ZM/w/wC0K1tV0vz0jVgwUNuJUYIPv/s0/X7m&#10;JLa3TcWjt48DP31+b+90NEnpYizODlspNKba2F29Mc5pj2uRIyqqtJtAkKkqK21gRd7LgKrKQV64&#10;/GqkulM8fvs2/KeM+tYOxcY3I9N1EQMyv99lXGBwaw9WIuNSk/5ZoemATitL7Qks7u27b/yyAXp9&#10;arajCi3DAsobd0zWJXKZj6esYzGOW65p1rpfmxlWk+derY+UfjUkoEb7/mx6VTv9VaMhQihSuGIU&#10;4JquYkksLaS3XZKxDE7WIGcD2qxFYKPm2hWX7xHOapQXWRhmWRuuSMVbe4WYfMqtjrjjNGoFiW6e&#10;favCqvQdaGupLGb93hX3Uy6fdHmNsfhVA6jun+ZmPvkUKNncDpTr072jRyTFl2/P2IrNl16Q7g3+&#10;rxtx7+mfWomsJJpWMbMsgX5Qe/1rS8K+EZ9TuJPOiRdw4y2FLetaICPTtHutWl8wI0cfy9Tgt8ve&#10;trw/M6EW8mPkGcjritSytVtdscYjbacHDZxVXXFW3P7lQ0hGxiO1bR8wepoaLp8Ek/mFpAv3mYBS&#10;SvpjNbEnjBbSKO3tY7aFY1XHlF9x/EtXBadqz6dF5PnLGqnaWI61r/2jDl5PL5Iyeeg9q2VRInlN&#10;x9TbVrfyQzRL6qwB/Wub17QWM8TQkbmG6Rs5/IVpWV55k37tDuHVyOn4Umsg2qF88E7AfSm5XVw5&#10;Tl7jw+s9xH5rZhjboOtX5SsNvMjssav3ZGbH0w1V7/WGkhb5mVGbgiQ5P6VnnXEYbWzx1zWEpIo6&#10;K1iS2GfmePdlGDA1JcHDK67WYDjA4J9awdL8TxofKmUYZecH+VaTWXlL/srl4jv4KjrWfOVGKZra&#10;HKom24KMY2QEMG3fL+lXFWOH5fmI2Yxx0/xrD07U/KLbTnf91sVYudYaOBPKUSyL0ycfnVcwcpV1&#10;Ty/PkRW3LIN4DHdj8qz7vTRLBujkZSvTgGrUNi1zef6Up8z5l4O0YqxJo5itMqy7SuAY1IzVR1JO&#10;d/s4oVUSSBmOMA8J9aQ27Wk6z7tzI3yr2etZdFuLWSNZkWLzBhufmB9a1dO0NolPnR+Ztbnj+VTy&#10;tk8pl6Vfql7Cn9m28EjcCWMybj+YxXfaTaC2h81v3Q2sUGeh9D+RrDsfDksd81x9kb5Uwgbpt/xr&#10;q/C1vda2GikbYu7OWwP89D+dbRj3KMDxBfzXd7HJDgvE3BUZP5VoaJrM1vLDJMdvlplSMfPXVJ4e&#10;jhfKRxMd5XJboB1/i7VQ1fwBc6xukheLzNpBDSBFQCtUmjMtQ6xHcaW5Uqz/AMSH5cf985p+i6pf&#10;RwSRx3VxDFv2psYkqP8Avqudih/ssPDuXcoBcq27APSpo/H8OmStE7M5wzZOBzSU+5XKU/EtuzM0&#10;vzK21sc5zXPzqxtpCy7drqNp9frWp4h8ULcTr5bNtxk5PauW1rxfNKjRxzPHGBy2Qct61EppCsxm&#10;syeTtjLMP72R0+lZd3NHC6bn+ZhkjFZuu3rakVLOVX/nmG/rVe1ZjOpLFUzu2Hnj0zXNUlcslnu/&#10;9J/eKW+nFVJJfNdNudzdSB8tWLrbMu4KP++TWfLA32tWHmMv93disdAJRJ5S7v8AZqWJt9vz8zet&#10;CQDZsX5zTY1aJuv3ug9KrQAuGaN04PXb+FOmufs6b2VvXIFSbg7E43Z6e1U7iYSK21WyflGR8pFT&#10;ylbFOaczSZbkHqPSrVpIsRT5VU+wNVJ4hKi7sq0jdKnERumKlMKvRX5/UVRJsWU63v32ZflwNwzn&#10;8qjvgiIzrt+X5gANuT+NV7GP7Lb7nTG3plF5qSa5EsW5dsns3FEdBvQdp15HJauP4tu373G71pob&#10;dcEdVTtkVDCCke85dmG7EjDGaGgCMrFV3d8fxUCCVlkuWDBgD0yRUj/vNu1m+Xrx0pAoIVmFToVS&#10;YNx/s/3T9aCoxuZUthIrMpL/AC/NJu559sUyK2aYsS3yudisOlaAm8+ZVEZZF6EdW+tQz7vNDRgO&#10;sjbmYcbPwp6CehXjZo7RVVcNnHJqWy057qdmkWX7uDg/eqWOJXnC7fu8nnoa0oEa3t1aJVP1U1HM&#10;Iyp74JbtHH8zb8BTxtH1pIQS7rnAbkAc4ourE/bGkZvl9hTY7ea4lRvl+X5TuUnP5VVwH3E+xNzE&#10;hfarViVubXcxYfUVVv7J1iVUXGOu04x+dWbKYKOSwZeACvBqeYA1O2aOB/m2845YVlWqj7Qo/hXq&#10;M9K37y3ea0Vd37zluWGGI64rDhtTHeybvl3dM96q4Fi709Vl3ndj0FNaHMbf72ehq0QGTjd+NLHF&#10;uXaOaLgZ0Nj5tyWb7p6e1XkiWI52rj1FSS2+0NgY+bP4VVumMkgj3kbumB1ouVysbcWn2yXgCtIW&#10;qRxrzVO2RoH2t/q/1qxezs21Aqg+mazJKWsHe67WIVfve9QaZfraZXG0nkEHOKnlgaSFv4vpVCKM&#10;uzbty/Lxg1pcDUTUIwNow34GpoC1yNqsqL69TWbDp22T7x3elallbLGqr82fWp5iuVkl7p8NvFvb&#10;bJ8vUgiqVpH5MjbWG30zmtLULYXNqqM37teuOpqpDb7+Vzkrz7VVw5WEjbTy2NvTI61a0yw3yI3y&#10;/wDAQazryMtMu4btrc84xVmDUHt22/d2txnjNTzByjZ283UNv90bh9altrLzJPlOfM6Z7VUkuA1z&#10;5nmOv41oRTCSLzMYVegH3jVLQOUr3VqV3OPm+nNQrutjJjDKW4z3q1qeobm8tVZpGblgcH8qp/Zn&#10;aZZC3Pp2qeYTj2Gy2qyJlVT8BUMdgZVx0NXdNhM155aHj3qxfW8dvLkfKPU0cw+Vla6tYZbby9rf&#10;e645qrHDIm1WbdlsDIxgetTS3GG+UeZ83c4qCLcbrcw/d529ecVRJWu4N53bh5nXGeKpyLsetbVb&#10;XzG3BVaSTarc4H3e1VIYBIrL95m5GKnlArQoxqdbPH8X8WaWOHyrh1/u9KmL71zG3LdQRSswI7m3&#10;2jcqn7vpVWD5bpfXdVyUiWLDKfMj64PBqxoeg/br1SW2jdnmkBv+E40likkmYqyrtTjir11bw28b&#10;NFlt3TnrVKef7AiRruXHXnrVG+1BkJO/av8AEDI3H0oK5STXdZ8i2Cxsq/Ltb5Tx9K5iSTzn3Hbu&#10;br83FSX119ouWYNlfQ1Bs/3aCSZgph2jovSq8gUdqV5Nq7RzUTPuWgmUrDcU1xU2aVoMjIpNXJIl&#10;OGqwku/tVeVMmnwg7OtMFJp2JJJGLcn8qkS4YMoVtp9BnFRGI59aEbY9BodJaeJJLWNQSY237cA5&#10;4qxNcnUG8wgdM9+lYcVyHZQdzENknI4rc0O9Zfukrzu5wVx6VoAy1uWsx8gPJ2hMdvrXV/D7xhHB&#10;erHcO7K3AO3g/Wuf1HSflMqMqx/xDPzD6Vl3kzQhdu5V+9lOualSaG9D2fUyt3FIIdsgYbsp820+&#10;9eYahHNa6tMrSTYkbI3KeR/s+tWPCXii+0eUBZI5FkXywHf7p9T6VJ4oTz7lZl2btq5+VccLzjmq&#10;eoivc620Fs4SH5d3y9ajsfHGoadOyrNu8xhkbTj5uuKq3NzkKp/eD06VZ0rSWuFJ27l7EDlaI6uw&#10;G3b/ABGuCih/mYrglGx+VXx4za6hjVpZWYffyv8AKsCbSmRt7DCq/AC1NaaS00CvKqqw4jw33q3j&#10;cizPQPCduPG+hRqzTSfKEXzUIwR1OfesqWa48P6g0LL5XknYFBxu+hNbPw48Spp1rHFLv5GACWXB&#10;/Kug8UeCbTxLp0skcqRyBGeN1G7957+1dEY3EVfB/iSLUrmNjLtWHllbnn1r0CLUo9QgZZPmbaUw&#10;JNvyn7wyPWvm+9v7jSJG8xdu07ifLC5HpXYeCPF19qtuy+ZL5fpnyx+a1UamtmO5+h3/AAT6/a1n&#10;/Zz8D6ppLa9dan4furs35ttYuku1tWZVVkzKAI4Y1GVVT9/zD0Ir6a/4KO6jb/tP/wDBOxdU8Ox2&#10;viDxH4D1PTvFlhPbsttJozhiWPPrA02QpJbKtjjNfkR4V+Ik2jfbY9sJ+2ARTK6kR3MbL/qj/s8H&#10;pzzX0d+yp+3H4i+Bf27Robiz1TTvEm6LULbUImmtzE+xMEBvmdUXAL7hyazlRd7xOKeFtPnRiW0U&#10;dn491Cext4bi3vDHesVLKplf+JRjgcNx71j69NLY+IZbi3jjDeYSgjZlwGboTivSvA+haP4t+Ivi&#10;DQ/tixtI9w+lI74+0HYxij+56kAD1rhviDoi6RHp17JNH80kkN3Cw2tZzK3zhx2P9114NXFXOqn5&#10;n1l+xFb6H8X/AIHa94G+KlvD/wAIZ40sPOjgubpmfTpQzw7oJVB2XAVdxkByT2r4M/aG+Bw/ZF/a&#10;Om8LwnUrzSLeIy6ZdXbtH9vt8uqSMnXdwBn0Iavp/wDY3guNf1bUtJW6/etH/aFvFI+MK2FIQd1D&#10;DPHHT+9V/wDbf+HEf7Q3wsm8F+Mr+10/4l+BdRGreFnEaSXmqabI6b45VyHYQAlV+bAwVXK81589&#10;JWMIy5Z2MH/gnr+2Vqlr+3X8I9SuJry5W1S603UReXDXH2iyIjVW81/mKweWGC9Qfu5r9xPiZolr&#10;4u0i6t7Vbe686Lz9PnByoONyMCOo9xX8x/hTwrqXwd+Oml/2lJdafqHg3WI52czCBruIcNGQOgbB&#10;z9K/fn/gmT+2Hb/tffBCS3WSwm1bwyzC3WyZv3VquAizr91HIIICnJBFcFU4syoP4kY37Rlg/je6&#10;0jWNL024jumlW31e4hPmXFncZxEfm/hB3gk9K9O/ZQ8Rx3/hX+ySIVwgnt50kyHm3OJogv3SpPIO&#10;aq3SR+IPFeqeH5pLmG18Ro1gZ7chpLZ5I2YsQOmByGPeuc+DOgah8JPhrqFnfXdpNf8Awsu2hvby&#10;3tvLa/sFGUcqegMYGe+V96zbPM0cbM+mbA7bXaV+62Q1WIVPoaz/AApq9v4o0Oz1SzZbi0vYY54n&#10;VdvDjOCPxFaRB3ddv41EpWMlGw5VI702T95upznNMXpUlCofl+7TnTPXj60L8o3GgHd96gCFV3H5&#10;tv4VJs/zmgx7vu8N6UMMrQ9QDarN8oxTtlCNijzM9jQACIletNLlF4pxRmb5eKNgoAiDA7jinI/N&#10;KTsXbu/SmoMmqUrANmk29OfpRup3l/PQV2/3eOtHMAkZz96keE+lO2gfxUqNsfDfdqgGYp4kx1+a&#10;kc4WkT07VOoA7rL22/WkU4NOcnZt43etEbB+1HKAPHs6U3dT2OC1RoRnpVBLUeicU3FSE+XUbvQM&#10;D8o54qPZ/u1LL+8XbSohA7UEco3FRuretSOMj5m/KmueKA5Ro+U880YqTy8Dd39KAc0BykajGKYF&#10;J7GrAYOnSlLBOgoDlId3yfw0I5pfLx6UlAKVh0j7unFNXtRRQS9Qpqs+ynUUFKVgCb6XC+lJQGzQ&#10;L4gU7KOtNflqcn3KBBv+T5v0pyBV6Efiab5pzjbQWES+tBoDDeKFXb7U88/MPlX0o2h6AGP83Wjd&#10;Q8wz71GASKAHozbPmNLJtx1odj/s01U807dw/OgBkvzNleB6U0x4enY2N8vzfWgHzBQAuabsp0Y2&#10;9eaKDM60xbm44pcc7e1O3YT8aj3qezflWPKdA8ZdOgphG3/a+tGaNjDvRzAL5n0pG6GmyfI9JuJO&#10;3t61QCom2ptw2de9QGRm6YFIhVZNpORSauBOwU9qYHI6/NQ7sX4GKFB2UwDPPt6UU3aPWnY+TNTy&#10;gG9fSgqGTjig8J90/L0pzvuTjaKormIYpPMG7vTnGTT1hCU7yue9BIxEy9G8/wC1R9/7tBO00Gi0&#10;BG2j7v60AbzQeeB8op3QbqAGu/z0RyYfnmmCXe33aeiUE8wZ4poIfqKa5ZztUH8qceGz29aChu0+&#10;lSJ03d6btOzrQnBoJlGw2kDAnjinhVPem+V89BI5OGp2/wCSm5+ej5d/8VAAJPMb7p/KoY/MhGQO&#10;N3Q1MvBoIMlAtBo5pxQSdqCNlOj2+po0L5iPyvnpvl5qRi3oafHFlaCGrjI+tO2f7tNPyNTpI8fx&#10;UDK8sal+poB2rj7x9DSv96lSPjdQAi8NTkVs0oJUdjTkU56UPUI6kUkWD1x7Ui8HbU0se9d1NRNp&#10;4/WgBjr826mkEd/0qWVN3Tnb0oQj+IUAQ+XQfkp7H5qZJVcwtB8f7xqRzzTDJlfm4+lN3lyxPQ9v&#10;WpHcqXlwqvumU+UvQA18mf8ABQD9pPUPhp4YS90PwnfeKNXS3le5e3mjiTRII9jsxcuh3N90bc5N&#10;fR/xb8cWPgXwnqF7qAk+z6dEJpFT7754AA75yPzr8uP+Cvfxw0HRLEeBNQ1CT/hJtYsTrkdhpt+9&#10;tc28SeZiS4VeJISgwqvnDNg8itqersaYam51D88v2lv2v4f2rPioviSPSZNN8PySvLpltdXReacM&#10;FOfKHC4+6N+71rnNBS6+MnjPTfCOhwwXXiHXJTbaVYySiH7WzHGI3PChe/pXlGu655Otwxxr5dvu&#10;UIFI+VfQ+v4V9uf8EZtJ0r4UfEPxl8WfGHiDRbPT/Duly6dpVjNZJcX0xlTJeyGcpMT8qsRynyjj&#10;BXuWh9JKPJD3TH/ak/Zhf9kH4ZeCbXVNNMnirXbG6u9ceRwZLCUOixqVRypTk4bocGvmfSPGVx4d&#10;1JZpNtuz/vPM6rj0zX0f8W9VTxtruo315Y3mg6Bq0v2iCO8me4lKM247w3Ebk9lOD/Fivj7xbqja&#10;lq88yRlY/M+RJEUuvtnpmiOjuFC7V2dV8V/FFv4hs21DzIvtDsiYVwTx1b6H1rz+PWItSk2vmNV+&#10;8NhOaq6vO80KBrh4yq/eyPm/CsiOWWQZjUSMwYk5xgVUpXNCfWNVSyuNm1tuzd1A5qzoniaVglq3&#10;7uK4yZCBnlegpyaeuoW8LMVDuvz8Zz83arvhvQrNPEFq15CrWcMiGQAKGiQMu7vyTUvUrlZDeaPd&#10;L/pChpIQCXPZQBk/lTdPt21JVZyzbTuBzhm/CvYvGWjWLeHbq3t47W3t33TRKF6Biqkk/wBK83fS&#10;I/D0Cx3W9YEYbZMf6tex9xRLQFqUjPHEwQDbs28L8zflU6TrcJ5lZXiq7SUrHAzqm19pRmRTjpkE&#10;Z5qpp+pbWKM22SNdhUnGW9a0gHMXdQnxAysfLUMuABljUCyNbxMjbmXG/rTFt2uW/dsV2srg9ct6&#10;fSk1Z5I/LWORj/H1HzL6U+YotaPdgyiE5EbdDnOa6BtukWhZowZ/4sH7v1rl7CBvtCmNQ+Txk421&#10;0Au2EEi3Qy3zbD61rGel2Zklt4hjEMyiPczRcbgea57X2kluIZWkkLLyCfl/MVYa48q7l+8W+7hx&#10;kY9sVXu7hp2WZ2w23ogwP1qZMBdNSSMBck7vl59KtO7RH7zMB1DEDFULG8kim+b/AFa/6v1/Gk1L&#10;XFU/JHJuX7wLdam6GnYXUYxL0j2yew4qldQxys0y7lOccENzV0aoShVmYhevTIrPF2txNjbgOd7A&#10;dvpWfKWUpIzJMqbudvTFZlxaER7l/vdDV+/l8rbIvmY9NvzVl3N88kSjKqW2/wDAfrUmYqJ8/wDw&#10;GrT/ADJ8tVjPtjVnA4647VJFMJ496kY64rUAS52bvvf8CrQ8N6cuqztJuYqW4XjmqF1BJc/6tjHl&#10;uOQc1Z0K9bTp8LxGvT1qOYDSS7jivvJYyRrG7Kq7ck56ZNdNoN95s+0b2K9Dtwp/GstZIr1A+7zG&#10;bapBIHPrmtDTIEijPEflo3brWisaGlez/ZJWYps3/N+Nc7q2rsZm3fPubnHatDVddVUZUJ3N90gY&#10;x+dcTqN8+pTvld3l9cHGacpE8rLFrfKbxsZ27v8AerWh+Z8GRsY21zbyvEN23d+GKsW11Nen5WK+&#10;1KLXUOVnf6frEOnCNSyqjLgnqWNYninXQYbh2iRtgxhVOM+tU9Muc7t+ArNyc52VHcK2uqIY1V8H&#10;aSTjP1rT2mlg5WYM2pSXGRuzHu42/wANUry9kEwyu7d/dOa1Z9CexHy/Ki8Nu4zVeCx82Tc24bRk&#10;ZPWsm7hylDTpHu5WX7rbflJNejeD7+z1zwvJpdxcMt9EQLfjja23IJrAggt4Y1xH8w68jitfStJE&#10;cn2qMmE7s8CstTRRsTWmmPp166NkNu+XdwK0xBEkHmHA52c025jxDk7mkzjJHeqdtcSRy7ix3Y3b&#10;gNw/KtBNWNRv3cKedj/ZOOfxo+3BPl27lLfNhhx9Kqmf7RGrqSw9DRqLxxwKGk8tmOAfWtoyRkbm&#10;iQWupahb+Yu6NgwLMehPQV3Ufh6DSLeJFXblclGwcH615X4J1aW0nO5ZHVSjgnpXa3Hi9pl8zay4&#10;Kr68+ldVOUeoHS36qbXDMrFl+YDAx9K5DXpm0gTLu+jbt238qu3PiRpYl+Vi38Q3DI+tcrr+7VJJ&#10;NzbVdccKv+NRKYHTaP4+t4LFvOkZVXdhdwIfd1wazr74rNf+ZDGyqgIwWOTgdQcetcZqGiXEoXZP&#10;NHbqvARwp/WqdnpradEyt5m5jvLYzS9oyeUm1jxBdHUZGE0m5QVDr/Fn72R7dqoXV/dcOvmKW+c5&#10;bOB6VbGj3FxdRybWMI688tXRRaD5tvtWNi2Cfk44HU1nzXNOVnGzavNJAxbepIyMjt6VnNI8y7W3&#10;4znkdvWvQYPBcF28bGNNrbiPm61U1rwba28TSQ7WWZdrfN9yuepKxUY3OHa3e4b+NfqafNp7AbWb&#10;a3pXSXWjw2rx/Kz5V8ZGM5+7+VVdRsGml8sbgN3XbzWMqiCNJswWtmSTcWYL6GoVdkHQbs7fm9a6&#10;L/hG5p40/gx935gfzqrF4YZjlWd8LnLrtwfWo9ojT2bM1b0ON20MzdR0NRxop5b73pWxbeH4xPJl&#10;WRV4BAyKz5tNkur3bE2fo4NONRMPZsbK28H5sr6421nzInm7m+8OQwPJ/Ctb+ypEjywZWbrgZFZM&#10;1k07yBl2qp2j1Wr9qhOkxrW0UmV+Xd/CcdKuwLukY/KVk6H0qAWc1sAzKV3fIMDOT61dt4/LUnA2&#10;qm7Gw9aftCPZMZcsJ4tikbTVeAsYtu9t3TtV5LQyLu3Mu7oMjikFkykLIu5mbjHGaPaFumQW6rMi&#10;lh8voahlmUpnaMq3AzVyec2zbcv93ioVRLgZVePWjnI5GO02FrhNsmN3XA61HLIY5Vjzx9KlgZxJ&#10;22525HXFJJE1xKW3YK9eOlHOC0G29nHGrshaTavGeM1ZjsRIzMrfvPTHWkt7by2+7x1xtNSJMLZG&#10;5+duntS5gtcjubJLaVm/vNz7VJY3XlxOrD7vSnRu1zub597dQTwKJ4083K9E7f3qehPKUpJWD8Ha&#10;n0zT1fzF3ABh69KmS2juD8rNuPUbeBUiWSibaqsV56D061NyiPyzOOg9G9vrVWS1KjI67uPeteCz&#10;KSKq7SzBWJP3TSSaYzssnCsu7GelHMVysooNtsYkbf8A3R1A3deaqtE5nXzFVkb7pHarF1byQXXC&#10;Bv8AeUsv6VejZR8oVfOj6g9qXMHKzMZhAnI+bdnFT21vuTa33tuMj1qxNZrN8qKu7b1JqOLTw06s&#10;GUfN0xRzBysjZ9xZXVflG0YPU+lOe2jkJX7v90kcirU+m/NlRuAbdwOlQ2N1HMSI/lwvz9/yo5ir&#10;MqpY+U3Kr/D1BpLuJjBvC/L2Pc1b1NmU7owdm7PNTvAbyz3Lwy/MBjjNPmD2bMq2sF8n73zD+Hv+&#10;VU7q0+7trUVGbou2RfvcdasWumfaI90m7/gWV/8AZqXMHs2NstPiuNOX7pZfvFjtY1C1h9mH3ifp&#10;WlDpa2++Rdq+ynaP1qGS0ZIsNJJn0p86K5GZplYr13fSp9Nz5e7P3uTxS3OmSK7j94oVeCO9SQW3&#10;nRbFO4g7c9KXOg5WVbiNXf8A3eh/xqOOPzZvlUj6DdRNbzKQpbzMYznjdnpVyzj8mLcymP6DNPmR&#10;PsynPYqCvy/pT7c7B/StFlEwVhGx5xwO9RraKei4bDHHtVe0DlRCFV0Vtrbv7mf60yRQJtxGF9Kl&#10;1GzborbmVeD0zUMa7TIrM2Vzyw9OtLmHGNhwIYq2xkdfvbR1qaW1a5bbu4K8OR8x/Cm6fAZbjMfy&#10;/wBzPOPrWkqBYcqNrKvBbjNHMLlOYvNONm7Ntyu7PWm225Au7HpW7dwmSP5yI1HUAZas+Wz8vhfl&#10;2Nlc9/rV8xjyjraz8z7xPzfd46VYt9FSRlwFZc7c9DiqskhtbbIKsW6YGcVa0q8maP7w/KjmDlKV&#10;zZ7ZmUM2714qpc2vlx5Rd3y45YCtK9YrcZ+Xrj8aSNI71OhHzLT5g5ShYKt07Y2vlsDPGRW3b6R9&#10;mtpo2HllkyOfmFMi0/y2Ur82OvGK3oTjSmRdsaqdyEjcpHpjrRHUOVnL6ndM0/zc7envWRd6hu3c&#10;fnWjcFru4dQPlXoe5rP1GwZxvXO79KXKSZufnpzHJ/4DTobNpG77fXHFWY9MaSHLdfQClZgUimKh&#10;PFak2nSeb935dvXFZ9xEYH+alLQmSGBsU9ZB703y6PLNBNmOZd9OhT51Wmg1PbBd9Bp1uDwl5W2n&#10;ApDaOq5OAPWrEcrMG5/d/TmrFwF8vpx6VXKBSt4sygFueigd/rWnA370quGZO2cCs+CNhOrfL971&#10;q9DdNMu9FYszcgGqA001QpZN5nNZV9qDSXDou3avAPrV1JA8Cqfm3Lzx0qe08ORsULKvlhuflOTU&#10;8o2zPtNZaRGXaVXP3iwFdd4cvIdb0eQsGRtrbTtziufOhRrEyoG6bue9TWTzKPMwrc7ckHGPoKoR&#10;Jd6DLYna+7cOvFbGiR/ZCu91jEnZlxmqsuoJfGOP5t+75ie9Sx6oAkak/LH6sMihaO4HQ/8AIXjK&#10;ovlmLkhF25PpzUUF0umOEZT5ipgYXcAv+NReG7rzb3Ee5igYY/vE9Cab4psma5jk2q0uz5VDYzXX&#10;Fga2mb9QtILjaI8jDDPQ+tdt4JuY7mFo2YuzhiwAOAPavPNBvWgiht937xjtk3dMe1eg6VYR2+nC&#10;8j/d3Drnah3DHpW0TM5/4keBm1qcLG6xevH3qxtKMnhb/Uho/wDZccV3umah9quZobhRLGoYjdww&#10;7Vj6/okaQNtKs2M/JIwyKUoq9wMWHUm1ddzGOGSNi21vm5Xp0q5pms3Hhl1a3UPG67HfzcSBvUA8&#10;1zN7rNxpCNGslyyt8xUEZz9agfxF9uiwjMkg5fdwc+1TKTWwH0r8HviPaxanYXGoTSyXChZEIbbJ&#10;GR1Kn+L6itr46+JZR4xuZGurW8tdULTCWDjazNknb9Oa+WrfxdeCWC4Vtu0MCc7Qp/wrtl+J8msW&#10;Fr9okU+S7SRkry5K8L9KakkNx7H2D/wT8+LNn4V+J3h+TWIY3t5L+2s5Id4driGZXWRMtjorK4H+&#10;wT2r76/4KG/sRXfxP+A8fjD4e2ugy+MvhbK19YNaS+adc09I2L2LyqS0kpDfIW77fUV+PvwD+L17&#10;4G8YR6jpf2NxZzRvcx3FsbhmjJwyqA/DbWIBr99P+CTn7QHh/wCOvwCjsNGn0+OHw2xsbWO1kWR5&#10;bdSyCdthGxWwcB+TsPoa87EaO6PMxkZRlzI/FH4xeEE+PvwQPxJisdCtdX8LwpaappthEVmlgA3F&#10;WBOXli3HO7BNdn/wS+/bQs/2XvjbY69p9jcT6fcSWsWo28mqkWskbs8KXCLt+Zo1f7q7ckj0r2HR&#10;fh5ffsc/8Fa/E2q+IJHtfhjqmv3z319cTRSWYnvbcSSR3UXWIGUllZgFAZB3FfKHxL+D118J/Hes&#10;aXt8rTW1e9k0Wa2+aGWwkuHliAccElXHQ/Lha5b8256NJxq0+WR/QPpr2vjeWTxNo8nnWN5OJ4Lt&#10;U/eFtpIRsfMrAAjBGRit6ytbDSvF91JLDbvB4qh/0xXdtssm3bkr93p2zX5s/wDBBf8AbjubLxT4&#10;q+GfjjWYvsIhibS7qd5FllJkjhQSMzY5DbVI6bcnrX6Vaz4ba51Gxk+ZVsp2XGOoIyP05rn16nze&#10;MoOlU12Gfs+aa/w4n1rwPJcRy2+lTi70eNGz5NhITsjUH5vkZHBJ6DFek7lWT5hmvOPHTR+HNY0L&#10;xH+78yCcafeM3V45sK2cf3WCkfQ+teiOwjYNkMrYwR3z0qXG5joS+bn+Go9p3dO1Oj4Wgvj+IVIh&#10;oLKdpUkfSnZMife2/hTt1NwvrQAI+Of4vSgD71N2/N7+uKkT5evNAED/AHPl/WkRmHepn21Ht96A&#10;FVpB608/KlHmURn+9VcoDX/du38VCjI/u0MN3zd6Tf8ALRygPwp70pXzMfN93rx1qGQbKUybn44q&#10;QHO2B92o3f5Kfu2/eNK7fIv+FVzAMA30eb8n3ad5w2UuFNWAx2BNB+Sn7cfw0TR7F4pANEjSHpQi&#10;fxURf6tT3pc4X8KAFdsn+Go85pQGL/f/AEp6BaAI+9Oy1I8vG7bzSB/N9qLgK7LnbTYztb5lzQ4z&#10;JTxEDH/FRcCNwD/ep2/e/wAu0UU1VAbrQA9OTt7UnU0H5Kajn5jg0AEjcU08UZJRt2BQOE55oMwx&#10;Q5+epKjY528UBLQQttPJpU7U10305TjbQArgl6QjZ/dp+8eopgTeKBxGjmSpUYelMZPLanJ92iWg&#10;hXTmmZCrkjmpBzTXZdm3+L1oNBvmeZ83RfSgKSmcU1TjjtUhYp0oAjCsG3Fc04FYztw1SZzUYG9s&#10;96AGmIr0P50HP97/AL5FO+914+tBOygCN9zO21SPwoWLyfm6r6Ub/n70PJ82e3pQA4fLvzxSeb/0&#10;zP5UE+ZTjGufvUGZ0z/6z73y+tPTlKHCmmhzFWZ0Eyx4NI4ytJHLvo3nO3HFZy0AjlPzUIMc06Vs&#10;/wAIo/h21XMBHihA3oKd0ehBg1QXHOfkz3qQnFNCbhxzRnb97mp5gIxJntTi+1OaCm77vFNaNd3y&#10;7se9NMBwdnH8P51HnFOj5O2iRgKYDUZh3p+fl3bjTKTzMHHagB0IG9utPJA6jdUK8N96pvPX0oK5&#10;gPH1oeSiNgRuYjNRyNhqA5hskwQ7h+VPjcze1QOP3e3+L1pysyHrQTckP7t/vClEpEjbcFfeoh8z&#10;05QofqKCuYm8xj/Dx64oeP5qEc7dtG8jjtQU9SI/JTmfimufKX1pScUGYhkx/CfypRzTY/8AaqT7&#10;qcfpQAgOP9qnrJ22/L64qMxK395aaSwO3NAEznCUsP3flU/jUaH5Pmp5Gf4ttQ1YA705ZMjj5ajk&#10;Vm6HFJ/Hj+H1qwFcZNIWMi0Z/wBofnSpwaABDn7yj8aj3+1SOCWokjwlADP4fwqRJVC7Pmz60zNN&#10;j+UYPLetAR0HSPg/7PpTd5l/2aWZhS7qAEX5GahhkUkfG7vTWOz+9QAZxTXl56UyR8GlQbn5quUW&#10;g1+tNklKwSSHAVEJz9OtPbla5z4q6ydL8LSRwt+8n+YFT0VfvD8aUVcV11OJ8WXln4qvbiORmktg&#10;4MjIPOWZ052DHXlQMepr8Df+Cuvjy1P7W/iPTtWu4v8AhLDbxyF4S+62tGQCK3P8C5OCQhP3R61+&#10;9VjZW/hbwldXUk0Nlbx20ksbFmWOGRxgNx1wea/DP/gpB4Wj+LHj/UNevrq7uvHglnstQvZZPLsI&#10;1fy5TDFAjfdXfGC3cbMdDXVR1dztyn47s+D7PUWl1uGSaORlYbSxPzbPUD1r2j4ReNbzUvFGmvqD&#10;RLp+geZLbQyZbHy/3V+9jtmj9nf9hnx78RLXWPGl34R1bVPAujxm7udYt50itHiSN3l5PzMEwCxH&#10;3cjOKvfEC50uCC2fSdsdlDB5cUcfO1fQsOo/2q6Vtdn0XNGTsj0D9pf426R8Qvhnp9zpq3lretM4&#10;vrZ4jD9kw3BG7+I+vSvkaS5kutdLRvsWQfNETkEex/vV1HjXxfKqNErfNKNsgwWGP8a5mz3Qzrsj&#10;X5Ruyhwaz9oVaysVpdBuL+2kZpJI5oW3AAMfl9PvVDYWq2s7Rt+8kyx9AB6V0N+v2VonjXiRfmBP&#10;+q+nrWNNZeRPcOMK0jdWONtVzD9mamnaHLqYlkTy2VR5ryM2wBfRasXM1tE/ltHuXON20jn3qrpP&#10;iFvKZFO1mOCuP9aff0FW7jw8thYSSXDeXuCiNMHzM+pbpWkUmLnO18D+ILaxs54bg/aI8NIqSdyW&#10;4XPpXnPxF8S3Gs+IZZGZWjZSpDhMc9MAHtVa28QTWEqRRSMxWNyhYdSOgP1rKd1jsY8IqssW1sZ3&#10;FvXmpeoIdaahHGnlyeauDgEnkmr2kaP50jbVzu+Yluua5qVsSlsRtltw56Gut8P6nIbi22rujU4G&#10;GBLfWnGTIKl9dTafvZvlUnAwRxTNMs/tssbMzlc56fdP/wAV79K2tX0wXNuwjXziRu59ar6ZYiwX&#10;aQuPoa1jHuWncvR2ywWfyMysg3fNgbjXO6pdXmuXHlqqxx277puDnb6CtzVL5Y3/AIdmMn6Vl6df&#10;qt/Iwkb5hlwSOlTN6WFylK3vTc2iqwUIOuQf50x9RWGZdsnmt/eHJ/KtbWTHexMI0xGRkYXGRXLy&#10;hrO4UKTGsfXjJNEiTRuPtCttMcez1k5NVLm1VLjcG+8uOWrQ8yPVLZlj+Zo18vKnPPrWHrsEq3O5&#10;WYKrcVPKBrMXUKzv97rhhzVGW5aKZ1WaTcx3A46D0qJ82cCtIzNt/wBsVQluZT2+T170cwF7UQGi&#10;wu2SP1IxWXDbSOjEOVP4GnXMglgDNtZW6ds1NY26C13DbGzckYo5QIpVjijZ3PG3GDTIztf+Ldnb&#10;uB5x9KvajtuBs4VfcVVjslSPDDaG6oT/AFqgLNqBNIqtuG3kVdtXjL+XuTd9W/wqjY2TagNylUx8&#10;pyOgq1b2/wBkbavze/ep5QLChoInIklUN8xHv7VehvPtUM2c8dcndj8qoS3O6HkVXtZ5FLKG2/3v&#10;eploXG7L9zP9pdWbb+7XBAHWkFhHtkLbt0ncLVS7uN8gTZ8wZcluc/lWhahtqtsO10z83G01Lk2a&#10;x1I7zRVdVVfuN1H8Qp1npYSNflZm+mKnu9zbGi/1S8knqaljXfCu3GzGc55rNybKjG5m3lm1hcFo&#10;2/1nOCeK0LO1ET7/APVhW5PrRqcZuhGIk3MDtJx0q09tJ5f3eOuMVfM+hUaa6la401b63CqiNxuP&#10;yHn5aTTvCMl3Kq+S3zbl+Ybdo961dI0v7JAqrG6qPlJMYJxWlp984nVY0+b1I+9W8dRcpm3vguPQ&#10;Jv3kil5tvKncq1BY35kuFjWLaQv8PzCum1q0bUx5Ix5kgwD6H0rNtPDLnVWaR/m+XHG4H/vrFEkk&#10;OWhTvpfKnVd3K/KV7lvXFT2sC36PFiOR9uPlFa8Xgc3115zKf3gx/un1q3p/hODwvqs1xH9okbd5&#10;nmSfPJj044qou7sZ8tyrH8PL6+tPOt4967vu9K3fBPwVXxBcLJq832eSOL5Y4/mBb13fe/St6w8X&#10;rEqxBcBVycjbk1pRa7GlqzySxqzr8pcyH/2auqmomfs5GbdeA9J8PIJIfmWM7nixsGB0GV9ar6rq&#10;tnJot5pyQ+Z5wzDvVdytu6kha1dVu7e/tCi7Nr79/HPy9K5aa8iMP7xBI0i44PzCq90jll2OcSWa&#10;YKg4VlyW7sfSorlJJE/iX5vWl1jXmfV4YbOLbLMzbYkGFX8a734e/C9/EVsv9rTSKzKjuEQSZw3O&#10;7c/Ofao0YS0OF8PaW2vvt2oON3J38evFamp/DRiiSGHcy8FtigkeuK9K0D4Jw/Dx01Br65uJJoWR&#10;4XiVU/4EVzn8Km1PV47VPljC+YNoyucVErIcIuR5fpWkRRsVmjiZ+rFhtI+grdlltbBPLt1WZwAc&#10;46Buoqlrdv8AYdSZxIWbfuyB8uPSmWF0qx/MW3N15FctSokdUaTZleIdLa6uWbCqv3Qo+Qge1U4N&#10;Kji8tZfmVuowa17+68wooZlXdt3A559PrTLfTPt7+Sm5T2yq7j+tctSsjpjQZXn0j7WztCrbo/4V&#10;GCv1BqW18Dm5nZo4zIWO0KFySfStfQNA+z3KxrIzAdVb/wBlPb8a7zww9vYXizGENcKcI+4bcf3T&#10;7e9efKrc6oYY8j1PwXNazPD88M27bLHIu1kPpg81XsPBNwJ/36ZKcNt6Yr3TxVp1teP52fNkyxWX&#10;eQ6H1x3rhdQLW2rbZlZXztcMeMVn7VnVHCJnC6r4JaWOX9220jcDuxTNI8IxlFbYwZepx0r1PSrC&#10;K6s97LGo29OtZl94ZW1wyERru+XHOfrQq7Q/qbOIuPh4t0oYsqoeBjvVJvhywu/JX/SEz7bA3oR1&#10;zXpZ0TdaqpVl2jdyMc1X1C0eBWZWbepUndzk+vFaRxSZEsLY8q1jwc2lSDenzfxKzAEfQVjXGjsq&#10;NhPL+XsM16B4g0/7XJNI4LGRs5z92sWXTTcbgwQD7uQO1dEcQmc8sPY5k6BJcWyrjc3XOMU5dOWx&#10;Vl/iXo3XFdbpNvnUX3Z8tjtD5GQPpTJ9ANzP5zK3y9cEbTVRqpmLonC32jtqD5RmZl6AnbUY0B9P&#10;TYd3JwOK9DOiQuu5VVW29ax7/SE87KpErKGYYO6q9sR7A5pLDbGzA5+i1VvLSeBS3lyf7PPX610U&#10;1kyXMIG1RJ2NaU2k77Vf4vl7CnGrcx9gzh7d5H4O1mztypzxTRbzTXG3aVO7OGFdjc6CsW6Qq249&#10;Gxg/lUI0NS2cfPtx+NP2gvYs5S4muLPc2H+lQhmvgwK+WV6HPWtjVdIDP+8VfXinQ6aoC9eOvy1p&#10;zoXsypYwSLGCE5j6f7VWoYJJ51+TbtUE4PQt1rbtPD7Jb7lX+LPIqZdNVY9xX5vl3ADkVn7Q0jh2&#10;yrZ28Mse52z8vy5G3P0pz2aLH9/H+yo2/wA6tNo7CePnzF/iA7fSrx0cS7RjLetZ+1No0Gzlr21W&#10;FypXKhuTnkVA9uVkbGOfvL6/jXTXGj7YDuywf0Xmqk2mx2jeW0YUDn51IYUvbD+rsyrDSpLuVMf6&#10;uTp6ippNIS0jOPurtA3da6KwjgBEcYUlOcik1ONIrqNmLbGfBBo9sP6ujl74yJAPLVW9cnG6s6wt&#10;tg3Sbju65Xdj8q6ad4rp/k5Rk3DDNx+lZ7wK7Kvlldv3sd6ftkT7EjjsFVWjkTd8tbFnpsdhp21V&#10;2LJ95U6D6E1NpNhHJbjiM+iEf1qS5s5mTJVdypwoPFHtkaRwtzLXTAsjZ+7nGdzZ/lVm3sVkjQrt&#10;+brkdK19G0XFv/dPXKevpVw+Ht4PyBQr4IB6VPt0bRw1zm20WbyJXVlI9CKqnQbi4LyKyxsDjGOM&#10;12FlpIVuAyq3UYzirEehrp4Lfwu27j5qz9sP6qzhY/DtzOnCg87efSo4vDd1aoFVvmYbyc16DHpQ&#10;nb5W4/2RWdrGjzRjMaKsmM8njHpR7Yy+qM4DWdGVJl3iTeFIckbV+XpirMFizIqE+Zv7EY210R0E&#10;s/7xI/506XRpYHwqbD8vOM1Ua6J+rMwY9DdX3CPa33OvG71q3b6H5kfbdnP/AAL/AArVjLWwhDZV&#10;gNpGQdx9aljs2iG5nOfm4DCrjWTD6sc9qnhaXT2WSNg0bffB+8PpWHPprRXmN0hDYzz6dfzr0GRv&#10;NuWHzMFXkEdK5a9s3j1Y/fZV689Kv2xnKi0Q2+neR5e0bd3XipJXWKVQxbdnHI4zU11pc8qqVdMY&#10;zlpQtU9Rd7eJWPynONm8Fc+uar2hjKnYbqdh9sAZSVwcH3NYoEr/ADsrY2ZwRXVacvmKm4buNvzM&#10;F59ah1iwjuOEXcM5zjHHpVe0MZU7bGF/Z3nQ/eVc+qmrMS77RU25Xp6GpJrZl03y1ymVbB6kVT01&#10;GiR4tzbVbIY9acZ3M/Zi3dhlWYL8u7dn3qHS7BZ38zaNznDqAePpV+4MsFu0bLJgNxJ3P4U+xtmR&#10;k3DIYbj8wFX7QXIWZWH2Bo/LCySdDnpVOG6aK3ZVYru+73xU11Otqud+A+3cQM4+lURIrxZDKgVe&#10;CDmnGQFdLYxTfwj5vWlvrVY1Y9vSnTW+47i347TUaRtN96Rtvrit4u5lysiESRDG4bfTFZd0JPN2&#10;ozLt6e9bFwql24qnJbqk6Nt/76NKMrklMXTKu19obbjBBz96qtxK16/zY/Cr2uBXZO7fl1qpBZMe&#10;eah6g9RYbUgbSp3/AEpfsqxo3zM34VK+61baO/O0/wCNTzRuV4yPxFVygZH3afFLsqW5hwit/E3U&#10;dhUKpzUgaEV4shy21T/ex/SpLkhbXcGb7vpWaWKlc09rpnb5jvU9B0xVcwCi5Bl+Zd49M4rZ0e3h&#10;e3ZlUB2bjg7RWA/JycfhWnpOpmCPpub07UcwF2R0tyW/559R3Nb3h69WbZFkKZOh64rjk/0m4Z5M&#10;4ZugNWYHNi2+FQW37iNg4HoOaoDrhpEd1dKdh85ONpBUMPWrlvovO6N2+hxis3QdWR1VS5ZsbMk8&#10;1tW121tGrJuVVGW8o9RT0Apz+HPtSuvZeh6GsW70qe01Vt23y9/yktvA+uK6A+JfOZ9qyyKOpHQV&#10;oeHNTtby4ks7qPtuRoyAc+9PlAzfBtz5F0LgfKwKod3CtXVT6XZat5cs5DSdOAQFFZF/4Q+xanNI&#10;pXy8YRVb5dvr9aoXmozWJWH7ssS4HPDH3raLA6K402GW2kkbyfMjG0Z5J/2uO3vWl8E9aT+2ILO8&#10;G2Ha4XbnL5+7jPXFQaHdW+oaRt3KkkfzNFsJOf8A4mua18S6NKssIVZIWzuGRx7V0JpGZ7V+0J8K&#10;9a+Gir4g0+MXGm+ZF58McgWMMRuJ+XJyD/DXndzfyWtyQ23zGMbOu7O0HoPxr3j9lX48+G/jH4N1&#10;HwZrkOoRzX15viu4E2ic7P8AVh+Tj3rjfjZ8EYvBN7deUJp5pg00Lk72Me/DRuRwdo5BFN6ii77n&#10;kmoQRiOTekbODg89K5CWwmtZ5SGZo5G4wMla6K4tGgEjNJ5jMNxANV7a2Zpedp2feb+L8qykXymX&#10;a3OJdrdf7p6Vu6bbreDG75UZdoHb7tYOs6a1vcyOpk+bvn7v1pdLv5IZNy+YPL/h3ctXPr1Kieqe&#10;CJbXT1aSFmVm2q5/1e5lbg/LX6af8EJ/2s9L+Dvxd1bwteXVu2neIxFBAyxxq+kzr5kwhBRS0wka&#10;Rs7w21QT0r8k/DXi9LOXasgZ8bsZ4r1L4I/HnVPAPj7Tb/T11BvsN3BOhs2AleMMPNhEp3mOUoCq&#10;uM5LAd6xqWZNakpwsfu1+0B+yVa/tfeNNT021vtE0O2/sy4l1O1jshdTanO7RmC5Vi+FQHerBlYk&#10;Yx9xc/mafh14g+J2veJvhhraWXhzxh4MuBbx287eTDMAdq3SF8EwyADIHTIr9MP+Cd3jK18f6F4m&#10;8SWd5PLD8VXh1Tw3ebvtFzZWARUWCSU/xB0kZlHI3nPSvHP+C6H7NMMml6F8eNKaSz1fwdfWGl6q&#10;fLMUWr2JbcJJZI+QY3IXJ6xyOOuK44vWzPIw1b2c/Zs/MPwP4uuPhR8TovGy6LPfeIvhbqK3epaG&#10;0xsxeQx5aORJRywYhWBxkgZAr9w/+Cd/7elj+2T4V1SNYWj8R6KbSXVrcQyLFC0sYkSNGkA8x1jI&#10;LMuQAQTXwX/wVX/Z8W28NfC39onR7M2fg/xpoml+FNf0y0jEljpH7omyuFmUZ8p8CIb+fmiT5W4r&#10;yf8AYg/ao139jr4+2dxpN8k0WpeIYNPubKSzkuvtFhKIEnSIIx8u4YQ/KecHC/xYolG7sdeKpxxF&#10;NyW6P3f8T6Rb6xYS6bNh47yEyrxyNjpyPfkVc8F3E0/hu1jkH762jMUhznLL0rNj8Q2mvW+k6xaq&#10;4tb6ySa2Mg2tHG+0sGHYgkAg9NprS0ZW03VbqF1ASdtyDNc+p83KNtDYcYT71IDvXlakwrr0prgr&#10;05qShM/L+FKkmP4TTVjAbPzYpGYuflojqBL5lJ52aSJFf1oSPFADZm+amk4qSZVPagLu67aAEJw1&#10;Lmo246/NUmML+FaXAQybjx8tK7KXpn8f40oGX/GnoA5lO3pUdHlnPb/vqnbh6VkAfMv3gKTcaQOZ&#10;aMYoAXICfdpEf56a7HZQnArQCR5PmpRJtPzc1E/Ip8fzjB6+tADlmApWdWPFROOKZCjUE8xYV1O7&#10;Hy1D81OLYpnm/SgOYfSn5KbuB7invyanlKB1J+Uce9OUbFwDUbOC+fmx6U9Jvl6VIDKa8px92n5+&#10;b8aY/IquYCTP+z+lM8se9KklHWqAPL39eKbuPtT3bmmbRQTyjqjIxUlLuVuoqeYHG5FTXB+SpNlD&#10;8rVBykNSJMBLtpQmf4j+VG1d+cc+lAKNhGG/qv605ZfKO3G4U1+Xowc0S1DlJDMPTb9ajPzZxzRM&#10;gz0/WhDt6UFDUO7722ps0zd7CkQ9KAB3LdKjL4fvUiDpRv2D5lFAADvocn2o3qe1A5p6AR/7Xeo2&#10;j3HhqkKkN07VHF/rdv60aAOTpTsU502UzH+0KRmdV5vO3FPMfmU3I3/dpzuWT5eKzOgaD5b1Nmq4&#10;XzO1SI3IFS43AJDsppZgmcH8qRjv6/rS5Z6OUBqM0nY0qAL97NLIf7tA+c1QtCQj5Plpr/eoRjsq&#10;NnzJtHSp5R3JEOSKP9Zx90VCZPLmqbzhGn976U0rACqsfrUbDzHqTOKahwaYBn/Z/Sh1HtTqa6UA&#10;NdPnpwCp/tfSnbgRuxRu3fdUD2oAjVGUcqR9RQpBHzCpDiROppoO45xx6UAQ4pfLy1SqfL+836U5&#10;doNAEflfxYoYKqZIwW6D0qRlI281XmYs3zcfWiOpWhIkuRSu+VpokEZ/i/MUu6gkjDMo2gfnUgUy&#10;P0NIOX/CpSdw44oAj2gN1pxkZO1DPmTbgEL0p7R52/5xQLUgEm96k2b35oULu3UjgAfxUDEClZOe&#10;adH8vXmnbgBu4zTU4Sk1cBztjNNYhk4FNkZifmGPrTidyccUwI92e61I5ylNjCntQeBQAbc7W3c1&#10;I3C8803erP8ALxTnPWgCN4+aFhwak2fLupBJt6/NQBC+4+lMz/tVNjLfhTdvvQTyjT8icUrn5qTF&#10;SeXsb5qCrkTNtflc0mwGnn5jTIxVcwtCK4UqoIO0L1J7VxHjKX/hJNUhmV5ZIVHlI4+6yjqfqa6v&#10;xJfNa6bIq5LOvWuD028e/wDEVvp9unAiErvn7oOcHHvg4+hq4nPUkm7GD8ffiHD8PfAM6SS+Rb3E&#10;Ti8YBd0UQGSQTwOOfpX4Tf8ABRDxbq0X7V83h+zht20iSB9UsLh7V4L1baZUWNXLDBUkM4zycgdq&#10;/Z79sXxLbW+iXn9j/wBi39xYxrC8Wo3BSOFkXLM6Ly+0EDA+9X4h+PfH7+Ov2mPFPiLxJLMurate&#10;rFFLG7/LDbqiQiPLYAyGJUetb0Y2PWymLXvHWaJ+1Prh/ZsuPgTb28MfhO60uSH7RDkXE0cq7p7Y&#10;ledhb5iepHDYr5d+LHg+T4Qwx6ZdLOokVClu0nlmxiKboxkfeOeteu/HXxM3w51LSLuxtbjRbGS1&#10;a4hWTbuu5CzAy5KdnVlz935T6GvmH4ieLL/x9qEmoXUz3k0khDPM+SF+6oA+laylpY92kle5hTJd&#10;6sGkuWjba2UIUjP1rS0a8YN8rfLGdqkjkj3rKsLh5iVDZYLyw7fhVjVrRo4Pl3fUHGajlZsbFlfL&#10;qDHChlj6SE8n8KZq9hGbNgvyqzfNzkisOG7+wp5a4U+m6rkOsFgyzfu+Mr7j3q0rlcxWtZGK7WLR&#10;+y8j860L68vNSaRlkKRyMjkHnYu6qd06u37tUz6vECv5irKzPdaezDHkkHzCP7y9h7VcYsxMe/1N&#10;Dd8M0is/Ljfj8Diquo6l9mO1XPy/3Rt3fnVfUb2O3doo4wq43Lhs5+lUbuTEvz7W7rx1HtQBZDG5&#10;LIPlJbgnvXZ+DSlqhWUvKzhWzIRx9K4Wyk3yJx83pmuqs52jhj+bb5Z2qx6Ee9aLQrlO6tDHdwOG&#10;2xlRkHOOK5vU7pXvmX5Zojj5i2V5XjkVqaRqygh33MrKylc84rE1zWIbG+a3XaYXz5W5ypG3pmtJ&#10;WEnYiC+rFlY7iU4wPSsyW1l85n6B/myHHT0q62sx2xY9W+nFZs3iRr1lwFVtvQDis5WY+YtaZeta&#10;L+8xtVdoEjbs1i6/dR3NzJsVWzxz8uasxuZQu5vLXpkc1Ue0a4bbtV0+8SVIOamUrkl7wnqgjdom&#10;+RZN2MjBNWvEnkwtCoZo5G68cVz13I0EkZj+Vf4j3FW7V21aRdzEsvQmqGtSF7jeu1mb8RVG7QzM&#10;hVWaOTkY4xW1c6XGG27tuP4l+YVVFisb7uNrfKq56Csx8pV0+FmQKw3Y+RQO3vUN6kyH5Q0gThQB&#10;jI962mNvJGvyjd6kFv5VHd2XzEqdwVcEjtWlw5Sjp++RX3KAy9BnNXFiaeTaVpsBjUtlOT0IPWrk&#10;sX2ZNqfMP/HqnmDlZasYFtbeVvmH41Rlk808fxdSOlXLCJ7mVlkZdjLxhTzWbqNubWXGPl9AaOYO&#10;VliNgRtbv0ppkVQzI35iqCF0JbczbO4qysW9tynLHpjoaiUjaKLlpZrJeKzZ2/ez71uR2i3sfyxx&#10;hfSsuxjmj2hoeOma1tMspEVunzdODzUS0NowK+GgdV2/L93B9KsXNuy20y/d3fKcD/WD+lJc/udQ&#10;Qrho/wDnoUP8qn0iNr8sSQ0fspzWPMbRgV9NsGESYVtw+RQepPqa3NPty8Krs+YJk4G7FXNO0dpm&#10;VhkbeTyOK2E0a308t8wSQjZwuRW0fdBwuZNjpKyKxbkP2GPl/wDHadY6db2F20m7c4OFB6A1eur1&#10;bDESN5TsM/eHSo7eCO5kfbJ+8jTnPQj/AOKrT26QezYttfw3l9K3yjyfkbB/i9RVmwha4dGwu7rj&#10;vmqHlmALtmkkbO84YjP14rZsLfZp0MkTKW3ddzf4VhLEFxo8xtWFjHHAFfcxZ9wB+XP+1/8AWqPW&#10;Xt7aJmbb8vXK9axI/EEn2lmk3lmXBAHCms69uW1SZVLLt/hGev1rBYhp3OiNFdgk177Pc/L5P/A+&#10;P/Qc083kt3CI493+1k9PpVH+z1uSWZV+ZsrhTyK09I05HTDxKrL94gnmqjipIr2XkLHdzWqyHONu&#10;4nAJwK6Tw54UttXRZiihcZ/D1rn7oR3MC7MqqnIP39x992OK6fw3eiKJI93l8/xcfL6V1QxVzOVG&#10;3Qt2/gCygvAIVSNVbiVRyPxNdn4d8QW1lbyQRqyyIinc2G43dOK5q41FopN0apt/vFvm/KszUPEb&#10;2aM0KsjDqGyCf/Hqr61ynN7BSlY77xFq3mWe1pI9xOAMcA1534z16OzjKx/N/ebsPpUZ8X/bI/Je&#10;Zty/Kjeo9/euZ1e2uJJZNsn2jf8AdY/4VjPFROqlgw1N1v7MzblTHY8YqrpUDXUhVI9xbnIbO361&#10;q6F4fa1gYSfOrdmrZ0GyTR2by1UEcE4zuFcNStc7I4Oxz9xotxJcLtA2qeB6/wCz/wDXrWtfCUmj&#10;hZGlWTPTA+YVduc3U5MaHG7jcwXbV2eXybT9597OMHrXLKpc6o0EjDi/0GVvmYt61LZ67JbXPmYy&#10;cYxnjNPSH7TL8rbd3XjNXLPQVe6jVowu1spn+I1z8zOmNNG5aeIft1tIBGwXO35hytZup2KXflzE&#10;N8oyN3Vh71ow6TGqK0bZ2/MAD94+9SyWrQxbXjztO4cdvSjmN1TSKsOm55j+c/3QeKvW2luSrSMz&#10;eY3TjC1Y0yHEbHy1Vvc1MZssqttH0rE05DO1MYk8uNR5fcnrWVqQeSFlVHZm6Ec5rZuE3t/u9fel&#10;8iBbHhm3Nypx0ojoZumcNrPhyY27MNwZs5GeOOtcg8Dy3EiszRuv+s2kEfhXtWnJb6hHNZPHGqtE&#10;JYZGXHTqufU+lcP4n8Ctaat5iqojZOHEgyfqK2UrHLVo3OXttIa5mbh38zkcbsflWnfaX9jt1Xyz&#10;8v3veuh8OaGrzb40Yj7owM5FXtY0nZEy5cMegX5c/nWsa1jndE4OBY7hcs3HoBVmDwn9ujEgWTle&#10;D61f1DQGgkQqm5V6jGM1u+GT5UaqY/u/wkc0/bIPq5wF14aa0kG35mH3Sw6fNUmkWcjsbeZdsirg&#10;FQ7D+Vd5qGgr9qkVV27W42jb/Oo00qKEPtTHzfexzR9YSCOFucTrGl/Z2XaWYKcHJHFV7LRo2iyd&#10;u5m65roNfi85JVRl3bNuAOc+tLp2iGzgUb1Zvep+uI3+oo5vWPB9vboJVmLNIvzfLx+FZcegiyjc&#10;F9x9CK9DtNM8+dWkVmQ9H9Pwqa50iN1Vpldl3epBb9K0+sIyeBXQ4vS3jW5WMDcS+Cx6gfSty68I&#10;K9kktrGvz90Ujd9K2m+HyiFpltwy9M5wavQpNHCbdo8A9MDp9Kn60ivqdjgH09rGUblkG7pnvVow&#10;4T5WAPpiuxu/Ci3KbmGV/hPYVVl8N/ZpFwoXy+F7/nWcsTYuOFSOb0fQvtsvm/60L0Y/4Vn3PhuW&#10;3u8+WMsdpC+n413tnpYUxrtEe4biF9anfw4JJ9xUNk4z6miOITL+qnFaT4UiWCSNYMTR/KOece9Z&#10;mo+Ar3VLoyMoW3hG3GDlj6ivSobBLaaNdvIXcePmI9T7Uv2fny1VUf8A3SRR7Y0jhYs8yfw8LWBd&#10;3mLg56dB6VIvhpbiJNse5W6EjBH1rub3Q1aZiFXcf4TUtppWxtojesZVrE/U0cXp3hwRvjLfO2VX&#10;IzW5p3hVri3xsdZI153cZrVi0s28vzIy/L8iH/GnzSSASJHkrt6jrUfWCo4VI5uzskg1I7dzqvzE&#10;EYANWpVSGWN2b5sYbA4K+v1rQh0bMrN8nzdeKij0oH/WBt2duSPlxRGs2X7CxFpNt9s1BPL6t1yO&#10;KdqGlfbTzGTt6OOM/hVqxtGmudqqpVehBwauSWvlLtZiu3pu4zVe2D2RgW1v5kaq6qrL94Mc5/Kk&#10;s7E3E2AgYA4+Y9DW8LJWjbG3d61XstOkS9kYxrtIwAD1X/GlKrYfsUYuqaKbGLcVXZt/GqaWq3pP&#10;y/MnbNd5Jpq6pCsZVDEvVvSqN34TOmR7bcK2GySepqVWsR9XPPL/AEhr7WoflAVeoQ9Pl71fu9Dk&#10;mt18tCE29cc101x4ZT5mHy7upHWoxbiCH95hn9A3FbQra2MnhTi9Q0aW0iULv+VeuOW+tYs9izzq&#10;7AmRum0cH616BdWTX6cK27OMY71TTwrHJat/Cy9PeuiNa5yzw5w9zaeTIr7I28v5sGMYZfSqdxZt&#10;dtjbsXb0xmu61rw/HZRKEQvJnL8cEegrDm0dGLRwqu19xbJGR9PlrX2yOKph2jEhtZLC44+6W+Yr&#10;xj6ZqzcwMr7AI/k5UBuv1q5B4euDcfvFjjG7OBk8U8WLWEkayE7s7VZ2YZ+vFaxqXOb2bW5QvrIb&#10;Nytn2Ybay9G03GoMpB2+pFdVBocl6m1hgr0JHWmf8I6LOeJoVUbdu75s5rRVLGfshG0tFsow0aqw&#10;G7PXmsu6EX2iRVVdqfLn2rorhNy7TWH9n23DAHmT5+R29Kv2hHsTPurKKSJRt4bp71myWCWp29P9&#10;k9a6RtNZIpAu5vTJ6fSud1ppEk8lfMYydGJ5WrjUMpU2irf38O1o42XOcYzWesyyFSzbVbgjPSpo&#10;9DkMO918xsbs5xUIVrcxjC+Y7Z56V0RkYyhYkmhLOFWQhTyDjk1FPA0n3eN3TPatL7FHIEVTtRjt&#10;UtwRVbUovIXj/ln/AOPVpGRz8pktH5zHzuWOdxHbPTH0qxZQDYo9OppvmJKPvFfmzyKmtjjcF5Hq&#10;KrQOVkNwFSX+9g7RnvUkyiRNrD5vUVHeQND86fMxb5vQfSm2V9sRl6Meh61RJn30TQ3EqHPytke9&#10;O/s92b5mx7gVfaKO4ueJFLN1B7U1bZi4bbGx7Y+6anlApS6bIBn7x9KrvavEfu5rokZZrX7pV/cY&#10;qPCLGykNu6ZyKOUDnzHtrS0uyYn7rZzt6dqLqwFru/i3dM9qNM1AQthid3rUgSX8T2X/ACzUfjVP&#10;7TluNo/A1c1zVPtiMo27vWsnzGquYDWs71lk+8yruzkDmuq0DxIxjVlYPuXaRjgVwKXDALWtot3t&#10;XbgY91Vf60o6gddc38Q8xgQ2/wDjAx+lJpmpLC/nbhIy9e2axpJvPn/dbly3Dt82fwFXU0vy48li&#10;0jdR0xVlcp12n69FqJ27vL+XH3Sag1vQ0e9WaFVZVG4yN1P4Vy+nXjW+qrjey+hbbXbW1x59pwxP&#10;yt1YVtTdxPQw4DJpWqNLCu5du1mbK5/CtK8LOHfy/wByFx9xWNNdftT/ACrt3dc1oWFo1mpU/wDL&#10;Rvunk1ulcyM3wp4zfwR4i0/UP9Kjh0187bdfmfvtOPbjNfY2oeONI+MHwut7htLtbbW4RLtgt5Q8&#10;aIeuA/JcevSvkPWdNItm2wrLvG/95Wx8LPipJ4MdbO4Vlt5CVExf/Vqy8op7fU1pT03FJXJvFfhF&#10;rC+d18xbd08xIT95B6H0rLjtIbLcWX5pX4JQ816R4mnXU4IryFcLcfPCAu7cu6uf1XwhPfae11H8&#10;gRTIyuQ2AOpGKcojOS1XSobmNY2DYlbJww3Vmal4bitIXVXB2rhCx2nPvWzZfv7eKQ8/J97/AD9D&#10;VTWwv3ty7mdQSx+UVz1YlxOTW1ls28tvlYLywIzXongA3VpFbSWsn+kWU0c3l+YUW42bWMZJHAJ7&#10;1hy6Qtx82Fy3U+la3ga6k06+ELK00f8ACSMZ+tcbptuxtB6WP1d/YT+NcHw4+HXgr4meDLfVLu28&#10;N2c0HjLQptRaa3s4XdubaMjZHJF8uCygHJr9DbrXfCP7cf7IfiiSOaW50jV7K4jv445g7fMrKyMe&#10;gbjtyrIR1Br8q/8Agj38YLD4X/GptB1bQ7e40X4kW0tjqc8kQZm2opjDr0OzGFK9vMB+Yhq/Rz4e&#10;WGn/ALMnxPvvCOi2Vta6fY24uLWC1URKqy7n+zMuTvJO+TP4VhKPvHzmNVqvMkeKf8E0/hxpP7Y/&#10;/BMz4h/s9+LNYn8TN50r6XFdKyR6Rp90waw8l9mT5M0LSAdQwXsFz+O/i648QaFda94b1CO40Txz&#10;4DuZtFvd0kiNDdWrEbhtbJJKg5r91/hNpmmfCn4waX8WvC807WOqXy+FPFGi27AxWcd3IjxXJBYb&#10;dkrx/e3ZR2I4zu/O3/g43/Zub9n7/goXpvxOsYbey8P/ABY0wfaPLeZlmv7WNEkkmLELG7p5QVF4&#10;fy3IzzWevMdWDrfvGu5+iP8AwSL/AGyNB/a5/Zmt/DtvNYtr3hDTrYXkEErXM0bbCplmY9GkkEjK&#10;hwVXBNfXml3q3Qgb7ssfU9c1+H3/AARa/aQtf2bf2k0sLfTbiHTfHQiW+1HKTQPCu58MFP7pYwzA&#10;M2AS/tX7gabbqNPt7q3/AHlrcKZ4JBysinpg981E0kcGOw7hUujcHI3UuPeqNveBk4y1XI5w6Vzn&#10;BzChN52n7tNMTI/G2pN1FCuihhRm6Aj8KWMbetO8zH/6qTr/ABUAI4zRsp1GcUAJsFI4zTs5ozxS&#10;1AjeP95j9KAPMf8A+Jp2P++vWhZNj8r+QpgN8vhm70SKA1OMm3sajZS56UAOZlC/L+FMYtv6Gn+X&#10;kf7vT3o6UARkYoqYRl+r/pTfK9qrmAg+UHrUqdaHhy275aI+WqgI2VvWmmTy2qxs/wA5pskSt05+&#10;lBFmQqPNpfK+lOihMa08rgdaB8pEkeKkTlMd/SkJxTVcxtuouULIpR6XdQZd9N2VPKA7dRSMcn7t&#10;LRygN2U9GwaSo/M+f7pqgHO+f7v501eMUpjx6Ujd6CeYk601+RQqkd6dmp5Sgpp4O3tR5Wabjb97&#10;mqJlKwY3PwcUGTAx39aaTh6cJFegOYKkqNDhqkzQEZXI5f3ox0b1psY5p1B/d9P4utBQbqWOPK1F&#10;ipCxB+UGgBzHyhTR89NbcfvAmkViBU8wDLh9v3eKDPufaOKdccj5FP4io9nfv6VIDmfeed1KjDNI&#10;iFeqk/hSMpePcoNAEr8mgSLj7v6VHGp29adWhmdfsw1M3U55Dj736UzzuPuiseY6BdinocU1dwbd&#10;jmnDmhz8me9UA12FGWzTcU4KSM0aCbsNxTk4NGfnpPMaVOy0BoBYmL+7TCdm6nueaY54ojqMSM7m&#10;+Zal3AL0piDinuf3e6gBhLM3ApehpbY4NK6j159aAHZ460D549xqPFN8znP8PpQA9fu/d/WjeVO4&#10;UmachwaACQbugxQAYqRArJyWoDGSgBpxJu+9QnyvzSvFs6HNN30AOllzJjtUcvH+19KkdKZt+TPf&#10;0oWgrCbgy5I59KKdGrO3TildRu60DCA4ep2GTt+X86q1Ikn8XegLkhiVl3KQKNretIrBRtytK3eg&#10;rmIycUB1eTORt9M0zG88/rT1QQ9VzQSOc8/xfmKbtO/rTsZPzcUbloAaSzP8wJ/CjDfd+WhLhg/a&#10;m7vagBT8lPb5kqNzkVJGd6UAMQdqeBjrzQn7ptx5p24CgAzhWWm4U96GlyelCMKAEk/d0m8/3RTZ&#10;eXp2MUAI33aRpMe9Lnt2plVyi0JNm+P5ajY+VGd3brjtQZdgqG7k327bf4utHKLmMfxFPJd2c0ka&#10;7lPyjA+6K+VNf/a5tPhl8RvifpWrSXCTaTdRR+HngiLPqcUdrBLOFduG2yvt4zj5h619X6oqxaNc&#10;Ltb7hPHtX5Of8FefF2ueJPGHiDVPBum3mrR+ENJc3OoWbbv7GkZ4QgeDod6I4cnqsWBya2p6k0aX&#10;NOzLv7TP7VUMHw20nVPGlrc6ZBrNrLPZWlhcLK/2iSEwlRjrGpwSxTAZTX5n3qOLlVWW5keK7E1x&#10;PNMWlmPUsw68+grmf2qv2kde+OXxO0HUNWm01odP0yGOxXToilsYAzrI6NnOS3Oa9c/4J5/Bix/a&#10;L/aQ0ix1651yz8Ex6JqV7e3mmhFFxKluWEayDO3GGZiU5ZAo5NbxVj6TDxjSp3Z0Xxa1bRviH+zJ&#10;qkc1hcWeuQt/xIzPbARQqshLbs8tGWZzkcda+K5PAHiDV5riGxsJLyS2SSZo7f7u1O+fT3r9C/24&#10;dc0/xn4S8C+H/CMGoXP/AAq3w6+lNbz23k3FxdOyG4uGOP3sYEQKiTcevrXj+tRWvgf4IeGPC9m9&#10;rDrF+0mr6xPGQ7A/IscLMPRWJ2D7pY5Hy1bjc3pVNLnxjZxB5Ekbcok7L/FWqtybnRmZ123Cfwj5&#10;q3PiZ4RXwXdSRrFHCshwSgwG+m3OK4fTdQW1u3WWMekmc0PQ35iq95JqF1uWMKinA55NaVoqmAhj&#10;ujA2HP3hWldWkMFjDKFEccY3S5GCfm7Vz+24mEbt+7ZRgbeVZff3qlGwcxoWOmPcvJNG24bl3Lg4&#10;GOuKgk8QR2UMlvtdZmllABGFI3Z4qz4a1eOx/drG0m3du8z5s/lVrWvh5JcWxvobgL5jfPBINzQ4&#10;X5un3s+1arQk4qfzL2aRmJVV+VSF6Cro0lRLGrOy+THjpnd81aWk2gEZXbmRCQwK8ZHWqzxtHeLu&#10;HbPXtWRXKRS2OHRvlX73IrX0nUfs8XKqzP8Awt/DWfZzfapPmb5d2WBHT6Ut1AZNy43MehzjNaR1&#10;DmNawvW1K5kXMXlFRuwcEZ6YrL1crHO+2U+Z0VTyB+NZi3z2FziNm2jOSO+3pV2PVWvR5mGXHzHc&#10;5HP5UTJCC4VU/ebjlcjjrSJGHkXaV3dMOcnH4VSuJmnkx8oDHYcN/KrfhpHe/wDm3r8vrmp5QLUk&#10;Csu75t33twYdfpUwuEt7bb8rMOvvV+S0t3j/AHzGRiMyAjlR+Fc/eTr9sZFkMm3qCMYo5RvQj1by&#10;2iZgXH/AaztM1B4JdoPy7fvdqnvJPPRmDAr6A1XWBn/hw27aQBxijmBOxsG7WJgok24bnjO6qsv7&#10;2QybWCoM9abjL7m4KnAz61La/Mm5vut8xHoPSploVG7HqNvzFmZ/RhuH6VYW5j+yMu35mbnmgWf2&#10;nZja27g/NirTeHFa13gsxwxw43cfhU3NOQr2drmXzZAGjXoG+bP5VpYS5Dsrfd6Y/wB2smdGtoNv&#10;3tvTcpWrGnxrbO52EtH1+b5TUjNCGNrX5stubqMjH4Vm6qy3UzKw+70I71HLrIvlkZJF29jj7tQz&#10;yrLN8poCOpVcSNc7VXzFbqAelb2l2qx7ctvC9CwxmqGl2IuGbdub5/vdBWrpqY6/u1VuCeazlIuM&#10;WX3McBVfKZh97iMHmte1tt8O5vlycN7fSsq1uVjmUcMJO5P3a6GCPC7cRnvgDnNZykdlONzCm0xr&#10;zWfLy3PJx938K2dN0pLKPCo2ahs7ZZb5WOF8v5TGAeR9a1JG2P8AMCf91DWdzeMCxps7QunzeX2f&#10;IzxV6TUIliR92D97AG6stIGuYS7blCvuBA7ehqjezSA7fmcL0+YDNU6yRXsmSWVzFda88bRbo5Dk&#10;lWwVb057VYvrV7e8ZYpG2um7YB3+tUdL026v5F2r5krNklR0FdJ/ZUl7OkskckY2LwVNckqxtCjz&#10;FPR9IkuApZsFV+bPetRbMW1m8e5/n/u9vpV2yvZIrZY9v7vqDxuX/e9PxrOuC9xcLkszCTZgdBXO&#10;61zsp4dIqWVtvdonZY1IVkYKSc7u9W28JKYjunYsUbB24xVqK2EEyttCYOPXFaVmrXJ2svzR/KT/&#10;AAkUvamyoWOdbSTayxyBtse35g3GPpWxa28f2T7wUL19TWi2lLJHsPlk+hNMuNGmZceWxXpyMe9U&#10;6lgjRuZttaxpO6RLk/6xgzDAHoKuQQeW+1mKt/ESw4+lWdK8PzSXP+jrtkZ8HjaMfjXb6R8LVn02&#10;MxL50kw81yp24X0Gan6zybg8Omed3stzBE+3cGZuABkiqtrpVxrU0m2GQjaQrHoSOvNelWnwu1WW&#10;5jjh0kNDJx5joMH8a9G0H4PWa6avyrCuzGw/PyOpyPWr+sORUcEtz59i8F3L3iyNwwTBUL0PrUze&#10;H/sMPzqflbgbhur6ET4QWtnbLLDD8yna2UU5rL1L4WrA4kCxxqyFg4VgSR14VjWUqp1QoJK54raa&#10;f5lx/q5NvptqdNLmE26NflJ2AEda9ff4VzWtlHIbVYYZ1AgkxxNnptP8X4Uk/wAG7q6hRvscqSW8&#10;jYiXb5kjHoAehJ9Klzkw5Y2ujye30FoZgzJtVvQ5q3d6I0qbVXcxG7kV7R/wz3qU0tvayqtteKFm&#10;NtIwVj83TB5qDWvgvNo9nIfLnkaM7XEsZ249jUxuzPmV7HiVt4adT/df1PC1rrZq0cisrM8fyuys&#10;Dtb1r0r/AIVXdQ26OzQrCX2eXF9773rWzpHwM+yeZcTIsW1N4ZpG5bZ0ULnB+tUoPqaKUUedad4e&#10;juijCMbPZTWje2dnaW27yzuzjAG3/wBBzXqi/DmGYvHNG8MittkU/wAB9OO9ZuqfDZdOka48z5Yj&#10;8g25DH0+tEkkVGaZ5OujySxJKuPm5IFEemtbeYeqo2MBdzY9a9StPBv2672zRxttXhx8ue3Sr138&#10;PLfTdE2+b5l0ZYTEULNlX55wKxlob8yPG73RpJ1Ro1ba3XHasWexmG7asnmIv3c17Fe+FW0mWRbh&#10;QzLxu2Mp/LdTbjwPZz7pPspkVm3EP97b6VzynYvlXQ8s07w463gY7tyL0xxWwPB9vrcX+mINq8AZ&#10;2nHrXd2Phu3S5fbHHH5fXK9fmqtfeHmspUVUZUX5kC5ViffLdKr2xLo3MbTfDFvCwWONE2e4rn/E&#10;fh3/AEtdsbNEzfPg8iuz/eWhVmZpPM+grE1a423MoYSPuf5V6EVLrWIjhWzhNX8MvnzI/u/SoLGw&#10;Fu/zKq/U/NXXXSG8VljXc3qzBl/Ssu40OSM71WQlU28/xH1qfaF/VmUjGqL6M3XHOKqavbNdyyLb&#10;r5jDqOwrZstKluSI1WXc3Umu18E+DIxC8sqrPJIvl/vF42/41MqtzSNK255efh9NHbyNGsjSEbm3&#10;SH5h6jiobbQZEjMXEknYhc7a9j1PwusEW5Yyu08e6+lctqfhco/mbXTanzbmzn8q55VLHRGmmcro&#10;vhuQS5dRnONpHFWtS8Pw5Vfl+Stazs7qOFn3NIuNuwgjn5ec7vagRPCjMyqz7vnB6n6VnLEtFKik&#10;U9L00vGynmP5m/Gpk0+M3nzN5aN0AwWFTw3AEv3VK5x1xzV02yT/AOr2iTG7n09amOIbM5UTJvLO&#10;E7tqfI3VcfyrCv7I4Y7Bk/N1711mpae0hXLQr/vfLWbJYSNK6sqll6CtPa3J9gjIsNIHk7nb5l6V&#10;fsdK+0SFWOM8DH8J9a0TpIWD7rQ7euYl4qcWLQJG0anavUbhuNdEaiK9kihc+C7m+sN0IZuPMwOR&#10;j1z/AEqtfeGZ7FCZE3MvUkbcV6T4PcXlsdw+ZRtIA4FPv9HW3kkby1k3dWaNf5VftiY0jy6DTFji&#10;XEccanptHP61NaaWInyGbMnr/DXW3vhmV5lLQDZu429qltvDcjR7SJP9zef54riniDT2Rzd54Tjl&#10;j+Vfmb7ue1YN74L8mNpCq/N1lAOB+Fei2OjSWRTzPO8zp6inTaI14qhlUY6gdGrH6yw9mjy620eS&#10;CRVVVbdyOetTR+HW8n94NuemN5z+ld5/wjqJMyYdS3z5I+6vtVG6tZFdYUWPc3TPauiNYzdO5yOn&#10;2oW5O+IMyryCN2PyqO4tik7EBogxwRtx+Wa65/AEn2rzhtYS8lt2G/Ko9T8MyQWsjSfKuNwIGSta&#10;e1FGjc5e1sMy7dv7rbjditD/AIRxAys20465G3FaGm2qNGqM24q/IxjFbdvYLHH90Nhflz3+tS69&#10;y/YmJbaEtoCw4Z/4YxiqepW/l3aqqyFNrDB+9muoMUNw21W3MrZGTiqeo2AlvtzKv7xmxhTxWftB&#10;+zOV1HTPOGWAwv3v4c1k3lmjSfKzDH0rvL3w8So2gszeo4quPh/DdyrtWT589/Tr/KtIVHe5Hsjg&#10;fJimC7VDHOM5xz61Xm06S1laQr8jdRj+Vdxc+Fo9Ol2sWb/e+b+VTR+Go75dvlqdqnGFPbr+Vd0a&#10;iOaeHZ53qnhxtTZY2ZiPyNVv+EZisT8yIzbeuOteht4bZG3NGVXb1I5rL1bSGvrkhTwpROoHXr+V&#10;aQlzHHUp9zzfVVWNpg0e0quARUelaRNLaxt5Lt82dqKdyj6V11j4RXXL+ZTCpG7pg12nhj4e/wBn&#10;WskjJG8jr+6Dnbt/3fT8a6oyZ51aKvY8nvEktYtseVdU43LiqF/IsRRm+VumO1dz8QPDz+GLu3kk&#10;SP7PdL+6dTuH4muJ1G0F5J8/8Q3Ljsa25u5zODWxn3BBk2LJsb+71NRwW2Sp+XA+/u6/hU9naeZe&#10;NGpUptxye/1q3PpLx2j/ACyKu3qOTR7QUabZXFiqESfeXd2rN1vwxHdiN2ZsJ97kA10xjBhVfvD6&#10;Yqkbb+I/KrdR1xWkZpEyonKTeH/JXblOu0Lu5x9Kw59EY3C7RnK85H8q7BdLP2wzD5VXsTmnXNiZ&#10;3O6LfnpuHT8q6IVDnnRZwtxDLE5Vf3a/eU9cGoUg3R/vBk9M56V0GraNMhZl3IjDcvy5wPWs2x0e&#10;S1ikEuWJORx1HrXRGojjlQaMR0VJPlOxh2xkUtygaT5S+O4J21dubNhPtVmLHggdRU40TyI9zf6x&#10;uu7pWsalzOVJoortdMn5l9KzWgMEi7Cv410U+lZZFXs+Bj096zPEGmPCsSgqJC3PtWvtDGVKxnbH&#10;ln+6dq8Ehhk1ZmDQElssu7LBvmx9MVHEzQJH8u5nbsKW7kkO/wCUfd9a0uZ8rG/ayQ33vk+5x1+t&#10;K7mOLdu3fxcetRbMxNhcfPnr1HpR9mZEdFX73TJ6UR1JKtzcyTnk1CsbGTH3T6Vek0l0f51Hy9cH&#10;pSnTcQ5x/wABz/Wp5QKTvvk5pBHl/rSP/rmrTWJTZ5+UM33TnpUgUvsDeV5n977o9KjiuzD92tNE&#10;ZrfYVO1enrVHULHyZPl6dMVSjYBbbUcfKdrbuhPGK3tA8QNaxNDIfMQtuDIfmK+nNcqsWD149ang&#10;uGhGAfmK8H0o5g5mdhBer22x+6Hn9a7jwXcLPpjqz+Y6rwzMwrya01M25VeoHXNd54J8Tx2EKo6x&#10;qVjYMHbGTWtKXcbZ09vo32XzNvy+X681LO3BOF8xTjrVZfEUN46+Wwk/vc9aqeItUbT0+1Q4WNhu&#10;I6810xkRymssBubd1H77cNhP+FcvrOnraJ++G/byF2KCT+ddN4Kv11tYrl2jTa3zLI3Bqn8Q7GK1&#10;2XDf6uT5gR0BrRtNXFZh4b8fXk29Xm+XdjaUOMen+zXrf7Ol5aeNteutK1O4uofJtPtK+XAr70V1&#10;Vl+b1FfPsF5DYTrJujUllY45UmvTfgV4xvNJ+IOiXVirPI0oQxow2vEwwQy/dxt569aIVEJ+Rc/a&#10;S8Hy/Cj4x6tZL5McN1Kb+1gjO6O2hlbeiA98BiPwryfXb+6k3KqiQF8oFOefQ19Gft+wx+LPGNrr&#10;lmsZSNRaTvG24hOqjA/i9q8Ah0tLKRy0jGMrlsjkD29+RWNR3KjcwofF99aSGNdnyrzubpWtoXiy&#10;WC9S4+VrjGdwb5fyqnrmhLcCSR41VG65O01l6Xp7PcyBWLMvyqV5UCuOV07milY+6v2CPiZo3xN1&#10;2fSdetZbR/Adm/iXSLs3AijF7IYoVyqHc6YUrt92NfqX+yT8fYf2wv2dtNu7+4tbX4jfDHWpNE8a&#10;2MMJDRuJJlhZWfBaIx7WifoSGGTg1+HvwL+Msnwy0+W3MayR3DR+cqx/vEVZN2Qepb9K/TP/AIJ6&#10;fGvQPBPxdn8Vabp2m6hpnxPDab4nvLeVpH0+6jIFsFUvhclnGG+aiUdbnm42i37yPrrwvpcOm2Px&#10;K0+5m8x9ehjtSbZwGlt3iCiVN+AXjYdDhhtFeM/8FG0tv2lv+CO19D4s1C21Pxt8F722kv8AUZYm&#10;3DUIo1XcTj5o5oLhd2OB5rN/BmvWNAFp41t/F0eiSwyeL/BepQf2xpStieSyZiVCDqVMatgYySD6&#10;VxfxU+Lnhr9m7xp8TfBGsXmi6yPiPpT3lppkDIJmtJYFhgnRGPzl9jAqwyNntXPJ2kedRupn5o/A&#10;n4ILpP7XGj/DfXbW+Wz1C7utHtG0PUDAziS0kkSRG+XcCVwFb5W7kV+8X7GHxIXxj8FP7HaRry58&#10;B3b+GrmZm+ctAqAsw7HIbr61+OP7XuiyfAr4Rfsy/Fzw5Yv9u8G6JdaHrc1zZh5f7StoIzbyXGDl&#10;8mWZgw6Ywa/YL9nqGXw546h1K2fT5ND+KWjWuszTrAYXF9Eip8u3giSM7mA53Rmsatzpx0ueHMz1&#10;4R+W+5fu+lWoXNSzWq7DtH3Tg+1RJyeOKx5TxLMkST5amWTD1VVTxxVqNg43YqiwaJW6ZNB+SiWT&#10;b93ijGOvNZgGf9qhxmm54o2NjOarlAchwKPNOdvFN2nO2ox99qoB7HJ/ipcDf3pEfmlrOWgCNtXq&#10;S1G47qVyT6VG75Xn9KAJUYA7cimuwMmaZ0FLuGzpVcoEuc/xCjP+1TUjxTWPy0coDs4pAExu3bfq&#10;aRzk0Bsfwg1QBn5fwpofb0opxYJ0FAxUPy037x2mlLsehK/hQPnap5hAI9qc/NQ0WRTcH7uePrTk&#10;kwlHKBGE3dOadjNOO4fdAFOTiSjmYDMHG7vSY5xUlG9d26qAb5dMmIbt+VPkmU9Pl+tNp6AN+797&#10;mjaPWlcfvKZSMxznIpu476N1Dd6CuYc6s3Q4prj5/u/rTt9NbpuoB2Y1gz9RSrbEU/o9NctuoJF8&#10;v5KTtTvw/Wm44oKVkEfzUMp54oRPm+8PzqTd8v40FEeKFkw9SA5qN8kbvlzQASMRTW+ZuOaAzKPW&#10;hBvG5anlAjcsDikjGGYnkU9oTH940H93x29aOUBdxppVivHy0zef8inupzUgCdPf1pcGo5JNnSnb&#10;mquYzOs2Y/vflQ7LnbSMgx/9Y0qRb25qToG+ZsOO9SUuF3ZpH+XpQAUN+7pu4ik37l5qeUnRiU7Y&#10;BQCxocZNUPQifzJFz9360x3O+rDHjbVeQ4oWgtByFt1TR7tu1sc9KiiGBUkjEf8AAuntRLQaYpTy&#10;3pHbb/db6UCbfHuIpqN8/wDDQMfn95TdmO1BiIbrSucmgBVJH92m7T6UbT6UGXC0AN357U+H7tNQ&#10;fLT1lx1GKADPzf0oVMDtihE+bd3qVlDfKDxSbsBE8dNzzUj8Zpu0Y3Z5px1C4hl2cAcVFjFSbTt6&#10;dqa54oC40c09Zj/dGaYfm6cVJ5Xz0S0JQ7G5udv507yj/eqF+lOSTigoR/v052O2mh2d9uKR+W+9&#10;+tAAX8w/xUv8X4U1eGpd9AXG1JSbBT9gFAEWfm/GnL8hx3pN3+7Spw2e56UAPc5NRv0pwGaa/IoA&#10;JDs57+lOJwaRkyu6mD52rQLkmcU135ofkUjH5qzARx+7oMiih3O2kCb3rQWgySXH8NQzuxjbAAz+&#10;tTNbK/UH86AnCqu0/Wgg5H4m65JoWhttkaEycSAr8vlD7xB96+B/+ChPhfRfAX7Ffje2k0/UdU1b&#10;4xyroOnxo+1IolTcFkZeRHtRxubd8zY619gfGjU5PFGptB/pENtBMUdRII4xGpw3B5xkEV85ft8+&#10;E5PGHgzwbDDtm03TtXigud4JFhGIZZjOcfeQ7UGBzkmtqasGHk1O5+QH7Z37O+h/Cf4Z/DrQrKG1&#10;bxD4D8MN9vvoYW2XomLTFJT32ZAU/wAJIzX1J8F9H0L/AIJ4fst+E/EelWNxdaX8bdOs51i1+12X&#10;dtPICbpDGv8AAy7WGcZBLdeK1P2F/GEPxe/a/wDiB4o8QadG2h+GYLjSlsr9FaN7kl4ztZvlaSNF&#10;QsB90sucZFW/2gLfxJ8VNH0PRPFGp2jL4T0y8i0tfLVmeBtu2eWY4O5UQIAsfVcd63t71j2FVUvd&#10;Pmj9ov8AaC0eLWZJrfUJ9Qutc06ZVYwuzRuT5SKHcAMqICdw+8TXzvp/jOGwnt8yzRtZ27LkyAs6&#10;/Jyduea5T4r+ItWvfEt0s15JNZ6eGtrSJMeX5f3s+uc1zGleIFnS63s3muflTJjAX5eMq3tVX96x&#10;61NJRL3jT4lx+JdSvLWbyz5Eny7MAn5v723d+lcW22S/8zeIij45+631qzqmlbbzzFVB8+N2Dlvr&#10;UtjpSvcNIyqvlryc5LL649aRRtWEkeo2vOGiVfmB71m6rp8KyRxrubHUdMV0Gg2AtLdsxoV2t/y1&#10;PNZOp2LWs7SOqj5upU10fZuBTtNPWyu9/lxyBfvAtjNdhoi5ijb/AFq/Nkdd1cj/AG4IiNuGZ+xF&#10;bXhDVGaJW27THu/eKd36URlca1JvFGhpHdm4j27iMMwGASv3jj3rj9YdrQtu2bWXap7iuw8Ta9A8&#10;iwozRys4UjGcAdfzrh9UvTdlFQ7v+BCirboWV0P2anxXzu+3A2r0PemvF9qj3Dg7aM+SNxUjnuKy&#10;jJonlMzVpi7/AMJ/Sp7Z2jTqrKv3sHrT5gk5z68g4qWC2WWNvlVs9s4puVySC22XLeXuIZfmBx1N&#10;a1jalZFCn513Y2/1qidlpcqSxJ6YVhWil+sdt5gZXkm5ftijmGtR8moNaxTKGkYSDbk9TWFf2rmR&#10;ed25txJ+YlfTipru/b7Wv930rQtmV08wqrErz7fSiUrDkZA0hI7b7v6GnLCU5z8zda1pZtq7Tx9S&#10;KoyXCxTct/48KhuwoxuULh8jG7nduzmtHR2+2JINoUB9p9qS1tVuWXcuV7le1aOk2nk3gWONum5l&#10;LDmokzeMWWrTSHJQ+YwBG4HIraii8q3bLMdy7SOP0qTSLDz4skDEa9PSrVxYmRF2oG2+vFZ8x1ez&#10;ON1eBZ7jaAA56c8GqcMjQBlXZ5jN/AMD9a6y50dBKcmRmT7xx1+lY9zpccasdzKyjcSV6UXIlTsc&#10;+bZn3KuFb+EDofrV5NO3KPlVlbqc4NXrfQgs/mbmCj5Tx0FaEFl9pnVI2Zl3YO3BwPWplNIqFJkd&#10;laxQt5Sr224z39avRWSrL5ZyPqtaFrpqwyBiqbmqRNLmub1G3YVuCccCueVQ6Y0mRr4fe4kXayLt&#10;/wBZ/wDWq7ErLAsb7iYvkLOwJK+vHetK0tWskZmXczdRjpUN3GYmX5f9ZWbqJnVTosz7e0Md4zbY&#10;8etWXuFjf7pbjdjPb1q5p2hyXD7tvyr90ev1ov7VVZWbau08Y/u+hrOVWx0QosI7iS4jWNRtSVuT&#10;2q7F4P8ANtX3SGNj0IGcVFosWWVFj3KveupGnzXkSrjaFOG471y1Ktjsp0bnOeFY5bbWcsGUJxjP&#10;3huruLWy8xY/4iTtGB1qHwx4LaALujkb5M7iea7zw78MZ7+HzFbaiFWWP1HqD6VwyrHVTwzRw0mg&#10;i8TkBudr444rBHhua11RhtzD5m/Oxa9fg8N/2XfSpNCsYj5P+0KzvFXhaTUWa6R2WFeDkZA/Ks3i&#10;LG8aJxVjpsayNtXrz8nrXR6L4OmlYS+S6sBuKr82R61o+AfBk0k7zSRICvIfrz6Yr0rwr4eN6ioi&#10;7vmxkkDn/Cs5Yqxfs2cFb+DofIZlUKp4BC7iRV/TvhdeavMBBayNGeRJH1J+70+lekTeDJdSMUMd&#10;uGZztVVXlu/AruPBfw7uGt4IZH2Rxpgg5OR9Q3Wuf64+4cqR5D4X+DVnp5juJlMyxnbCP7h9PevQ&#10;NA+GcbRhbezXzIB5bK25do9/mr1fTfhjZSLHPllZk2FDjb9R71txaLDZu3lqyq8nmbscs3y9fapl&#10;iTGUkjy+18ANO23y++1sDCp/tfPjj3rTt/h1H4eUGWdmmnO4KuGAHoK9TsvCoaym8xdpmX5Sq7qW&#10;28CM7SSSeW8jS7lJT5VX0FaQrvuZzxKOAi8H/a4Gj8hA2zOAOc1A3g/S5LGXzoZ9kkcscgjXa0Z9&#10;RtzXsXh3wJ/oYWFndo/vsU5qhf8AhCSxZkWMNG+7zcSHP4V0QrmP1jmVjf07wb4c8Q/Cjwtpen6L&#10;p0ml6HpyWttA7NJJ95mZg7fxPkNz0yBXlvi74O32k221vsKx7vMiYOHUEtxGQOcj1r0nwNqeoeDY&#10;dSjjZZYbhCYklwph2quMCppNROseUr2dqqxnJCKsWSG3k/KV/i4+laxqNnFzTjLTY8L034Xrp+sW&#10;9zdSLM29Shde+7ud/Srnjjwd9rj2ww27H5NqEK6Jnrgg/Niu+8Ym30qw82SNXDHykCRu/wA2M/3n&#10;7c1y9tJPqEMcYhuMNkR7oyrKB1zXTGZopNu7M3wd4AtfLjQxKZmRt5I2lW+fnB/3R+dSah4fZpG+&#10;dbdVGEk2bsJ93KjscetdJZaFeW98zGBTlMgltuR81aM2hNeWkk0isrq/zBPmkX/az0/CqdS4ud3O&#10;HT4crG0xtdwZ2y6yTnr65pNK+FaTj98ftDTHCp7+tejaXoSxyxbXEisjMSo2gj15rYsdDtbWb91b&#10;xu4OI8Hqfas6kkgjUZ5DL8J7e3vFARVAXup7bWP61fufCunx+GI7D7LFJLZ4e3lRtrIw+VQc9QBX&#10;qd/p9vLAzSLGt0uAH/u7uuR2rltejt4JQyLH56jKHP3h9K8+VfWyOqnLmPF/HHw4mv3kljWSOG1Z&#10;klKpC3PvuA+T261zR8lrHgOPlxnYtej62Gtre4JZmFxJ5oBPBHoa4efwteahcfaIYVjt1Iji3HCS&#10;Abs8+orN1rnsUI9zjp50tZvlVRubnALYp1vcrfRlfL3bH3ZPXP8AhXVX3gia4jZuFHoSGb9KwbLw&#10;/c2t1+8s7hrdXKs4jAUgdfl61nzs6Pd6sgvNJE8S53Lt6Z71nX3haK4Zd0aFsYSMDofUmu7vvCVy&#10;thFMYZJvmU4CGgeErqGRVmt/mHyls9BQ3clSiupwVp4VtrJAI9qBuBlgc1GfDccbZ4QqMBcZOfm7&#10;V6A/g97l1k8tSpG9pFYHH0FOb4d3EZRZITbhhgtgsc+tO7L5l3PPYdDhWZR9nVWXcCR2rU0kW+nM&#10;rZ2ru+6ozXoVn8ILyGGO6ZS0Ez+Xgg5zxz973H5iq8vwvWMbsSd88t8mOueOMVEpWJlUi9jlbxIZ&#10;5fljRWU9FXaP1rn9b0h766uJGhZ16bXRcY9eK9Mj+H/2J41RtnmRnZj72T0Jz61qaD8P4dasNsKr&#10;tkO1Gf5/m9Tj+H3rlnMuM4o8TttIjki3fKq9NuKq3nh6OWb7kUjY3cDfj/vqvRpPhjeRXphxIyhv&#10;lZWBC/U1MPhytrK27y5CrbJTuxtrllJsuNRM8ZPh7zJn3KSytuDkYyfpWTJpr6VeeZ53yg4+YH7v&#10;pXv2m/CqW4ud5+5JyMluD+Vb2m/Bi0t7oR3UUZkds7dmeKqMrBKrE8Z0zwh/ae24mXzl3eZt3Dp6&#10;Ut94Ge1VplV5DJt/DPX8q971T4ex6cYZpov3K7VPl7uR/uY2/rV4eBYbDS5JZFhvmm3J5cg+VV9Q&#10;R3qo4iKOb6wj53i0DZA0bL+7bq6rj+dPtfDsjXUQdOM44I4r3EfDm1E7ItusMhG4Qt0Mf19ap2Xw&#10;6t576IW6+ZMA7qrRKPKx1+tVHFRRtGpFnl9lpP2eRlbKKqbmKEcn/OK1ltY59yorbvQLtP616hH8&#10;LvtxEzLAWGc7CCxxtzxUdx8P3EyH7PMiqNxJIYkevFVLEFKpFHm1v4Z3owGdq7SSSOKt2Xh2MRFw&#10;Omc5I4x1rtb3w4NMu/LNuPnOxTn5T9TU3hvwer+IpIJYdrNHJO5c7eMoMAL78Vzzron2h5xq2hs9&#10;u22IusUm0qU3AHb0yK54+HbixG+b90F6DFfRaeCI4tNmjaz3TMdy7vmBHqd2Oa5PUPA9jpGpMWYt&#10;HGFLRbwoUbu5Nc31hEqojx86OZ4l/drG7DhQcqfbPrTL3wFhTIscgKnG5j3r1y/+GE0sUNxBZjMk&#10;hJ8xWLoB15DYp+peEI7qFYY8Js+XLcYb1NdMKxUZRZ4+ukyxRSbk+bfuYY6D0FZ+v+HLqXT2/dn5&#10;uCMfwen+77da9nl8FTuwUZSPdljuJz+lVda8EprlxMLdUVUfdgDt6Vt7Y2hynj1l4TXy90attYbi&#10;T1zVqPw/9nYzSFircEgjag9zXZarpMFldfZ0kXzFyTtTgY61ai0VuFmVh8vzHHJ/Cj2pVkeW6XpC&#10;3wa56qX2gngVYvLSGP5uGZegHeu2PhpLK4a1h8xI2DMQGB/Ksm/0v5/mi8v/AHiBT9owikzIt9OW&#10;4tlMaLHv+/ztx9M02b/RHlhb5nXGCBjbvVv8a09NgZZGVFkkUHAPXNZuq6bJvU/PjCnbj7wXpk1r&#10;GqTKDRg39s4m3Iq/ez8vH86SK0M0mFZoxz2/vda108OzfZN21ZPo1O0nSvtzozKu9jyAeK3jUfQ5&#10;5Ixb/TzOPu/N/snIrHuLYR2/lrudj8x2plga6K5aYXIVosqx2gpyCfSu2+GXwoF/fi/1CRYrUJkx&#10;uu1Sfoea9vL8PKpqeZi5qKuzF8CfCf8AsnQlv76FoWn2bEI+fjZnI681ma9exx3811J+6hwpXJDN&#10;s+o4zXtviuCC50iQ2QWO3hj3ZJQ7RsVs9ema+bfFt2ut38kNuy/Y/lVFH3WHsa9erGFKN2eNBOtI&#10;5b4mXi+M7m2kjXFujNImeNg9MVwV3pc0Aw0XzN0PpXqyW1ukflsq/KNw+nrWLrvhRbweYfMIwxwF&#10;IryJYhM7PY2PORoc0sqsrMrSN99wTn8A1XpFU2+1drY+783X61c1O0a3u2Vd21enHSpm06SePMan&#10;dt6/w1MalyvYpGDPEyxYX5+2DxUmm7ZpGVlyOnSnahG0EhaSNQsTcnB5qSxuMK23G5k2gY6n1q+Z&#10;mfsync6VtlZVyfotUDBcxTqu2Qgpub2Nb9lC8t/KqhmZn2qCOQK2NQ0qNLLbIqqWGD/ezW8ajMnR&#10;ucS1oZrZUlXccYwVx8vpWbqmkSPdbYduHO5+Og+XgflXQ39uy6gwDTbW3YwOlQzWqRDbuwyfdJ7/&#10;AFraFQyeGucjeeGk+2Qsv3urEdzUX2VSH6Nt6ZrrLjToZINyr91+CFPNY9xpxmfbGuA3WuiNY56m&#10;FsYiachk3Y/Wq2q237rnj3Aya3re38qZVKkt64+WoNf0TEHnLtC9eldEaqZx1cPY5O1hjhhXJkbb&#10;0YVBNagqy7RnsfWtSa2+zybQv3vvnYdq/SmR6esiMdu4r0DHbXTGpc8+dOxm+VGT8o/2uaHU27bm&#10;H6VPPB5CsxAX61A2JoMBY9u3v1rWM7HLKNiK9n8zP3V8znmsu4laJWKsNrNwCelaFzC7JI+1m7KA&#10;M4HrVHUNjRcJn+laXDlZnoGkLNxVxg1vbbmztZcL7GqsUzIOCPyq3NPHJa7V5zyc9j7VmST6JIrt&#10;sb5T65zViQrHuWTbuxuyfWsW2maGXcp21anupJY23SNu9ciq5gJJNJa9bdABuLfdqrJayWjJuX5n&#10;GcEVe8Oa4NLv1Zowy7s8mtfxVp0erXC3EHlhTtLBIwuD7c9KkDnrW5Yys33VboMZzWtYaq1qzMrD&#10;MnTjOKxbgSWsu07l29MipbF8A7tuB6igDsdM1UaXKszLuU/6xc/yrslhXxXpRhLMPM27M/LXmMGr&#10;hUDKu1TwM85rqPD+vGySNQu1QmV6kg10Rl3AoR3NxYxmFWeOSM4IzgGuhufEUmpaR5c3y5OGyNnm&#10;n/gPSsq9t0kuWk8ofP8AN0PXdTNVU+VuX76tujGePvd6fNpYDJuWlS4dVXKqy4BrqrHxZcaZpkiW&#10;4UXe3CAxpJ5Z9iVFcm0krXCblZ8NzxjNa+lwCY7ZFX5m5UZ4/GpjKwJWPoW38Tw+Mvg/G2rRwtq0&#10;kJaaVDtBK/KAEPy4x/FXjsc4kMbTbo1+V1G3OW9D7fKK3NF1Z4bT7NGx8tRx/ECvpXLeIb6RJzLA&#10;SZJCoY7h8h+lXKZaVjXuW+1WsjfeVV74+Y+g964G21Pyr6428jO3B+bnb04rqtL1hb/TCrMUkYMH&#10;GOFPrXGarp7W+pTfNt3Pxj95lfX5u9ZN3FynoHg24j1Cz8yI7ZGOD3wa9y/Zy+LV98HInAZfs8m9&#10;zASVhkkZtwMjfeBORz/DXzx4M1NrcCSdpPs8w+cBNxC+ox3r0Lwfrk3iDXFh2r9laPYTIWVmb1wR&#10;7j8qqLHypqzP1m/4Jk/tmWvjb9pPxFe+K7WytbW/03T9EEtl51w32nLSRsHxuEKxlixboDzUv/BX&#10;yfSfg98Wfhvp9xYulxa3s8+kXaruN7YtERLCsvcrN5Z2ZyQRjdg186f8EnPiTo+i/HjUvhjqSadB&#10;J8QNMuJ9MlnuFhc6pAENvEjMR5e+MlQI9pODivrb/goDfap+0b+yXpNrp2kT3mpaNLCtpAjr9ot5&#10;DjzY2MnG0+WeQex9K5KkbSPInT5a2p8j/tM+O5vGH7JPijSftV1HcLqNndafZtAWEjfalFxMn90L&#10;sKv/AHg38Vfo5/wSO+KV58Yf+CYHgHxXdR2EE3h+7nt4FtwHMdrBdPBGcE5ViEOVP94V+WdtJfaj&#10;o+raev2FrG9hiurlXQMyyQsxAV87hiSRsr3LD0r6c/4N5/j5Z/D278ZfAu8stPtbfVraXxBZ3quy&#10;efOxjQho8/vN4ZSHGCgi2kYbNY1TbG0b0ro/YLS78anp8NxH+8ilG9JP73fpRdMsUe5eW9BXIfs7&#10;+I18SfC2JGuYbq60S4k0q62nOJUO388dq7GWLNYx1PnpaCj99HuWnkFF61Das0ZZWG361Kx4oEOE&#10;qv1xTsH1qrMpLcDFOhufL+Vj+NTyk8xKkX7zd/D6U7OGz/D6U2SYKeopEO8bjwaOZlCeZTaXJ39q&#10;TFUA4jY1OJxRsXZ3odNiqG61m9QE8xvam+WPQf8AfVIzfNRVSjYBzqc7dvFGwf7VHmUm41QDn2mm&#10;Z4pNijuaTHO3tQA6hTgNRSDheeaAH+XTetCSbTzzTk60AK/C0ypG+dabt96nlAbRRmlCk9jVALgj&#10;vSbiKHOTSupJ6Gp5gELEUlOCNJ2P5U3Pz/jRzAOePfSZ+X8aN+KXcPSjlAjaSm0905pi/LjNUZhs&#10;/wB2ijFFABjNGOUFDsU6Ubzz/s0AOc5FNJxRuBpkZD7ulADxzR5mDtoI3dOKHXNADVHzU7FGDmpK&#10;CoyuRlSX4OKKH70ZyaChvlKBna350kQ2Dhf1p0k6gbab5u08Dj0oAWVHH3cH60NCXXr+FSRvu6qa&#10;a7/NQBH5Xz0dqkYdaa42naP0qeUBrv7Cm+b7U50o8oe351JmdXJIq/xD86UyYjqK4G9/l2/nT7d1&#10;aPDcmg31HLxihu9Qu3z4+bb24qagY1uTRHw/y/rQhwaF+U88fWgl6CK/lbu9I9zvX5QaSc7P+Bda&#10;IVG7qKAQp4571C0eOvzU64k8xvlo3UR1DmBGNDN5g/ipVPzUi/LHzxQ9RJ2H71BxQjEcfLu9aYqe&#10;ZTlGDQXcN5Z8dvWpHO37u2jctHm0AN8z95RLHlqc65bd3o6JQAxFIO3PFKPnoHNFADixL8Aim+Zu&#10;X5eKVx/tUqKo7UmrgJ5m0c1E75FPuueny1Esag7cnFVEWhJHJv8AvMPxpWYE03C/3aVRg0+UVxuK&#10;duYU7NNfpUvUFYVurUxCvrRG5brU/X0oKIEVt1B4NWE2io2iyM96AIx89OVG3dD+VOSLmpMHNAEe&#10;cU1nyakkTb14+tQk7F3UAB4oRyHP+z0pWXH3f1pMUAOLE/e/Sh5S/TcPxp2ajxQAZbpg0H5P/rUe&#10;Zj/9VFaC0DB2daKM0danlFzC5+b8aTFFO3cdKooR+GrL8VayvhbwrfalI/lx2abvMx1/CtSUZrg/&#10;jRdG6i0nSVWaWPUpWWQRHAxt6H8jRHV2M5OxxHinRY/EnguaXUftVquu30FpAsX3hG8o3EfXdXzf&#10;+3b8Upvgb+zlCusRR27XGuXMUQaaLznV1VLZ4oycSDajEhu209jX2BfaE0GmWjQwxyCzmRRG7fdG&#10;752A9Rzj6Cvj/wD4KheFrfX/AIdeLtIm17w6NS/tKzn062uraRr19KzCt7HF/wA9JiQ8gfou3HU7&#10;q2pu7sZ4e/MeReB/B6/Av9lv4eWNxbra30ludVvdzKq3N2ywpMWRed+9UyVJHzGvlr9rv4rafbR6&#10;da240+PXL+CR98UkjXf2QhgA+OFTJBweea+itI/aM8O/tx/tE3nw18C6feaR4d8EaGy6fq8ifIIV&#10;CmSUxlNq4YKVLH5scZrwL/gpJ8HNI+FvgTwvoXh27m/tqzjkv9e1Ke7Nwbh3lRo1QEZy/LkdF8zH&#10;aupK8z2MPFc2p+dvxSuVm1T7Pbs00tu3zK7AhvqRXJaRZGG4Yzhc+itXRaxpf9k312ZJi8k87TMX&#10;+99B7VgazqP2SbEZG7dnIHapejue4trEviK1jf8Adr5atlWrYt9OjeNo2+aPOcEY+b6+lcnoskmr&#10;3Kso3btudx6V1tpJ5tirKw+U7Wye/pVxsy07i3l8LS3jAZFK/eGaxda1AXX7tmKKxUFgikZ+tSa5&#10;qEM0IUDEkbNx3H1rNW8XGzbnJxg+u7rV+0VrEvQq6los2n348zftkf5CB/tVr2OoSWeniNTGW3c8&#10;7c1Q1jX/APRo0zzENo2nBzu681m/2nIJG5b5m456VK0BOxfu4P8ATfOG1WRu+TurGuZhHMWX8B/d&#10;qyZZWCFlJ79ajkhXzPMkWPc3XA4FTqPmGPdmNePlx69qhWdZFbd/e6ZpzSLsXy+EfsPlb9aqW+7c&#10;VwWRfkJxyD61XMST7j5O7Bwq8CpIJGEe77v1qPy28/HOytCXT5LPcjLuP8Q9fpUgQhl3M7E5f5l5&#10;HWpbYKbaRm+bb8oHTisq4SOCYDbvEfqCKu/2gwthtbbv44YGq5Rp2ILqIB1LLz7GrllqK2caq25p&#10;PpxVR5hEu5vm5xTPtC/dUrG3rtzQ43BssXt8t3dx7V2g7cAnrVV3WaZfmX7nze31pdgAP99v/Hfp&#10;U0dk0spO3PmHb8vpWcjeMTa8L6Yt+VLbWYvzubcB+VdDZ6Nt/fBfk2+nNVfC2jmCJFP3lG447mvQ&#10;rG0WGwSEqufpXNKR6FOlcxdIUmHoV9OR+taE8cFuWEhUB/f7tRas0enlsLx6CsDXppLm42fwgZJI&#10;K5rD2h0yppFHUtXW9umMYDQr3Bxu+lZ12j3cShZn/eryMird7bZZdu7cwy4JAAHtUd1AEKq3P+0O&#10;BVcxlKPc0fD1imo3KRSBvLk+9gciuyh8KwsGhtmkZc7Qu4g4+uK5jwfBskjj+ZpJBnIFd1oYeD72&#10;f3r8HuKwlI6KcbmKPDN1sVcKrMufl52n0rUsdDSzTs38XPrW7a2+xdyx/wAX8Bx/OkSVCg3Fhu5G&#10;cc1zSmdtOncxJXaLzFIEbN0JGc1Xu9N3qpQFg3U46fStORF85dzBdvTvVe9j+yA/K23+Ien0rn9q&#10;zrhREtbrY7xOojVV47GoL7RJNVn/AHSwvMpwFzj862/DHhn+1pU8rbuVuCTnj1PtXpPh34LW8UkR&#10;k8x44xuIxjJT1Pv+tZ1KlzrjTRxPw7+GN9EY5JcyK7Zfnr9K9a0LwFDbWGJIY1mVlY8ZBrq/DOhf&#10;2cjNIu6GZf3URYjb+OKs6gVgu41FvHCoGVMYPI9656lS5vTp2OLi8GLDqLyKihWXaFzwBViDUP8A&#10;hGIkTdvGzK4PUegqbXtVi1CdoYm3KF+dl7/Ssn7C0sqQo08wXoPLJYVwykdKotGobQ39sZJDI3mH&#10;PX5selb3hXwRN4ntriOO1luJlCuFESl+PU9Ku/DfwO012rXEJE0gVkwpPHrivdfCfgi0sdJjjt7E&#10;PeYbzUDbYyxbgeuK461RoUnGB4p4X+GDWmrSRyIyvck7YiisqsOoyO49K9b8G/CB4Laxjlt1bZBi&#10;5OQDv/ya9G0f4VXemWCtNHHslVgd4AaJG6gn+I+4rpvDnhhIr5I2Zmj25VWXAV/l+YH+L6VwyxB5&#10;9bEdjg9D+Gy2wk3RxySHlDj5gfu8fhXSaT4BuNKndZHw0n+sKSblX6cV3+raRHZTwRwx+WkY3K3B&#10;z9agVfMvYzhsdSM/erPmZwSxEjib/wANvDIrZCoV2EOwPzbu1XNC8NmWGSRo1YxribKHatdgumwX&#10;V1N5gRPm2rg5UN61e0HwtGYZF2LGXbPmAFd31C5raHMZSxBl2egwW9r5WxgXxtLMO/Spm8DxvN9o&#10;jMhQlQ2JBkfN2FbqWPlTHeWZedp+u3H5VNCil1lVlwnzKueCfeuyFzjlUbKVnogitPLgkwjdHBHK&#10;eh96q6xokIljZnlZo25dpGbP1AatfU/ETW0Yhb5JFODtAwDXJ3OqXMtwZiZJJN+5GlPB/wBnHr7V&#10;vG4o36FLVrW1sriSOQQ7mXaMHrWJNZqLpSq+YzuFXAOAG67PT8afrurQz6q0e3ZJH/fODz0rU0sQ&#10;m3HlxsrM3Xrt+ldcZG6uo6lef4fNrllb3M1wmAqvGAPm3bduSv0q54d8I/bEaNwqNbEIjqpYHc3O&#10;Tuq6ujq8S7VWQxR4O8HAPpxW7peuW9lczKyx+UrbGDkFi3rxXRGTOapOXQwfFHhb7TIfJQrsK7t3&#10;OV29sVUPhe3uItxkZsjO12HzfXFdHq3i+3a8a3ijy0i/ex5m358fxe3P0rn769bbcXG1hG6+ZwOg&#10;29BWt2KKk1YyYdVNtrgKqjWaxeWzuQWlf6DoKjvPESwSR7W8xlO8Fl2+T9PWqmuTfZ7R1VRJJuT2&#10;PHX865++1iOFmjul8tFTJZwTjtXPK7PQhT7l3WPE76qZLpiyyRDd8xB2n2A+9XKan4rkuV3yRSK0&#10;vzOfT/aX/CtmXSIRGvzxyT4BRBIMsCMjj3HNdBa/ChrqwjnmtWj8wrsDFAMfLx19qwjR1udEa8Ke&#10;555DbXGp69BHDEv7xd7OSCrDd0ArW/4V34g1nXo4obeaW3VQlwoACrEOrL/tGvTPD/w4bTbzbJDN&#10;DLcfKhVN2wfL0r1Pw58P7fRZY5YzHMjDLzJvX5vTp0q/qxjWzNR2PmvTvgv9sa6gZSkUPyREyMGh&#10;X345NdFbfCC1svCjWMemRuykMW8kNMQy8nd0r6Mk+E1r9pa43yRqI12KhDeYvqfetK88NRwWilYI&#10;4wo2NlcGn9XPPnnDezPl2fwEnhvR2F5YXNvbxIpO4eWw/wC+q2tG+DuneJ54JF8qHybdXjdCH3v/&#10;AHlHb6GvePiB4H/tbQpVjCMJ12+XLhsj61i2enT3sfkXIh86EKo2Yx932rGVOwRzCTV0zwU/CWax&#10;8WfYLjyY1utjxSQgAbT0wK7FfhJIbC1t1meS3t1YISqps+buV6p7da9Bj8C2thqn21o1kZgp5+bY&#10;F6AVqJovn/wqfl242kCsZSsaTx031PIdS+DM0qNHGqzjazbonC4O1eQP+AiszTfhK14gs1t5maMG&#10;RWkcGJA3Y45Ne6z6NcJGsa7V8tcqAOCPQms1QtgzblZm2quQMVyykyoYyXc8X8S/BbyljRYkMCuX&#10;Cwxnd8u3Az6Uat8O2hsY1js5EV+GiK+Zv+ucYr25tGTX280LsKpwB0PzVrRaXHNaPD5CZY5LBdxx&#10;83Sudyu7GjzCSPmS/wDh1/al0lyYQrNuR4guOvQ49Koa18HLjVEV7VYZJAEjAZwvlg9WPrivbfEG&#10;gCzl8q2tY/LVVADA/qaiW3+yI0Rj8lZG3K25ssfbj7vBrHm1sdsMY7XueHaP8Hpp7rP2hfJhdWbd&#10;EV+0D1HtV1/A81tqMY8nEK/MVPLAema9otvBP28NJGNvGcLGuFb0+lV7rwPJZASM5uN68/KP/i6J&#10;aB9cu7HmsegRvCP3a7F6q3OKsL4WtWRlMbGaUZK/wqPauzHhRoHaSQTFT1UEcVel8OKki/uVjGM8&#10;cnHpXI3YUsRY8g1f4a+ZfSTyC2Ij2iOIoG85/RiDwKjs/h9/o32xLaKzuvLaEKEC8Ntyvy/zr07x&#10;FoBMM0iWqsqx7I1RVMn1LZxmrFl4WWaxtWkiWO4hbj90DIfqelTGZtHEHntt4NCIir5jDAPocN1q&#10;9d+E7uC78iCGSeVF81Io0xtP90eg+tenW/h23T5fm3MNinjj/PFXV8PtcxSK25+WbJPOPTIq3NsP&#10;raPI7D4ZzX9vJNqls2nrj5EkG6R29SPur+dIPA1vCfMEa/a23IXZC67dxbGR/u16bqHh6bWJPJmd&#10;o9jeZlfl3Db0+XNZzeBFvGje3EhhjbY/PP8AvfT5jzUuaZccRfqedyeGoo44YW3DcuJHZSPypume&#10;CNKNwuoXSzXFxafNCWlITHow716Bf+HFa2ZlUq0e0YA3Y+7TrPSLdNFkiULH9oXBlZzlfm7Co0LV&#10;Y86fw9JfNJM0KRx7RIcKd2GbkMeh/Cq6+G1Qzbfl+0cgFAcGvRrrQEe7ZnysbDZIqfIPwzWVPpsJ&#10;HmKNyx8gj+M+gqlOxpGqee3HhqO2OQqqvp1qDU/DNne2jGRFE1xtCSN83kv9DjIrrrrT/Oi8wLcS&#10;RgbiCuDj1qpfQAWsh2sQ3v8Ad+lXzs6adS5434q8J2tu1rb2/kR78OwYfMZGbl8+ntUmg+H7iNo4&#10;3LMH/iDFT+ort77SU1G8jlWFvMztGeijpSWujTW2o/LZiRvL+ULuIDen3utV7VnX7U4zxB4Cjvo/&#10;OjVowqZCsuB+Z3Vz0vh+BGMb8s2QMYbOOuK9lXT5pbc26xmNmGx426L+NZ9/4E0saVNusIppo2G0&#10;nJxu69K39oSq1jxiXwcfsxmiEaxq3RfvVFeeEo4po4mhhk8w7vMPBUemK9R+ywpIsaxx2690XgN+&#10;JqG/0aGISSyxh2/h3fNj8q1jULlWPH9Q8Kx2UbSQw7Y/4QsQbP0rnr7QLi3WSRW25bIBGcflXser&#10;eE9UtWma+0+S1hkXgFkZXj/vbQciuY8QPH4Zs5J5EDJMrbQIy1deHvJ2REpK10cB4ZuLfSr1bqS3&#10;W5m2kN5nzAAdWAHcV6lp/iVdY0S2jsltobdldnUM0O0BuSVA24H1ryOKWbU/FLSNI0EcmYlXGFy3&#10;UfX2rooGlukns1upohIQrSp12H72B719Th8TGELI8qthak5e8ZPxf8WSz2NxpumTLDaeerz3EEjS&#10;m4XOdo3dscVwljoD2pZmyIVVdiEjH512994YTTW2lvMjbAP8GM9Pu5qU6duTaeW24xxiuDGYxy6m&#10;9HCxirI4S/8AD6lW2hlbHRV3Hbt6VHP4dQWXzxrHzuPyk4HpXZXdg0cexlXKlVKjuPrWNcI1y+P4&#10;l+8Oxry44i5o8Omefaz4I+23fyK6+X0Ury31qnb+H5LJGjmXyWk6AdVr05LQxhXdmHz7iqlmwvpn&#10;FYesadHeSL8qru6Eqcmu2nWuYypnmmq2MEsqxSNuz0DDd+eKx7nSdk5WNZFU/e45H0rvLrQ0Nw6s&#10;rDbtwSvNQvo6MF3RqGbplTzXVGVzGUbHM6UJraX5F2N/eK81fuP9Ji2ty33c+/rWk1h9ig+UBmrP&#10;nTd821WP8HOMfWrU7E8pi6pb+UnzFXaPqemaorockqCSMbtqbtpHLH2rrI9D/tBPM27GVuV65qez&#10;0A2yiLaCsatznmrUkjTlOQg0r7OX4Me4bgMZArPv9KMTb9u8emMV3moaUJF+ZdzRr8oPGfrWVdaa&#10;sgYbfm9MVpGoKVNM8/kKl+Nw/GmawNtj5e5V/h654rtL/wAKpJD5mSy/7RZv5CuV1bwbdlvMYCX/&#10;AGwf6V0QqnnV8P2MYaKhP2hWLxt1XGcVlXMDWtw2xFZduMk101nE1rAY/wB5ujG4/L8pHrWDq+sI&#10;JVWHyWy6hvl6fWuqNZHkVaJmXmnG4XLbVbd/DyKpQ6b5UrcSn2reFixVWAO7pjHFQXVqwHyq29uv&#10;FdkaiZwyw7Ma/jjSBo4tsTE7gcZyPSsg2ZknzubDdRkV0+oaeInX5S34Vn3sXkruXj3xW8Jcxzyj&#10;bc5TUbX7NPhenXNRJxFWrqyiaM8cqmSR2rMLYi+9+lWYSjYhqQs0i9aj7U6NST0oJHiArHuPH1rd&#10;03XhH5S7ss3UHoKzoQtxDRNH9nlVvlzvx17UAbOoaMupruUsrdc7V5qgum/2bENxVW67+u78K2bO&#10;1lisN4YNvXCk07ULZrtflY/KdvGOlAGEq7gCCw2N0yK3dBnZ45GJ3Z6YH3a5+8aa3AXyz8/fdW1p&#10;4KaZIp8tVbouOv41UkBtRX5mlkUu3yfSm36ypLu3lVH97ArDgmZLgMyquW+bOea3L+eOXTtzM3yj&#10;LcdRRzFcxHaLHd2CO6bW/uY4/OodPufLmb95/Fn8KybbVGtZZogy7ZF6M3T6VJBqLwDcx+bb03t/&#10;hSfkUdUNYaCBQr4Lr1Cn5ay9QlxMsnyeW53+1Z8+soVVcOvy+lXYLiOSzUfKyqvyE/1q3qBKsUbx&#10;NJhQrJk5+Wsi+cyklW3Kq9+tXxdYRlBGZDubPQD0FZ8jM2/Ld8cMOtTzE8xp+F51iK75X2qc7SO3&#10;pXs/w2tLd9WhjLjzJl2qf9r1rwGO4a1uvulfL65717B8LvEvkT6ZMyyHy5FlPlrhiPStFY05T1rw&#10;tf6h8Ofi74S8ZQR26614R1SC8tJpgWWEo3mhhux25APToa/YP4OaJJ+1L8AU8RtaT3en/EEf2ncv&#10;A6R+RMoMnkcHfG7HawJAB3471+Svja9aHw5oviCaNhaao7xyug3LAQm4FvTKjHNfXv8AwQz+L1n4&#10;a+LXxb8Ef8JTZvH4tt7HU9J0xBK39lzwwuDMpP7tEYkAjOMhR6VjXWtzz8ZT5k5LdHjfwG1ldf8A&#10;ih4i0+/8P2gCXl3p0mlXUjwLFudXX5B0b5RXp37NVjefsu/Gj4W/EzQ9JXWdHvdQXwlrGmsq7ba2&#10;nmwJ1uGwY2jYo4Hz7uBWb+1X8MLPwl+0xqvirRbO40ePxF9ivNUglunmS61WIst1LGZWOFceXlR9&#10;3aM9a91+F3whbxL/AMEz/izfXzxK/gXxEniHSBDa5aBLeK3uhE4+7l5OGZCQorlqhUqJ07s+4f2a&#10;/FVvoPxo1/w79qjsV8UF9Vt7dpVczyJtSRBj5MlWiOQepr36GTY21vveneviv9m3xXJ8fvgx8FPj&#10;VbrY282raSXnjtZB9lkM7KJkUdVdXhK4PIYEdRX2L4eeSeySRn3QlVCAj5s+5rGOh8/VVnYtzwCK&#10;ferNtPQGphFuG7NMmhVl+Yfe6c9Ki0i884SRMeYZNmfXvQYloJ5iVDJb4qxs2/d5+lQzKZe+360E&#10;8pHHMFm2nk+tTeXxVWSAxtuqaGYg7etAczHUqFtvSkAzUh4qeYoZuJFJubG5mqSRNh2ihkwOxqQI&#10;QxPpTu9IU3H0py8fL/FWrswGb6N5okTZSpuHYUaAJEfMp3enKwP3h+VNBw7UgCgfN0oBzSqdhoAi&#10;kVo2qZBg0yWNZemRSZYUAOd6M4pMeZ97j6UjsCOooAaZMP8AdNSbtqcbqjHH+1T1+7T0Ach9qcRj&#10;+IUiDBpGKyJ/F+VRygIct0LU3o9PjOTTJOlHKASdKNzelA+ZaceDjvVAGc1GISOpzTkOBTs8UE8p&#10;HsYd6MZpz9KagI70Ehig9WqSo/KXd3oK5Rqx4okQL2/75qTIPb9KNw9KCRu//eoxxRTsc7e1ABha&#10;dnNRt3pyHAoHEa460KmKc7AjqKY8tBYjKrt0oRBvpxOKEdfMoAd5WKGUHuKJJdp5OPrTUPyUASd6&#10;jk+Rqd5nGe9REbRy2fxoAezcfdGKbg+gpwKk45oIbP8ADU8pmdJPH5dEcfltUkkayP3pu1emeKk7&#10;CNzn/gPSgygR9P1ptOC4X5du30NBncbvP+RTlfIbdzTkj8r/AGqJI9yfLxQTqyMfPSpF8nWnpH83&#10;vRQCsAwhx8tQlMVNJGFfcaSVlNC0JG+WvvTGwOuTUqTY7UjJkbhzQBGr5TjinRuXpDHtHOadCOKC&#10;9BVOFoz936U7yt9Hl+1A7jd9HmbW+bmhVIbofyprcjPeq0AmZlboMUg5b/gNM8ymkskm4fd9Kl+Q&#10;XHsMyU/r/F+tQ7N33SRU0aZ96AjqNHP3qjdcvUzjmoc4pxE9CTcCnSmucLTUA96DzH8vP1p8wx2f&#10;l/CiQ8UYYfwigRq/96pFoNxTllx3p3lgJ/FTXt8UDHZpdxFRr96nOBH93cfrQA7fTDx/FTUkxUjf&#10;vP4T+VADTJu/+vUnmrs+5UW4bm4+7096fmgLh1NN2t60LKevy59KduoC4xPvU/OKYn3qV2BHUVXK&#10;FyOQUuD605Rxn7w9RSYqhaEe1g/Wmrd4/hNSPzTfJA+9QLQDdAf/AKqPtPOOKV4Pnqt5X+z+tPQk&#10;tSTgFuV56c9a8t8YeJPtHxVmYbWttNt/miz5jLJjOcDn+I/lXpPkbVdsKu1GYfKTk181/DTxPP8A&#10;E74u312sM1xbInkySJsjW3/i2MhOfu8ZNKO9zGep9A2lmrwrkrIrBASDn5T1P1Ffn9/wW0124039&#10;nLVPFlrDcR6p4W1a0S2lS4/fAz3EcJKr1K+W27Br74u7aSLSHWNmM5TjsBX5kf8ABfd7H4XfCPQ2&#10;1SMiLxN4is7Z7xLl5JDDkyG3MQ+TaJIwWPUg7h83Fa0/iNMNrUseb/8ABPfUYv2f9K+I3jjxP4m0&#10;Lw/oviLT7K0tVnmVtQkcPKdscH8SsWG3GfmOTwK8P/bF+Ld58ZfEeqapewzyXG6T7SshjCvGCHGA&#10;uzACJ+Vee/AO1vvib46iszDqF5qGkWu6wmWLzZ5LYvgQhhkAKQQCRmuV/al8Rapp3jnxBovl6pH/&#10;AGXO++OaCJWj2jAU7F+UbWIbd0rrjvc+gjRftOY+ZfHk81vrlxJs2xMweOPr9nUjIGe+QQfxrk9d&#10;u477ClmSNVcHj5AR0468123iPxY3jNZpphDHMhVGUAL0XaPz2j865G08ISatcs3mMse75Qw3Z+uK&#10;mXkehFXItO0ptNP2iNZNrIrCEdD+NWNe1WfZIV3KzSKwXG3NLNBNYldrKyqNg8wE1T13UY5CPlXd&#10;u6Z+7UXsWnYr3l211eeZ/e+/zU+mWck0u5mzu6e1RaIzSXsbFVMfQk9DXUwaetm8PzSJu64GacbM&#10;erMLxHokkNpGRnzD97kcViRwM7bvmby+u4YzXY6wNxbdGSu3Gc8VjxMroJGUKrHJ+laByljTtK88&#10;RFI1YSHaDu6Vcv8Aw9bmDy5AqswVjx0A6muu+Hukxi8yy/uY03L8zEE7fpVH4329pcahGLV2hNwF&#10;ACjoq/eH41rb3bhys8t1OaJp1WNYwy9D/DWlZ2C3VsHVU56FV/nVDUtNxdIseFG7+FCv866Xw1JH&#10;Y2flzn7q/JJjlvwqNCSnY6V5r+X+8jbGVz3FWJhGT8yozeorUK2clxsVlV8ko3uOrf8A1qzbuwCs&#10;1xNNuG7K7eFP0o5QMO90+SW6Y7nxI2cVHHpXlz/Ju5bl1G7H0FaEmpxTho9i7Y1xuAOaCrKkXlhf&#10;m64PSjmAitvDzS27s3OBuI9KoXyrDJ+727vQmrWo+IpLOykhifbI3BJHas7T7zzkzI7M3rxUynYu&#10;Mbj1tJpyu1ufXFdf4F0TzJXEuxn6b9p/QVz0DNAFkRWkG/bhmxxXfeF4FhskZkfdjeIyNpP41y1K&#10;lj0aNK5qWunNBM3yhox0yME1qR6h9nuCrGTZnAGfmU1YVpPsilocMOpI6Vm3Fp/pvysdzDaQeufW&#10;vPnUPWp0uxJNG2pu2SVy2eSKxtQt/Juv3nrtrs9O8JylVZmAccknoKw/FOkNFcMWVcBuCD1rOMrm&#10;lSnYxIrDyo+jBtu3lc1kT2nmX4Ubo1XdkJ2/Ot5CGj3Nx9QajsfDj6nK0mIl2/e963jJs55QuWvD&#10;NlIuoSScbkfcmOn+9/8AWrtk1FrgqxSORSMEtzz6jFcvYxR2UDtHt8z3HFak19Jar5kkm7C/KcgZ&#10;/Csamh0UqZ1EO1LWMsqnPQn5c1UvjsXC7m+X5cLWRbahcMu4LHJxuQNwMetd/oGm/wBo6ZE8ijd6&#10;gVySkelRieePD9pm/dsN0nqPu133h74aLrdurKNu0qBlSfzq43hOHHneWwh3feArvfhysUlvtVh9&#10;wr07p1P41zy0OyMDM8I/C2ZLmNpFM0McLByV77vavRLDTIoLLH/LNRkFvT3qvbSpby/JHGqFcIuf&#10;vUupaotnZqrttVjknH3m9PpWE6hvGmxNS8Xx6cvlrt3Q8YJ5rA1jxhd60fssebeSY5ZIiPkHpmsC&#10;4vv7VvFTfJNM3zAA8xH6d67DwP4FitZfOO5rrrhjnn0rjlM61TSjcj8LeA7i/KyOrSNIiKE24Yp6&#10;49a7Lwr8HJtGuWkOJBOykBvvJ9a9G+G3hPzLFpZtphaPPmrIqOwPQELnbiu68M6ToryRGFZII7Vf&#10;n+YOZPp61z1KljnnUa2Oa8IeFLexmjiZ0t2Vuu8FiM4y391eRyeOa9j8HeF10WyWd/nmkVZEBx09&#10;TR4fttG/s3DtHamZdieYBnb97JK+6j866iz1fR5tQ+zTagbeVTtii8rgp9a4Kk7nlYipKRc0qwTU&#10;NHjumBWNl2vDGGxB9Du5qRdJt4pgWjzIzN1UqF+btWfY38U/7iBYcQ52gkqHx1qTW/ES6fHD+5n8&#10;5uSUiZhWMaakee4ye5dubbzQv8Py49aQaA100bR4WRXVvbHpWGms3E2oysAsayfcYArt/A12PhqC&#10;aa38zay7vv8AzZx9K6qdCxFaLirsS28Krap5nmP5zNggfMufWrEyfZrT+623oK0obDzE2yPuy3BB&#10;xTXtEsUZunoyfe/I10Rgee5tmVcw5tNwSN9vrxVZJTbFN0m2TGcEgcVLc3M02oKwi8pZGfOOSn1F&#10;Vrqw+0Iy7d0m7GR/C/p9K0ia6EOqNbWchJj4uI2L5bJB9RXE6rrE17fSRwbdobCkdj610eoxzTFW&#10;z+7LbE28Fm54Ge3B/I1Sk8Py3NstxCpkaREbawJPzbc9GraLRpTko7nL3miefeQzeY3mKuHwN27P&#10;3fyrr7Pw8sSSNHE6tucAEcADp+dWtK8FXMl/5lxJC0iopRQCskb+xZmBFdXoWiuYZI7hdrFsD5V5&#10;H51vGLFVrq1kcYkzShkCNERy6NwM/WqhtfLGxpJMtJuVfMPJ9zXomreCUeJrjMhXG5sjGazV8HQ3&#10;8Xl/KrRvnYzbsHjjI+ordJnPGtE831BJrKVrmMxpu5CFvlP41Tiju7wNJtVf4dxB24+levH4dxSI&#10;IjGkjZ2sYlbaB7fNSS/CG6MCsiNFE3znDlcD0+UVrqWsZTR43a+DL3UoZrptrKpyA7Z2hPXHTP61&#10;v+FfhAniG/Zb2Nkt74+SFSOQCWTDNiQqD+leyeCPhpa6npktvqkiui3GB5luMlP9ndjH416Z4a+H&#10;EOi6ZbwxbD9nLFMEMCnXGfXHGacabZzV80UfhPOfDHwrsbHXI5GsbW+SIBUE6N5cbKu0HGMlsd+l&#10;dNb/AA7sYrxXNjDM0Z3LuUuo/BsV3cXhf+z9qrHHJ7k4rRisIrUYVQrHv1rpjSPDqY6Ut2cTpvw4&#10;gsrtLj7LFC69AvQfnWxbeCLWdv3iqzerD+grfK+Y23bSmX7K/UD6iun2aOWWKk92ZCeE4bZjGrM3&#10;ln5ZO5X0xTLjTLW6XyWjZWkO8bMDP510LmFYsiTLeoqtd2scUrSY+ZTtHsKwlEmNVnFa34NubfzI&#10;7O3RtzbzhsbV9BmuSbTV+2eWFQKxwXHrXrC2n9pxtGq7lc7FbkFvpWDceBYrMZbdnO/kVxVqVzuo&#10;4hpWZycHg6SK4Ku2514xis9tPm0+43bRt345Hau61HQmtYlePLRs3KyHJH4isvVbBbu3WQbsr975&#10;eDXm1o2OqniGzFGnrdlTt/dledp5FZGo6Gxu/uLuAyRjjFdLYwmCJPMGN3XFJrOnYssx/LIp3Enu&#10;PSuJq50UqljlrOBoGkjClkzlkYbsN6AjtVy01aLw+waTZ+84Hy5wKmfTXtl25jRR93DZY/WsLxDH&#10;JHMq9VZ9yk9Melcsrp3O2NpEXieFbq+aSKzj2N1ANVNLMmrn7PNaj/Ryyhti/wCf4jVtZv3Tx/My&#10;f3sVY0gwwrw64Vvm55NZSVnc31SsjT0nRo44WXy1k3ddprl9QmW1/wBGCyTMr7Qi8jHzd67FGzaN&#10;2jKZ2nk/mK52706O4vJGc/Mzcn7u361Egoy97Uy4oPtDo0i/Ptw47Z+WtK00dZf3cf3v7wGP51JH&#10;bqgjb7xjG5cD79aFrFncUkALdPasNWVUk+hzE9mzQhnjCq3bcKS2s1LqJB8y9SO1a+vwGyVY9qEy&#10;L5eM/dPrUEEPm2Ue1tx/iQDOfxrGUTSEna5HBp6SfKytuUYBDDr8vNTixeFHQH9360tvFMIS3y8d&#10;farFlH9qtwWkSSRvmLc/y3VXKHMY5gMU8mTlI+/cU+zaO3nZpF2/KoZx90/hV6exkSZdySxqU25H&#10;O4+pqpqCbovLG4bjgnI4NTys25rmPrDm+kXy2BhUFgfNVtxHXOPSq8eltuXbGqfeRhnIC+o961Lb&#10;TY7OF1jXy0bGAn+rGdu7g8804XDSMgWN8s2SPSjlZtGVylHpsP2Xyx0A2qepJ9TWPqmj/wBnTC8h&#10;eRGjYtk7i2Q3PbFdXHH50xjkxuXqMbcVg674aZJ/Ph+XdhiWJxkdePeiSsaUaiW5ktcwvtjjjkDZ&#10;+fJGHX0X1rlPEugxm4kCR7JJFztMQ2k+grq2jbeBt2qOmRyKkt9PjmVvMYcN8pUbSPzok7HVGpY5&#10;C18FXlgrSGKQ8Zjfa6Jj73JI9azTpF9byRSJaNN5kmZirdPpXazLNcTlWDrbwjZgqPmp9rDJHFhV&#10;aOTGcZzx61MZXOj2xyk9qpuJmxDGq/IgAyzN1z+v61Xk03z1VfLVwrcfIo3fWtrV9KZd0zR/fbcw&#10;HY/d4/BRUKQBYVxyYuQB6+9dEdR+0XQ4/VPAbXF5HJHJlW5OSBt+tJFY2uhLvj3TNIilVb5g2OuP&#10;Wuj1CNZQsbffkO0LnBP4V5D8VPioukvJZ+H5ri3uYRLGs8iIy3G5cPj6HgV0xgbUouozJ+L3j7yP&#10;ItYvJnjjb52Od0fsPUV5hqN3P4kuFiMhNtH2B2n9aS3S61ovcTSYXqSzeYM+nHetzwx4MvNbuP3d&#10;n5cbcFyflH4110pcrumd8qKgrFHwh8Kv+Eh1Hz42jmjj++Ng/wC+hz1rur74OR2kCrZsYmZMhWlX&#10;5R7muw8FeEf+ET0dlkX54+QWXbu+tO8QWBvYn8tV3RpvJ8sDK1csZZWOV1G5HmmufDhrW0aW4aGb&#10;ugjlEuCegO30rkn0KTRQsc3IZm8vYhDc9M5r3KfTI4LXy5tqqcL8wxyeh/Gub1zwVDLuutwkdWUs&#10;rKWwB6YrmliLm0ZI8mv9JkuYNyKZGPTIxWJe+HW0+NRtDRru38/NXszeFYbq2Mix5dH+ceUoH4Vi&#10;+Jvh7cXVhNMi/Ii/MHiJb9KISfQmUkjzM6dvgwo3EHAA7/WsG+01X2qoWTy9uCQRmu5WyjnxG2fP&#10;X5fQMfUVga1YNZR/MG8vZt4XnPrXoUmzKUUcbe6J5bMzbd2cYwapw2ebgrJG3AyWMZ6e1dctlHfX&#10;z7WZsfNjHQ02Szt47iNGj2yRKzJIylt49MCu+NWxzSicbqWmLcTyL129O1Z/9jqso3M23rnjFdpe&#10;eGfs0e5lwV/eElTgj0rPjtozCVYN8p25yKr2gcqM+10pEVgy/vPbpUb6dslCj/azH/e/GtC5VbKP&#10;5RHtBxknnNTSlYFaRlGY+/pR7QOU5+803ycLt3MPuknr9arDTFnXncoXpk8/jW/d2clxztZT7sKo&#10;21gUnYLux6gK39atVbFHK61p8lnceXtHz/x5+7+FV00tpINw8xW/vA5P5V1+o6J50n3WZfUjmqsP&#10;h+RZSxXao654xVRrEOCZyEOiMJGjk3OjjGSMHb6VzOvfDbT7a6aaGHbubcQDkV6Vc6A8Vw3zbt33&#10;faqWoafvtmO1cnkCumNY5amHv0PKZtOWCQFI8Kr8g9qY2nxodzKN/rn5a7ptEjku3jZUVsbmCfKQ&#10;fxqrd+GGeNlj2/vF+bLNx9OK66dds4KmFscDrgS/gwu5S33SCKwNasGt7Pd95kbOOzV2t5ojaTxI&#10;vG75eKxfEFquqQqyjb5fVx3/AAr0qVZHj4jDnA3G65uW3LtZTkrjqPSqN3pjPHuUfdrqLrTFjSVt&#10;vzOMscdPpWPdxq6svX/eO7+VdsJqR5cqb6mMsHlQglSd3tUSyeX0q1qSmKNV+79ao4qzB6FiO48l&#10;fkP3m5zVhNQaMbl2k+wx/Os8DNWrYZHzNj+Hp2oEbtpqi3dsbb7p2MVIPQ1agv8AYWWRRI3zfu5G&#10;bH54rBDtZbWXd9Qauxk3EO6PlvXNAEepTJAf9WrBugOeKuW15vtVXH4Vn3CYk5YHb0yetRhmjk8w&#10;sUX25rSWoGgWz93czehrUsbgvD+7kcxk7k28bh6HNZOmyf2g2FZlbpnFallttXdTx25+6fpWYGXf&#10;2LNqCspYLH1OeDTs+X8jfd6bf/r1eu1CHcu6RV+8N45qvexrDGpMj4bkx+h9M0R0AiDZPzbfu1JE&#10;rR/N8236fLTHtvl3ZqaLaXyxKnd909K0NAa8UkNuO09DjrVezY3E/wDsbty+/wBaabXy2UcbVXGM&#10;1GLhbeVlwy4+7nvWZmbEmn+d5km1VWRsgMcEV0ngh/7Pmgbcy+S6kBTuLH29q5XSNU824/i2+gGa&#10;6m21G3tHJPB/hA7UG6Z9o/skfDZf2jfh94k8JNqdhDq09iFsPtRZ03k7ghx90nay59DXnfwuttS+&#10;HfxdWRptX0m68O6h9nuZLZzDdRtE/wA0ciq210o/4J8/GCx8C/tMeEoXZbe8169g0dI3fy4byS4m&#10;CiNmHCht/wB7+GvpD/gpB8Mf+FL/APBSfWNQit7OxtfGGn2dw6pADa3FyIkhvD5neTO1vl7k1Lnd&#10;2ML2k4vqQfGX4/2fxr8S+EfCu63sY73Xo3uWLybJXnRQSW3Zi5RTgepr7b/4JPaE3if9if4xfDvV&#10;7H7Hql5data3trcySs0tvcWhijuCzMxVWiCrlGIBGa/NeDS18P8AjFvLtbqSM6gltb+Z87xYk2rL&#10;lvT1r9dv+CYfhZfCHh/xdYTaUkOoadaW8Fnq8zG4+3weTty8o6yLIHDL1AC5xvNc9Z23OXG8sIWR&#10;yP8AwR38DzeGv+CYvh3wff6heXmqeBdaube68+PFvZukom8uA/xR7n+90+96Gvuzws63Np8igFxv&#10;Vc8CvlH9gK2bRtE+LfhZo/ss1r4i+1/ZC7OlnHPCdpRWAPlMYywz1BzX094LJj0KzkbblYFjYgdT&#10;t61nofP1viN9vnqhBm01R1ckfaD5o46H7v8AKr/RfxpD+9YbscfKpxyBUmIGbceNwpRIwO080vlf&#10;P0pvSgBzIHoWEI9NSQhPvfpUmM0AMICf3qePn6/rTTy3zcfWnVnLQBkjHf8AL+tL5mEpzx1Ew3Dj&#10;n6UAS7tn91qBHv69aQoB6fnSh8jNADXSm01kbFOzigAxUjvgdBTNxpB89aAKzBugpKdt96bQAU1+&#10;RTqanAojqA6gjFGcUo/eVOoDVTDU/cPSm5xRnNSAvHvSl1FNzijZvrQBCNhx2pB83WnU3Pz0AGPn&#10;o8zDbjzTt1I6UE8wzdTs87e1II93TFPVMHmgNRr8ijLCjHz0PzQHKG80ZzHRn5KaoOygNRycCms3&#10;Whx/tVH0oJFjAHXJqeoEPzU/c3+zQA3cRTmbrTXR6eI8+lALQZsoaPNOoxQaEUYOG3Glii+fdmpH&#10;C524p6bRQA07mfj9RSnagXGKcDmofMbO3FADm71C/Ip8gLD5WxSYoJ5hxO7736Um40uyk2N6H8qC&#10;Tp/N+emvIWX5WP5VH1enp96szq5hM1JvXZUP/LSnBtw4oJJQflWgPk7e3rUWFB/ioLlKCuYd5mHx&#10;/F60/wA4VA/LU7NBISybqPK96bnb15qbpQZkRBXqf0p8RwlNb52pU5agrlJW+c/dOPSoQ+w0Zbf/&#10;APXpv+sb5uPpQUTW8nmLTgM/w/rUayEHCt+lSGTL8KV/CgBJAB/epETLUrHG0/eNNJ2UAM2kdqXJ&#10;9FpzjMf3f1pmcULQB8cayfeJ/CpWysny7h+NV0dm+636VIlxtHzdfWgI6EkkajuagdKnB31E7rmh&#10;aFN3GU8sqHaKiz/tU48VXKTcc75NOqPOadv46VIA780qgyR4z83rTQpcbu/0p6qY/XP0oAh8hhJ9&#10;6kdm9amfpu71BigB2Qe36VYRcD7v61XjHzU7fj+JqAG7WpycfxD86cw+ameX9aAE/wCWlOpuPnp2&#10;aBaApwadt96jk5WnfaFzWgaD1IQe3pTHfIpuCe9P8vCUC5hNy7elNQbno6vT1PzUD0Fcc57VDuHp&#10;Ujudu2o81PKQUvEN19k0qVjuDKrAAdc15B8BrS30TWPEVrbpujkuFmMrYbLbcdR27V6F8VpEk8KN&#10;b+VcXAkZE8uJ/LIJ6nd7VxfwgtodJ0+6kPyfLu3dSw39T7c1cUYTetkeiT30GkWs11ceX/o5ARSO&#10;HkPRf/rV+Tf/AAV78Raf8RNA8QWmp/arrw3p0sMsWoeQ3k2WoSSfLFHKRzJ8pXI7pjvX6EfGz4or&#10;qq6bpKzRGJnKi3jhE8kr/wB7b0OO/pX5/f8ABaL4c6n4p+Bmk6PCs2ieCPEeu2WjGeWVS2o6i58y&#10;MC2HAClX5cjbu+XNXT3udOFaU7s+W/2XvEi+CfhVfWdjFqWhW+l3I8u71C1ZNRvWk6CKRgA9uMAf&#10;Ln5sjrXhHxgluPhf4Ut9S1yykuovHE21bqdW8uadn+dYmPXbzkZ4r9G/209Ag8Xfsf8Aw4utH0nR&#10;NPuvCdvHprWktqyrGYkiicoRyAF3ktzgZHWvzs/bg8bWfxq+H3gnw7o91Bcab4PM2oRakeVvZLjg&#10;xRqPk2xEEh84Oa6KdRs9yhU53eJ8x+NdFvNInZoy0SXYLpgg7UJwM+4PFZ/hHUJmuJY5G8zb0wcZ&#10;qTxBeXt3cC1uHZ1txtjI6x/Nu49eazdC3RayqszFlb5nI25/CmnY9JaGnr+oC0Xgj76jlD1qgbGP&#10;UIt23Dr196j1u888sHdOuOv8Pr9al0c4lRV3fLwc96VrlcpojSxpMh8lmb+Js42g+1XdMvfMtY9z&#10;OxHU5HFJLFHNFlyFDdfmpt9pwaOJkYttCkY4XHvVRj3NOYo+LtShmuzH8iMG5CngVm6MwvdTt9xA&#10;QcKp6Ee9V/EkdvHetcLtMbtnB61Y8KQbCZ/mKxJxlaok9M03ybG0Vrd1VdvVOKwdVEWpu32iaNW8&#10;pl8uT5ipPQg1RuNfm06OSNf3pU43dOfpWGNQmS/WaaSQPMVV8SEgfN2q5SsrFXRmsj6dqnksu6Mc&#10;qSeTWxDJvstuB8wwV9/Y1VvJYbu85j2yR8YRSCB+NSJdLvJbzHTGG5xg+oqDPlIZrhraU/3lx/49&#10;1qPVb+TV8Mr+Wsa/OoHB+lTXEP8AaE21RtRep7mo+LXCHbltuRVcwcpUtbXY67kRvOfnPFXZZvIV&#10;2CjzF6Dsax7y+U3EgVeQNxAz+lOM8kt1tVW/GploJajr/RnvG3RgHcdp57VHDpi2i8KzMPRhgVva&#10;Ih+zZ+bd/tGp5tN33apjeP8AdxurCpodUI9i3oGl/arCFZN25mzzXRRWskTr5ez7qKMj7uev5Vn6&#10;ITb+WPlAXpu4zXU6PaLJKrsJML1GetedWmexhqVy3d6gsFkHkhjKzPtwD90U6w0z7VeLM279390H&#10;v9atnSV1Py1aMMqtyCcYrZ07RY4NkasxVWyVI4P4157dz06cOUuaas5GVZmjbr7Dpmua8fSwwSMy&#10;Ku7+8Tyv4V0uoJJHbSLFuO4ZfKq20Y3YGD61w2uQs93+8+XuwY9R/wABzW8YlVFcxpQ1vabm2/cr&#10;e8MANCZG+cyfx4x+lZ+m2sN8fJk2oM7RgZqaJbvSNW2RwzGFugPauqnZHLyPoTXn7q5dVdgG6Djm&#10;r9nafaFXzTuVehx/s1Uks5Na1UNCqs3TGcBa6XQ/B99ME+VT83QVzVppHfRoPqJpWkLBj5VXYOm0&#10;n5fSu28KXDXEa9Gx1HQCrHhrwFNcxL50aq0jbgfVfSvQtD+HC6NaMzK23bjOK8mpXSPRpU+5yJ0x&#10;rmHGPmXptPX8K1vD+i3KGJod7SMoBAGAN3Wuui0K3uY2hRm+UgEKOAT2zVqysIdCDSSBmDJuUtzg&#10;7vauWVa/U7IUytZWRtYvOmkycZ2kcrXMam7alqT28W1Y/wDVp8gPPrXSalFP4j1SNLdWZj8rADgi&#10;ul8O+FrPSH2SLEjFcnGAAfYmspSudiikcN4X+FpvrrzFjRpZZsynkbx6e1eq+CfBkNpdosys1wRj&#10;awVSR9M/d9utdz4F8Bs+mPeQx28MEbeSSy9ff613Gg+BbLQ7uG8FsPtEc3mF36E/3celc0qhx1sQ&#10;rWRzdh4WkSykVZrqHzduIxP8o/4D939amtPDc2m6tDD508SsEWMuM7yeort5oVlm8xVVdvQY4q3o&#10;+irLqCsYfMkPAkXjYPQA/wAPt1rjqTucfOZ1j4TeKBlK7kVVUg53D6Vu+HPCtpvla4xDNcMrltoZ&#10;nUdcc8V0GhaYltfG2DhpE7qMY+ua0pPDv2C4Vl+XznaRcjP4D2rnlK+xw1ai6FHStPj0rai7UdWG&#10;SBu8rd1x61pQ+Hlebdu8xWXgMDxU8TQ290oZo1LJuO/jFSnVorPdtZXVduXU5I/CumjqcNSUn8JU&#10;urFbWRZotideEjXHv1rofCZS804NtLDau45xt+tcvqOqtqyr5a7F46e3X862vh3L9gtSsbSOkq4O&#10;89+letRppnPWjLl1Nm6k+zHazDBZsYPSssX000zr5jKzNkDcCRW5Iit52/dJt/vECq1j4Ta8uWZZ&#10;nVZH2g9wKcqVzj5la5h66+o3MwWCHcsaMXdl3c/hUHhLU4byJontZBMr/M0x6/7X0969HTwr/ZOl&#10;NGzeZdHpgZ/Oqml6L5UHnbfKZTtbkHNaQomf1hHPWfhiaXZuSJVQMVwhOOny/q3PvWra+H7ewmZi&#10;0yzAqiqSAoroZ7AaQqylVaP021eh0e58SWym3tpvNA3RjIyf930/Gto0EctTEGfptsIdPbbGm7/W&#10;B8Bto9Ky4raW4LNGjzXDlQqj1rqLHTVt/wB35PlbVwVIOTWt4e0BQ58xfvNuyy5K/TFdUaVjlliL&#10;GXpfhlrWwkjkjZxOvO9fu/NVXTvhvb2d40n7xBcNuBxnB2//AGIrvE0IJF95ivqelWU0hZlK+Xx/&#10;Dz0rTlOT6w0cV4Y8ONd3OI9wA6kxrzXTWfh77A38Qf1X/A1sWmkLYwbI/lX1xzVqOzYxfNt3etVy&#10;mFSs2c/Fov8Apn2ibh/9oA/oK6DyA0Sqrsvy7eCKJbdC/wA1TGRUTg/pWkUYylcbbWPmkoz8jvml&#10;ez2Rbl5z0J7VPYTJAd3DbupJ6U2f5HZR8y+h4roWhi9RLRVuT823d6A1HqGmtKF2/rT0vPst0Nqt&#10;z0561qRzArhiv5VXMKxxcOoyXJCorPEzYGWwSKtRl0Cq6lV/hPUn61pahpcbXysqqP7wHAH0rI1K&#10;4XOzzGVR9/YNxWs5RLUrGnbQeQg2fxNuOP4aj1vTPtdorR8Mq/MCetQ6dcpcLs3MqrwvqfrWhLGz&#10;wfeX5vlPPQVy1Fcu7MK9RbuyaPbJuH3Srda5O+WaxuDHwxbpg8GujmSSC8mj2r8smD83QeorI1y0&#10;bTrjLcC7fIj+9gbejHv+FeXWi2d1GRlMjHa33W/2fmFSTIpt8bt2fWpGDQuoYfK/3cfxfSo55lDn&#10;0Xod4rzZRsd0TK1GCNcLgBm6Eg81QbRxqGnSMWbaN3yMf9Z+PatLxDMJxG2MeX6VoaRFvsedrbuo&#10;xWO7sdkZWVzkU0lURjtjWMddvO6s9yqFmjEajOM7h19K6/VLeNz+7Cr23/8A1q5zxDpK2c0r26tJ&#10;I48xkLsFB9qiVM66NRPck0i+NrbMow+4bSGP8qh1aZ5Vjxhfm6nPzfX5qEjjCpuCq3pnmm3UPnIr&#10;ELtX5jweDXLKJS0kNSMtBEyqW8xe/G2prN2a62q3H0pbJGZXBTjO1eaqXSTadJiNt0e7OfSoNYxT&#10;Ga0ZFnRmZVT0zk1HbXUaD5dg8w4GB0NO1iRtUx/Fs+52x9axm1WOC48p5NsobcB6ms5RN6dO8Too&#10;bhbtRHuI/u4HX61Yt4haFc7m/wB47v5VT0OZfLXlmbrncKvPLwnLfN15qeYzlG25Q1Nt7BdzSbOe&#10;D/s1QMweZmyGUsrD3rU1C08wNhVY7emcVnzWLWbK23cuccCpKjIhlVZHZ1k/dSdPaobwqirjAHse&#10;a0preEhdu3zNuN4XjP0qG905YSu7y1LdNvzZq+U2jKxWhvJAirIqoVXG4clvrVLUp2tp9zeZFHle&#10;GbrVyRRF8q+Xx3IqnfWv2lPw3LznNZSjcoqpb/2l5jqqgfNtPr9Ki1RI4QyRME+ZuBy1Msr10nbY&#10;rmKNN2HbPP4VoXSLGdzNHuqJRuaOXYwYZ1igXd8zEbiD1H3aH1GRF4AxjPT5selDWzTGTcW2BeSC&#10;Mio57qE2DKsnl3HyFYtw+bPXH0qIxZ0psr6tH9rtWdHQqnOAv3j0x+tcqmu2+mRy/apJljVNrbOS&#10;T60t94kOjNJJeXTwxqv713XIj6tux2Gd3PsK8M+JPxfuvElzMuk3vlxbZU83I+Yt1IH/AKD611RO&#10;/C4dzYfEn9oWTUo5obY3CySFkhlCAKqA4X5d+dxP8fSvF727mvbnajKpZgsKNk8/eY5+pFaWqW32&#10;9o4tqzSKFQOmee3/AKDz9a9M+Cvwkk1b7NJNDHIJgyyW8io4aI9FwOVPI59q6uZI9rlp0IlX4SfC&#10;9tX01I5m3Rq7OmOsfz7ufX5eK9b0DwTFoVgsNuqx+SGbKoeT75roYdLt9Os4reG1jRYl4VRuLfUt&#10;j0NT5+zKN0i8fd9/rWcqlzyq+IlIxLyKaWba2/5uDx8uKx0sl0/VWLeYqsq5Ytn5euMV1two3fdj&#10;x93p2qvNDCbG6a4bauzajIu395nb37YqHK5lGV1Y5LWtG/tSZHWSCTMkcmIlIGFbpRBGt7pSLt23&#10;EhRW3ENgHr09K1ltVkhUHzAE7520PZw3beZuMjehGR+lRzGqlY4fTNPktsiSPb5fzMo5OaualqcF&#10;xp0kax/61RskzyM/3R2/Guk1HSI9pk6MvQD+L61jT6bskj2mNF3EMACfMB6fxcYropVLDbuebeLP&#10;BEE8nmRxKSrNvKA/LXJ6roy2sTLIv7rpu6165qGnIm6O4kEkbdQoOW/8ermb/RkvZntyzKH5+X5t&#10;p9K9ClWDmvueYzaVGFZVTa275Vdhz9TVKbSJE27VVpAmTs4P4V2fiDwzLbyBY422r0BXh/oaoQ2H&#10;7rbtbLDIXHQema09p2BxucVfWzSRyK6tG2dyuUHI9AKp22j7HVGhZfn5AYHFdvHpTNOY/LZs8MW7&#10;fSornRljE0v3Y8M/TmtOcz5TkJPCKuZCymNWG0AjOT61LbeHIYEaPy056ZyfzrcszHfIfmB2ehqR&#10;rWNEd28tQG+ckfypqQcpy1xoDJPuKgKfeoJNJi28bkb5eAvNdNNY/aH+78v8PvUVvpv2fcW2r23d&#10;RVc5XszEk01Pn4X5elU7ho4YmWSMR7vxrXvbgXjxpHlclgh2/eNVL+zKR7ZG3+7MFpxk0HszFvrG&#10;O4uFZVw/p2rNuNK3oi/xSHaBjlRXUT2Clcj5WPeq32V2MasrYii2lu5b1raNSxMrnnPiDTP7HvVZ&#10;tyueig5X8TVCYBpMjbj1xXoeuaYs8PzZXvu4NcRrGkPpMzNnc2cBQ45rqp1WjlqRucR4vikZyAzR&#10;hAp65rnLvSJCPmzll5x90V6NdaHFc2hd8rJIVb1GPSud1rTPs8G5dg2fdjLcH6mu6jW1seZiMPpd&#10;Hn+o6Z5bfu13bQysM9a52+0vyDsHX12Gu9v9P8+3+9uC/e8wcmue1exzbbFXaZOm44Ir1qNS54OI&#10;ps5Ce181/wCJvqRWVd2xhmwOldNqlutvIitxuVs4rmr/AHPJ83H0r0Yu55lSNiBVX+L9KtLIbaHh&#10;lb6iquDjdUksjFO1MzFjuufmzt9KuwTSGbjzGj/LNZeMVqaHMHBVmb5fegCRpWSZWy7K/wB8lzx9&#10;OKr3km5Y9vAPIHrV68feoPzOG6DOM1VKKY2beG2nauOwrQBLG68p/u7f4uD3rSnnknMcit8saMp9&#10;zu61gKhMi7h09DVu3nkaXYN2D0461PKB00avcLu3bdvUEjmszU/3NxwGVt27GMiteyVJNKXrubkt&#10;6VnatatNbbm27vUNUgU/tu58FXDbcYxxmktrxrzcdqgr156UzTSs0bfN80g3cnpRZbYbwHo38Xoa&#10;0K5i1LcmNPu7m9qzBbs0m5i0e7pntWwtszPuG0/N0FZGpTeTNs+YfLjmp5STR0qRUkzuVRu65/2q&#10;6PS7mKW6hYlQ/wDCAcg1xVvceWu1fl/3fl/nWr4XvV/tHezfMzLn0WiSSNU7HoXg+TUNO8U6Vqmk&#10;/ZYtY0G8g1DTWlyYTLDIrKJE6FflHAOa/WH/AIKweM7v44fsPfCr40aBqGivYWrW2m6vEyG4bEyg&#10;SeV33wzITg8gD5c1+Smna2LC+ikjY7fvZxxmv0S/4JT/ABh0n4teDrz4D61NayWM1udU8PRrt+02&#10;1+m6QqHZdnlEAnB9a5etzKvF350bXwfTR/2g/wBn7Tdf8P6fHJd/ZHtJ7eTG2V4C6JKflyNyqGz6&#10;1+jH/BIHWl+If7M2jatca1HfeItDtl0HWYbeOSG3ikUIAjxs27zVCBXY/e4I+8K+Ff8AgkpoFx/w&#10;hnjzwLewzaDrGmQXiGzucSSRMZHuDu2ZXqmBjuwP3a+nP+CRfihvA3xG8ceHtSjmhsfH0a6ppkzn&#10;bslt0WI71/hZ1Icg8naTWU33PNxrUonqX7PrN4O/b4+LWmve+cdStoLiVQPmUuv7nnptCb+a+m/h&#10;/eNd6XdWrI3mWUuxX3D512ryB6V4JpemSad/wUb8TXCSRyWeoaHb2MUTCPbMwdpSODleXGCewxXv&#10;Xg1Vtda1C1YKrW7qGOPvClzHi1pXdzoLQtN1qx5ef/100Q7XbHFSIwHes+YzFwfWmPHTsLRIaOYC&#10;JycdqcgHvSunyU1DlaoCN139d1P3GlY/LQU2jk4rN6gNZyU+9TQrB/m429MU5IuM/rQ8wFAC+Zg8&#10;rup5O7pxUect+NSfLQAwcr+NMfpUgUu3+FDx4FEdQG5zTdoHrQnD0rqcdK0CWg4yEelJ1poGOvNP&#10;Q80AJRuoxQ6UR0Aa/SiKTB20JHtTk5p3l4emA1zkUJ0o2UJwKjlAJOlAYmgfMOaD8lUEtB/bHvUW&#10;KcZMDd3p2c0E8xHTnORS+V9aftX0/Sp5g5SFW8vpUg+U880Z/ebdvFGaosKbjjd3owR3p3bPb1oE&#10;N2inbqj70IPnx2oJ5gdKGjylPcZFMkYoeKCZaESD95UuKVI/np+KADOaax8sUJwKaPl3Z5oK5RN3&#10;vUucUyMlv4aVzkUFXGO455FLTZHx/CBTnl9qCeYcTtHFNdl8zpQDkU2Mb23d6A5huKdj56M/vKNx&#10;NBI6m7m/vfrTsYpnllex/KgDoyoJwCFPoaeqrv3fpShVZtzD9KJIttZnVyjHIxjHzetMXch28U5m&#10;+agjFBIrDc26huTSbyn/AALrTk4FABGGO7ijnf1P5U9Ts6fpSUANePP8P6USECPoPzp/mH2pJUD9&#10;qAI80Ic9Dim/8tKkVCH7UANzml2fJQY9lJ321XKFxUiO7dupyIzHk4pySLTwoL9akI6kQGW+X9aV&#10;0pyDCUPKcfdoAaeKhxjrzUoO+lePf93igBqx53buPpTgFJ2r096j2MO9OQ8UBckx5q8/N9RimuOf&#10;4aVGJFI6c0ANC5PWm52nnmpIY/npzxofm71XMVyldFPpUnm5GMcetLIdgp6Idn8NSSRsCxwDg091&#10;JGM8+tMzvbc3H0qbaCnWgCLO7rUf/AqkdRupu4Rp8vP1FAXBPvUjoCKco+am0AHmf5xQXIeigfL1&#10;5oC4Dk0uRt6Uh5fjipEIHagWg1IcdjTJPkG7C5p/2ld38VNck+lVzC5gWTA5b9KbInHVqAFdualD&#10;B1o5hJXGpHxSEYp8h2Ug+daOYsbnFNZM0N83SkZgp2kgD3o5iGrGJ4n0truJY1Xc27LDuO9fPHxw&#10;+PMPgfxVpfh7R7O61JftXlaybSQKtuPvbCX6nJHA54r3P4veMW8M2lqsMU0jXLhcxHBiD/KMeuBX&#10;yn8Rfhe/gHVb3XL681PxHNcyLa3Mlnp7XBgQDKsIkBYkK4RmxxjJramr7mHKuY6T9ny5Txr8Q9a1&#10;WO3uobhkjSzWWQTGw3/eORxkV6L8bv2fovj38I/EngPUrO3uNP8AEGnSxo8wDLbXCfNHMp6rIrAB&#10;GXkBeetZv7Jfwnm+Hnw8hk1abTbvV9Ynlv7h7AukCI7ZSIZ/iVNnHXIavctNgW1ePzGKAdZAMn8q&#10;Tdha3ufiJ+1p+014i+D/AMbvFuk6brGn6x4T1vQ7SxkgihGzR7mDbFdRqVy43yeYHG7cTgda/Nnx&#10;HqqaLr81rbr5en252WlumdsMX9wH+Ie9fo1/wXx8Aah8Mf2sbW+09l0XTfFGk3cEli6RzWErxtLP&#10;EIVX5orjbNKXL8um3HIr8s1vpr4TQXkizXjLt8xfuyfL69q2p6K59XgKa5OZFq00i68T3V5IkeyG&#10;GMybMejZPPsK5OK2a3lnk3KzfwkDrXpvgHVIbaGSFWjWeSMbgRnKlfmH41xHifS3t9YaG3t08mRv&#10;kG/n7ta27HoHLXVz9uvY17NXQ6VbLFFmTcq/ez3zTv8AhHGgXMincwwSCOvtTngZotwbD+nateUC&#10;09+q/KrDHoaz7q9eG0kZm2xh/l+bgr6Cqum7hdSbizFG71Y1ZZJbfaqj7uVY9z6AU2rk8xzN/e/b&#10;riRt27zEyW3j5PwrqNGvLay8J/ZwwDKdrOo25/OrGnfDphAWnLebOMttHAHoKhvfDzaL50m6Qxqy&#10;5Y9vwqZRsUVYGWJyvnDdI2cgFcn8alvYftEcZjbBDKTkf7VYmoXsh2SRlgud6knr9Kms9baCYt98&#10;jr6ChxuRdmlp1itzchVZShOxlLcn8amu7SOF5I1C/L156VRsLrFy6+Y6oU+ZARw3qDUfmrH5atJI&#10;zr1bHX60co+Y0BL9kj3AbvpWTJcfao9zfM3qeKNS1FCuN58yPrk7QapzahhFjjPzZ24Io5Q5iFWE&#10;dyxZF/u7s8Y+tSLcsZFwoVd3XPNVZZvMZeu5eg3jH41a0q1ON/3h6GolIqMTotIuFMSoevXJrpLP&#10;SV1CzWRdxkDcbhtzWV4Q0f7TNuLSLEp2gdSa7H+yTLNH5e7y09sCuKrI9LC0mznbZZrK5WM7W25x&#10;n26123hqfzIPLYY/2C4/nWbD4f8AIlVm2sy4jIPUEdT+NdBp3hO6uYklQSfL0K/1ry6tQ9zD0bGx&#10;pls0ZZ98WW+YqrBjmifUWhudi/L8vSn2+hXltGjNJJhurDoPxqHxTaNDEu395J/AR2+tYandyE9l&#10;qTRhl67/AF/3a5XxfftNqUhZB5incX6YHpiprbUmj2mTaUHUiIcVV1i4e+EjbVPzqqY+8wrrpyuQ&#10;6bZU06yWW7jkKuqxsuAP613radFdiFkiHPRietZeh+HGjsI5PJZlP3gR8xr1Lwh4HOrwKskEijGV&#10;b+IfhWcsRGJ00cP3OM0fwBJPeebAqsFG9ucZr2X4aeDZr/ShcfZVz/DscNn6Vc8E/DyTRSrKFlky&#10;xQMvBY9M+1exeHPDZ1DTVjjjaa42L5sar0x12hsV5GIxcWehyxiea6T4W+yahbXTMYwq+WITjdn1&#10;3dK7K2srfVFjRd23YqyBSF59Rmr+peCtmokO0KBDiSJvllRvTK5GfarLWMVlH5kbr5ecZHrXjVK1&#10;9jSMb7HMTeC20a9WR5lntmJcHZtzt6ZrK8VeH7zWAxj2eWzb1Eh6L6VvalrRv7plhjjZOVZ+uAOu&#10;BU1hKpPl/MDnZgLmp52dkYu12Y+k6JcGxgf95bXDMrqHZyWZOw+boa9U8DeHfs12rXluzbRkszEx&#10;gf7uM1seAPhsui3P2y88m4mkjUhAfktwDgg5+8wPYc11T2ajakKr5ZOWPq3p9KrnZy1qy6Ghp98t&#10;tDHHHBEIbc+ZCPKXg+7feP5VYutzFcAlVCg8dD61n206o0e94mkY4CkYya0FuWcbflXs2fSuOVTW&#10;xwSiia0tBJL8v7tfzqPTLphdr8xWNW5x1FW7W6SQMqj5nGVTt+dV4ikeoyKm2TvypGazlK4t9jrL&#10;K/jsYDMuFZuvmIoY1Fqfi66h/dw28d0d2/EIVG2/7QJ5/Cq8soWxXdtVueOvTbn8sc+lNg0s3knz&#10;LcLFGeqxnay+mOtKKZy8qXxFmLV2iQFY2Csu8AOHUt6Y64rShtZLho1baqbemfmj/wAau6Hou2KM&#10;SxpJ8mfTbW1pul/ZTukd28tt6xY5K+9dtGNjz61TsZbeEpWXzlVfJwrEMdxx68V0HgrQl0e7haXE&#10;kTMmVbjr8x/I1M91JLB8vzEjBGQAB6UaIH3tHu+aMZ+Xjj8a9ajoebWqtqxtakFE7LGv3/Vahtbk&#10;xfxfxdhU1zq4aFo32/L0IHzGktLKS5HmNENuM4bnj8K6oxuefzO1jT0y4aSGTewOHwSTzjbVe7Ty&#10;JGxu3K3KY61dsNHjaRncKzfwqeAfrWnp+k299OVkVlZv9WxH862jE5ZVkiOzsHuY4ROsZUfdBHX6&#10;10eizSNKbeBRtn3bh03fL69qZZaR9ndUjU+WvQ42/wDoOa0NMsPstzHIoZce3SuuNNHDUqNkNz4a&#10;/sibzNkpjkbMkedxX8a0LCeNFUNhm/hRRkD6mr08P24bWK8dTjrRb+TE/wAqKfpWvKc8ptjbY/bY&#10;2+UhfSrFgFFz0j2/SpYz+8xkKPYVDcN5c+1dtRymPMx88Wx9wPy+lIXwtLao16PLX93J69RUaabJ&#10;bwN8zMw6E96YKVge4V25qGeVZjgnaParFvAU3cBvrTrvT2KfeC/hVxJHaMEhO3cQvqRkVYunZvlC&#10;5X1A5qvAh2/MyiT2PFWbSXDf3hWsY3AWztFmDxzRkDbhW71PaWL2MfzfvB70+RWUIwxT/tjFtjbV&#10;UevajlAiFn5wy0klMbSbcCTbGCz+opLq+WI/KoPzdjTf7R+f7v61UrAYOo6N9gjZ1hfcrcBafY37&#10;XI/eBlYnDAsGAP4Vt3LrPa+Z+lZK2ys7Y/ibcdtcMrGkdSGeGGWWOT5fPXjH9761S8Safb6xpW5o&#10;0aaD5oy3r74pZ1m0/UQ3PktyCWHJqnqmpulnJBbYZpejnoPxrkqWZ1UUVdRij1bQriaKHybiz+ZF&#10;HOT7VyuvCW2mjKtmRuqgV2GmtHYJ821kk+9luv3aw7uwF3PK21UXd8iZz+teZWjc9CnKxhvPJc7o&#10;2VQpAIU9DnpzV7RdQZFjjkX5nOMDrmq13ai3RG82MyZz04weg/CltNKA2SNtXaNojj4yfXNeetJH&#10;Zf3S/d+F57i/Ta7xW/VfKPU+9W9X8J/b9NuMx7pI0zGcbtw/Cq9heTbF3L/tdD1q82srbjE0m5WP&#10;TOPl9K0k0zPma2PNdZtX02bbgtIvQgfKatQ2lw+3zF8tJELDjrjr+VN8U2X2rU2uvNyrDaqlmACe&#10;vTrWpp7+dpH2WRfmhLMrk9Q3UVxzPR5rQMpJ2HG5lGzdyR1p19tddv8Ae6+1SsEi+UN8ypkgDcTU&#10;P2jy33EBV9eornNaZlOqrIGyqp/Dluv1rG8TaNNfssilt6/MjH5QD711ltHHdjA2kN90EdKjm0/z&#10;YPlVS3oTSaudFOpZ3ZxvhTxA16q+dt8yA7dxBUke4rrodQWeFGTucAE1yutab52reYuYpB1Y5Plf&#10;gG5qTSbtrPfGzyTD724nAz7VgbVYqSujsSfMXdt+91qmJxK/l5DP97jpmorXxJAIyzGNVXbnPGKI&#10;VVlaWORnjbplcE1XKc6puO5E8/kXaozMw3dyBVrU7RUaNmZm2erAfw0z7Kt7MzYyqjJH8QFE16ko&#10;8mOSTco2k/ewfSqKjqZD8yYbgs3I9KmsYI1iw3zRhV3kfw0y/W3s7hJFZYfNG4DdtyPX5c1OhWVU&#10;2vuWQZx03j2rM2uVpEjtJWQbMMpzx0x1rN1a6WZCq7dynaTnofSqfjTxPHpkOFk/5abJBvG4Y6/n&#10;Xmuo/HCDT5TvTdKoywLbw4/D+Kg7MPh5zV0egS3QspVmvHkVWIUhpDhieg6Vxfizx5pvh7ULyyuN&#10;Usbe8hj86aOaVvNiX/d3ZFeY+K/jtqWvHy9LtwqMSJYlLSbFXoQWbrXm0uk3WueNLe7upbGQwlX2&#10;yOfPuf8AYU/0NbRgup7FHAPqdf4r8ZTeJJpJo/NihkUphwrqynfgnB71xVrp39r3zR28O+CNFaV1&#10;HyhB159a7+28PQeJtIt5LdJHt4pDEARuLA/ezux03HH0r0jwH4K06y8E29pLbrHLhDGAQWUhuWJ7&#10;59Kp1IxOuVaNJWR5X4R+F32iKGWPH7wq4LSHj9K9i0DT49C0dYIY2jcqqkgdvY1HpmlR26gxw7dq&#10;7VAVsD/x6tW7ihe2ZIyxk+7gfwiuVz5jjrVnNWY2KJZF+ZVkH1wf8/MfyqsyJAu7btHqeaIfOeZm&#10;Vm2+mKtTWy+TuYj2c/4Vd2czViiHt7pmVgydqzbLV5BBcQtIy7pGI2u3Cbvdutal5bghtqmRfvZx&#10;znrWZcRyIjSMzuXGeBikaLQzrqSSNmG/38vcMfnViyga1t8q7MDxkc1VuLR4UbaVXPygnnIp2nai&#10;zT+V5G3a/Dk/0oNuVlowpM2C0eXUBvmbjPpVWawtbLzbjK+W3zllXa2PQA0x5AHyuJBy3mE4OT04&#10;9qgkuZp7XG9mX04oTsRyy6GHqljBqFy3mRsiMcIA/wA2aZN4fWPTZPs+xmzvAI4P41dNupaZmjjM&#10;rfKPQN6iqtrLK1vJgD729eflZfQVtGskN6nJ3/h7yCJpNrSbcsMHaD6CsSLTBFdSqFVdzfL3xXaa&#10;vaSXhkWNPmljdg57fhWWunSSeXx+8jCl92VI+b/erenVaK5jl08N/wCtcxqoX5gQCcmopLCMKIyg&#10;5+Zge6+ld4+nrJpu1lVPeuV1+323GFPmMpC5A+8D0xXVGpcmOpwWpaOwmKiFSsf3ien6VBKpWFo9&#10;rMF65XrXYXNpHPEx25GNzFhtzVC40FLaNZIlj/eNjH3sj1rppyTNDjroXVtaNL++YA4UMQuDVa/m&#10;vJ0WPco3fMcDoa6+6tluEVZFbLHYcLwGqp/ZMbfvPLVj7HNaRswMPS9GjtZZJGyzM24Mf4/w7VHq&#10;dpDOqsNw9mHNdJqcarFjZHk9ATjNZGolLIp5IkkjyRvQ/LkdeaAMcwl5y259hVcL/dqO70j7P867&#10;sKMsD3Fbf2ErskR2VV645zUU1h9sRo90bMPnO5tuV9KAaucvq1kr25lVVaTLKGB+6PpXJ6v4Za4u&#10;FkZW4DKRu6Hd1rvL+BrQzR5x/ukNWXJErbsLH8vqPvfSt4sxqR7HmOu27RSn7rbf4un6Vg3Wn/br&#10;qRPmdR1AOcV6L4m0jCMfK2ljgAjrXIz6Bc6bftJJH5a7NpzxuPrXRGfK7nLKGljiNc0hLONjhuen&#10;HWsP+yJLywbPzeW3ULzXoniPTI38v++FwR2FY93pmyCXod3UDivVw9Y8fEYc8h8RRqtyVAWNkVuO&#10;v8Vcfqrbp2QKc5616J4p8NyG9m2vKq91xkfnXKTQqAysrN83ViFNe1TqXPnK1OxzhJX5SMUhk+XH&#10;aprtMzNUHlfJXVHU4pXQE5qS2uDBLu/hHUetR0UAaNjMzou5vu+tRNfNAWX+lQwT+WvrUbMZGquY&#10;CykseWbav5VJFIrqH3AGP0U1UPynb2qeynEZZc8N/eFHMBu2F/iyLZO4HaV9KY919rZdx+V+wqhE&#10;zSxDbt+7lsN1NMt1Y+YrKdo+7jqKOUC2yR2v3Vx8uKeZfKuMncfy5pkylLVmxt/WiyLTNltx3Px8&#10;vSqAuyybAiL8rf7PNZ1/p2ZOu5vU1JeytEUK7ZF7ZODUcqssPzFSg74OaAKkVtu6HNS6LL9lvEYd&#10;FbkHvTbScJuTurZB9aj1EqhVlVW/Ais5Fcx22lWk0926s0ipnC45r6E/Yx+NMf7OHxu8L+OLhdUv&#10;Y/Dt6k13Z2kaSXF7bZw0Sk/x/MWyNo7V89+EJw+nxTMy5PJ9jXe+D/Ef2e+QRzMCzfIAWX89oNY8&#10;pta6sfsT8MdL0/T/ANo2z8QeHriPS9M1UxXdzDDaos0b3AD+XOykgSANs4388da+nvjj8D7GDxJo&#10;XirSI5LHUND1U317Krf8fMCHfHG23jBfkY6Dg18F/wDBHb4o6x8S9TvNHvrW+1zVl0+a6bUpoYlS&#10;JojhBuzlcQlRtXK8bs1+n/hzwst34KfSPtX2wsnlIHUs8kf94/41z1N7HzeOvGdjb8NaFp/xIvNF&#10;8SrYQ2004XUBCx+eGcr8pOODj64r0ee3ZZPOwplP3iBjf9a8u+CPi1bbx/feHW2ny4zcokhy8Q2J&#10;uG7ptHZOtevDaF5+bP61J5ug20nDDdz75qQjFQxx+XJt7N1q0nI+ap5SQT5fvc052+f+GjP+z+lM&#10;b7tHKAx3OKco+T5uPpSdV/GiMb/UfhVAARj2P5U8btu1gKcNsadTQP3v+zWYEb7Wj6kL603y99SO&#10;q49vSo9vyfd/WgCR22dFBpgOTntnrT6jeRYXx0HpQA8vs6/pTPM3mmtJmmgZG7vVKNguSUPJ/wDq&#10;pu+jHz0ahLUCzDtUicL939KaPnpUfb97mqAXBHekT5U5pXHNR7W9aAJvlNNc5NEZ5pNpHY0AJR0o&#10;PFLH8x5/WgBM4qN1bd1pz/6yjzRs+7QEtRoO+noOKb5X0p8nyUGYu4mkeTimrJih+RU8poGDszu5&#10;9M0uH3/w0KQG6VK7EN/DVAQx/LuzzT+o/wBr07VE7FOlOVyDQA3+L+lC9qfs+bdTMUE8o5AB/eqJ&#10;x8/3qn3VC+7bQDjcXzfrT/M+Wm7P92nbKA5RPMx6UlDpRuAoKEVvL/vUtDN1puD60GYNEJPWhxk0&#10;7dQnEjDtQA0/IaRJNr8c/SlmDb/4aavPT5aAADLfhTkGDQpynzcfSjLb+hoAdICP4qZsb+8PzpWB&#10;kNNoA6Z5cNTQWc8mlmfPYUjnHzLzWZ1cw7y804fKOeaakmUp2aCSPcP7tOc8UictSsPmoAEOBTt1&#10;Q7R71J82furQA3ad/WnM+TQw+amqDF/tUANz+8pyOVHzUrPtG4qAfembvm20AO8zH/6qKa/NPT79&#10;VzAJUpPlrUa8Gnup357etSEdBY5dx5pmPn27hj1zTe26jNABT0Yj/Gm/x/jSeZ2oAc/SmofmocAr&#10;3pp2s3AYUC0JFkz7VJ5/+yKhxSty1AyQnJ44pOtM2MRupUf5KCuYHPz7e1OST5dtR0q9aCR7sCnS&#10;hJ12VHgbe9KhI9KAB/vUlKx+akI29aAAkxdcn8KDJj+GlC7/AOH9aQHaeea0MwzijNNcZo6Sbe1B&#10;egeZTsYT7360146Hi/3f++qzFzDc5O2nZx/FTUYUPzJQSGalTlqYse3rQXKHigqI9uTSmcR0knzJ&#10;xxUTDMlBRJlmDFcVRvteh0SJp5mVFzhVPf6VYeRYo2bJCnnFefeKtTl8T+Mo9OEcL2UZ8+UueVHp&#10;xTirmcpC+HI1nvbzUb77ZcxPMbwRv0iC9FHtXnPwt0XUfEfjXXLe8ZrXTZrnextpCuyMc+XwD95Q&#10;A575GK9Y1aNhoEzDyIdw2c8Lj1rnPgrp3nXerahHNsSaZHh2EOpVkXOw/gevpW90c/W52un6TCu1&#10;YoY4o4fuKo4q/fQtHp0zYX5VwOafZW/2WPJ5pPEDtBozbRhmZck/dFYuVzo5Ufkd/wAHJPhq08Q+&#10;DYdVW123mmXsN9AdrBZrhIZAJXCZO0W4kjKjqSD/AALn8PbjWJNU8QSX8O2PzgpwqlMD2Br90P8A&#10;gvlqtrrng7xhq9xrGqafa6boEElraWlmJI0u/tQieMM/DDbuckdlx3r8Qb+Hy9UkEbNJGBlXccgd&#10;cYFdEVpY+lyuT9nqWNJt3bWZLqHfDGX4AOdq+lW9cu3nvo3xI6qx7YPHWqdheRtczKyqzejvxV27&#10;mht7FpmXzNuMZOM7utdVNWPR5TP1HXg26LcD5Y3ZHas+KWRJpfl2Ku7BznNRta/aLoMsqrLlVZV+&#10;bIqxq48uaRkZtqN8w2/d+taR1M+YsaDokcMVxIvX+9nNadvofKyyIBJG3yop3bfr6VB4Maa9iVZI&#10;9rttDDHWu1htPskLRx7VkxlpUHJH0rSOquJalCeXyLZS3lqS3zZP8q434j6jIbZlT5Vj28ev1rtr&#10;20FvBO7GEheoZhx9K8z13Vvt+5PLzt6MVOPxpSZTdjmI5mRmfbuB+YqTwo9KltY5GVhu5btig20l&#10;w8o27xv256VctbD7PH1Zm9aggkTbaQNuJ3VTvtRO0bVZt5zkDtV6SPK/NzVOOKNm28/Kdo+lAFVW&#10;kurhxt2xjrxk02b5Z9oXK9dwPOau+SrbjHtDMcHnvUKWe6blmHG7qOtAD7HbOozjcxxnFTXEVxM2&#10;Y9yxngYPanWll5jll+VU+bHvXYeEvD0mp3aWuMRyPuYtnIHoPmrjqStud1CnzOxufDPSRHFIZF3K&#10;qbs+9elQeEpLBAzKqJI3DHqPwqPwF4WsYZoYkVRzjzHGOfcV6ZHYRtbLHIBNGqYBIwSfWvJrVj6T&#10;CYN9TzW58LN5vzLJtkbqOtdV4Js49Ns2jkTHtsU11FtoMeoMuB97oQRxWItvJBqzQ7Cyp/FjCt+N&#10;eTUrHtUqPcs3GnboXbblVfA/uk1W1Lwc0tu7MqnaNw47etdnpWh281rJNuT7RI3m8rwR6gdxWl4Y&#10;8Krql1tkjZSp+bCFgf8Aa/8ArVz+2ZUqVj5v8Z+HbqxuPMt4x5LDJfuB64q38PdA8/UV+1ncN3yg&#10;kfN9K+jPiB8HI73wq86tJ8jCSIsA3K9mx/E3Y9DXh/hu0W08WxxNHHJ50jw7ehjYdfyqoYqSNqdF&#10;SPSfB/gWHXdPCyQtt2qY2zgGTd39q9O074eXEtg1pb7VnyzMX5jA9ABzVr4f6FZWSWaXEPzXB8sk&#10;dc+oH4GvbNG8IRWVu0TI2W5IPUfjXBiK0pGmkTz/AML/AA8udOtoVmaO8uItuTFCFBr0rQfBX9mF&#10;ZY/JZVjYMCpAP403w9bS3Wv7fL2QxnBO4YJrsNe1aL7RJCsZWOPGeQuc8j868upJs56k3I47x1p0&#10;dnYSXkflwQSysCQwCM/0PNeLanqMer629rZm4aFSuCXwNu7r9a9M+K3jOR7KbTYZA0c6jA3J8mej&#10;A7c5P+/Xmvh/TG0i7SP55NyqC2eawjdHoYem0rsuppM9nDtRMspAJDDkt1Fd34G8AW7WNncNFtaO&#10;ZzKWkG3aq8Jt6/jWhoegQ6lpCt9mgSdX2Nhww3bVrqLLQfmWZJJN8QB2L91gF5z9a25yaldpWJrb&#10;VIPkh27cMMnaed3B/XmtbT9OZGlaRcxlsoQeKfpeiI024N86nAJxtNbOiiOJmjn+7/Eew+lacx59&#10;SXYwZLItcLIMlVO8xAj9Kke8/wBF/h3quB/9etDUmVbmRo1DfIxAPy7c9KjsdGbVk8xnaF1OUK8m&#10;QfSuWW9yee+5FY+ZNcZ4PO3n5dv1rVsfCEes6xDJd+dHAu0DD7Tj3rS8NfD5bO8WWWRZptmXYDK5&#10;+lbl5ZpDcxqv3i+0H+E0RuzGVaP2Sxa+ENN01dlvKywqSER5SxOfvZPvWhDYRiQ+S21V64YHFVUk&#10;aaZWUuq43etNe4YTKrLuC+hxu+tbRPPlzS3ZpJcC3JG77y7Rx1qwsD3sijPOWZizbtoPQHH41io8&#10;kU8ZchpD0b0/Cui0ewk1iGO3hxubbvLgFv4vRa7KUTjxHujdPtZLe7VVKzq7Z3k8/lWtBo9x5cU0&#10;gdbbPyu3O9vTjtWlo/g1rRlaRdu3d05/irrJNGjv4Yz5LIMYXjgH1xXq0oni1sQjn7DSYZHhdlXC&#10;yKFJ/jPpW5ZaXuhDSxyLFtwAByRV9dFjnhjjuI18lW+WNTghvrV0aHutPJG/dIdxbP3R6V2xiebU&#10;rNmKtoZLj9zjaG259q1La0FtGV2qVk+820/JWlpujqLPYyqsjdT6U6HSo9LLBlWSuiMTkdRsZbwe&#10;TMpTLLtxgmr/AN/7tC27qc/Lj1qQwPcx7lw36V0KNjKUia2k2vtPIqZQgb5W/SpLOMCPcP1FWreJ&#10;ZrZVGNvrjmtDEjih3pn5VPvTJ7Yxuxw7H609YpLP+Ld9RTjdCZ84yfaq5UBVhhkhl+ViPfFWAzMy&#10;rn604nb1o3qg3Y3fSpAfZRb/AO7UtxbR3EX3tv1qrGro/GVqy/3aqIFRbfaOeKuBvJdmUjb2GKpv&#10;Ptn2/wCz3p3mtKnTbVLQI6lttZMsZjZV3HgY7Uye0libzEYIqfezzVS73LKjLj5vmPtUkV8z2UkL&#10;nh1xnvU8wEU8YdUZdrZ9BUUrmE4PJqNZgtwsfzYXpT5IVkfftb8655VB2Y27uZFXjIXbiooJOfm4&#10;PoKslNy7W5qnc23Ksu38q55SLijL8R6bNqFwsgZnZdyZU/w+uPWqsEcltbKXk3Y68jiti8BSLdnb&#10;9ay7C5WHUAu37/UdRWEjsp6GbdzOo6OG64PSqYlku4VO45BwQwz/ACrV1jwyyNJM0plbfuCg/dHp&#10;XNXlxdwfKqLIjfNIc4OfauSrHudlPUr6lF5s391V6U+LU44YU/vRnGPSkvbhZ03rjHpmq+qRmO23&#10;Ksm4fMB3z715VWGtzsjFNWNC31SNlXayn5s8GqepXLzuu1fM+XHPFZNnI0cY+9lVwTuHFX2beNqr&#10;8zcjnpWXMa+zS2K2oWSgKxRlb7pbqcfSrWlyQRxzRpGqsq/wZ/v7f5VD9rYzMvmKzehqO0tmW5Hz&#10;f6z72O3zVhJ9jd6qxT1KAw3u7B67uB29KhcLfRqCNp9ulX9WO1D228H+8KowozKAzF9wyMDqKxsz&#10;ogJE8ZkWEqys20hn5x+VORtrOQWxjOQvah7ViiyKF+U7eT2qMOYlC7vurtPvSLlG+xl69ahJ0dA7&#10;JH6ck/WqdzbLPl1TayfxD/CuhuEWdPmONzc4HSs6KFFLBtzO3V+n6Vjym8JaWOHv7Ro72Y3DLHuf&#10;AfopqxHq9wZpXj3Srs3cHnPsK6C+0GHUJQQ82YTvZkcj9MVzt3pa6duaV2kXflSe49BiqOym4vcm&#10;8O+Or7TZZllaObau2FzGoRB/u9TWXqfiy4tdba4t0j348rOfve+P7vt1rMuoWN4NszLIp2keg/yD&#10;S6zZ/IZEcMyhSgJxgbe9LU6VRj0Jrz4nXr3q/b7Nri1jHlRlOGUe+7FTXvxTs9K0QtNqUMItxkcD&#10;OM4x9c8Vyeu63fW2jXX2C3juJ5FeOKFudzHgY9cV53pOkazr1otrNPdWkYPzqkSEMd27GT3pcp1Q&#10;wsXuO+IvxU/0iSGxmiulmf8A14fdGv8A0zIH86861vxHcay5WMbY2bkZ+59TXot98JYdR0vyfIZw&#10;xJkI+U4HXHvU3gn4J2tv4gkju7W63SItsiNMB5Pv7mjl0uenTq0oRsjg/CemTTHci7kmQpkyMx4X&#10;lvmxx710Xh74YreXQn1G2m2yKuN7fvE+fG4N0xjnNev23wyTw5DHDNAlwuQWiDboxj7oG5s896Jt&#10;C/0qPd5z26soIyAQPSicjmljGyPw3oscdqiRxqgz0GMY9Pp/tVrPo62BDGReBlVEq8D1q7pUUejS&#10;KsfyKp3AgdR6c1l+JFWPUpVk+ZlGQ/mAZHpiuaV+hwqTm7A6R3LoVXKMMvg4/Kmo2FZdrqH7k4NW&#10;rOPzoPJEheRdrRgkMdvocVULGOSS3k/dtHJszhjj/wAepqNjW6WwlxZ/Zjubcvt3qebTTHGfkyy8&#10;YKnGKZfzrJ5MaqCy7SIyf51chZEsnRRuw+SSRkN6fd6VpzEyva5jSlkVflX3GD838P8AKmPCrrJk&#10;d9zD0HoKuap80bjyY1b+AgVmfbPJjy3zFuDiqNFqrkM+gwpceYpkeRhgrk7c+g+aoIfIkmkDRlWj&#10;b5SWDY+uKsT35idWT5SrK3HNUrWKRI5P3e5lbOR/F9aAuyTU9HspbfzI9zTdd2cfpWHcBo1Kgs+3&#10;rzjFa2qXqou1cSNnZtBwaosocsSv7kYwfr0zQaU7opS+Y1rNIC8ar8xwwJz7VV8K2Lrd5kYOsj53&#10;Y6D0Aq5Jerbzn9zO7SfxI4UH8KqQ7o8ylv32Nyt0AO70qZRSNGx17psd1Md67WQBMMc/e69Kynsi&#10;JvLLqm75gRySvoa37W+a7GXcGZm3HGcD/wAerP1mJrW5VkDSS/dwpyMVrFmF2YAuJ45ZF3Lu2ttV&#10;RjOfTNVbrQWv7gvGm4JxgjHTp+dadpFLJLu2PxuUM3cBvl/PtVnzvsNooZv4VXAHzM3qBXTFlrQ8&#10;4b57gqVO6M7H4+f169KcbTfCwkVWZTuJxhcegrrLzQI5Q0rFWZTu2AYDfw8n6VjalHJKWjX5uM9Q&#10;K6KcrFxdzmNZVW+6VjeQ9VOQretUptHVoN7LwO21V/rXQXOmss+5mbb1x5h6+lSDQ2vvveYy7fl3&#10;fN5X5da6IzLlbocfPb751Hygnpubp81UdatfLJL4cqwXL9Mt1OBXVXumtBL8yxrLtzkcjNSWukLc&#10;Q/vFXzW+Y9wDWvOS/I5mGMyPIrLhl6ADipJ7DpIrbJJRsEikHH4V0Fp4UWe2uLgeSixLwqnLN8+3&#10;p9K5nVJRHdRnEnzfM5WM5U/SiMrgYup2iQMuVb94/Pytu/h/2qyZtK+xQ72bzM9Cwxj5a6i/tfNu&#10;fOjZvlfywGXgr/jyKq31ms/7t22yf3SK3iyeU5URpNdnbt6Y2sM7T61zvirT/tEDou7eq8ZNdXd6&#10;dJbody7fMDHAHb61nS2yyyvnaDtfkLn7vSq5jOUDzG50tnXDZWQHHTJzWa9mIcqyqvvtJ3V2Go26&#10;xTbt3zNwRjv61j6nZRxRtIy7RHu4U7q6qVTlOGtG55X46hmgWWR45Pm3ZC9q4HXLZLYMG2qzdCeM&#10;17lfaXHqFjIzLEm/j5hXnfiTwra2vmTSxtNtb5QXAAr2sHiLnzuKw9jyvVVj81pGGR6dKz5TtZlF&#10;bmr2C3E+1WZW9VG5axZrNrflutexTlc8OtGxDmjNJ/H+FNY/NWxz8w8HmnZ8t+lIp+alZ95oKHA5&#10;opo5PpTnPWgC5prbeig/8BNWLULLMzBSO2M9aqWOCG+bdnoOmatxrHAVYbuPmPsa0jqA3VA1su3d&#10;nfx/u1YsilvCq/e4xnPGfWs27fzkZmKk7vSr0U58qM7lwegI60ATXy+YFK7fl208rvst5WNVVcEA&#10;E5p+x5Lbrj6sKkBUQYT5W9uRU8wHPSrtuX2bvl4GKQy7k2j7vv1p10u+5b7x7+nNEEm+eJeMfSpe&#10;oHZeDb9ZLT7Op/duN2SOVrV0SfZqKldzAvhm+YAfQ7q53S41s18xcxfL25Wuj01I/Mi+5iNtyhRn&#10;J96zOmJ9af8ABLf9ofWPgB+254HXQ59Dt18Yajb+HrufVJ5GghglOJ5CGdgJCpIBPHAr+hrTtFGk&#10;/FeG3j3R2MsINu6kEMx6c+hwa/mO+Afg7/hLruQ2cNkurxhTZmePzEN0n+pJ5B2nuBzX9E//AATX&#10;+M95+0L+xx4O8TazcWM+tR2CWlzEiFZ1KZQtIFyuQylfqmOprnrRs7niZvS150eoTadJoXxPnuId&#10;yyT/AOkSEIP3wG1SuewIrtoJftSeavKt0x2rKvLX7TqsV220MoYN7r6Vr2ESxQbVXC+max5jw+Yc&#10;4/WpEfcvzcfWkeI/LzVaUlW54+pq9CS55mabjnG39abGflp1GgCyfKeP0oRc/wB6kxUkNK4CE/L/&#10;AHvpT0NRSnd/s/N2pyfdrMBXYE9KRTgU2YFG4NInyfeoAMEbvmqOQZX5uW9akaRW46imt8w4oAb0&#10;NBcrQ443UYquYnlDdRub0ao8VJv/AN6rDmJOtSbx/kVCo/2qdmkHMDvRRmigoD8lDtl/4qM4o3UA&#10;A+U880U3LHtTfLagBznIzQignqKaRig/JQBJnNNeYlP4aEOBTdw9KCeYMU7fTqjxigod121JN9ym&#10;Ipx0p79aAIW706Mb3ptETMD2oAkxRnim+blaIzvO2gBuKGGXqTpTUOBQA1W6VJRgUE4oARxmomjz&#10;Tst17+lBO2gBfLx6UzPyVIzbl4qPZQZjc8VIh6VFn5ttSo6igBsgwaj309gXH3qTy8pQA3fgU5ZO&#10;KR2XO3FLuGzpQBIh6UYpiHBp+aAOkZAR939KakXHQ0KWCUI37v8AirM6BSSnpR0X8KftC/MefamS&#10;KfSgrlGH5P8A61HmY/8A1Up4X8aQBX7igkbj56dtMny52t60nT+KnKfmoAQyYanbOPu05V81P4ab&#10;vA+X5qAEX5jx+tGwD5f4qcjZP3v0prNkY2tu9cUAHl/NT0Qb81GjMycg09eJKAB1Hm5/h9KRSXXb&#10;t/Wm5+f8amhPy0AQ/wAWO/pRs+SpNn7rb+venZWgCKM7m4okXacDb+BqWEbD979KMLu3UBLQiX71&#10;JinOd27HFL0X8KBaDN/l/wC19KVT81LtWjPt+lA7h5m8/LSKfmpF+SpPM/2VoAjZstRhdn3qWRsx&#10;527TTfK5z29KAHL96lx8341HKo91pyS/LQAUNJvSm7yaGJP92gBySYpdmXqLGKcsmDVcwDicU1+W&#10;9aJuTQho5iXoOHy9eaa5zS/8CplSGgEMnShxu+7Tn25/i/KgnZQGgzLPT937ym0eXlqAViRz81NT&#10;ihzUcknNBRl+I9QXT9JvL6UKtpYx+dLwfu1wPwr1OXxNoFxrEvmQtqF5NFGm4fdV8Yz9Oa2PjvqN&#10;1F8N76zs/tH2i/V0UwrmTIXnJ6bab8O/CcmieHdItWaaSS1jO95CN5kP3j6c1stFc55I0vEloD4d&#10;ktgyq8zKgLHGKyPhhYy+HdS1yxcwmFblWhEa7fKXyk+Q56Hg8e9bfjiNl/s9QVVp51jx3JHU0aL4&#10;ZXSfEWoXfy/8TB1lZTkhTt28fgo/OlKVg62OiEvnFsKQv0qj4m1JtJ0trhQP3fCseQfqKvKdqcVn&#10;+KUkufCWpRwmE3D27RwCcfuVc/dYjrxWRvofiZ/wXO/aLh0208ZeHL6x8TWul68bfTLCcwxJb/vV&#10;llk2KOSAvlbmbGWPFflVouiNeQTsy7/kVo9yKGz8q8/hX3z/AMF3tS1TXPjDq3hW6srix03wnqVk&#10;dOmaZ7iC8d7ZBc+QxbopVA2Sc5OK+FtHuVtrvyY2eHy16qMZ/OuqlqfU4Gm1TXmUbax+wkebkN/F&#10;nHNUdfeO4sdvmMG9AOK3daWJ55NrYwuH3H+Vchq90sjCLd5jFeFzhT+NdSdjrbM6C8lgHzSMfMOA&#10;B2/GtP7Ystp5m5cv/eX/AFf+NZMiKtuuFzxt4Pf1qeAfaIFVmx93pVRZgdV4HnknvyyjdH94MeAp&#10;+tdyk0dniTqGOcn09K4HwM32dgq7tg65/ira1/VGsnG1j+//AHaA9FPrWysojTsQeK7/AMyzupHk&#10;kVX/ALrD5a8ymvvtt/KBljuxu6HH0ru9YukTSG8xkVtuWAXIJ9K4a5ijSdmT5Xbr84qGwbLnhS93&#10;ajcxzrGkM21uucH2rS/sfyZfMaQfQdK5OSdoih2bWLcEHrWgfFsrWqKRnauCfWolKwjS2IdxP3qy&#10;5QI5duR/vdqpXmtSTTc5H0qk1w7nbuajmA1NpjjxuZWzvyRTIXLSurNz0xVaDUvJRvlxleMnNOtW&#10;beqq2d/OSOc1LlYqMbm34egkuJtiJukb8q9h+H/hjyivmeWyum5Yy2GBrzjwxBJpqrMv8Lb33Efe&#10;9B7V7x4AmSaWO5RdzbcMExgfSvNxlQ+gy2hd3O18J+DVtIlZo2hGd3lqzD9SK6BLWR5kRtzRxx4j&#10;jJxu/Gn2twktmWAUMVXAzyKvJYLqN1Em1VVjvXGcj73FfO4iofX4enpc29G0+N41ZU28ZxkdKmuf&#10;CIM83nQwRsjPwUx06fnW3omg29oGaRIfMyrRjB6ehrSuNO/tK9kfduLNyo6ivJqVbG5xOm+EWm1h&#10;Y2maK3MmUywH4fSut8O2i2IZfLzu6leTUv2dpLpE3MuRuQlz/hWrpOkZDNIzOpXj5dxP5VzyqWBq&#10;5XurgXTyWrnas0J+UjALL0IrxHxp4RfwH8TGnt7MmFZRNFCp3+cTy2T2yK+hLDwyniLWLW1nkEIZ&#10;9wkeQpg/3sn+VVfi18H5L3QGu7pZoFYqLabGPIm+9vJ7jbxitI1joppQaT6knhea11vR9N1PS0j+&#10;y3UYcorf6mQMAVz2IVicdcV694e1S2n0O3jhaGTskzOzCQfU76+ZfAPim68JJNHcXt5eLLcb5Qz4&#10;X92VUYAHy7h1rt9B+Kd5OkkaRzxxledpHln/AID1FTKVwqYWUtj0nVPHdp4f1RmuDMscz5bYokAP&#10;oNz1j+JPileeIZQqLHHFxIyqvUKdoGfpXKtB/bV2rbQ0YOPmPGfWti18Pt53lxp7ZJ4xXHJFRpQW&#10;5c0fQV1GwW6LM1xbyuZFyB5kQ+6Fz1I9q6HRPCKrJ5wjLSM3A3nj9K3vAWgR28rLbodxLB9uMKfx&#10;rZhtkS98tFVYx99v8KxlKxhUr/ZRU0Hw4LXT5IF+UKWkQY4Y/WtvToWSMK5O1yDlsKcHoKA6rE23&#10;5fLqd7gTQLuOdrEjI28L0rO5xVG2S3MX2S88xflVhuVj6/SiW5Ec0cYjRpG6ZGB+NWbW9X7Mqsw2&#10;ryCWBJqCO+ilu4v3as2/HBzVc5jFdx1jbNJGPNEvCqpz94ityy077Mwmbasg+ZW9B6YqBr9mEfkH&#10;y1Y7RyCTWlJayaxDtj+Y7eSfm/lScrmcpdy7a3ypOyR7VZuqkc1YtdNkvZF8xF3fKV4PBqlpGhXG&#10;mQll2CNukaqcn8D8v612ei20klmZFUx+W3+rzn9a1gcFaolsZ+maRJqOl7gzKnyrkL1FR2mi3U9/&#10;88I2v/y0AbK/hurt9PsYp4NzBWVeik8H8qeul771NwGA+CD824fhXRGJxSxDRj2nw/cxSRgldrLI&#10;iFcsw3dBXQaH4aXRI0AaQswyWB5xW9ozfaFji8oqdvRRuH51ut4fhWyRjgTE7vbHpXpUaVzya+Jk&#10;3ZlTw9Yrcp8/zVsxadHHcbd37tuntTLAKF+VVXa3GKt+W5mWTd8v93cK9OlA8qs7iacnl3LJsXy2&#10;bcpPOK0JLXfLuztX2FOhslVVYBd/qDxVl4Ds+6fyrthE4ZNiRWqROu5s7uvHSmajBGU27fxqe0Cm&#10;T5iD+NT3EYk7LW0UZcxQeFXb5R8vpUwcxLtVVFRmNim3+L1p1ijSGTd+tXcl6jkLt8o4FSQyNbp1&#10;ojR0kw3y/Wq9/ItqOc7sdO9MCzd3XmpuBCn61Db3eWbBwT0OOtUPPkeZmx8rdPapoXbOzHK9DWbl&#10;YdmaTEv/AHahZykm3av506ykYwlWZS271o1GP5Ub7tVzaXJ1Hxkyx7lX8zVuMh06VTsJwYm3EA/W&#10;rFrOfPwsYI9zVKXYZTu42gny0fHY5qVOVFT3MXnp/vdPaqrpJCh4b5enFEtAjoFx8z8UXAWOLdUM&#10;F+rPs7noalhh80PuXLemeKzuVylO5hba0i7cr096fC3mKv3lb9KsSW+JoT/yzVufeq5ZUfAIxXNK&#10;5RI7so3AZNQzWW4bl3Bv0qwDlWqUKIlVWx+NJxuNOxlXVh5yszgbdvQGs2C2b+0FWOIebuU5PT71&#10;dBdBUbaKhjh8mTeM7s4ztrPlubQqDtS0wywNuZRu64Feda+otLwxjy8Dr7V6fBcLd2e79K878XaQ&#10;ouWkZt7bv3j5xj6Csa8UzrwsnezMGAqGaRG2fNnBGRTbiWS6unXgrTxpqyS5X7nsavWdh+8Zt0le&#10;XUjc9BNIxrjT/O2qvzfN83bNR2EK3NvuCgHOzZtX+ea6K+tFj+8FTvWXcafIn8UnTHHHy/41xyp2&#10;N4TKKQRqiruT5ujbeTU28wSDG772Q23tUUYZ7pWAEaj7rdWH4Vfl0rzYPM3EOy8DsKw5LG3MRyIl&#10;+gLbdxG5jjrWZPpm26R2JKRncccYHpU4lnspVDbtu3GCauRJ9ttm+4d3XC9KVhxkyjKkUm6NWX95&#10;056Vn3MDRv13fRhWs5Fv8qtHGy8jvmqt3GtxHu+VT7KaxlGxvFmXMn7ro35Vmx/8fQ/eLJnpk4zW&#10;8bF9QBjjXeB1ycMKo3mn+YFYsvP3mxjH0qTdSsQR2SwRqwjX94uG4PNYeq6c2oagwCx7YxuDY6/h&#10;W7c6gYbhV+ba3QlelNmvW8jesXzMuCfQ0GkZNHnfiiyXQWa1LOlxFGZB/wA82DfcJHXsfzrndRWa&#10;WWL76rMck443f4V2Hi/TptXkabKrIrEnuTj7o+grG0/w7JOrJIqMfm45/eZ6fSg9OnUSjcoRWUMU&#10;atH8s7DhhyQ3ytkD601fDuGO/nzj8u0Y/wCBfT3q5rWh/wBhnzFWSOJxuYx/wCqdq0mp+TCZ7VFd&#10;181g/wDrF9PaszpjJvZmpoOm2tyyrH5TwsAinbnO7qw9qZJp58JXTPE0fzHIDJuw3rmo9Im+xSR2&#10;+5Sfu5jO3j2rX1mNdSt/LkVQ/qDS5tLHPLmUjMMz3cux/uqd4Ynk06W+CxYTY0ajczY61PfaZ/Z8&#10;yoFAm2K+9lIO36VTicyNHhWb5cMgPJ+72qHqWTCJI225jVl6DGTTDYLfSecxY/ePzA/3V/2qimXe&#10;4VlxEV4APX8auRqPK8vcqn7uCecVMY2KVk7osaHaraTjylHJ2ghgpI/GszXIo7nU2+0JJF5ZbyTJ&#10;F/rh/wB98r7davveR2OnyO+Y2bnK87fpXO6iJr2RWkf/AFbb12tuwvpUhTi2OvbRYlVo87o15Q9/&#10;xqut432mRMBTM3zjB4+laTfJpmWXcGXlu4rFuJYbyQTBm+bpn5c0HTurDtRug0rqoVN3TviqOkyL&#10;fRL5ytuUbgHGd59qkvGHnpyPm6mqLSxKztGGEkf3+eFrQI3tYnvXzNwFFPguVONvO/8AvfLVOWTY&#10;rLIwVf4WJ61Jp7rKxLKsw/iIU8fSgclYvXOntcqVVfmY7AoB5bd67q5q/trrQ0kWSNYxISACem3p&#10;XUz3dtfeXLA3zxjEaRgqkbfXvVXUr1b+BWkRQ3zNjrzt/wDrUDjJnF20c91cCSS2jjbdkMpJ2/hV&#10;q8tI5oPOwD/tkEfpWp5zLI2xtu59o3EDIqvdQ+TCyl8lenoaHqXJmbp/7pmZWZc9HZm3flip5plh&#10;SSVtrMvoazre88u9ZHtZFZkBWUBTgnpVu7kMHm5V3T/V/Nxzt61USJRsVL3xDDNBIGjVWaRYCNhX&#10;zD6+1Zc9j5rQtz+7b+I1Y+zQvetI26RpZDhWcDDDqadfn7SHWL7r/fYdB9K0iU/IjYfuCo2q2HLA&#10;c4A24z9aox6YsksjqF3P8vPce1ajWk62UihlVcbFVmAJ+ppy2YsRGWkUlen/AHzj+fFdESE7GPee&#10;HcRyDcyEncCOcVm3eibLnespWT1B/pXTS7nhG12mDJ5e7zjjPrmsXWhLC021F2r3zzWik0XGXczb&#10;nTop3G8D5euO1ZF+j/bBDF8pY4j+vvWzJaNLc7V/5aM+7B6VCdBaQoZF2mOTdnPIo5mNe7uQ3KR2&#10;zQ3G4oYXUqpG5XP3ucfxZ79K5fxDZ+fqUk6sq+b0wOBXcalaw3li0ayeWyorSSjn8hXE29oo19i2&#10;1o/M2ZIPy/hWkali46le2t5Jl/fTM6yHDbyOF34yPfBB+gqrqGnrHuwGzGnQHd+tdRd6esbvujVl&#10;XpuO7+VZgsGjhaN48QtxtX5uPrXbTqJgcdqlit3C+3/lllj7Adq5i8tJEEm1SVw292G0FfUH0r0O&#10;6sLRLrzpRMWhUeUfNK7cdcjvmsHW7SO7Zm27FzjP8W30z0rRyXQHqeb3ml8bl3P/ALWRis+60yNo&#10;WUozbmz94dK7yTSIo9y7Ydzr8w83gfT5KoyeF0muDvjQxK2TsBJA9P8A61SpWMakLnlOo6QdLMsg&#10;UBWLEqTkY9q5HxJoyXW75cbeqt0Neu+KPDmzUHQqkkbHIdmwQPTFcfqOgtZ3SyGTcy/eVcNXq4Sp&#10;Y8vEUOY8K13QY3d1dflXnLMM/pXJ6/oTRx7lPQZOfSvdfHvhmGWOS4idluDuXZgYIryTXLBoT5ZD&#10;8ncSw6D0r6SjK6ufMYyi4nCmLD1Gy4rR1bajrtb9KznPFd0dTyJwsSKtN3UzcaSgnmJM1JGu/rUC&#10;fep6ScUBGVyZFa2lVuv9KvNNGV+9+8brzxVFpd60xJPmqlKxRfkso/k+b7vX3q1Bbs7FVdh83y7u&#10;1Vbc+cOenrV20Bjj+ZvxzVR1Ass8kHDZ2+uRROGltGUMyse471BcMwiXJyaZaTmZ2Q/xfdGw8VPK&#10;Bm3UDLcZPRm5NSWluxYmT/Vp7jIrSuIcp3/4EtUbeKSOFty/e689Kka1NqxlaWPdvXd/e7flXVaf&#10;GpjVvuqH5A+9XF2Ds0IXdw3TA612Xh52v4XVSY1+90yc1PKdET074AfEBvhX8V/C+uNdafa6dZ6t&#10;by3IuIiRPvfaAAudrAdzxX7u/sMw3X7O37ZutfCtZbOHwvqmgprunCO18vzpppX+1P5o/wBYiylQ&#10;O2Zsda/AfRNMjfSHtVb9+zxtHvXgMrda/YX9nb4pQ/tG/Av9l34maf4khh8QaXHPpniG7jnKyC3X&#10;I+yunTDSRxoCTycmuetE87MotxP1Kli8uNlZRuXkj0q3bMPJ6VkeEPEkPjnwxb6tC1syz7vMFqd8&#10;aSKdrKrdGwQQfQjFbVtF8n/1q5T5mSs7A4OailGV+ZRVlzkUjKH/AIf0oJKcL/NtqdDlqbIjJLuG&#10;KEk3dBigCxtX1qHzNlP/AIPwpN2B0oAYBgc80q7VXuKAfOT+9+lO2BNu6gCMPu+9Q0uaJOBSCP71&#10;ACZKrxto3FelGdz8cUJzigBzc/T1pd4x1FCDDbaV1CQ8CgCMc0YxT4o8CnvHkVoTykNOx8lGypCu&#10;O9AcpEgIen5opu795RLQoH5Wmx/vPanf8s6CdgoAFH+1TutRjmnLJQAfeHNNfvTn5FNYdaAChPv0&#10;EYp6JQTyi01+RTs0ZoKBHpXOaSm4529qABnVqbigjY9SUARuuzpQR5dDfNnFOBwcH5vagAaTNNPy&#10;0ONp2rzRHyvzc7envU8wCeZ8/wDu9KeBjrzRsU/w/pTdretUA7q9NZ927LfpTkRfWo2JL/w0ABHl&#10;pTlbpSO2FxTKDMdsG/NNxinINrfNzTm+5QBHjnFSImFpv+sbd92keTf93igBX25pqQsE55oYZelV&#10;+KAFeL+L07Ub6c4XPf5utMI5oA6t/L29GpsihvunFRu+TR5o9P0rM6B24DvSsrdcLn60gfeOf5U7&#10;Pz0GhHNyVo2e9K3MlP2jZ/8AXoJlGxC6rjrRtY//AKqklg3dOfpUaPh2oJJIl8ukkOJG+b9KFGD/&#10;ABUA72agBh+b/a/SnLJg05E5odARu280AR78pRtPrTjE0f8Ado+b+6tAEcYyN1SJIw44z605NzJ0&#10;HHXHagx7X54oAjdyaN+Xpwbd0KmnIq+n6UAIrsG7Unm4pZvnT5aaygrQEtRMU9+StLUe47qAHY+X&#10;8ab8oepA2TTXi+egAAy340MMmm4z0bFPWRh2FADG+ejCj+9+dSSIGT5eKhk6UAOYF6aY8R570bs/&#10;3qdnb97mgBvXpxUm33qMjD07OKAGyH5qNmfm70OmKIx8y0AEn3d1NQfLUsseef4fSmY3fdoE1cZu&#10;O+n7j7U2QZ6cUZoGOz/tUxvu0uaM0ARpJT45KjkQErn9KdEMCgWg5zxUYG+PPenOeaTOKqMbjMTx&#10;NoS6pByTvVW8sdvm65q3oqeTnOPm6e1WpI/MFNt4mj7U7aWM4xSKfisky2C/K3lyM6kjkVcjYSpj&#10;HzetRarALp42bqlT2Mez71KTD7Q9I8be1VNSsmmW3wqSeZMm4HIBX0q47HfWfr11cWtvGbbb50ZM&#10;xAQtkL2FHKU5WP53/wDgvH4a1jwv+3DqGsrYXS+HPF3nX9swIKyCForYAA8Lt3N/vKSOq18Lvcxw&#10;6gjFWDL1J+6a/Q7/AIK7W2n+MPixqniX+0FY6lHYR/YZ4Zo7i0WAu6fJKB5Y/fn5CASyEHkivzm1&#10;a4ZpS0iouOoz0rejofV4Pm9nEk1PUYj/AKttrybe+c1i6/p4tQFWQ/J/Bj+tU7iRp7pZFZto6fP1&#10;q7PJ9sQK7Dd1Xnr9a3jqdDdyjBEHTcd27dn2qwtuxx5fzbl4ywGaLKyZ51ByiYXpzW94esVublmZ&#10;cbPvOe30FbRMi1oVvJHZK26Rfl7iq/ia98/Z5TKki7sZOQtXr26EqfKQVzt4OK5vW7gRTDYGbC/L&#10;x1+tVLRWK5TG1nU3unRHZxHG3H+19agZ2YNlju/CoZ52a45GWkbLDsPpToIm8zDZzQSV7y22QK27&#10;cf4sdvpWbIDv+YMy5xjpWtJcjzmDBwPQrVcxJLdY+XGN3SpcbgUVjaT5u9D96k8sz/dDH/dGaHtG&#10;2/dHXHXvUgQr+8kUVoWVorBTtaR2bI5xiqyW2ZVCjzD6itrR7J475SNyrt7AH/2Ws6krG1GN3Y9F&#10;8CWH9pqsfzPIOnp+Nex+AfC72UG3cJOM/dNeZfDXQp4JOJQsOcZx82a9u8MTRi0jtpPMkmyVUlc5&#10;A9d2K8XGSR9hldNHW6Bax3mWZv3ML7WIHUV1unaUrSrJHHF5u7KsOo/CqPgbR2i0uM4zI3zOAQ3N&#10;dJplkyzNtSTbJ+8ZHOdg9M183iJH0kY6WNixsi9tsLZ29Djmp0aO3ljZEaR26ZOM/WotPu1S48s8&#10;eYdwJ7D1+ldDpehfanjkVUXamQAc15NSVwlFopQ6c1zerGFP2ho9z/L/AKsetdJoWm/ZoJkjt2up&#10;gm1dwKgfN976e9dP4d8JrrBnaS02sTgMVKk//Y+/Sup0DwpFYIsMcOCRnd1LDd0FYt3MJVUjzPT/&#10;AAPO2rwm4YxBZlWaNefM/HtXTfEXR4fEvgi5treZ1u4I1aGSRwIy+dv9D+VdZc+B4zfLP5ki52hA&#10;i48tvx60R+DYdUhkjMS8dV8oORxu7f7xpxlYX1iLtJ9D5ul+FFtFYSGbzZGJZmWL5lI9cit3wP4U&#10;Vbcxb1aLduwejL6Y616J4s8EN5dwsm5I1bDMy+WpHoCa5HS7Gbw5J5QXdG8nysf9Xj+7jrV+0PRj&#10;Wc1eJpaR4NbSJPvIV/gwd2Pm711Xh+wU2r+WFVunIzxWfaTGSPOK2LNGMka/vCCmWxxmolK5z1JN&#10;mrolxFZMQkzMXZgTkDB9U9PxqzLqnnSNiNoWX7g3DmsW4tkht9ysu1egZtrGn2cvnWy7lVucbuc5&#10;rmkYONncuxT3CTFpIxtkVNmVXs3zZ+tXLW4ZCg2L12/Lx/Ostjl9vzfKMjceo9a1NGjxAysv76Mb&#10;9hPzflWb0Jl5mpJAwkjZlYeZ8ocDoPpVix0xo7y2TG0SSZ2jn9asaBaQvtWSMSt/CBGCa6WPR5dK&#10;lVt0eGG6MKMMBt64NK7OKpVSMy90SbTbxQW/d8x+ZjnI6kD2rq/DkCxRbPvK3XjBFLBaR6s3nSLt&#10;LMTg8DDNzirdhZeRBLz869Pei7OSrUuai2CiFZNsu5uipGrYrb8Oad5aqrDk/cXHLfhWRp88jIjN&#10;GuzONxbaM10Wl3MIs1WJlkkb7gBz+tdVPU82tJs0tOtVnu/KVm+i4xV27iFipUp9Djlap6UVgvvn&#10;3Ku/+Pkmti6gUS7mjjVW69676ep505PqO8OrlFfy0H8POeldFhLqFdjb9vTbz/DWDYSQwP5XzY+Y&#10;VrTXy20C7W2/d5Ar1KOh51TV3Na1twYtxTdu+YZGMmrMdusyru/SqWh659vhVWURyL6cirkPD/K2&#10;fxr0qR58rouPKsa7du0Us9y8YHybt3oajmVVRehpgvFC+XwWXpWylYwkOMm98/dI9KtQXGV+asty&#10;0gwv3m6mrFs+1vm3EetaxZlyloHMlNhgdp32so/pR90KyqrfQ1YsCys27G1u/etQ5R15CSm0fe21&#10;RnYJDCjDcVXlj1NaF1LkMw+Ws2f95n/ZolZByhtUp8o/OnW1msnG7afWprS38we/pVpLVYu1ZuNy&#10;hkVqsaZ7t1pmpu09p8u/5egzUhVgaicHb1o5tLAUlZo37Ves2Lv8xx9Kga3+TPenWEDK3Kk/NRTV&#10;iZRsaccIddvzcU28gVoGQ4DeuakinZY2zROPMj3Zb8xVOVyTEtrRUm5X7vvV+2Zdw4+9VVUxcMxX&#10;5frUm/Y/H3W6H0qNDQNbuxFYSHuvYVm6DqsN+zr5ixsq5A681Z1T54Wb+EdR61Bp2lRjUFumUeYv&#10;Vvu5/CsnqBegfZM25Qu7pnvReTBzgjn0qxuEoPK5TvWffyfJn+L1olGwEIuP33zVY2JFZvN95QN3&#10;XpWeGd2zxj1q4gZbZlZR8vynngisTaMbGFL4na1v57XamOqkDrVLV5BdeZD8u6T1qxfXEYvWaSNA&#10;6/KPpUkcUczmSM7dvTjNcs9TsjZO5jS6P9niVRtWrNlp5R2Hysp4GO9bFnsjWTci8nDZ5wfaoVk3&#10;zbY41G0bhzXLKJpGTZn3ltFcyfNgfL3rGlg27+SvDH14robyyj+0xtu+Zzsx2puoaJZwW3nsfLlY&#10;bi4diA+3pj0rllE6FNo5WeFJ2kXdseNewptvfYZY9wYL1welWLJ472eQ/KGxknafmqlqGm/vWz/F&#10;1wcVyyOqMmyfVD5ivgbFVMg5BJNZNtc+SkrLI4/gxjv61uaI8d9aq648xfvDqDWb4jthFKFAVlbu&#10;FIFYysjWL1sZspYSxsfmz8v4UXL+S+4phfQ0bftqKuF3L0wDzTNSlWYeWdytsxz6+tc8pHVGxUGo&#10;+Qcr8y5x97Bb6VaupFmtlWNdkmM4HIxtrN8vy3X5WZoxuzj5atRfuk5XL7dv3FqTVxsUW3JL+8VW&#10;29OetOEfnbm++T8wXoM1YuP3u3GB+FRtbbSpUoB64oK5it/ZMM8uOYy3UZHFUm0dFUKv+zyrDNXt&#10;SdoXXaV2H7x7iq91qUhhUqvmHb6ip5jaMmcv490ea9tbfy/3oWLEkTcgjd1yK831OCDR5pvsj+Xv&#10;bPloDhfoTXtKL59rJ5i7S3Dkc4HoK5bxP4Jh1KJMq+GfcVA3YHpkVid2HrrqcVoMzm6jk+8q84J+&#10;atW68Q77qNdvRsncduRWg+jxNYKYVZI4lOU7nHXmqMOjosj+da4TZvUu207v+A9qDq5ot3Llnq8M&#10;7I02VeQKGOxTz7c9KlmtFWUMqqxbocEZrmIbmOed/KkWZk7RnAX61rDUbiK2MckatJncoQFcD15o&#10;D2b6GlDErpuxuX0H8NLJA1t+8Vgv1Gawk8Sm2VF/3d//AH1V+bxHEtp5hZSv1/2qCfZyJ9cdYdIY&#10;P8x6YX09awrNVNqF/cx7jtyTWy+opqatC5O6Rdoww4G2q6QrBH8rbgrfuxkfrU8ptF8pl6gHvYCu&#10;4Nu2gZBVSPWs1lbTS3LNt67CAo+la0ieWjGR1kcHap3MCB9MVXnspMCIKyln6hs0cpoqiRlm+a7g&#10;UMqxkbcl/mx+VQwwSW9y80caNIzbyzIuC309Kux6U1lD95m3HackcH0qUWqwRncBx71RSlYz793S&#10;IvMvlDb80RIwPoaisJZbTbITtUf6uQjhqk1tPOhaKGZUfGPlXv8AjWY1y1mp8zcwHU4/kKDTRliO&#10;GVdUmmZ28uSFNiY2hWG7J/Gq+rXrMu5T5b+g5H8dST6xI96ypuWNzsXBDGqqwM03dV9d7H+97U+V&#10;go2DTr5mL7mbduygbr92nvIZE37twC4wB3qsqCNlP+zjd2zTnRpIFUyGM7sqMYz9aIq4ONxF8tBh&#10;dzMAcnI79PyplxdW800azMytH8xGOCff8jVWO5lR/wB5NNJtX5t2OfyqA2+ZWZV2MeoKlMf98/7x&#10;q4xC1y28dsJ9sIVZG+Q4+X5htyRn1rNjG2RWDbfKfAbH3vqKtW9ssMRl+0FhjDZHIPqKbI6Blzwq&#10;nDHHBPrWkUCikOuPMjh3RybTuU+WhEY/MVJDbxK6wLKEfnmT2+Y/dz3qOTU/MtP3fnEsNwO3oPWp&#10;rXc0yncfug7Tjq3UZraJnylO807F3JEivKNuHyNqimKhjzuj/wBZ6nNb0MUcca7fvL03fxUl9Y+Z&#10;bMy+Z93b0+63rVBLyOeza6eZNyx/NjD54O7rz+BrE1yZ7b7qxqsjZkZhwo+tdFe2EctxLJINqoNw&#10;RnACgY5/8fqrf+HrV7VWXb5ZX5DH/FQO3cw9M0j+0YXbc6rJ8oBOMjdn+Vc7eaA1hqTSSRsVZuwX&#10;73r1rutJX+yxM6rtZeEU8j7tVfEGoxgeX8yNH8p3sBk+tSrsuMjnBIsjhPMRt3XFZWp25t1lGOGX&#10;5eelW9QnuLLbKqwyN18sh2H5gUXlm0kW6T93JMdyqvy/8B578HiqpyaNJJI5bVoBLIrL/EMyA+nq&#10;KxZrN7hQdx3O2cY4rq9Q0WTyiskTYZdxV+dg9CRWR9m8gnaqAKuAAM11Rk0HMjkdSspLbcFXn1Iq&#10;AKxkAK7lLbg+cH8RWv4lu5Jbzc25Y9tZyxfvcsu3PQk9atSuDszH11lSZtwCtnGzcCPzrgfFFttY&#10;fws/cV6Jr0DNb5UFj12ZHX61wPiKKR59uFbb0wa9DDSs7HPUppnCeKLNpIZfLb5m6A9q8v16wWGW&#10;YNsYjdnI6V6/r0bWsLTY8wRrkgc7jXlHjyylG6aONIfvbgQa+nwtS6sfO46iea+JbZo9Q+VflPAF&#10;ZrxYVvm/SuyvdLNxDuVcso3gkda5u9smR23Mwx616lPU+ZrU7GU/WkqZ46ZsP+zWhwyVhFHzUqjA&#10;paMYoKUbEkO1eWpZlUPxz9KjU/NU8SNI/VfmX1oKHWtz5Mi7j8o7Zq5DMslqpZsD1NZpTEvy8D3q&#10;9Hz8207/AO9jj8qpSsBeWUlPmOW64xUNg6/aPuLt9e9Ntd7StvUfdxwaYFIvWZWwvXFVLQDRZ/4v&#10;4W+6G7VILVZ1ZnXanfH8VVWikgt9sh+70J700Xxa7WPLZXqNwwKnlGnYc+nsu5I2Ix90eldp4A3W&#10;pHn/AMRwa5mU7pY2/v8ApW1o0zWoRlbGRtG1SOfXmobsdET0jRUTeJWRV43KxzuP0Ffdn/BPj4uv&#10;4I/Za0Ww1DTNuj+HvGElxfateXHl2MMIlSUhm4VmBU5UHPLV+fPh5nu4x5beXtX5tir+9/M8V+i3&#10;/BGvQJvj3+y/8ZPhLq2paXf3ENzF4j0q0C5l0tidvnsuzDKzojEHcMgr3rKo7q5hjP4dz9pPgzql&#10;omjz6fa/ZY7d1XULNYCNvkO3zn/voE/jXbQhdv16c14z8L/F8NhH4buGWE3Xlpp2pGEbhE+fvYHQ&#10;biBj14r2RW2Mf9ngVx8p8fU3ugDMfl5qXzOe1RNLkf3aE/dDd1NTLQkkkjxUJfd/dWpGk8w01oyf&#10;SgB+cL+FKwWQ7dwWonLdcN9cUB+F+U59aAHpFsOOopzMJO1RvKzDkH8KEmA3cUAOkYD+HNMQfvM/&#10;w+lI7EGnZ3fd4oAJImbdgYqOHinP977rfnTc0ATAFm3U4kj5vm2+mRUatk/Mv5GmtumOeg9KAH+a&#10;c7flo3Goh99qm/BarmAbTQpfqadnmjFUBGU2/wB6l8v56cw8wf8A1qTfRLUAxzt7Urfdpc0Z6+3X&#10;2oAjI2JQg6U52BHUUJwKAHUZoLYpG+7RcBBx15pYxxTMcU7AXpuP0qeYBW+7SJ8ifNTqa4ycVQDq&#10;KKKAGucv+NOqPGF/4FUlAEZGyhZGA3cZqTrULxf7VTzADy7hkcUiPxTfm9qdD92pAlRzTX70Io2f&#10;xUxwT/FWugS0BH4pVlAfpTlTFNeOkASxbhu7+1NxipEAHrUUhYGgzJdwFG6mxx76HYFOlABn5Kcm&#10;0VGORS7G9D+VAC9EptOcZNIhy1ADw21Mnk+lG7NN3qHpu6gDpKWOMH1o8o76evyCszoHI65x2o2A&#10;1DnH/AelPRiDQVzCkbajQKz4JbHSnOzN2NJsH/s340A5XJPM3Dim/wDAT+VJH0qQHMdBJC6c9Tml&#10;Tlqf23UCPb0oAj833o81vSneXTMH1/SgB+8qfm5prsTRGob+9Qf3K880AEQZTkdG6jFOVi33uaFk&#10;3dOKcfkoAY0eJ8rwvpSu+zpSv/rKax+agLi7vu/Sm03aRH0o2tVaE8w7ef8AIoEuY+lNRT61NtVh&#10;tUYqSrjCCg3d6VJFZOSadjimlNvU0AO3/L0H0qN2PpSjl/xpX5WgBsgx/FTXUk7cfpUnlbB/e+tR&#10;7F/ut+dAAgokpznf92muKADeV604Oq/eFDqMU2TigB4YY+Xn609fnHyrTIRTmUKvy7hQAOflph+Y&#10;8cU1yd+O3rRvJfvQAOc1Gp+WnAZqPpQA9/u0uPk/ChBuk2nipNnyUAQvH/FSr92n7BRsquUnmInP&#10;tTH6VM8dNeLI6VUA5hiMNnSnIT7U1VKjkU9BgbqA5irfLkbsf3aks/lTmpGj8xKjSEs3HFZvUVle&#10;4+QfPVLU5yjMyx7/AC45Opx1WtARY6H86hNp9oLAbWkZcc9KrmCSPwV/4OM/hPqvwxtPhPqtvLrV&#10;xH40uLu91W+kAkieS1KAMAg/clo5Qzdjt4+42PzC1WFhaY3NJGTjeCDvz0wa/oX/AOC0Hwwsvix8&#10;BPCFjd6e0i6BqN9JavGf3kW6zeJRGvXYTIwJ6fxfw1/PrZ6W0ngvT9nzrJaRvuj9AvP4it6Op9Hl&#10;83KmvI5OMkvufCn+L0H0q0kflupVgpiO04OcihtOaOMSRuzKzcbmHNQ3V75Uvy5O3rgda6Yo79S5&#10;FIIpNq7Gj6cDnHrXQ6bfR6fp8WNwaReN0Sj865zwvEdVvVbd8in5uO3p9a6S8EbI0cw3FfnAPzYH&#10;pxW6dhcpm6lqpikZvmOfmwxDD9K5nUNQaRuq9cdK1ddBji48ttvXcMYrADfLl1KhflyBnc3qKUtR&#10;t2Fjn3TbT95uhI6U6WTy5OPmX1PBqCKRprtVXGz171ZmbZJtbOP92ggrTRGZfl27h1JaoZQ0UDbW&#10;Ytnb26VOb9LddmdxbqcdKpXOpMN3ls344pXQEPn7l2KN3u5qxEA8X8OcYxg9fWqdvH5kla1rYL5q&#10;zNtVh2I4qAGWkOXXAKoOoP3q6nwPZLNenzFDbGVB8prExiVdv7zc3OWAxXe/D2whuryMSl1Zm2oQ&#10;v3h/d/8Ar1z4iVlc78JT5pHpXgaNWuF6R5GCAzHB9elereD9Kj1K9VW8yHbjD54+Zuea4PwrYLYu&#10;uFZs/MSOy+leyfDbR2ktUcDc3ptr5fGYjWx9ngadlc6rSNNfT9NWY+W48veMN9/6etdR4PlS+uYY&#10;/JXbnLKehHpmobK3UWsafKsbnHTOD7e1d14P8Gx6daxuzMrXDKSUwNoHXGa8PEVD2OblOfufCMus&#10;a0zRW7MGbcpWIbQf7ufSu48BeENS+1tDdW5tFR/kaZxgL6HZmuo8DaYl5c4jiMilch+4Ppiu4h0B&#10;nZFhVWuO3H868qUzjrV2yHRNFghKbWjmlYZOBwG/wrUbRpJ7xZI49ytk8D7uPSq8VjJZTWzbd0at&#10;hzjBA29a6DRLxbmwEm1mR/lVSNzYHXgetZ8x50m2Yq6ZJe3qo0kiw7t2Q4+U1pWHhGOyQeT5hbdl&#10;m3dR93+VU7Gd5LtlX5dg3fM4G49K6rTP9Itv3yt83H3VXaPzpcw5SSVjivFvhf7bBJHNbLulKuJA&#10;f3i/7vYfjXJ6h8OUvVj/AHCrAoQoShGCOpP1r2G90YyqWYu2z5eF7VyV1J/aM7xJHM0a/KMIo4o5&#10;jejiHa1zym/0j7NdsFWRSzZKk/yqfT/D8lxen7Ou3aVIk354HUYrvpPBqxkXEy7Dsy0Z6D6Gra6B&#10;b2dhJ9nCtcMWL/Ivyj86fMdcsQjhodNfSVUzK80cg3MNmWA9RWpN4cSzs9zmNtiqMBsbv/svaty0&#10;0QpeRGQlUjk3HK7Mn+78ueK17bRfLhUKkjLu3ZI3VLZjKscxougLFcJJ5YlzGygHqa6jwzYW7hrX&#10;y1O4KSduxt3pk9qt2vhaR3+0Wqrn7rA9APauo0bw3Fbh5PLUs/3jnp83as2zlr1uzK0OhIsy/u4o&#10;1X+FSzj82ArSubJp5Fb5T5iZ+UbcD0Ga0BbrLw0agdMg00wfZ2Vcg84XPY0jz5VLlfT7Q28Ucbbt&#10;kfy5yM4rSsbb/ro30c/4VPpcXnw5aPaQvOVXmr9vpACMePMHTCrg04xuYyqFeG2jurZY5Yo1VW3H&#10;c2QPyp1t/wAS4+WI2UyDMhI+9/hV+OLyMLv2+u0hc/nTrW1Vk2t2+VU65Hua2ppox5yawvIbe743&#10;FhyB94k1vrJ9rVfmFc9baUpm5Y7nb5WH+fb9K39Ot2t70KrMw7ZHWvTpHFWsy6tqoKq3EgbnHapz&#10;J50G12L49WAovf8AQ5lkZT8/tTZNWhiGFVI5l4IznIr1KR50iTRrryL3dsMj9x2rotN1ITxbnVU9&#10;M/N/Ks6x02K5AkbbvZumdprSls2VldV4HVV6ivQpS925xz1LqzJJ6dM9ajkgKHjH1qutz9jKI0b5&#10;zszmrFreLLLhsDnHNbHPKI0x/e3cbumO1SQqBtP8PpTZhziqwmaC967F9OtaKVjPlNeS3AZdq8em&#10;aYtx5dKLmM2u1G7ZyetETrtb7rc469625iSu995p65yMj6UQwM0rE/nUNy3lTblXG45Ueg9Kv2iL&#10;c238Qb0qXqBLHbqrblbFWGnUJzzVMv5Tc87egoNx5R5BPbpVSkkA+dsN/Fiop7jy93ynpmpjGt7F&#10;8pPHpWJd3KzPIm9V28fhWcpWHGNzR029W8HGG+hzWlFHlPTjP4Vwuka6+mXLxyR8buxruIp/tFpv&#10;WMZPzDnqPSinK46kbD2Cou1cn60+G5Ko25feqa3n94bfrUjHE2V3MudpA9KqOpnyiXIVjuHD+nam&#10;Om2FcVBJcsg3MDT/ALaQn3RQURTvIg2/e78iltRmOoRmWdixIGduD6U2V2imwq4X0zU6AaAURnb/&#10;AHutUNTjUIy84p8d00nP8X86lmQzI24CplqBlJL5kn3dq+9Wrq+U2TAMwb1yKrXFr5X8R+9VbUAC&#10;4Vt3zdhXPLQ3i7lAWf25tyiNl2dcc007tNvY8GT53xhjxWpYyxWCRxKu0yHYMc4/zmptTsYpmXdu&#10;3K24HFc8kb+hBEheMMgHzfNz61RCmSQnO5l+Uk8YFakm2BU2sBVYbY5wvzc/e5HNYSKjJmJrc1xZ&#10;7W2kxyNsZccP/tE9h71YOr2d/pDRB2LbNvPr61fmtEvk8tn3fL6Vzmv6e2iS7JNyiT7rBeG+nrXJ&#10;OJ1RlcxdCsGtrxkDlvJO1gavas4Unef3q9cDgVDFN9m1KR92BI2ScdKku0ju3CnG5ehwfk/xrglc&#10;7YlFLo2c8bNt+bghTgVKboXO1flY+hqS8g2RbmVfl+YfWqEaLbFtu3cq8EjrXNU0N4rW5ZGmeWkb&#10;RgNjrnjFZuqhcP8AKu7O3Naq3bCPZlfM+vFUb5iGLq0atJ83PIzWUjWnfqcuYg8sjKFZTxxnpVi3&#10;b978rZ5xz61o/ZVuX8tcfd7jbVK5tsHpt538UjrvcqvcfZ7rarFt3PT7v1pzXizLkMQobkY6VSvU&#10;US4WP5mO0nBqzArStltmYz5bY6Z9anmHyoiuI5LqIfNnd1wKYtqYU4V/m3AZbpVq7k8mJWVSdvXa&#10;M4qqJTcRttRG2vg45wamWhSdiS5XzUjjCjJChtvc+tY99bbkx5FuR7kit61kkzvkVAy8getUbiFQ&#10;XUfw9M0ezLizNRvLM4ky0ZlDDIxkN1FY8Vut+Y9ywxw42sByB9TWhr0/kTxxoMMzZJJ+Wp7dY4oL&#10;ePAxIm5OPvH/ADmp5To1WxieKvDmm3FiqvG0WxflCovyfiOtYdzYCPiONpF27dwQE4rotVuFuGZI&#10;W+Xb99Rg/kaz7eJbltrY/eHaMnbipOinUa3OT1PRVSfd5bbm6tnp+FZ0oNnbpHukYM2SMdq7jUNI&#10;jurJ51ZkWNdhZ/mBb61jrpUN5b5kUSMvAIPaq5TthVucRd+IJrK8kmjaNWK/NvUsB9MVq+H/AB79&#10;st/Kmjh8wd1Z+Pmqlq2jDT7m5lbb5O3+LovzVTdZJox9nzMB18tySfyFSdDipHSDxA7fvIdqH/ZH&#10;+NXLbVlkiX+KVRuIf5iPyrmbJ5H3xRjlUZgT3NWraS4h8za6rIvyoWQjIoI9mbr3sd0/3VHlrk/3&#10;SP8AGqV7PHGmOfL34bd1BrHtLi4eWRlkMjKuCpGMGnS6vFIreXFuwMruB5PqaBezZpyzQlN275sb&#10;s5Fc9qZWa64h8xt3QnAqa61EF03z+XhOFIwfxrPa9R43Vo2VgclmO7j8Ka1NKcGgllKSIrlGkxuU&#10;BSCfpUsU8c8TKqx7Y1/Gq1/bNe3Sr5KRhm37lXJVfl6fPVzypk8td0jbd3OQN31rcupZkdwWiiVx&#10;mNt+NueM1GbuQhv3e1t+1hjJH0qNHt3b5sSQhckl8YJ6Gmyr5M0kxZNpO8ULQBvls00u5TGvqGBF&#10;V5ZB50asfM2v16bvrVi4uFuJNu5Qqt1B4/GobVfs6eaW4UbwAN2aqKITsNtZVaNdzbFU7QAM/nUh&#10;hguU3blV26uT8v5VX1ad3kWSOTEkTcEkLu+oqvZXtw0G1ncfKv3pGb+TURDQtTXdvaqudhXPRW/h&#10;9Ktaftk+fsn3h/d+tYwilkmHnSN833FUDP40+1u2jmK5ZoV+cZ4Lexq0Nx0ujeuLmOOSN1kk2K3O&#10;e31qtLqrSXw2qjNuyynhTWfd30qyOGkEhRNzN7/Sq1pqSxvI0jqWD4Lg/MB9K0syYqxb1JVniXzI&#10;418lg6qh3KHG0ls/xOdv0qnpatEjNIZo1Z920nhRt6Co/wC0Eku90m1U2LztXbu+7nOfSrgtg9mZ&#10;I2xt2ZPVRnpTlGwFfUpGAja33Krt/rFOD+RrM1a1kMo2ltzLkn7vP/Ac1ctrkKN0kaoYuHUNkfhV&#10;zW7ZEsEkCRyr2Uf/ABP3f1pxFexyTxbcyMrLGDtORgY/yaefEVvfxrarD5YhO/cw+b7v/wBY/nU+&#10;q2EN4ip5jQs7feVFVv4e5OKwLmZdOlbaytg5L+YJAx+o/i9+lJXRTlcl1YLNhVB2Ko+Qn72fU1z1&#10;xAdsbbY1kmTOSOAauSXcl8fNMMc0U2dpIYj5enIaiS2jELNFtjcJuIAIH4ZqiW7HN67polZGYKNv&#10;UlDtNYEn3cKpUn7wAzj6Vv6xcq0Y2bGUtnGaypoQ0WfvtG2SemRWsWaR1jcqGGGaPaY/lYbic85r&#10;k/F+lKLZfLX94OoDNkfpXQG1ki1N3Kg7eRwd359Kj1OBpIZNwXzOw7120pWdx2ueW67Yi5iZmjVt&#10;nYDAauD8XeE1lsZ49qKSMg4JyPWvYtb0yGxj3eVhflPHPNcJ4kjS73NGx2yNtGR0HpXt4Wsediqa&#10;Z4ZeW62iPGPLkKllAIxxXL61GJpwQwCt1GK9W8QeDVlZi7uWLeYD0yN3SvMfE/m21zJFudivIK5P&#10;/s1fQUpHyWMptGDeWe6RiDgfLxis3vVyW5kaRsZH1qm+S2a6kzx6mgZpw+c00R7VoBxTJj5hT1lx&#10;92mVJHGxX0oAGk5+VdlTRXZ20wRh4f8AaqIfI9AG1C+Xb5uPWiCLfd7nU7s7eBxiqdnMY4/730qx&#10;HdvJN+7Vh6ZFaS1A3dQhX+z423bd3TjOa52b/R9Vb/a61txX0lxYKrcRnhOOaz7yKNpvMYgenvQB&#10;oWzBQu4Z2jH41oWd2ZWVh5bFP7w2rWTFcbhtAz/Fx61o2G6It8wYHoMdaxkbRkdT4cvfLvkyGXC8&#10;vnr+Ffa3/BFD473Hwq/4KSeGPDZ0yzmtfiFYyaPLMsP75Wj/AHoEnOGj2rjA53MPWvg2PU2W+iDS&#10;GMt8pGOgr3b9lzxlf/DT9p34ZeNNPmtbePw9rSW93cyzBEtluQkKu4JyQu/OfRT6VjN6WM8VrSsf&#10;0hR+Frfwr8OJl0+2/fabPJclEB8xGEhdQe5xtr1jw7qJ1nw9Y3yKqrfQpKgB3YLdc1zvhKAz+GW8&#10;6OFZdRfzZfKH7py4BGB1KkAnPowq58M5mNjd2Mm1TYzFIVz0hKrj8RXLGVz46+tmdEFaQ8rTsUJJ&#10;l/p1pXRpPumpeohsQ3PxzUi/dpo+VvlpctQASMG+UEY9qj28Y+b6U3G2TatTAbRzwfU0AR7W8zdn&#10;5fSpN2xPmUGmg5pJEZd2aAAfPz39KeifLUKMcbsH8qlMoTtQVoNcfLRtw+fl2+lMctvz/D6UIPIH&#10;3d31NBJJuUv0prq3rt+tEZ+enBwU+Y0ABDBup/75pf4/xpPM303f81ADiqhd2RTCwH96kY+YcdqA&#10;cdfmquYB3mfP7U3FG9ZR0xUgOaoBuPkoz97/AGqcDu6U0p5XXmgBTgelLnNIGUfdH50iHip5ieYc&#10;I/M/lQYMfw0F8vj7o+9+NO8zanPNSURzMhbaMrSwjL/7NLKgI3YpV/dpQAmaAc03P7umyMf4armA&#10;k60U1GJNOPFVcBr8im7iP71G4j+9QgC/e3Gp5gJYzk0x3X71EowuV6etRgbjUgNwacTsDU5RgilZ&#10;VK0ARKzD+KikdSR0pcUBLUkR9/Wg7Tt5NNHzJTtuxeKrmCOoZprcdfmo/wCWlO2DZVEyjYD8nT9K&#10;jxUidqKCRrHyvm/h9KXzfrSSurp0qHzOf/rUAOLsO9OhFM2luv6inQudtPQB7xfPSYX+7RuNIW5p&#10;XA6jNGeM0FSE6dqQDK7azOrlFjRXfkUeS2/rTkUg9Kd23d6A5SJ1amqfmqVVMhpuzjpQHKBGymn5&#10;VpXLZpRFlevzemaCRqS+YnzDH0pXUt0OKavBpAgP8RoAUuR6/lQ33qRVaSPPemmTD0ASIf4u9Nm5&#10;fPWlXrQ/zp8tACI3H3v0qTdUKDFOojqJuw95GPYU3L+1O/h/CmPLkVXKMch3LtNLvUJTKbIKOULj&#10;0SlSTjd3pF+9SUcotCTzedvb1oYH+EfnUdG/H8TUrMdwJ+b+6KNx6dqaJWfjinZwv40WYDvM3pzU&#10;e40SChDtTnmkFwQYpx6NSYPrSY/2f1oMwxt+9QT5tAVl6ndQU3dOKDS5Kp2Ch2O+mZ7dqaCz0AG5&#10;vSiMZoz/ALVIsm2q5QuLL8r/AC8UrnP8NIFLvzTvLY+v5VIBtAG6m+b7UOc02gB2fko3N6UIw9KX&#10;/gVaXMxJKXB9aST79Gf9qiOhWg0fP1/WmbjT8cUzcv8Azz/WgNBQCe/60kJ+9T/L3JxxTSrHdgY/&#10;Cp5Q5hTw/wCFMnjUx/e8tuuelSNx83U1WuLn7PGxYYVl4LcZqQltc+LP+Coq340vwx/Z+oW+nmz1&#10;OMeW9sZZLq5O4BVxwp2lSSeMJnvX4F/FfwPdeFviV4n0W9j+fTdTngmTG4uRKzK2TgYKkAAdc1+9&#10;n/Ba/wCJOofBv9mCbx1prWLXfh2/juf7NmA/06S4cW0QJ7oGk8xwOfkUDrX4g/tDebqXiSS8k8ua&#10;6mhzdXKqzLLNlBlA7M2zLMMFs5Arqw+1z3Mr2ufPutW0dtqLW6mQOvRf7tZ7aUr2kbMGeRvfAqxf&#10;fv8AWJmLbpN2M7T0qxHIlxGy7tv97jp9K6oo9oj0CKLSrNl+SNpTvfBztpt5cyXtz5SyMsfRR6/U&#10;1n6jNHHGzBVkLLgcKM/rUOh6qtrz5a5ZMMeTg+oquYjQbqqq7NHu2joWzkGsWaFZHzwrKNwXBxWp&#10;eX8YOCxjkPzDyhwTWLdvJDL8zeZHJ8voVo5jNu4tsnlTn++vX0FLdqs8TMzM393PGaQxGcAKfl/i&#10;Pc0y+Hlwbd33VqhGbLuLtShd0G4tj6inwjdI235vrUksLFMbeOmazAhsZBFLu37fwzWzbJvT5tg7&#10;fK26qdrp0iruJY/Nn8Kv2JZJWj8tt33s7u9A4xuamj6MdUCq25s7ckHgV6f4F0JLW4Vgu0kKw74+&#10;lcp4G0p1tlbd5km7lSwG6vXvhz4WF3bQy/6yRVwdvIFebjalon0OWULu51Wg6WJ4hCvyu5Vcd8V7&#10;14R0yO5t4isPl842t1+97V538P8Awa2o63FOwZfL7FcK1e9eEvD4bTjIowyfLjbzn5Of0b86+Mxd&#10;S8j66jZKxa8OaOsl3GqRfuyMpxkIPf0rtvC1uNVfykaaS3yy5PEfPTA61R+HvhmOPS0+0CGTduYo&#10;IwMD0zmu00KzR51jSNdzRq4CDgV41So0FSp2Nrwj4ZEMixMreW3IA4kJ/wB7pXdaLZXFhC0fmTGN&#10;eqFztH6ZqjpMwSCNyvzFNpIXod3UVtSzrFZtJ8v3vm+brXHKR51SVyldWatIPlkkVl7GmXWmyWFo&#10;I7eNv3gYmMIcgHpu9fwq1ZbbuBJOS8i8BegrSiuBAqTeWXwVJ9z/AHv/AK1Z8zMnKzsY2gwTWmqr&#10;JdRwqtwjKrIm1l/i3YPbPetuzujDLt+ddpVWXG0n/vnNUY9YZtZb5QwZmBBH+tHo/wD9ar0siRSl&#10;txCSMpzjkjdVBUVySK6RYZWm2zH3CqP51V0gwXcrSQxlY97DBxuxuqYRhpd3yNu6sF6fhUujp5UD&#10;RLn5ZGccjcVoI22ItQ0i3mCRqFjCrtO5utV7Tw1HJHMJJNwZWXhgDg9K21jUOuY89DyPXpU8uyNh&#10;tH3wozjv6U7sSk0ZLeHLdbaZTFnnC/Iu4L6/Wl0TSfKi+VW/d9Q7Y3fNV2KbzLhmVW2+4/z6VYtm&#10;APT2p8wOTZZsrVZYpZG2u3oRx+lXWiWPdlVRe1Qx/wCjI21SVbvinSSiZnLMqRqvZSaOU5ZXHDbJ&#10;tZfvY3+1V9o+Rs/LjblumfWozcGRfuqq5ySG4x6VNplvJK+1hu3dcfd/CpCSsbWiXflWvKrtkO3n&#10;qoq9HcvJOqsiyf7tUBGVj+VePpU8Tt9ic7CwVcBc4z+NdMYo5XqXoWRnV5HT5epPaqwulmucRrJg&#10;9Pmqtp6tqd7G7tMsOfmGOtaFzOtokeVw+1ei10xsYy0NCz09JIF3DGW+Yg/y/wC+j+VXreRYB5f3&#10;t3VQen0NZ9jqSlkyGJP8S/4Vetv3ztsUqjfd3cNXRSOWqWZP3qKgb7nfdmr+kac+1pHTeu3qSM1l&#10;2CecXzuX5261v6XdM9q0akmZTtQAfer1KVjiqXRPBCbfhfvL0J71Y0rVnV2jk+Zf73esWHWDNcbk&#10;+6rcZ71oW7Ldcbl3HoVPWu6nKysc0ol+/mW9iV14KtuFOh3D5uMgbT9fWqcVtM8i/wAKt0z3qWw1&#10;Bbh1Xcdz9sc1tzGb1LE11+7VmOcdcGqu0zg/vPl9e4qRYtlwyfcXqO9K8LbwFXhjii5PKS6bJ5bb&#10;SNvGzrmrkCNbyNuU/e3fjVW2UeWePmT5vxq4sm6L5uW3ZzW1zEsyWiXKKrfeTuKZZqYptrH7np/F&#10;SW8iqjKSQ3qarG7kSb73/jwp8xPKy9eQhrncd2NvQVXl3MnCc7vWnJNiPL5z71NGI2RiMsT096HZ&#10;lEEMjRD/AHuuK5zxJpZi1JLmNmG5sSr2A9a6G52+V8paoJrY3XLAMpXkDtSlqNOxg3enR/bd8Z/e&#10;SdB611OnO62gR25jXqKqR6eonEhAJX7vtUzy7E4+Xd1ohGxM3cmU7vvc9qvW5OP4fm6+1UbJ1bpx&#10;838XFWmPlPu8z5fpWi0IKepjZcbW5+lV4yzSZP3fSptVlbOd0e098c1XRz5e6p5gJIG33G09atz2&#10;gmj48wN65pkUSh/M/wBrNWoZw6c8VUdQMyOIxTnn7lWdnOPmx9KhuFMFyN2fnqxBJuj3Hp61DVgI&#10;LyDYgZt2T05HNMi0xQFZ4izdx6VNMpuNvP3elWtPgWGNmZWbzPU9KwcblpWMHVNMezDTMj+Ux3EB&#10;eV+7We+teZJJtYHy/U11lxeQxDy5FVvMT7pHJrgddtv7H1SSHOY/4T3P1rlrWR00bs1o9UF5p3y5&#10;Zm6kDP5Vk3GoeRd7WU+YCeM8DHWqra29rujjwob7vtVaxtGMfmTSMZGAY5/2utcrlc6o02dDbXxW&#10;WIqWwduTkcVV8bxHVoYVO11Qbs55z7VDblkbbVe7YzSSKAx7rg9Kzkyqehl+UttsUDG7qTzSlVW5&#10;X5sU+4nDWjvj5l6Cs+e6Z512gyP054FefI76epdkvLe+i8vcuW4Azyaz5Y8tt/h9e9S6gvnOsm0R&#10;/dZsMOD7VSnmZO/8K4rlqI6aasPSRRJySW9Kl2C4C8LtXoaitf8ASI8bdp9T96kDyR/LISsn04rN&#10;xTNtDPvWb7f5ZCtGV4IOCKHh+1HhZNxVQBntV+bbdx/MqN5fVBxn8apzwpA3O4KW4IPIb0+lTylX&#10;MqfSmguJHZQw3cDYvy/rT5IlaJsM37xtzbSOK0LyUuzbV3BvSqcjY8xtofHUdMVJpGTZHPbrdeWq&#10;5b5vm7ZqmNNa2uJJF4jYZx7+takVxGfvbd+7+Pn+VU7i5yW5+TbUuNyuYZLPsTaVYNtwCe9Uo25Y&#10;p0boeuavLYrISGK4VMhiDjNVJLHzNxg/eN/F6D6VRorGVr8RguImWF5BG+5RnOR6Gs26v5LqOGNl&#10;4hi2Rfwkr6/Xg/nWtMkjXUizZ5bjHas630oALvhhZk+Xv0qeU6qbRkQytckblfcV4Bbbmr+lTw2p&#10;laRk8opuRl+atC7sFysjbvlfdhU7elZd46rNtxtZjsVgRx+FZ8pfNzbEl/p63lh/oq7GRmbAO1pD&#10;7E8GsGWwazfcA0e5cYDZCn3ront44Y1+aTcyYChuQfXFZmrzsohb/WwN8w+YDn3qpaGlO6djH1HQ&#10;ReRyRvCzL/FFnrWbpnhePRS6qscO794JEGCB6YNb5bbGGKKAE3HOcml0xo7yF1j3AZ291b9WrM6V&#10;UkjBfw8gk8yNfKzu/djkc9OahFi8LNuVW8zaBjtW1exPYWRZFHKqg2HGF/HvTre23QCVpPMVU5+X&#10;GF9frQVGbZw8+mtDeM0Z2udzMM8E1Fc2DWrtt3yfw8nHFdHf2zHVyx8ny25GF61RuLby03Ku78aD&#10;aNR9TgfFmqSQQoyJ8+dmSKwtN19rJcMGzIdvKk5rrfFGhPdStND5hXzN+So/Rt+79Kwf7MaGPd5Y&#10;mZRucEY2/LTTsd9OUWalvr++0acQsVj+bcOm30zV6HUGWVd0yurHcSOQw9R61gy7gzBVWNFO0gqQ&#10;hqFJhanzD5e1Dll2Dg/3hz+la8wpRidMlyJXDB2PJZSzsuQvQEbqGxeL/q1K7f4T/s1zVt4oZmdz&#10;G2F4Ax1rRvfFFu3h5S32i3uPRolP8qOYz5WPuplaORRu2su/AI3fl+I/Oq11dMsatzLG53OX7D0G&#10;Kx7XxC0k0bTNH5wRkIVfvf52ii4vY7mNFDKqL9zIIzWsDPlNJ/3IaVVVlPTbuGfzapIUVyC26R4V&#10;wzj/AArn7jWGMk0aLHJ8q7eyj5aSPxEFKYj8th+7IAJJPqa2jEXs2dPqF8LK1DLD827AUqvyj1zV&#10;K0vpNRk3bfnjPlKFIwT6mqE/iMSWzLjyXVceZ97cd3YUtgFmcjPLMqiLOCTuXmnylRjJKxPeS3Kz&#10;CJlVPnRdg54HXJ96qpK8fmMHVd/8OQW/KppNUja5H+068nrv/wAKbqsi6Xp3mzK00KfeAX7v1NUH&#10;Mc9PdLLdLGXaRY+SM4zXQaJq8jW7Rf8ALDcqr84ySOgPuawry/j1HWVmi8thL8p/jVR77qn0y2uJ&#10;X8xFV1kBRlJxjb0A9v8AaoepclYt3N952oZCq0a8u6nJjPsO9b1pcSSQqJCzBkXaJOcVlmS3gZGu&#10;YZJpN38Oxh+O4iodR1mWSzEkKSQmOL7ucmhaGMojNespiXkG0L/CPSuDnVxfyKY8Kzcr3/Cu3/t5&#10;bpVaQ/MycMXGT+FUNUg0+7+z7oNtwpIMqg8468e1ApXRiW0Py+YwLSKuCRwoPsKg1q68uHyTu29M&#10;EhRjaver2pXNnBceWhYqYkYl0JwxZsjjuPSoJLAeWh+6GfJx6enNbcopHP6jpzCTa3ysp2gl9yn8&#10;mrPkiMcRVlVf4W2fNtHvXTX9gsFztX5R78/xVm6jp/m20hVFZf4RnDH60KNhqdlY5H7HIs7SE5Vu&#10;B8h5FVNVRpGWNo8A/eIPIroZ7JQMsoWRlwRsX9OazbyGOC53chl27gOQa2WhopWOav7KTUVVdgBX&#10;kn+EH0rgPFehyRag3VYg20AL1PrXpdzdG3hLY7YxvHzH1rlvElo1xEW/j+83oD7V2YedjCpFS3PK&#10;/GOkf6Ozbd/l++MV434ntGkMszcH7vA7V734h33Ikh2YLdtwryjxP4UktzJtVWU7u/WvoMHVbdrn&#10;z+Y0Va6PI7q18lmzz+NU0GJOma67W9D+yQspUbm4B9a5WUeXcN7dPevcpyufLVlYa/3aifpUpHnM&#10;22o60MHqFTWpbf8AKM/WoT1qa0l8t6AHO26TgKPxqMjMvzcVJu+bdtf160u9T97mgC7ZW6+R1HPv&#10;WpY2WwySPtkXb83bH0rEsLj58ZkwvQZrWidVtxkrhl6YrSOoFW5uXSdgu4xs38Q27fpVW7vvMU8f&#10;cq3qM3BG7levHSsyQbI9zfxdamUrAWbC6YvwP1rpvDN1tkeNgCzcArxj865jTZDAwyF56fIea6HS&#10;rZZriNlUsXb1xWcjSBe1aykSVGZpFU9CeCa9C+GNxuso7fbG7NcW6FpZBEFYbGVg77lAB7muX1La&#10;2lt5i5Zeh/u1Y8OWr33g+9sbGFXuZIyRkkbyu3Bz26H8qwkXOPY/q+/Z/wDEN141+AfgnVtUtv7P&#10;1m+0i3F9YmYTfY5VjXzYg68OVkGd44c8j5avahqQ8L+IY7qUzeXJxtWMvu+uK84/4J6+Im8U/sLf&#10;BzVpI7W2uJfDFjbXdpaZ8uGdYE3sC3O18FgDyQc17Dq2lx3qLJt3eSN3IrlVkfFYiLjUsbG3c+4c&#10;BhkirCKWT5eKyNElcQeUzM2zhc/eI961Vby0/ipEjtwxjHzetR5Xf96h3qMjFAExQJz3pzfOtMfm&#10;NT3oL4oACgTpSKisOdrfgaAN1L93p+lBWgbBnHahz8vX9KTzT/s/nTVk30D0Gt3o8vanLZoBzQ3O&#10;aNCAIz0+WjdmT+GnRnHXmhGTc3TFADVbpRg7OtL5efSkoAZ0DfMPzpYxlKmUb16CjZsoAhTjjtTi&#10;+xaftATrTHXNVGVwBXyPSgv5lGTs7U0jJ/u0cwBuYvjB/KnIOlORF9aH+Xp+lSTyg5yKA5NNoUbK&#10;Cibf8n3T+VRvLimSZJ/hVfTFJH8yfN+NADgMnb2ooL7KYz8UaAL52BkH8qk88PUOQeg20YoAkd+a&#10;DxUeW39/yqQfL15oAR3427f1pNxNIx+amopzQBI8nGaYknFFNTpQA/fxSbTv60Y7fw+vajGKAHKD&#10;GacB92o9/wA9Sb+P4qI6hHQb1ekLEUsnPX9KYPnrQmUiVD0o3UxJTF1bP4Um0+lBIOp29DQI8/NT&#10;pXKnB6VHv3R/LQArKxNJHSxgk9aeY8jc3X2qeUBtSfLUO72o2NUlcp1hcyHHahVBbj5ajR2/2aN3&#10;tQdHMSvJUXmN/e/Wj8P1ojj3tQHMOW42H7n60rTeeu1W/So25apYowg3baA5gcZNMMjJxxn1qXdU&#10;bpzQHKRiRmTtS43/AHaQ8GhWaNe9BIFzHTQTI/8ADSF/MpVYL1oAfn5fxpVHzVHvp3mf5xQFwIwa&#10;FODQsgkfO3n60ghD9d1C0J0ZLmopI9vyipGdSaZVcwcwUfcPzU3B9aAN7fxVQcw88N+NJS429eaF&#10;PzUD0ExTZBzUm+mvwu6mJ6DUTCUOM04SKVpMH1pcyDQQLv8A4f1o+bZ2od933eKNo96zDmDP+1Tv&#10;NXNR9afvx8238KA0DB9aWml8Ub6B6D9w2dKE603B9aakmFoGLs+bPGKFjxQnzHaeB6mjP+1VcwDs&#10;r83NCH5erU18r93B+lAlzUibsO8z/dpuf9n9KY33aTzKqMbjJDGD97cPpR1G7vTHbP8Aep8bYGO9&#10;HKAOeN1MQ8UOeKRODVC0JHOTtpvle1GOKXzfpQLmFcbPu0YI70eZzRJMAnSgNBo5qnrAe6tJI1by&#10;/wC6cZxVw/N04qtO6+YqtsVV5YkdanlCW1j4b/4KneEf+F42nh3wPeSWMGn6jqtpaX5nMckkERYm&#10;ORYmAEgM4XBbggV+GXxVk1rwB4g1rw94ihjttS0e6mtLiGFyVm2tjOFYqPlCnr1Ir9gf+C02t3ng&#10;n4X+NvitZXml2UvhWPTrH7JLl/Ona4Q2sgx0aNjuK9SrMeimvxv+OtnHNp19qCnzZmneaYklmmkd&#10;t/3j23E/gBXRRuon0GV7Hk2vXiTXDNazblVeCmGP41jtrGLb95IzOfvYIGKa8fkQtxt3HB+U8Gs1&#10;7R2jZmyNzd62p+Z6w+6vhdg/6wBumD0pb7Npb7MliPlzjHFUYVPmdfl9KvTzF1wNvzcED5q0MXoZ&#10;cb/akVlYeWvTJ5qw6l48HlgMk47VNY2kaQycr8vbNU54JmT5B5O18nJ6rRHUkqPqCwXDrVa8n+1b&#10;sL+tR3K/v5Gy3PTjrT47NpVb5ce2armYDLSXZMK0LGZppvmYBfvcjvWeirEfmG4K3HbNaGmz71Y7&#10;OPXFSBq2qrL8mNpztx7UthA/2+Py13eZ7VPDbh5I5NzZ/h2jr9ai09Ga4bcrMV+8Rxj6VMpcptDe&#10;x6d4B0u4uZI5N2IdpQ/vDncOp6V7N8N9HuCVWJJI2kbLBPlCD3z0rz34UQm4is1UcsACSvykt1Oa&#10;+hfC/hdbGSFYYmmWQH5hGPnUdT9BXhY+ppY+ty2Nlc7n4WaXNZ2oaby445P4YfmB+hr2LwzpK2Ii&#10;mMLPHcspdXjDY+mK4z4dRKyLcFJBHbtmRirbce3zV6Do962rzsI9s0Mb7VdOcD6V8Zipe8eyd0dC&#10;huLBNqI+V/jQjP5Vc8M6FgJOq8tHsA2nJq14b0v7TaRuyrskGU9/vdPzrtdJ0OKIRqcybvu4I4ry&#10;6mpzyqJFTTINijapb5sDjgCrWzybb5WkZV+ZtrOMn8WoFtJDdsYfL8srwCOtXZoTd2L7o5GEfUOe&#10;v+cH8q55NGN+5U0i+Ubd38PABZl/p7irz3btNJD+8jCfwkYrnfDF/wCZqlzGyq0lu+DuO8L9cf7o&#10;/OuutrQXEf7v5mkbIz90j6dakzqJJ3OZl3tdMzKGQt1BxmtuOxNxPtDAtGdhY9R+FY2oOya6yMk2&#10;5m5B+VfwrY0u889dqqflOMf3j6k1pHUqcXa6JBaq8jxsm7C/OQ278t2K2PI8i0/duI5dvULmqseE&#10;2cLG2zLg1Zim2RqNrbW6bhyaa1Od6lDTLp5Id0q+W3IxnJwrcGrDzreQFcxtsO/d0FXLW0glTbtY&#10;DLH7wzu/wqzcJGR91WVlwQBjBpEOVjOmtWdW2qfM+U/Kcj+Krj2DrJuZWVcbs471NZgbz83+z07V&#10;O1tFcRsv977vyJx/47QKVSxW04Kw+8qt6YJFXZm2PtyGZlwQw2gUyewW3HmfvP3fUKetVdPLSpMG&#10;ZlkVuMuDmgzk0TXHktwsW0q3LHv+FWNKxaOZCnzD7q56U17VmMbNgev+1UkhBRfmZSeoJHFBm3c0&#10;mdrhVWNt21+cDOKbHex2yCHduaX7ozyKpptMu1TGr3HyjeqkBvXg1Do9gywtNIPPdnwTn7o29q0j&#10;JmZtW8iwMm5gMtwAetWLkrcbVO7Cfc4+Y/Wqcd0qv5bKu7qhTj+dFxLj+FpNvIIPBrpjcxcbmjDZ&#10;pIQyjhO6mtHTb1Wl8l432lcBg/Sub0zWChXznaJX/vsGq8P9AX7Q2cKm5Oep967KcrHLUjc6LUB9&#10;muo5Pl3/AHmUA8mnW+p+WVbdtdW7GueTVv7UffuWNOyj5AfxWrlzc7bXbG2fcDmu6jJnPUptmyss&#10;lxMsh2xuP4gOPyrajgYCOeM4ZTgrkcVydlfs8S72+Y9QD0rWsdR2puHzKvynB6n1rsjM55ROh+2f&#10;eZWYMOoYcfhUCBbSVZQPmHT3rPg1Fru3+Xt37CrENz9rkWNj16Efw1vzGFmXotY+1xrlQssZ2kno&#10;anmu2P8Aqo+nzDPc1kWjSTsske4Mo3NkjBNbFpOLlA2cH6fdq4u5m1YbLfqq+Yqfe6jPSnX07RNH&#10;tddrdTniny2uV27f0qCPcoVW3L83qDWnMZDoZ2/iY7o+396pIrrzPl2jd61D5Lbt1RpGYpt/zqvX&#10;BanzMDUjdgm1yrL696ikuvIdiwICehpgnaaDcBzSC1iYssyr83XFUZk32hZSwwy7unvTrScgfLxu&#10;6hqEto4woVULL0J70hUmbhlHy+tVzATOjN1/SoblWI25qZiqjLn8RUkFwp+VguP1rWNiNyjp9wyz&#10;bvu/N061oSSs6bsHnoPWmtZoSzEbfmzTn/1a/wCzTERzwrMi7mYfhQY1ik2j7vqaVZ1iO3t70+4U&#10;FaABLlQdtPjbPPb1rMMrb2+ZfzqxbXDY27m/76FKMrFcpoSQebHu42t0J6iqs7Nafu2Wpra9Ij2s&#10;36VT1RzJIp+bHriolIIxuR2l06XDq2Ni9B3rYt5vOj3qPwrBtWAZ/wCJqsRahJCpX72Ou3tWPMac&#10;pF4rLWERuBGzMPlXHYVyF1dnULnc3zNtw5Pf6Vta/wCIGvX25+UHBrHjjM8e7kfQV59STlKx2Uly&#10;hd22yLc0bMucKDwx+7UMVyJYf4d23GK3FmhjhjZwB5nyoOvzetYL2/2a+ct9zd2rBuxtG5egVWIZ&#10;P4ume9Qz2n2gSht25l+U4xioVumkVT0CN0FXk+eLdj+H1pN3NlGxhaiotPldflZeSOlZxgzJuC4j&#10;xu966i8SOaHG0MNtYVwotW2ZyNtcVSKR0U3YghgXY2di/hms27tGeTy/l+XuprYRftSfu1YfhVa5&#10;ZQiyNk7c7skLnHWuKZ1U5XdiDSYGt2Vj8v61PqMsZkhZdzbeuR1pkd+qR7TtHOAc9/SpndWK7to/&#10;Gpi03YepWt2MW1VDbW6knkU8Be+PvbuRUt9E0MR2rlg3I9KzLi+8hPmj/WlLQuOozW9tqcfdGccV&#10;jy3bXAkYbm39s4rQudUW9sVc7VZtrEZzg1lXcM0afe/i52isjoiFlMZZG3bRtGQT3FSMjMmBkrnb&#10;nI6VTivVR8MMg/N8vdfSrDXsJztaLfGMkeooNPZj3f8AeK3mHDdePlFP0NYbppJH2+Y3RCM5/Ksu&#10;5uw9yqqw+U/N8p2mmi7OnXCszbivIwcZo0Hym1rekW9yskhZT5g3thcY+lc7v8tX3O7L6thTVi78&#10;QrbDaQi/Lt9azPPY2zNuYMU3iXIYH5aC6cWia+vVEe1mVWPQA81x2pz+TqC/M5+bcP8AZrQ+3tDe&#10;FWbO7oQN2Kp6k6zSRsJELOuePXdWZ6FGKW5Zt9WWXTCsjMrIc4UZGPTNVJr6O9iHXfHx+8di/wDD&#10;36VNbIsUbQK0nzt1NVZoI4Gmb/arOSNIrW5Nd3amyeHEnmFdoPpRpE8Jjw6llUb2xwTUNsN7xk/M&#10;f4ff61Le2jMWmjKqqHbgbPmH50FRjcs3N55oZ4/3bf3Vx/Wqct6ih4ZNv7wbQudpP4VHJK9pMoZi&#10;zNtBGOny1HMVuJjI24MPu5I4qeY0jErwxxudrKwZH3LuGMj0qnLaNZRqy+asatyyDkfgasRvHJK3&#10;l7Wb6fdqeQEQSYWJvaqLabMDVID5YflQ/Ys+0/T5qwdX0L7Zbu0S7vl+Ttu+tdbe6H9qtFm2qC/8&#10;AjCbfpmqM062szLIvlyR/wADsGx+FA4ycTg7u1bT5BG8fys3TOaydQ0jzrWZoWK5RVG3jJTqefWu&#10;08SaXJfuJFVWUtmSPpt/Gsi5037CMthoyMj5DQdUJnMnRJLm3blplxucY2sfoKpz2VwY2hVHhZVw&#10;d3OK7aAr5Sxkbt69SQDVpNMjmttuxt0YyScbCPcdaCnUaPO7e2MXzDft2bVJPJPrUcsvnM7N8jN1&#10;YyM5P+8Gxn8K6vXvDSXdu0LfdXozIePm9q5K5tZUWTcq5hOM56muikrhGVyvq0qWMEm6NV2rymDx&#10;+NYlj4kjhv23Sbf1q1r7TSsNq+XCq4Zyfv8A41lRaIhZvLTa0nTJziuxaGyR1GlGK5lKMI1jLcbj&#10;ytX4NMlXUYHimZo4G3dOR9fSsvwLCkU87NLNHGke9OPLI+uK6S71CFZ49sp+fpGWKh/xoM5XQy+T&#10;dGvHkvt2cZ+96/eqveTPb2kQXzEZtgJb5ifqelSXepKAyhhsk2lieoPoKSPUIbxfIMu0jJUghck7&#10;cdfSqikzMyk0rfcCOGNxuXEZGf1+atv7CbS2DtCLgKdpK7HwfTk1lXlnKZ2k3RiN2Y/6zaZB/SrV&#10;xOzaXCrbR+4H3X65bgn3qSpMZeazCkjBmdY2XIxISSfSs2912O4aPcGj53MuMZP97/61UtRLGZlw&#10;S0bdMc1La2jXjO6HaWGTkg/lQVypFaS8RrlS21m+6uVKgCpNa1Ffssfl4ZhlSVOcFu9GoaYlveyL&#10;yGyysV+ZQfas/VIpCy4j+8y5A7Voo3JcbkMY85mbcyu3JOMrn0qaSRrRTt+6vzevNTW1oItrD5lk&#10;OOOefWor1mFtt3dep3DitDBq5Uui1xNtVsc4yTUbajEYY7Zdz+Z/ESAajT5XbLZ42/j61TsnT+02&#10;WRM7m5kB5X6CtI2YuUj1KZfL+aR/l6YU7v8A0Kue8S28lxC3lCY7RltvLEba6HVJdkmC2D6FhWZq&#10;EiEM4bCqGQEH16ZqHKwziXPmqdy/dO0DNVZrbzRtYJ5TdTjpW3rcMZhkkVfmUbip4INYa3AuLJ92&#10;5mZfmBGCPpWtOTREmcV4i01kumcx7CemRjNeceMbVoJecKD0Br1/VrcgFWQxsq9V/wDr1w2t6Qt1&#10;cffaPb024/ur617mDlrc8nFLmVjwPxRHcWwMsqsE+YsSOh9BXG3haTaWxnOMCvX/AIsQILeOFUXd&#10;J8pP8Ib1rzLUNG+xT/dV+/BzzX0tLa58piIWMkRNGrDn6YqGrlxbt/dj2/rVMqQehz6YrpOF6BT4&#10;QzNhRk0ypoztHy/e9aBAnT+H7vpUbowqwif/AKqAcBSu7D9yRQBCjMkm4fLWxpN0JWVf3jd+TWPN&#10;Hhx/d9a0tFyQvQMp2n2FUpWAvXGmq1uxIXC9eeTWSHCNtXK465Ga6eBd8UiPnc3IOOtc2hLX8oOM&#10;VL1AfZ2yrJIWX5l688D6Vr2d+tqyqyxlmfAJ+XFZ09wFmVd3zN0AHP4057HzdrbW67+tEkVFnXfb&#10;I5rGOMSfIV2DJ52+p966nwDq6adqVvHIsk9uzr5xjHJUugYD6Akn0ANcdo1ozWC27yNu29SRmuw8&#10;D2gsJo2jmkgkjQMpUfMcdck8c1zSNon7lf8ABAOXW/AugeMvh3faKlv4SvLpNb0G7MzyS28skeHi&#10;+bqn7vdtX7vnAelfo5BdRvCyn+I7TX5vf8E3fiHqy/Cv4W+NLR76bT7qe+0S/lktiv8AZ9ypf5Gw&#10;P9XuwFc8EPweK/RuSSMTo0ZVo5RvBU5DfT9a4Otj5PHa1X5BueCbzUXvtwPStKL95zVGP99ZsRwa&#10;tac/m2SnuOtaHGSZxTQMdeaH6U0IzDrQBJnFAdUPzVHIzAZxQv7x6AEVmb7pqdDg1CE8qpM5oL0I&#10;2Oc00qT/ALNPkTy+lIF2/e3UaBoNPyU1X4qV/u/dP5Uzy/lqeUgdsU9DinG32JUfV6V2bZ1o5gES&#10;X6U5m61FAWHo1LijmAni60uaasu07SOKbvO+qAGkZjt4oo++7bVo3fK1C0AAM04MqjBG4+tN3l/u&#10;8Ueaw/u0AFG47KZuNJv96rQCQjC/1qTcB3qPcWXaab5mOo3VIDpxTU6uKdFg/eH601QQzGgB0jKO&#10;1R4py/7Py/TmncbN2Rmp5QI+tSbMt/WiT5P4TTXYscKCBRygOpuxt9JuNKkbVQBuHpTac4+akClh&#10;wDQAgbJpwTb1ppj2NTm46/NQA7Z+96/L6U1zk0hYikxmgAo8zJ29vWjdTkYULQBzKCuMjNROdvTn&#10;6VKh43bTmmuHZ+WH4CtdCXG4yMbV5GacjHFEny9FU/jS53fdo0JGFS/U5oLLHT2TyxQFD9qNCuUY&#10;n77r8v0p+0D1oMezpUYk3dajmDlDYxpct/dNPTrSbjUlHSON3Tikwv8AtUeZn/8AVS+Wp9aDQXHy&#10;/jUkKVD5n+cU6KTFADs/Mxxx9KbIsiSK38PpUmf4v4fSkmfNBWg1fu03c3v+VJ5n+cUZYUBzChS7&#10;9KTzPmpyfczu5pHC7KCSL7/3aNgfrQfmPHFFADtoAo6vUbMScYOKVIsD71AtARSy7gcU7cD/AHqa&#10;flTaOaVFIl6UBoOzuHy//rpcEd/0pNqkqoOBTmOVWggbjt2pw5pMH1/Slzu+7xWkdQCQEd6Npxn+&#10;lAP3d1OBBG2gvQRBu68UjfO22pM81HN843DiplKwtGOxubhRTdrf5FOQ8U4c1I9Cvin4PrSONr07&#10;acZ/pQQRp/rKdJ1pi/dp4PmdetBeg0Lv6j86KcTj+Km7Se1Aw2n1pnRvxp+MU1zk0CbsSRnctGWp&#10;sZzJTS2O1A7iyP5dMLlhxxTmBc0kg8s7aCdGPxUZGKdv9qB859qpSsUCn5abIcLup24elIW3/L8u&#10;KOYBXPNO2fJTXHO3FNR6OYWg55fl207etDrk/wANMcbvujFULQdIdz8Uxfm+9TvLp0aj1oC4d6w9&#10;Vn/tDUTBHIqySHaX2n5PqO1bUlwtsjO3HlpnJrA0y6adGu4+Wlj3x8fzoJcrux+UX/BTP4taP8VP&#10;+Cf/AMUo5LaVW/4SaIx2V5aSK9w0cvkBG2jIQyIZFbod2BX5R/Ey6h0yFtNDKrRxrmKQ8lduMn3z&#10;X7caz+zy37Umk+I/CL3U3hnT/Geryj9yiliLa5YxMu772WXJzj7w9a/EH42+GdU8N/FPxN4b1y1v&#10;9N1rQtQeNrS9jWO58ln+SZkHAZsfMp+77V1R0VkfRZbJLQ8t1JmjvWCkLGx3nAz/AHqhuf8AU/8A&#10;AvStbU7QrPh+oG0gDpWJfgW1vGkjbmfueK05T1jMviqNlNuP4iO/0qMxEDC7t2N2ferUsYuX5kVU&#10;Xpgt/te1Nls/JXY2dvt1qo6mMiO3AlZt3yhjg47UXUwiRlUc525PpVnTEjIZduxm+YjrzWZqNoxk&#10;Ybm8z9KFoSZ19skb5WOB7VFDKyd9zegq9DH58I2MPm9RVG5tvs77WO9s7c9M1oBYlTJ+8u4du1XN&#10;L09p4NwztC81lw3G2X7xXdyeM1uaG6vdbFH3erYPP4VMY3A3NEhw4EjSIsYYZHPNFpbRy6kP3eec&#10;Nt5UmrVhpwuLlmbC7eSM8E1vR+DnNjJNbKC27cq+YMk+wrGtFJXOzDwfMek/BrSptXkhO1FC7cOq&#10;nj5fSvoj4UWMkV01q25pJFBPmIG3IvT6Z715V8KbWO18PW62sM8cyjEnmEMWPtXsHhK0TULBVfKc&#10;78q2Du/vZ9PavlsdVufZYCyVj1jTHj0y2+zwkvK21QFGVcV6p4BSOz01FddzKmM7QPLPr715j8ON&#10;DaeKS5ZxI0efJGck46/lXqnhvTnMyKskkbMVUjqPvLXy+Ietzu9Tu9A230ES+WNwO3aDjb9K6Wwv&#10;GhQqdwbfheRxXO6WV06Negb7n/1/pW9BN599H+8kVjtUAjgt615UjjlFDWvSzKqbducZB5rctDGC&#10;0jgb26sW4H4f8CP5Vnz2iiZZFVxKw3O0nQfhViwQPAI1k8to+n8W6ud6mMlcjutHhlvpJILfDsdj&#10;YCje3vzWjbR/ZrZvm2uy85ONv0rFRvMO1d6r8o3bx96r8mrIY2aOSTzI/wC90apJlFsk1HTIRFvD&#10;Mu3oSwJNR6FhA33vkfavI5+tVX1Vbi3bcrBWTKkjgGpLKf7BIqtsWSQb9obOfmreIR5rWZqT2i2y&#10;He/lBvmEZPVfTNTPPvHyqsvc8/cptveJd2+6Pc0ecoxIbj0q1ZsLYS7sbZF6kfdrRKxmVbdWlkRl&#10;X5cdQa02gydpPmbvmPOOaoadd/Z1VVAXavGOa0EuCItp3I3suaXKYyuR+SSRGpky4ypB6D3qexRp&#10;wrL/APqqwsv2qNV3Mvy7cvyas6efKkxHjEu3JI/lRymblcjGPKfaq89QVPFUWma0O9925m5xV2+k&#10;+UMvy/Nx/wDXrH1DUpJVbhsTfxZ4X5e1EY3JijQE8mVK8qfvA9vpQ8pMjeZt56Y71m6UjySr+7Vh&#10;uzjJ6VuWwS1t9u1W3clm6/e7VXL71gloP2KxVt3ybvl45oW0aCUHarbuEBBA/GnRTorKrN93pimX&#10;l4yQlvnjUncxK8AYzke2OauJnJNEjy7ptpVt0b5fDDp6CpdQiCW6sW287dvfFM06Zb+yWb5pmc55&#10;IXcK0RAsn3tq4+73x9a6aepjJ8u5mzWai1WQR/KjZyVOMVdS7Op7VMci+X1cnr+FJOWYhY921l5y&#10;vy02KNrUxgZj3cHvXVGJm7M0I9LXdHIg2/7NWp4N9vtX5W6VX0ybKqPmzt/iqa7aez+ZdrRO2cn+&#10;EV10rnHK97Mm09fOV8LhvSnpdNbXO1R8vtV/RxHfWbMNxZXKksQ2QOvSi4tdlyrKv3fvAjrXTExl&#10;bqXNOO+PytpXd1A7VZtrWZb3zG3KvZc03TYlQfNlf9gsP51YGrGSYrvX5eQa3Suc83bYUMbOX7zb&#10;T0HHNaFkqRSNJzubgrWbcHcy5P3aqQ30kk3yq7eW3OOc1UWY6s6XzVlk/hX/AIF0olgEx4+96VSk&#10;gMab0HDckk9Kitb17mB2+VULYYluQPatSXGxouFQLuIX61BqMPyrIq7lB2nB7VGALu1usyNu2ZQY&#10;5p2jXJltmRmbPoy1XMTyjtCuvtNphhiNWyCe9Sz8yVLa2wtkVWUK23oOlNAZD8qhvqa0jK5nyli2&#10;iCoc7j6f7NQNKyz84H1q1Cfkx3Xr71VvJ18versjem3NUHKR3d7KVzufHpT7WXbGueWqO3YMi7hm&#10;pxE3pt+tVGQmrFqG6keL5d34kVL5LEbc1lPf/Y59uGbzPQfdqzbX25mU7vl6Hsa05iOVlfUJHjnX&#10;5jj0xU4uJJ4McKu3v1qWeJZn2n71SI0ZtGX+JevHSnzBymPOfKnxuDfjUypkq25lqNgrOwf756Yq&#10;xBtc7cN+VYS0Nh5Yis2/1CS3c7VVoR1HORWnLIprPvzmRh82G6/LWcplRiNtrpVfbGvyn72TyKmN&#10;8pjYeXtP8JJ6/WqcMXlOTtXdJt4zRbzrajvt9R8o/WseY0sirdaY11cSYSNWb5gD0JptjG0L5LDb&#10;6YrWli86RW+9tGR24onslAz/ACFc8o63NFKxnXkeyyZhGJON/Jxt+lZl3MsmNpYbvUVqSR7N0eW/&#10;vc+npWbJZIk6nLbfQ1yykbxRXt7MzOxZdi+mauSxtbRou5jtO08dRU1vb+ZFn/lntx71HPfRyq/9&#10;5eg71lzGsZXM9tbYZijx8vUkdKqDbcyNuXH1FL9m3yyMP42qnqMDbe4Xb1B5rlqs2gbOnWq3Eqxx&#10;jn1FZ3jnSY4bD7RbyjzlQCRD0mDdfoak0+9eGDcGy3qTiodQuvPtWWRFbccIM9/esJWNqfxGLps3&#10;nzMGby1jbGCwPy+v1q1Mm+NGX5j7VRtwqXbbR97rntViOV0i+cs277uTjFcq0dzrHS6o1vGysq+W&#10;ybijHB/Osm4vUuR5nylfTdVrV7Jp1+V2WH7uwDJx9ayLV5Pt7wyKzIH2kpyKHqaxsMu5pJAkfzor&#10;dcdqb/Z0kKDlm3eppzwM0/zKf4jVwIwhTbz6ZoNFJJXMD7NIM9Fydoz/AA1GkStctvkjjUDkYwxb&#10;0+lby6cs7qknl8N8gx96k1vSG0qIOrbY2RmBEhX+dBpGpd2McKlzMNrL8zc4NEmneRG3PzRnbk81&#10;JbyLLNJIF2zRt5e4EYz64qvPePeExunlJuypU5J+XvUNWKKiyL5rEHjoDuB21TvtRW2fy1XLMu4I&#10;B0HpT5A0Ny8aljn5GwRwfWiHRlurtCxMg243H5j+lUnc1Tsc9fPNczeWyE+7sM0yKxUxqNoZV6EK&#10;c10DaMt/LMwZWB+8qHLD6CrVhp32FlZtqvGMkbgQaXKb+1ObuLMvIzcLjOCG6461Fc6WZrZgTCqy&#10;besgzWvPoAi1KZlC+QxA3luZN3XjtUGo24gto2Yt5YZMnIyKhq5tGojmnRtNt/kbeypkHLc/+PVa&#10;t7ppo9xb5v7pqVrUzxqA7NtXaQMcVBPCtirLt+b1zUG0LFWTUkZ9reYV3dNwx+dRXkjGBB5hjLDJ&#10;IGagmuI4LxTtLMrcqGHFLfqVIVTllO0v6D5e1TodCshLJPJVSsi7W6YPJ+tWEuGLMWXIk+9j+lNi&#10;057fLSL5bIcYUZFRSbmJU87em7n+VUHoSPe5RRubarZAaqx1u1kZVdvmXpthI3fUmobi/wDKdsSS&#10;LtXjjOaoskkb+Z+9mVm8xfmD4Hp81ARhcmvL6OKENIyqu/APbHvWbqOL62Ejr8vRQv8AEPb86uvb&#10;ma2X5NrP/DKN1PezgZYk2/Oq/OAeF/zkflRLQE7HPmx8sLt8zanc9aNhhs1VjJ8o2hA33vqa2L20&#10;WFGVV3fL1U7f51mvlJHC7owvTJ60R1NWym0rLG0LMqs3Vs5rnPGECxBdrNvLZDr6+4rptQsR5bfc&#10;jXawyGyaz72Dz9rqPLYbSShG0E/e6+nf0rqoqwo6HOy6BDH4e58qRt3ROtYE2kzPK21dyyfc+dgf&#10;4fau41nUGezRW+aJuuxTn/0Kqel2cSIrsVYN3B+79K6i1UaOVW0ubF5o5VKecmSYmxx6UaXel4tv&#10;mDA6seSv0rspzBd27RsNsK9QGBx+Ncuujx2FxIFZpGypwSAMUD5+Yjvb37QpC7ePlIHZvWixhW0u&#10;VdiGDMck+3XFTWzQifyVTDSDAYjqfWpLySE2m9VeBVYEOGDEgdePeqUbFcyLl2PPtF8vloztlGOV&#10;FFvYK8H75Nu5+ATjCjoPxqa1tI2RX+Uljgrjk/WmojTssc8jKz7RkjG2jlIcrmPPa7NRbcpjt4gh&#10;ACqd2euT7VZ0q5spvvbW3fKm8/xepx/D70/UJI2uZg5d/J+VmkXt9Ky/sKzysszBkRfvE8fpUjbv&#10;sN1a6hu7i4WPy08tsbk4DH15+tZN025sKxJzjI9a1pbSOct8uMOoOO/+cj8qbc6PZ31qu3/WqGAJ&#10;BUZ9TW0TQxYL1WlIVSrfNEoJ4H+19Kjjlla0ZucDbkjLZx1/iqW8tms59jLtb1PFVTc+Ze8fMu5v&#10;l6CqMeUgwzy7WXDegp0NitvK0m1PmOBuHWprGeFZGO5t38JAzu+lOu086SXavlp5mU5zxQtCZaGb&#10;c2Ed3OzOVX+6SvWqt74ehmjbCou7axc+v0qw0nny/K7M0PUBhgfWmwTLEjqZGZhwQWGaTVzOWhi6&#10;7YwWlpJHyZPUkfNXn1+PsqMyg5zjqf8A4qvR/EW6XTWXc21N3H/164HXbT7y7gwIwJF5JPrirhcz&#10;lIwr2JlWbcu5m7E/dri/F10ojZt23aMnA6CutvU+zYLKWU/eG75jXN+JdFbU7Qs2EydzZ+bI9OK9&#10;bCaHn4iPY8l8cW73ibnXdEvygyDOT61wd66SpM3dXYA4616d4j0mWxupGkJZd3zZ7fQ/e/SuL1/T&#10;I7aGSRfMC4xtx39a+nw0rKx85ioHAz3W19xUcdRVe/VXfdhV+grY17Rxb/vP4V6+9YdxJur0E7nl&#10;VI2IR1qSD5H+aoyMVYhtTNF/tL0ApmYJceXzjNTW6/a2+Xaq/wAY9PpVMptb+L16VZ0yVVkIOfmo&#10;ASeB0OGx8vSpdLuPsd6g6j+LNTyR+dHuP93j3pojUqR5Y3jrz0oA3rVo50UKGZhwSDnArIurb+z9&#10;UK+XnemeaSG8ktJmZWyp+UBvlyKkmT7V5bbtqxrtLdc1XKBCYWldRt+bd0x/WrJuWj+8D128elMl&#10;KQIvyDZ64X/GlkPnxfzK0SRUTQh1iWKbd3zt/Ct+DXJrexQxrMsmSi7EVvKxtz9a5GNPPm6sv1rq&#10;NEgFyUhdWkWWCQOoPCgrw2a5ZI3if0Sf8E07c/Fv9iG+02OOG3tNUtRc2sSy+Ylu4b5p4+4VmQuB&#10;1OcV9YfBXUbh/h/pul6hcNfalY2yme68s/6S5Xaz+2GBJHvXwr/wQo8cXng/9jr4e6bNbwR+G9Rt&#10;1MWpSqstzcq05BilOcbVeVVVRyo61+gGgWUdjezW8AZipbGCB8u7pXDy63Pkcc2qr8zp9OjJt/mb&#10;H1FOswILpoxnb6UliyywryM/WpPL2Pu/i9aOY5CR2BHUUKwTjP3utN+b/Zoyf9mmmA6b7u3tSqmx&#10;N3egcLzzSb6YDQpfqach4puKFOMUF6A7kNSCTb1+albr/eqMjFZhoWKjf5enNIZMetKjBfvGqjK4&#10;tBuN3Tih/wB5/s/WnIelNHzmk1YTVhkPJ5/Sn7WoDrGN1O7UJXEM376lRRnqKbuH92jNWAGTafl4&#10;qPGKVuWpXGTQA4nZTXGY6bUm7nHagCPFScFP4aHPz44xQgHrQBG8nFFOkix7U3PNADo+tNaTinE7&#10;E4pvl+1ACqdnT9KXDf3l/OmE7DtpRzQBIqmT5s80dqCdlM3nO3t60ALsApS4X1pH603FAS0FZy22&#10;nqCx2qcConct1/SnktH2oAH602ms+TTs0AA4H96nIcGm/fHy8UZxQAbG9V/OiijNACoW9aVCSOho&#10;PPTim+Z5dABTfN2dBR5lN7UE8o5pN529qem31NRUI5FBRLuNRUeZn/8AVSYPrQBOhwlNpvmUeetT&#10;zAdJHTgAh+bI+tNQYpyorbixyao0G4WgvimkEUjHD/3qAJfM7UNJlaahx/DQRluOKBWFwfX9KRnJ&#10;9aduG7r3pvbdQMNzelDs2duDS4PrSY2P8zZoAjzh/wAKdQyKW3UUABOKM0CLe9DKdvSgAQZWnbiP&#10;lwd3rQo2dKc/TPegCOkVmA3bv0p4TNDn/a/SgzBgCM/NQkvtUby7j8vT0pUPFUpWAe7A96FlKPxi&#10;m7h6U5Dj+GjmK5h2/wDOmux2UY+eoXLef/s1L1DmJ0u/n6/pS7ytQIo8ztUuefvUD0GOnH3jThJ5&#10;a7fvfSk3U1Bg0DHDmjtuqPeWHHFSEbaAAfP1/WnI/FRbiKQuVWnZhckdjmoSzDtTgxfmlaNZO9IT&#10;VxFPlmpGO+oXl+f+Gm4egZNlqQ/vDSJJs+9zTXnZugxQLQNx37v4fSjeSdvanFsU2P79Aw3mgH71&#10;AOXpyR80ADztjpTd5ofkU1flxmiOoEu/3o3GosDzO9SFsVoS9A8z3prSbKbmmu7UFXIdYLXsQjX5&#10;ect7j0pkemf2oI7ddsa5+bHy4X0FTvF826li2wlnXIO2gz63Plb4feBLbSP2lNavZLW4s9J0rUJp&#10;bSJ5d0UcjxxNuQdhv8zg98V+Sv8AwWx8EaTrv7Qnjjx9pcckN7Y6xaaLq1vLhftFzJbid5R/eYoY&#10;t27AJxjoa/c6+0qO2Zo7hUW3aQTTkL+8MZ6En1r8f/8AguHbNoHw3kW51ayXStW8Q3k1vcPGoku7&#10;+KMrFBM3cm3k47ny/auim7HoZbUftrM/J281pr3UZHb5gXYAdMk9Kra1bPOFZZFUJ2HNWNciRbhp&#10;FbbJKFJcDiRvXHaoU8xpm2Dc/XHatuY+m5ijbxeXIv8AAp698UXpWeVpN29o/wABV2Wy86BznHaq&#10;Mkyi4ZGUsGGTuG7A/CtIozlcq2V+sMzKM7s4yabcRgSAkqY2/wBrmqq2jG8/dttTG7A+Zs1JM+EW&#10;jlJAFUZc7V+XGKzbm4e4m2vuyDgEEcmpZZC/mNtGV6fKaggHH95vug+retUBJDbZb95I3XaMEdK3&#10;PDEXlXkTvHu3DJK84rNsk82TdJGrKvQZxXSaXEyK4j3fMVUAM3A/KhaAdFYBZVTkqdm1vmHX1r0j&#10;4fQQyxworbVLZDFcivL9KWRbiMTeYski/hXpHw2aWOdkZFjUPtUA5wPlrjxTtE9DDXcj1/S7P+y7&#10;Nfs6KUPykKp3Z9RXqfw8sZLmSCPy1I2/MM9K8u8F3P2nUbe1kPyllMkZcfoa+gfhxarGsax/J5gy&#10;AMEEfWvj8XK7sfWYW8Vc6L4VxvcapNArlYbYs0ieobqQa9u8NaeL+2glhcwjd8wQfMPrXn/hnwVB&#10;axx+VJcKqDO0MMof7xPf6V6X4WtG0u2GVX939/mvn60rnVVlpdGiVntLzcu35l5fr+QreS8lslZl&#10;jhj2je2JdzD6fJWfHOZVPys0acbgRWp4Wu0ubhlKs7sdp3HivNqaGV7q5oxbri38yRR5xGAue9OW&#10;9+wGTChmbhwP4atxxx+b5fyfNgqm7oT0GaqywzW95I1wNvcgnBY1hoYqSZDqsshi83acMd5BO7+V&#10;NtllMC7h5e5OcLnFWreyYnDESRoqjhSd1WjdLJH8wjbG0YPHFQLmM64iWBPmMny9Bjirrada2dz9&#10;qmjklWH5sZA+X0+7S6lbLPP5assOzuy8NTWjEVuysjbW4O1tvHrzW0SZXZe0fUBqdnJcSKV2ysCV&#10;TGBu6gVPLArkf3X7bTWPaRTXF2jQyN5P8ToQR+VatyjtFGwUhlfBP8IG6tiJaCxlkCLz1xnIrUgj&#10;Zh85X3IPSsuCyYXHmgsqsNxbex59hitATN9z51DdWJ4qeYyqW6E3kYdUQlfcc1M6raqEjByPuknp&#10;UcA8xMyN1GQzfKKuWFs0zZXbJ79ao5ZSsVdmbVkkYAbvvE8Vkx2ks88mVaM/wqGyBXYXul+dZ7t2&#10;xS2cDBrLtbMxvIu35f4Gb+L6UQBTsZtpEbMvg/Kr7s98ela9tKtyIVVe+3mor7TzdNGqN5W7qAM5&#10;rQsNHjsXyuFbdlQQTgVdtbiqSuVZLUo2Eds46nFaOhPHp+tw+eiyQqfMiwwGx9u3OD147UyeMK3l&#10;/KGxjOe9NsWW2vIZQWYI3RRj+761qtDBvzLE3h37HOyxJiOM5VQ44HpSRvNLIysG/wBnB6/Wtye5&#10;iu0Zl2rjqc9ahigWCP5ArfL+NdFNWMfaN/EUFijVtpyOM1FqMwW0Zti7oxuPynirE9v+++8ODsNO&#10;jHlOvyZXb6bs/WuyBnzEVhK0kq/dWuito1mtxuKszL0j6Vk6Zbi4m3MoC7ugrZhtBbvmPdtXbjNd&#10;VI56stbkOnRvY3TRqWCyMMDHTd1rdiuobNpNyqGlXgnnFZbLsjyzMo/ulePzpm1kZX271xnGa1Ss&#10;c8veNm2tlmfarHcRnJHWsy7lbTLlt3zMTt346/hWnpEjTTFQwCr8ucc4q1qKwm2ZJGb5huJ8w5z7&#10;VsnYy62M2dvtD4U9Fx1rPbdLFvQqrL8xAbqanmeSzVlYtJtb5GC4B+tWYbZppGVWMnmdMY4pqw9D&#10;S0+WS6hSNmK7l52DGPzqxa6Ylvu2jb5n3h1A+lN0lNreY2Ao65rQni/d+Yv4CtNTmlIq29vHBKxR&#10;Wb5dvIqbyVVt3yru647VXljKtvXaFbqMGpoEYyANyGqh3JWi+bcpz9ak+z75F2/3qeu0JQH8s7vW&#10;tFoZjlTD/dqreQeYnMat+OKnaZpmyKQwNKnyfrWgBaQRw/MVz7VLLICVO35W6n0qtbFk+9Uz3Bz9&#10;35fShaEyK95Avmbvlp0UHk/xZ/CrQlLQtuLH8qqkFTtJ4quYLkjcjHb+7/8AXokUKrMvf73vVO7u&#10;WA+XNWLK73wpuA+Zufao5iinHILi9kX5VaOpZphE/wA3H0qWQLvZlK8/eOOTUdyq3Ns3ZvWspSAc&#10;JFmHyriqN3D5Rb5i2envSSX7WzKvHXFPkKysjYX8jWMmbRSRDolp5cmHG6NuQSelWRb+WG3bWX0x&#10;UCM1tPHz8rHaamnulh6556VncepGFkiT93uXacjvkelXAm7T9x4rKl1tUcorKxXqAelXbO/8+2+9&#10;Ht9cVnOZXKzB1fUXsruPbtX52Evyk4FaMkaSQeYqrIvqvIqpqsMc9wylRlucZq1p0Qt7Ro12qoX5&#10;eM5rlcrnTtG5VaRUTKsuzdnrWRdKZGZmG7d0xxmruqQrAzYVlT0zVa1+b/gQwM9jXPymkUMgtsv9&#10;3+L1qtqIjkkMalfMX34rRX5Pu/PjdnPGKq31i1q/mIu5WblCP61nUjc2joVbgKtu22NlHpuFZNzE&#10;19EWX5tjbuuOa0dReaW12xttY93G7+VVrK78qDase3a2TtG3P51yPU6oXtYpraeTuJf5umMUTQhU&#10;j+997HPpU01ysmxflVmbJJNDuo4bpWNmbGXNcsRtz16VHp1xHFKzyDezHeeMUPA0dy38S9j/AHav&#10;6VF5EhkYBVC4I3A4okrFrQo+KtAbSp1mX5oZk8xcHt6VBY+UsCr8rMG4BHWtPWdaXVpdvlrtjGwv&#10;nj7vYVUij8tVbB+XpyKQRelmQwQeddRqAxEbdh81S6tZ77SXbuUodrY6D6ZrT06LY6Kzr5oG4FWH&#10;X3rM8XBpIHWEufOZc5YD+FaBxfvGFLp3lSh1X5cbsZ/nVe1sgZOijb0yOtaE17G5kXlWU7Cp6isq&#10;8u2+75zRgcLkgMaTVzqjK5nSxPa3ckyvhZP7rBf7vrUu1rw4xINrLhmbg024eQlH3fNjdtIOMev3&#10;qu6TA9xcbePlbIk/+tUo2k7FO4sCZBMMGQdQW4b8qnW2a4VIkcrvLKxDBio96t6vF9jdWDfKF54q&#10;C0mO9cLvV+/T/PQ/lVk82lxk1sqHaw7b6zbqya9uHjkXp99j8vX7uB7VuXtm0UzZydx2r7Cq9pbr&#10;Hb+YqsWZ1ckDHHpzWTdioyMA6XHbweWrLLnqAeB+NZ17oOY9rfLERu2iQE49c11c1v5kw8vcWj5A&#10;Y7d3/j1QXOnMY1WRV8tj87AfdP8A8TWXMdUZHC3/AITjlIZWYeX92P8Av/jVrTLFYo8SFQf4zjb/&#10;AOg5rR1CNRPhU/1Pv96oIRiVlVW/2cjr9ag6vae7cp6nJtXeWIZPmbkYzWG7MXf/AFf5V0euBfK8&#10;tlVW6MDWdY6X88m4/eGRx1Fa3NqcrK5zd4nlR4MZJ9ahWFnZ1dmCOmfp9K1tf0aTd5aqzfL8pPGP&#10;r+RrMsLVkth8xRlOSG7N6H2oNlJdCx5wMfzYG3pmmxKwJ+X3T1NRu3kxeYzbl64xSwa1hHZmZWzt&#10;UEjOKlyuTylW6JiO9m+T/cWqVvb+ad0e3b6hsD9antVkN7uVlS3mTKgKem73p2rWu602yRn5hgZ9&#10;fwqo2K62Mm+vEt423b5Fkb5iDkfhVW2Xzo1mDKY5AGTB/efNszk9OzfnU1xpUt1qK5XoN5Rf96ob&#10;Flt7wQqyKqnaAp27fzrqpysVyodqKRySKu1t3cKRgVmh189lVmbd/FwPyFb0ii9t0ZTlW5KowI/O&#10;qUMENveSfumfcvYg7fpXRzGJmT2yxy4+VV+bcpU5rNv9MaYFvusvzAB2y4HYcV0N7ag3O/8A1ca4&#10;3Z6nPSqZik80fIW+UbsDpjrj604u5S0MaW1UkhtsYfjbGNu0exNJLpMM65XcwztwOlad3YSSSujM&#10;wDSbGYYx91ehq9a6XHbRMR8o6461fMHMY/2VTblGVWC7WIfoD9RUmmXa/aCsgVVAViqdAfqasThQ&#10;u11mWLnds+YxY9PWq+mWX9k3rfN8o25KMMNRzCuzJ8SeXeSzOdgkX22hvudfzP5Gsu3vHtLZpFiZ&#10;mU7WVh1rUku9l6kbKwVVXzF3bWP4KxqO/wBVVI2RVhbey8BaOU2pxaMX7NMqNKPuyFWYA9PpTbe7&#10;ez1qBmzMGXmM8bvmrSj1Q3Fs0Unylv3ilcdPSqzRbJlk2hkXoR/DVp2LjK4zWrFLmd2U/XNc9c2c&#10;qXSfKVITcOOv1rqGuVknIdvLVuHfGSfoKqX0UcbfK6ytnb8xxWuhnJtHPtYySTib7rRpu3Dpn6Vo&#10;SzxrbKSMHbsx7+tPluGkuGVWRVZckKM4pDuaPO7aNq+hqQcbmNrwhVwY2kjb+ID/AJZfX1qrMiK7&#10;TDkfeJ7MavXrxyTMshLJ0Ys7En8hWXdys2n/ALuKONn27mA2kfQGgxkjE1/UIUm27lzGGI44YVzW&#10;owrO3y/KrDAPYGtPxFppu5ZpN0hcvwCcAL6Vky2x0p2QMZA3K57GuiKMmrmDrekNGu1dpb5uoNc7&#10;q4bTodpYr97jeDXX3UiCAu25nPQdzXFa+F1C3kyixsowCMnndXZh42lY56q0ucHrdwbuVvMkVgn3&#10;ff61x/ii0D27Rr83uK3tQElreyRkhtjfNj+H61j6wjRQNwW+WvqMNK587ionEzRfbLR4WZpWi65G&#10;M1x91aslwy8V27GPTvMkVYmkb1PFcdqUipfMRnFelE8SqVZxl6fbXHlP8w3fjikaXKdKhxVGJp/Y&#10;/Oi3AIcfL07VWeMwHoPl6H1p+n6g1mP9ZtVuo61PfbXhVl/KqjG4E0cReCPmoWRo5lLKMr8j4PQ+&#10;pqz4ckbytrDPzfxVd1XTvsSeYNq+ccL3596OUCj5XmxblbO1eMjrSRLgfw7R1GDViNRj5hub0PAq&#10;vNGy48v8c/xVQEsQ3DHyqPTrTgFhi2j+Lr/3zUMUuAox83rU0sio+4/KvvRMqJJpsLPP97bt+9xn&#10;NehfDzSftFxbs3UNzJjr/s49K8906XN7CrcZbLY717t+zVoMmva75MMLS3Dsp8sLv8w/TtXM1d2N&#10;4n6v/wDBAHQLjx5+xp8SPDcV1HZ6h4I8WwmCcu8m/hZeFf7isp4Hdgz9CDX6i+G4Y5Ht5NyyhlO9&#10;ge4OCPwPFfmD/wAG9F1q2lftEfG/Q7jUL5tPvLDSL8WjSCSGGX9+jFQQCjbIgOM1+oHhXSF0ZJrH&#10;pJ5xlVs5wGbdj864px5T5TMNK1jWeAo26MED0qxB8/Wl2Ps7VHE/k9eaxOEkkSQvxxSQ/J96mu3z&#10;feNN8z56tKwFjdUdEfz0UwE3L6mkcZNOdv8AZFCjpU8xXMNRWxuzzQBvanYoVulHKPQNwfqKECp9&#10;4UN3ozu6/rQo2DQHbd93imyfN04pwGaa6ny+lNq4tGRucinJLt+9zTAMO1O+b2oSsSKz8U4LmPd3&#10;pn8P4U6J8J3pgKhwadnNR9adH1oAbTpWMa/w02klHmUAJ5lPU/NTdgpc5ojqAAsZGLH5fSnM6l6a&#10;DmhIuaADNCScU50+So04FACuy5phk2VI8fGe9RufagB0bFl5p2cU7ZTZFIHQ0AI7E0m33oz+829q&#10;dQEtQPFNbdnHalHy9eaWgBifep+Rv6UiMtLQAn3h8vFI54oTgU5iD2oACcUxOTRMOKE+ZOOKAF8z&#10;nHakf71O2CkYZNADaE/1VOG4/wAK01OI6AGurGl6fxUuKV0oAYgoz/tU5I19TTfLoAXBx169OKQs&#10;M9KcvB2/3elJ5efWswOppsisj9qdTWYvWhoOX95SFSG7U6P5k+WkB3//AF6AE6d6TP8AtUSfeoRM&#10;0AG4BelGPkocrn+KjP8AtUAJlx6Ug/eUOxNB+SgARMUUUE7TzxQA5QP9qjP+1Ue+kdyx4+WiOoEr&#10;tv8Au8UNJmoUZh3qTGKAGmfZ0olkyOKH3HsKYg4oMwQYkqVHUUx2BNJ2oAXcaXc396m0daAJt9RP&#10;96lJYUP1oAEJ3/w07PG6mJ96n5b/AGaCuYjzzS7jSvHxuo2+9BVxyJinE+Z1puKMYquULg6imMfm&#10;pWPy00c1YtByDBpJPkb/AAp9Dx5pDIGj+bdSeW1WPK9qbt96XKgI35FNYdak6UdqgCPGOn604/It&#10;SPHkUCIjofzoAhQbelSYz/d/KkYfP/d+tPTg0E8weX89RsgHX5vxqbNRfNu7ULQbdhfL43VGBufm&#10;p/4PwpfMWtAauR+X8lMEe+pWPy0eXQMJF+X+GoJIcPjHFWdm9OahurnyRzz2oIasc34wsYW024Yx&#10;qJJEI69VXoK/Gv8A4OHtLs9H0vwXDc2sczaDqkNyTBMeRdQzhWkj/iYOjDcOwFfsb8QCLjR5CwOy&#10;Nk5zjCluT9BX5af8F09W1DXviRZ6DrFx4I8I+CI9PGr6TJqcSR3/AIk1BVWKOGKRDuw+5yA4yCv3&#10;ua2pu515e/3tz8R9ZuI9Q1ZpEX5C29CyFfl+lVYb54LvH/LPOxT3H1re+I3h640PxBdJKzESlJUO&#10;8MoLdVGO3IrGtLHdCxOc7umK6OVn1BbTVGjYKoT92Nw2DG8/jXL6/M0t7+5jUqy4IIKtiutkgjt9&#10;PVmdV2jJJ6isC7lD3nm9h8pGO1aKVht3KukaS7wSyz7do6Bjlj+VRSRxuF3bOFycDoat3cpK8LtU&#10;rxg9azZ5Ofm43dcdqqOpHMNa3U3DLz5n6U2Jfsyfd3Z+ZvY+1SLcqrsnHqCetNciSP5jj6UEiwgr&#10;OyhVPmNxg9K6XwPYTa3ewLKqrt+/uyf5VkaJAsdz5kjDbu712WhjdL8n3VPJAwTQOJ0ul6RDCq8q&#10;6ZwrseleifDqBZZG8tVVd3UjJrg7WCeTaymNpByWJxz9K7rwPMRbRK3ysvUr3rhxkvdPXwMLyPU/&#10;B1mEvI2VVPlurKSPkiHpjqa+gfhRDawzS+TpupWKI6yNJcXKzGV/UAdB7V4V8I7eS6usKsb+Ztzk&#10;H5PrX0D4B0lYJ3bzM+Qykgg4f5e1fGYq97n1UY6WPUNFi+QMqPub7/PB+ldT4avlvI2UZbY5HP8A&#10;yzx1+tcx4Xm+0W+2PyzGvAGOD+NdL4Psnt/N2sI5GAkPGRluorwqtr2C1lZnSWiKZPLZflVGBAPU&#10;+tX9Eh+yS4iHzdc+9NghzHG0gVW28nafmpwuChVh5fqcDofSuCormcZXiat7K1zBHM0jbVYsSpYE&#10;Fenamy6wbpWjZlZlTcFLLz+O2odN/dqeWd5NxyfX6U+Oy3MsxtY5JIztV+Rke4rmk7GcbGq0cmna&#10;dGd+6YtkBRtyPxqKd2Ewbc0bOvQYQf8AjtWtzGGP5SChVdgYEfnTbq2WVN21vl6cVnGVyE7lbYkD&#10;ME/h6Mp4NTwK1zNIGHmKp5BjUYb0+lV5P3tztbayjqCWbH/fQFWLGWWC4CybYUQbs7jnP+z83H41&#10;adhy0Ly2ChMsJC390/8A1qnlt0mmbAQZ6DsafFejy1b5m/vYI4qxCfKnXGV+hBraLuc8pElvZYVU&#10;/wBWvWpWtVhR8Dcq7sZqDzGkf+FV29SDUklyyxscFpNuMDmmYt2LVpG0b8FeTuAxkAelTGH7ONyL&#10;5a7s8nHFSaV8wXzI2G7rx0qzqMe0Lt2sVO088Cq5jGTuIJftMG3cpdl8sbTkA+tOtLONrZUX92R9&#10;0ntTrIM2fmK7TjtUFxGY5lZW/wCAd/yqoGY69slaeFo2VfLbnnrTrSXc6sxJOdv3x0pGUzJ0x+FQ&#10;21yIW42tjrg1pHUHqXpIMxKzL8+Faqd4CsW1gWjkfqOCtXmdJrdWVvL+fb1zUEqfa9OlX7ryxYO3&#10;5tre1aR1MXoXPC8jPEyNt8vO3j5jirdzugu1i2SfP3z92oLaNra1xnB+XlyD/KtVGFymGZAx/hJ/&#10;rXXTV9znlLWxTnsUmg3bdzKcAZxz6mnJahm2rVqWVURvm/SrFnZlW3MM11RRjJtFHT7VhPIGwu2t&#10;7SIo5IHZv4untVe+txujk+Vf7wFXNOLeRhiM+wrqpqxhUdyvfussbRbduehPeo9OJmeNRtG75fm9&#10;Kvx3COf3gKM33QFziq4uPsEnKtlehz1rUyNO1ha3f5go3cnFUNRkkmORvaP2PNFnNJczq0j/ADsd&#10;oAPBFJf3pMLZUDb0385/KqjK4dbkP2dZ32/xemeK1tPjEG5cLI3r0qja3CytjBU9M7e9adnZtIYp&#10;PuhfvD1raOpnUdywsmxdvyfN1+XpU9pK7Dy2wdvQ+tCWe9eaFbyF2naG962sc71HNGZDtyfyqS3s&#10;9/30K7emKsWsKgbvvVI8h/2V+tV7MCG+jDWrMi/lUcqbFUNx9annIWLI+76VS81ZhuZST9a00APM&#10;wdq8j2q5bReYvzHj2qrGqvMzLnb6VehZVTaBSTuJuxDJb5/2aYsfmGrgO9+RURTO5jtz7U5aEtka&#10;Qndt/pTLmEe1PlnaM7t/6VXe4Vm5ZR7k1MpWNI6lGViZeBQjNHJtLZH+yKlkdZMbf/105YPJj3Hr&#10;1rHmBIjnMgOVpLaXz5ONzN6BhimSzLImGbAzt49fSs7Tr0PebMop3dAKxlUNI07lrX4fI09pm8tW&#10;XkZHU1HY3YMBb7230p3iBUuotp8vdu6Z4qjY7kl2MqpGOuVIJrGVQuMbq5Jf3qq8O3PL8Y70rXP2&#10;pj/qzt6LiqWsP5csf8K/dYnoG9qs2ELW6MW3ZPQkjmojK5tymdeJJa7ircfwqB1+pqxZXDRx4zye&#10;npVjUE85vmjbb6gVVJ8uE/7NQ9TWKuH2pXuPu7W2+uatWdzgfKwCjoWPBrFlOJ9yseKcYJILZQsm&#10;4L0yetY3LcbqxZ1m6W4Rl+ZV7HuaqW8giRdq9tvJ7+tAnYSKGG0Dk96sTiGC2En3tvUDtU8pcUJH&#10;LmUL83HX5h81JI27qqlfWoW23SFlVQV6EA0538xcn5l6gHjNTIspXNr5M33iEbp7VBNYs8e5VX8+&#10;tXrmU3A27efSnMzSW52n7vTjrXHyGyk0Yt2my3y3ysq8EjrVWxmeVWjKKCzcnOfyrQ1XSirb1xj3&#10;VcfzrPubJp4fMG04GX3g/pisTaM7jrpVZ8DaqsvJz0qGYySqyht3zfL8wGfrS6j5sdurf88/v8U+&#10;WePzFaQbnZckDgA+lEiubsYcsoW4RtzZZuQBwKvQ3UTRLn9aZcLG7Kyp+lMeAPF8v3vSs+U0lZly&#10;LUJt+1W/dN3yNq/Udap6pOySqNzMV65I4q1bJ5SDO44+7z/Oq9xZySzs0Y27m+tSVHR3MeO38u7M&#10;iqq7vlOTnLetZuoDLDzArLH82Ryc10lzGqIuP97p3rJutNBO5mA9Qe9Vym0ZGba2Mk8UjH5vLbA9&#10;x6Vf0LEcvmSLIrHpzwaks7LyR83zbvlIJxz61pxWqiJPuj+6PX6U+UqpLsZ2sJHPE28Hn0p+j6cs&#10;dssjFvM7DIwv+dxqrr0rCCTg7uwXqtW9KuJL3T45GXbv5wBUBraw/UubUtt+7/FVEo1pa/Mn8WcZ&#10;qXUJmijZtsjbe+PvfQVqnbLpEMm1tzDzCGI6elYy2uKM2jFdPtNpJG7KwkX5AOD+dVyjJu3fMmMc&#10;etXACCrJ8sidgQRRBbq/O4bj8w54zWJ0Rdjm9dsWjj8xU+Qe3NQ2NgFQb/vSdM9q6S9i8yBY2Zfn&#10;9qrPaxxg7Vydvyk9qx5jpjUurHI6vpqqu2QqVxuZS3I/Gi2gDFI3XqNmQK27u1KTtu+baq4y/wDP&#10;5qzZ48SSL9/B3qemK062OiM/dK13YQ3Nu6LtXG1z82W+90/8eNYV3arFOqs3VvmwRzW5KGiuWDbu&#10;Dg4PU1HDodzq0MkgQjZ97zOc/SjmNKcrHN6lZrJL/wAtB8q8AcVkHSpI7pdkX4J+7/lmuquLRjPK&#10;qR9NuM96iu7doYfk/Mjk1PtDp5uxmwWX2KHdJG22Tgg8eW/p7VRuAu5QThVGMDnn1q9LeSNH5aqv&#10;ynghsfN6nNU9QdtPaMt8u/8AuuzVUJD5He5Su7YQlvLjTzdu/Iz+X1rAEPk6g0kkbbt3Y8V00spl&#10;j/hZvyqrqNt56szRK/0reExp9yiVYKcqyrnaJM7do+lV1sIpW3FVXtkVa3NcSclFkXeGKruznpx7&#10;Uiu0TFiuWX5guO9bRqXFylC601Z5yxK/Pn58H+HpxS20TQLumUnHZ2B/lV25uFuN21mO1v4k21RK&#10;qp8lWKsrJujKk5B6nPtWsZEyugvZVto1kb7rj90Cw5b1qiZGD7v4fu49q0pl2W0m5t6r90kjj6Vk&#10;Sl0mG2NG8z5DIW7+oFdEdSeUbfxK1syqCzL1JOM7utZGt3YtCEWSNZmOAMdTWtKbjztqspVepKHB&#10;qrb2McOHlWGSSMN94fw+v1quUuPmZdxZTTxK2NqtwuV6j5upqnc6HIcbt3yjcWA6D1NdNYQW9xe/&#10;Z/8AVpGPlODhR6mqtxPa215KrN5is2CGUjB/wqhqbRgz2LWQK/vJFU7QSMHFZcuqsPmZQrJ94D/W&#10;fn0rqrjUbSVJF3K0LIzOwx8pZfl/h7VzOuaerQt5alVHRsdfm70G1N9yBY4725Ty0+eRMMS3AHt7&#10;1HfySC6Kq26NU2lsHg+v3quaNDMuC7JuTjAFTzacpaZsfK3QetVzMHqczIjRszMwXnPX7w9KdLP9&#10;nMPJben/AAGptU0lCFaMQk/3d3NZt6JFm8xppPLXgADoPWiMrk8w69H2iYMqjpuI/vGs/V9Zt7ex&#10;3YLfhVi2cNH5bNwvIIPJqlr0fm6cy+WoDHA9zW3LfYybuc5cp597JIqqIi2RuzSahpy/YHVtqovI&#10;B659M+tEkny4Xy/M/ukVU13dcWjLHI0fOPlG3n15rohAylocfrQeGF8NJsbqc8n6+v4VyN9O0xkX&#10;Afjf6V197P5tuq/K3lrk4OcmuN1W2M9w7LuZQc+nHpXoUY2dzGq9LHFeJbGR7xpPmO7pk43fWsPV&#10;oGttPZmXb+tdtrCxruZh8qN5mT6elcf4tufMtm2g/L94ele1hfM8PFRPN9fiaRpOWVg3QEYrldXt&#10;GedmVW46jFddr8Db2Vtm1upA5rNhiE0Df3lPJI6168WfPVY62OXSE468U4ssXvVzVoPKbPyqw7Dp&#10;VEfP1/WrOYj6VpR3O6JQ0jIduOCDUFnCJD93b+tJInlsrf7tUpWA0tFtnifg8ehrdvVa704qW2sG&#10;3LtYNisLRzsG5laug0+7Ei7WZl8zpnHy1QGLjau4bsdcmoWkUz4w3ytxxWl4ntF04ybfuA7DjtWK&#10;lz5t1tHHzUAWp4Snr93H41NZp9qjQ/Mu1uPlz+dNlRjH9W4q5bFlX5Yyyjn5RmlIuKJLHS8XkEzl&#10;sR9QD1r2z9n+7Nt4tsWFxc28j4RXhYIAx45NeO28qyzrGm4sq4IA5BrvNP0L7R8Ob6Qyi3aaGYxM&#10;wKmNx8y4Psa5ubW5qrpXP2h/4JkfBY/CL9pzT7jQ73UNQtfEWhzDWmuCiyC8tpH+zwRN0IKmU/QM&#10;exr9MbXUxqkK3CxbZNqiTHrXyD+xr4T1C7/Yq+BniprPTpPElvpdk97dC2+YPkLM3H/LXYZQSf4j&#10;jrX1wjwzziaJlVZOUJXaQfQiuOpdnyOOqc1ZtdDYDZT7xpr8ioobnjbipQcr+FZ8pyjJJcUkcmXp&#10;y2/nvUgiWIVQCq+yl3E00DNOPPTigBHA/wBqk8z3p2fnpvl5PSswHed700Hd0pw2mhCB0H6VoVzD&#10;qHIPahu9GeKA5hDJtpXc1HnFOx/s/rQHMNaP/a/WgAkUU35nO1eKCR1FBGKdCc9eKAEQ4jpT8hoZ&#10;MihxzQA2l2r6mkxRigB2yiVhH/D+lOUYxTWHmVSjYBq89PloSTimiLP8S05Yj61ICvL7Uu5aY44o&#10;jO8UAPfrTdnz05+tCEsPmxQA5T0oY76OcbuM1HjFVygDhvQUgZj6UMWP+NB+bpxUgJn5vwp1RYPr&#10;UpOKAEVudvy4pc0zIP8ACafH8vXmgJaBnmmpwKdjI3d6MZoAa/IppbZ3/KpG+Xrx9aMD0oAj89o/&#10;ujP1qRR8tJsFPx+7oAafmHHFR4qSjNAEe8/5FDyMT2pX4anhAfmoAbj5vxpE+9TycUiKN3Wp5gF2&#10;fPRiiog7H+A1XMgOn832oAU03NH3/u0GhKPk3Um5dnSmup9aXyGKUAJJ0B9aCc8fdFCDC7Tznp7U&#10;MmaAG0Yoxin4PrQAzvQwytHbdTkOKrlAb0K0Kqn5mOTTWPy03FHKAsR8zdSuMmiMg/w4p1CjYAhi&#10;3dePrTnOaj3e1Sbhs6VIDc4pknyUrnJpoODt61XKAJ83VT+Ipehz29KfnFNfk0rMzG05Ac03C/3v&#10;1qZ/n+7T5QId5enOcmm5p20H+KjlAIzzRn5fwpD8gpMVMdQF29tvH1pmM/w/rUjH5aESgvQXLf3T&#10;SqjL15p+D60YPrWgaDPL9qY37upc/wC1UbAuaBcw4HNP6fxUwR+XTn5oKF6/xUzyvanIMUjy7H4r&#10;MBHUUImEpzn/AGvxxRuPtQA3NGaGU7elMdW9aABh5lP2fLSL92loAHHy1HnNPZ9zYHJpETiq5RNX&#10;ERGpSmHqSOmj5+v61QyPFSUYpjswWgBHf5aqSI00nzcL97HvVoDfTY08zrQS7GJ4osJLuCFYwy/P&#10;+8GcgrXwf/wXG+A7fFX4VapHp9v4dOsSaQNLs57okeREZQzqNqHnJRwo+9IoDEA1+h0ttn72386+&#10;Z/8Agorrmk+C/A2tQyw+ZqV5ps9xYRKm6Sdk2xvECe+w4GO7Z7VpT0djTDvlqJrqfzG/FZFm1GaS&#10;FVlUybBIMqZWB8tXwemSoIHvXKQXEmHCszGPqARzXa+I/Dltp/gqxtrMSxx24ZTDKcyQsGdXRj1y&#10;G3EH2FcTE8drKybWDjrnvXS+ZH10dY3FkEuqqIV3cHaqAcH6moLnT3yrN5h+7tA6n61ctLoWr5X5&#10;m3dX5/lV7T7OObTJmZSzSN1z0+lXHUDm3s/NiVPly3Q46Vn3GnfZblgd2P8AaravNOjjYurHCds1&#10;j6lcDHO1GHUYyapSsQ9CjeIsMiqQoXO3cQelR277iFCx7WXgnvVeSRln+Ybm9zxTgzTSL5YwFXGK&#10;OYRoRiQbY1Bf5s/Idv8AOvSfB1t5WnKrfKA3B6n8a85tLCSWOHarbmdVJ2CvSfDe+3Ty2Uccda00&#10;NIxN+e7njlYbmlJ2sB93Jrt/h27PcQqduI+H3VxNvdNdyb0+8p44r0L4TxTTSyW8mxfOdYtwGSrV&#10;4uMnpY9/L6fvHv8A8J9FhsbdpF+8WXI7ivbvClnu08yRKy/L82Gzt+VRz+RryTwVbw+H7SNlU7F6&#10;c5LfWvULH4g+dYLDb7NynycSkZX5EbI/vcsa+axdlsfTRiei+B8w30sk25vn9ced+HbqK7vT5fs0&#10;Zbdt37epArgPh7ebtkk29j15Zuv5f7Irt96zIkaEbj0z3r5qrfmMqsTcj1IT4EW1ZEXpuzWhoV8T&#10;ZqEClU+VsDcf93/69c3bWXmgR+Zu37fmDgVu2UPkQRurSMF+UDONx9TXNJGMbJWRsyKoDGEeWoG5&#10;gOWB9quWuoCD5GaTzP0qjaNHc2KtlmWMbs9CR6mrkKs1rbyKrecZWBIXcAD0/OueSuc8i5b3ZlhJ&#10;Zm2KNxxjINQATXUxVdsixSqBg9vU0l4dtnlZHaSPp2DU2xk8x42xn5t+7O5i3oQ2OKxUbCje12RT&#10;akttqLtJ91huXA+8PUVdg1aO7ifZHIytJsdew+hpt7pS6oy7VC8719v9n6VIunJbW8jR7Q8gbAzw&#10;G9aZctS5pKLcRoNrqVTjLf6v/GtCa18iTcY1H9/IXn6c1R0qNoFK7WZgdpx2FbTRBuOMZxkfNzRF&#10;nJUdijbgeYNuVDf6sDn86mjkBuljMLp83BIUb/pzzUj20cjBpP8Almrfd4qZYXe43A52fdyOldEd&#10;TKTNS2RSh+78vXjpUixbkGecPz7/AHaq2SsY1/1e5vvDHJq9GpUq7HcfvY6DNBjzDkuBD/Co28tl&#10;TyapaheukoO1vLVuW9K057TzFZd/zbvl9/rVG6t/tKx/wsgzjs31rRaGcZXHGYR2fT55EyP9mq7a&#10;az4fbluhywAapoNOMcylirNjb0OMVYjKvKYzncjZx3xWsQlKxHZRmfjJURjaQR94+tXo7dYegWnW&#10;VsT5bZOQMnjqKnkiYqfl246+1dcYoxlIZZxbrHb+8DBecHdinNujQ7lV2TttIqG3uDBebZIpN0nZ&#10;wpBq5NOs43L/AA9fetuUxlHW4Q2Mk6B2UIG6gHNalk7AyZ2nZSaXGtyI1YNy3GB1p8kfkTN5POOv&#10;vXREwkSTyHZ91m+hq5DOyMvzHj6VXgh3RMx3fJ/49UdvqKkNG+GaTpk4xXVAxlYurtt55HPygdT1&#10;/Kql5P8AaJsfLj1qUyC6+aRNp2rjng1BsLMyxI27zVGEGOPWq5jK4kMuXkZWX5PRT+lbMVmt3b5y&#10;u70IrP0+2aW5ZjGzL6ZxW5axeUv8X5itoxJlKxj29gUugqf6o/Nk+ta8N4qy7R931qVE+bv8vTkV&#10;luzW9z227utbRRlKzNyNSe9U5Wjj2btrOzYOAelS6de/aImXGGpl2nkyqx3fnXUZF6OTyo8/rUEl&#10;2fM2/eHtT4pPOG1lO31qvJlTnHC9D60ATNOSNooSzD/dX9arNcNEd2xvyq7p771Vv73X2qErgLFA&#10;I0qeD5F+b5c+tSbBvXj73XjpUdypxu/u9KpKxDZJu+f8ab5w8xvdeKrSXvyMWGGHUDtUDXTG/XH7&#10;xffiiUh8pNfsqo2Ky9Rk2FB/e4PtWhPd/u23Hb9RWfqVv9oTcrDafmB7ZrmkzSJFY3puG2ttbb0y&#10;cZq26G8tWiVtshXGc1k2szeao3Kp9SK0jJ5jK33v0rCUmjZq5j6jff2TcRxs24Y/vj5m9arrq8La&#10;gP3KuyrlCG+8a1Nct/tEBVRmT+EnHFY0CZjjVtwkHUjtXHOTNqepdvr0yQq2W2+uRmpLaVZJAy7m&#10;9z3qCK0acD7+0rwM9aS1uv7NG11Xnpz0rJybKUbKw0XSx3zKwVmc71b7x/Krkt5m3XhfnXH+7VHx&#10;BJHaX8EkUjDCspyRxWfLfy7flKnnBApqbRcY3LVxqm3eqLuUd9p4rLu9QZ1CqWw3WpYyIYWx+OQf&#10;mqk0bCdSFJXdjAHb1+lVzG0bIlVtw+baN3XIpbq+BVlKttj7ipLeDz495VcHtmmw6K0krKqxsrdS&#10;e1INCSS9WHTGmA2t9314qrFqhvkaF9yN8235hz9akvbTELQ7R9NpqjFCi3O0nDe9JuxUbF3S9dWy&#10;lSOZf3KtzjqaW1vPMj3t8oZ9yg9h6VXjRcbl2vTLu8WFlQK2G+78w4qJal8pbN6obGRu9c1JZztc&#10;jecbt/f5RWKZf9IKq7GReuWGBWno9x5WnoH2szfMeW4P5VmaSjYv3LLJC6YRvotYaPFbzMuSGc7M&#10;bwQtXlvVtU3jLRsvOetU7Ow+0/vGAGG3DP8AWsOUIjbuEGaRG+6/OKzYbcT8hfLP3uuea0LmRbib&#10;aobd93IHap7KxUpgL83TOKxktbG0Zcu5zlzYSAt80a/3fMHX6VZ06xVmWT5to657Ve1+CGLg/elk&#10;2E+Wsm36bqbZ2EluPmMny9Bn+dLQ059LkRtGSXcuUX060QbdqxsYiQ3OO1W75ngk2heCtUriVYG3&#10;M23a3PHWsrMLlG+tv3uzbt9iahitxPMuVVsdcdq0Jdt3dL+6LLt6t8pqSHTlJ3blO4ZO1TxWiVxq&#10;djPstJaWZ9qlvm/vCpPsilFMc0MZHUH+lWL4LAQ0Ywrd1NZ88j3TL8wTDc8UhxdyO505bqVlmXcg&#10;OCT8xb8quTQrDbKqqF2rxiiWZH/u8/N8p71Isit96Rjn3qeUrm8yrDBHPlpCm1e2agupWgtVhXcd&#10;iquStTXCCEMI1+X1NQbY2kYhlx6EVhUjZWNCnLLtVtrbiW4LMFzViFSUPytz05Hy1aGn852siquQ&#10;Mg81E8f2d2+Ybc9c1z3RtcryWywGSST7oXA9qqC0bZuZWX0BFaLbpYstgrL0HrVRk2RfL8pVOMnN&#10;ZWRUZMx7+2RRIzRx7m++PX6Vjgs22N/vSHOQO3pXUTR+Y3DKrHuBlTWa+nLOq4HlMehHO2lLR3Oy&#10;EtLHO6qF8obl3Rn5QhOCT65rcsSf7NjwB/Dux3qlqPh/dKsjbl2orAI20Z/Gn6A6zRvGWby15CSc&#10;/qKfMaylpdGfr2mKzscOzbugbFZM9q1xFj94pXp712VxbJdW7L8p+bqOtYepW66S/mSKzK5wuB36&#10;1MdS6NXQ5b+wWjlklTzJGkXYFY4Abd1p1/bSPaBZo/mT7nI4+tdJNDGJd0bfvPvYx3rE1e5YebnB&#10;qo3R1Kozn7i3S1uUPG79KbdFUh2bufTFaFzYSMm1vLVm4G1S2Kz4tI86fnO70zWi0NXqZcdoxO9Y&#10;xmQbhg9TRLbsgbcrKWHBI61oPbyWkzBm3KPu5G3FNtvLvInXOOdqsPmGK0gwbsYM5C3WQcj+IelR&#10;xP5kQXd8zfNvx/D6VaSw+zySRws6vI3VSP61QuZHSZJCw67WDDIP0xW0ZFSsQ6rIsKYKkDd0zUQj&#10;ZUbymBVehYdKu3Q8kZ8v94hwuRkE+9VDd5bB3bTwwBHFdsZGfKyL7JJGuWVWk29FahLRnVmIZtx3&#10;dR09KmmjaWMJu+WHbuYdTTDK0ittbbu+6MdPmqwlcpX9sxiZoWVXZPLHP86y7uT/AImSqi/LG3XG&#10;SfrXRw+XMWG5c/d6fxetczNM1vq0kbR/KWyFPf8AGrTuOMbleey3XKtsdWZVyAnyms7UdRSWDYzc&#10;sNxAQ9PWtmR5Xz5flmP+LI5H0rL1aDynzGq5c7+f4fb/AHvfpTNFqQidYIGJKrub5GKkD7venTOU&#10;hKhhwWBOelRjSmuD84j3N91uw/CtCwsl+0M0g+ZeSV+Yk/SlG7By7HN/aiw3Ovlr2ZlwP4u/4j8x&#10;WXcKqrwvmBm3FGOFH+1n+lOv77zNVZY41XyztyAVGfl4wajkg2Q7cfeXkselVFBymVqNwLWSQeXH&#10;zwMIeB60lzPHLZqGjBB+UfN0PrRrb+Y6x/dZztyUPSsTUtQk0pdyrFJ/t7z/AC2V10omT0Kko8i/&#10;2Mp8zb97Hy/nWLrWpN5jfxN6dBWheawt3M2GTYV64rB8RXTYLbY13dMt1rupwuYyZiX159nuGZtq&#10;t/dFcxfXq+eYyysZG6E4raubPzppT5g3N94FTx9KxNa0qO3tzIpzt6Kf8a7KasY1HdXOc8Vy+SAy&#10;c7ux6Vx+qTKilN5Ut0IGfzrr9cmbULHarAyKMDeMnP4Vx+p2jb/3nFepRPGxGpzWuH7S20qzf7Wc&#10;VkppiRMzR5VevHzc1ua1lnx8yj61j25aHcD03V6VOR8/XjZ3MnWtF+1KGRWKqCSQ3UDrXNrbGF2U&#10;nB9Otd/DNGbaZJB1UMAOwHUfjXEXlwGumZTjnHTvXQcjViKFvLfld3pk4p7yLIme9MmYSvyd23p2&#10;zUbq8PoPrQIu2l0xbjIX17Vsf2h9lsV8s7GHUl24/SsC1uGiOFAwPWtCxLTW0g3MwzjJFVzAdLc2&#10;0XiLwPdShIxPDJk+p+WuTtNKe3kZmw39a6zwa6zQ/ZD92b79Y+taTL4a1GaNstEzZjz1IqulwFRW&#10;8rbt+70p+l36ANHIGkydoI7inxnfHn93jb6VWSEtPwo+U4GD3rFyuaxRrGzFve7mdERm5O3Fe4fD&#10;3wdF418MCxldVmt5BIPMX5WRuua8Zs3S+iAk3ZPzDK9694+C+pCDQ5JNpaTYUOB97HX8qzikzWTs&#10;rH7Yf8EKPHl58Sv+CZulW+oX0erXfhjX7vSpLncC5UbZFVl/hIEgOD2I9a+0NCvfLm+zSRrtYblY&#10;jkV+dn/BtZrK+IP2a9YhtTb6XPb6xf2mrQPb+T9plLiSG539ZGMTbOR/yzx2r9DfFOnyi1aWDbHJ&#10;a/vBzjcPSuaT1sfHY6Nqrt1N7bkcKBRDF5Y65qLTNWTVrKK4Vf3ciFgexI6/lVtGWsjmJkTI3DAp&#10;ssOe1CP8lO8zjO6gCFeHx2pwGadtHrQZFReKAG7B/s09E43d6ZtzHu707eaAEMW7p8tIsflmnGTC&#10;00MSN1AARt60InO2hm8zrmhB0oAVoBvpPKUf3qm8nH8P61C780AR06GOm1Iit60ADjY3zUBQf7tD&#10;KzHk/nTT8hojqEtB25SduOKYwBH8RpU4NOKbE4oAbj56d5a7Opo7Uecufu0R1AIwFXnJok+ReKEP&#10;6daa4yarmAInx/CKduBSost/dNOf5vu8VIA8wHalR1pmS33sUiNhaAJnIP8ADS4b7uOKbu460ua0&#10;AKa5yaHY+h+lNPAoAcnEdG0bM96AM8/w+lP8v6VPKBF5ftRsElSbqaQybsYo5QBY8U1xuHy8U6Es&#10;y8g0YISpCWoLHj+KhDg0jnmkxQA48n5qbjFOT5+v60DjrzQA3OKX5R8uTimuOKR+RQA7qaPL+ShV&#10;K/M4OfYU7+CgBvl+ZTT8q0O5TpRu9qAB5fkU4+b0qT5TUT9acjHy+9TygJMNvRvyqPysfxNUz59q&#10;jqbAdIg+Wnfd6LQhpyIvqa0NBoGz7v61JG+TTfNPoPzoT5elAtQk+SiNg+7dx9KG+dKafkoGDjOK&#10;XB9aTf8AdpenegBmaMU5HWpNq1pLQCHysDpRjFStCSc9vSmOM0BcasWO9FDoxOO1O3LQZhtGetGP&#10;LT+99KbjA3U7P+1U8oDd601IsP0p2Rv6U/B9aoBjx0ifdpXYmhRhaYDdijt+lORiKSQ/vKUHNIBd&#10;h2fw0kiZ/ut+lPwfWkeTn7v6UAN2c7aPKI/ipN53UI+0+tSo2AXZ/nNDfu3pG+7SgeZRylcw3zRR&#10;vpkibH45p5GG/GqDmFY/LT9o9ai8xtnQU+gkd5nsaPvLxTMEP96nxfdoLTHUjqp7UvmN/dpu/Iqe&#10;UYOec9vSm0eZs+8po3P6UcoDs/7VNI3Djmk/i/ClDnGfun3o5QDFFG47+9FHKAzq24cU5Pu0pLAf&#10;w0KMCqAceU44pvejfzij370AN3e1IAHk70/NMx/F3oAe6hm44ppjyNw4NL/B+FP2r60AMdxApZ2A&#10;UcknjFfNn/BSL9z+yF4w8SSWv9pSaFYSalbQiP5pFiTd5QbsHKjJr6L1KcfZ2Vv4jtP0rwz9u/Xr&#10;zTfgbc6bbo0kOqMLSS3aPclzE/EoJ7PjkHpVw+IKb99eR/MF4slh1bV9U1Oz09NGj1i+lvG02OT7&#10;QmmZbPkLK3LeWSwPqQa88vlZ7mZizKW3YZiGx+VfR3x58JWOhfFvxxbwrbxW8uuzRRxwhAAGWMbR&#10;zwd5bj1NeJ+OtGktNZdVUr18wA8DHWu16n18PgOXjmaN9rNx7it7R50bS3jVhIzPggqQc7e1c7P5&#10;i3TH+H0atbTZY7NNu2Qrj053etEX3GU9YuSiyYjVcvxzXNzxNJcybmf7+d23jHpXTatfQwrmRZDx&#10;u696wdTaO/DFVKDd1BqoxuTIxXBI3N29avaVaB5fn+X6VLb6PHs8x2jZW61K+2xj3KrNn0YUcolq&#10;XrG5+xXy+WPM2tuDdefpXoFu3m2Al5ww3EEbWzXn2mKlwy+duVt38fNem6TYxzachVdzYznPy/nW&#10;i1NYjNGRo77dtXyU5TrkmvX/AIbwMIF8kLuX5h8h3Y/un/GvL7LTZPMVfM2/N/eFeyfB9bexuFj3&#10;BhJ8w2orMR6da+fxlz6bLXrc9q8LXDX0UfmP8se3IA616Jovk212qStNvb5H/eH5W29en+yK8/03&#10;y9HaNUXb5n91Cv8AOu08P6hHHCqM3zyNuKEZZPrXzuIVj6OJ6v4Q0+e0gjmWN2tZmX5sH5sLzn1/&#10;CvQ9Aure9iCrIrDk7A4LLjrzXkngXxBdGFbeTa1vDu8pRncuema7nw9qXnKBGrRybecL97PX8q8K&#10;t8ZhVid5Z3ccV6YWbcy/7ZFWLT/SRw253OFDfKBWLpF2rODIu6N88fTrzXQ2jfY5DJ/rBjeoA6Vy&#10;SRxx0NfRbWMWu2Ty/wB4eMD5SvpUlrZrbhXZlVsk7SccL0NUn1FreSNYVby5Ou5hhas3pe4mwyqP&#10;lZeD/tL/AIVjKKRjIp6xtEHmRhi3s3y/dq5YRYCrHubd98hCu386r29ot3LsjO9fl4bitTT9saoP&#10;kQs2SA2axqajk9LD4bOSaBS0yN9BircIVXUNyN3Wn4Bg+QL+FR/Z2kfLKwUtwA3WsdSIvuXUbEYX&#10;ay/3VA6/U1oxMBEvTgbTz0PrVSKz+zRqzFlP50fbPLt8Mzqy9Sqbs1cUc8tSwg2t8zfMvUdjV2K5&#10;MI3EOT9azUl3L8yqF/u54/OrNrKpddzfKxwT6GtomUrmk6yWMS+WrH/Zx/WrxkkuMxx8MFUnJHBq&#10;j5k00G1RGqeuMmrFupt8fOGcfdIPX61fKZaFy2ug8m1/3bEZG/5sj8KhvpSsu1Vxj5foKo6jYtd3&#10;Xm+YMNHsALbsflSxlmHzbn2jLYHzVpymajYJZePl8tu/FTaPZ+aZZCzI2/dnrx6VEiPNP8pZd3yn&#10;KfLirltGtu+0AYZuRnpWkUKRasrjZL8zAKvygk8EVosVlHnK6NH1cgcVlXbyzGNQ5xH97Cn/AOKp&#10;1nfyb/lYLK3yqSNyge4FdkWczi2Xprb7X8w+9/CakQqsnzttX0xTmRlg3bm2t0IHSllj8+Pdnbt6&#10;ZFacxN+YtWc/kyxyKzBl6ccVsxMLuLdtVWPQj7prBtZftEWPu5+8D2+lamhOxttkh3SL+8GOmPSt&#10;os56kbK5asrtfNaOQKuegbjNSy2UKOsigfiwqlGVsrjbtaRm6MR0q0t2zvgsGk9N7V1RZhJFy3iW&#10;QbePl6cVMlgoP3VVfbrTdMdXbcenrVnHvXRGNzmYwWkcfzLT8+X/AAlvoKhmuFhkVSyr9TU8TboV&#10;PU1orEvUbuBips9mJQvyrTxb7JOeF96tfZ2QZyuPWtomZV8lI24yPpU42z9Oe3NN/jxtO2pooz5X&#10;ZTuzzW3MBH5OH2qud3XB6VIy7lxt4p5iAj3KvP1pGmWJ9nfsKoNCuttsO1Tt+vNWI4mVdqlh+Ipc&#10;/N939KcpwKSVgHF8DbuGz170AqDtLbqRSJflxxUMkLxv0b8qZPKRzSfvG6fN1pWiVxuWmN84DFTk&#10;1IzeW3X5fWsZFEN7AJYGHfb0rPs48Dy2JyvQdq1DIrPxz9KqT2JkuMr8tYy1NIsiktFh5Rdx+lSB&#10;VeL5R8y9BUpttkX7xvxFQfa8v8p/Sueo7GkdSFiN/wAwrHvD5Fx92rt3fLDJubOxutZN5O0zeYGy&#10;pXpXFJnRTjYfcaks08bxqkBV90ijpj0FNeRZZPM8z5tvccVnuG3v8/6dKmttzFVVlb8ag25SW4j3&#10;SLu+96dajtoCXCvhlYbjng1diSOYchdy9DnrUsEOIVyoLqvPtVaE81jPa1VYgv3N3TvmooLPchUc&#10;sp2k+grSiTdtVtxZeANvNTOUWESMVY/xYGM09AMdI2Vdvzrt6ZOK0NPEMgbK7mHUE4LVDMGNx08v&#10;2qOKdoZvlLE+gFO4EXiZvs6qy7SzNyR2qg9vI0KrIy7/AO4B/WtLVbVbyL5ZPLaPtjlqhhtDG3q3&#10;vS3NY6GbZaZ9k1BZWk3DbjbniruoaOtzYybNof8Ahb0qVrXbJzt+f72e30qwH2xNCdoY9M0tC+c5&#10;GztmW/ZFZpGUqGXb8pO31rUhtGtYlXaatxWi2zsY9sbM27PWgKIU/iH05rKzNHUuZ7WzedtO5lHB&#10;GK27PTjs3bfl9KoW0DTXw2fdHzEnua6WBEjKdNzdRninGNyKlSxzt/p0cF+siRx+X6jOKgmXbcbV&#10;3Nxu9Oa6fUl8i1UYXMnLBh0+lYUtrv3bR8p6DHB/GuOpFp3HCV9zO1Oya/tlU43Y6rz83rUmm20l&#10;raMZMbl+4eufrVo2jN833l9OlWIrOOQfx7fTFTFXKlUsrGTJJHqcHKYU9CDyKh/sTP3irfe61bls&#10;lsbxFWP5W6ipY5QOqMfwo5SnUMe4ttr+YpxJ6dqmtraaS3XbtKk7SH5YD8K1pdP3z8s3zdelVYJN&#10;isCOfYVXLYqM7mddxfYJY5NobPAQ96ge2jlsGVVWP5vudf1rYuBHPMQRuZRuKds+xrOuLNrfcqqP&#10;L9zz/FWTVjSMjMuLPfJjdlV6EjFIlm0YP8X972+lX/suxjxtXdnPXioUtmd2DLhfUGpujfQiVA67&#10;Qv5iqiW7xTd2+8eorVjQrLkhcepqUWiMODmPb6c1hU1K5jNaXy12MefU0m1X8v5Qq43E9dxq3Lbh&#10;EZtoBXp3zVCLcJd3l9fvL2H0rklKxrHUnmshb2bSQ7R8nT72PpWPerItxu+XbnP4elbEjZRj8ylj&#10;tX0AqnLtdcFU646VkXFmdIuRGfmaTf0yBRKY5N27K/iKmksRG0jKT/ebPY+1Vni8l+GZsPgcdR70&#10;PU3i+xXvYfMR12j5l49qyWhls3aUeY7SHaF3AACtlYVkG7ac/WqV6EVudoVjgEjgGszeD0sQ28qw&#10;MIlySW4Jcc1k+LoIZza3DOoaNt20feP8PXp0rSULamRvusrZBbjArB1tDcK3zM7RdMjArWJdGPvF&#10;bz/3W39e9VZxCu7apXc2TnmoLi+8qUw7ly33TnrSJf8A7tgzfMXznHUelb2O5qxEUWddypujDZjU&#10;xgD8TVPUy32WSXasYHJTaePxqxG8ks0a/cWToDGoxUgSG4tXLbljU7WxzkUS0K5jm5oJpombci/3&#10;u+fpUum25aUnaqzN9/B+7+FakrpHGZFVxHIyugPddvQVVluRbSN8m3cmclhnNKLLbKF/GLWcu6fM&#10;voK53xMIVR2WMdNyhQa2NQ1AXczKqt8pPzHbhsdcc1i3cDz7slWULge9bJ2KgY0V004KvHGqiTJK&#10;5U/rU8Ls2dw+aQb8VoW0G2aNsNIc4bAytRmy81jMo+Vl3D2HpW0ahd0Z0k0m6Rlddr8fdNWbY7fM&#10;z5Z+8G46H2qrqkTXQ3LHD9778k39NlWNIGV8tuWUMCfU+tbxrXCpG8bk0E212WNmVj83zetYWseH&#10;prnV/tG35ZF4UBTj/vsiuoiCpbSM2Nx6HHSsq91o25XbsVf7xPH51pGZnGVjn7gtbugWSNgrZOD1&#10;qEFLVd3zeWp2n5ckn0ouYmuL/wDdlpE+bvv/APQqZdI2kpDsiimkuD5kQznca0jK5s7MWW9Xyyjf&#10;Mq8BiuKj/tRRbO0fOG5Qf41Ve6kukWX5gDyFyMqd3en2d4LNrjdlvmHHHdVxWkTP4TCfR0W/mm8y&#10;NVYfu/lY5b/vqszVr6OW1xFs85F6Eferp/EV5/oTMx2+Ym2PazfKfXpXndrBdPfSROG/cuq5J607&#10;WLTJLiNpw2NpH8WR8w+lYt6RJhPmZWRsh12tXSyt9mjY7Qd3zH2NcnqCB9RaYkRtnapAJJ/Cu+kZ&#10;SOckl+yXTyKvlqq8OR/SsnWNQ+0GP7vynA5rW8QIIomk3Nn+7kYrlNVcvErK3yAbveu6kcsmLd6l&#10;iJgzMBu+8CM1zPiO7kC/KGK+zVcebzV2q2c9M96z72QTlgU4b7vPSuynG5y1JWVjAnnCLv2rnG7r&#10;XP6tdfbU2qvzeora1VDGVXftj+7yOcVj3FvsmULwMbj9a76SPKxEjkNbuBGejMemAKwry78mQKFV&#10;c9NykZro/GGmbZ1kUnavzMB3NYV4vnRK+0Ep616NONjxqyuVFuZLKZnXbhl5H3sVz2swgzrIuQXH&#10;IxxurpzbrOZAvl5K46VzcNk39oTRn5vm+XJ6V1Rjc4ZFJGVWRjzmppCJ0XA2M33z/CPpS39itpt2&#10;4OTgZb7tQw3piXaqhf1qSSWDcG5+ZV6nHBrR0uBmDBfmXDPhuKo2Nw0q7dtaVvc/Z26dtlVygamh&#10;FrXVYWH7vc2CBzxWp4+1VpLGJlSN/M+VjjkD2rH0i8jgTPzLIvQ9c1a1q786zCsd3Ycfdo5tLFcp&#10;k2t4zqy7vlXpx1qwlwISrOfu8NgdT61RJxJtWtHTbM3GGBV8fdi7H6msZaGqVjX0i33T4hb9433c&#10;fMK+tv2Q/g8PGXw68YaxdM2m6b4atIrsX0kck0cszOqx2bGMFlZwW+c8HB9K+XPD+k+cC25t0f3Q&#10;V3Z/Kv0S/wCCRfwn8VeLPEXxI8PRrp//AAiPivwemo38sk0iyxLFIwjS3QA/eO4M/wDCSvTjbnbl&#10;V0RWqcseY+l/+CRXwvf9mz9sPx34XuDqUzeNtIXV9PEmGXSjYyhPLLNjczfaWYYGQqkngiv1SX/T&#10;kjkkRcyL8wPQ18z/ALE+r+HfiJ8MPD7aVb6jb6n4J/4pqeK+jLXkaxBGiV3YBmPlmPcT94kV9Mxx&#10;mDCMp/d9q5ZS1ufK4qpzVLmHo9l/YmqXlqD/AKO8pliUn7pbqB7VvA7VqK4tFe4WQhd3rVgbXjqT&#10;lGpJmpMtt2/LUBGxqnXjFABTfmxuwKcx60ZxQAIP4ecUd6EZs9KXacdDQBH5m0c80+DhKbHHtXnm&#10;pAc9v0oAj2NtqdG8t/4WqJx1oXtQAPO3rTQMvTQMmpCc/wCzQBHUiP5f+1S7vYUx4gq4Dc0AK8nm&#10;tu6D0pH+7uptK7DbjtTV0TKVxYxv607tTT0z933oIIGc0WYcw7PHWmiPI/2vWmlsUq7T0zTUbBGV&#10;xVGD/vdfanbqGbrR5eP7tKzKGeY3tSZxUhkUVE/yfd5+tPlAVlLDgGjbzn5dvpSlyU4G2kLAVIDl&#10;JH92kd9r4HSl2Cm7TjpWgEmd7bicU2bhttDtz/DntUbAN8x3Z9KAJFVkWhE4bk0ny+tCAksu6gBf&#10;L+enUMc5qFmz/eqeYB4YqOf1p7uabF83XmnE4NSBE4p+f3dIzZ5702TrjtQAucUYzSOpI6U9JfLP&#10;TNACOcmkzTgwLdKY4y+O1ADmfilz89R9R1PrUhdRQBG/Ip26mliO3Wl2CgBjjj7v605ZPkodvlpu&#10;MigCTcD3qLePUU5U2j0pfKUfw0AdVHZSEEhenB9qikkW1P7xgMeprjItY1K6lZPNuAw+YknarGnS&#10;XV7PBzG5ZuuZK09mxe1O0XyZ5Pvb89OcU4Ww/hXP0NcTbS6lC/7x5EVuiKc4/Gpi+oSf8tJP+BNn&#10;+VHsx+2OwaLYuWXaB1JqOSaMfx/pXITHVGX9zcqrL1DDg09Bf7P3k0cnz7umOPSj2YvanXFMY/2u&#10;nvQ6tjG3n0rj5X1Rc+VeTx7v7hHy/TNK76nIMNfXAO3GQRR7Nh7U63azDhdueRSxq0g7LXJTw3h+&#10;Y3UnmMvDjoPwqaM6jJD81wJJP9vp+lU43F7U6YsyDg8UgBI61zE1vfszf6ZNG27PHIpLj7YkLbbu&#10;4G77vzDiq5UPnZ1JVgcd/TFQyHavNc/C188SqbmRm/vZ4pwiuj964NTZC5jonlx/DRuJ9K50JMOk&#10;zfd7mkmmvpFXbM8f05o5Q5mdGFVjgHJ9Kj8ysOD7Uq/vJPMZupBxinyRXGz5pmH0o0Fzo1w+4DBz&#10;u6e9BkVfvE9cVhta3LyLuuJW29AOKBZ3DzZ+1PjG7GO9HKPmZuBlk9aUnK7R8p9KxBDOOkjGnNFM&#10;Y/8AXNu9cUcoczNpZd3Tn6Uebnrx9axjHMyf66VfoaYIpvMZVll/E0aBzI3HmDRZXp60iMAaxlMs&#10;Q2lmK+lO2yY+81HKHMbGCe9EZUnrWOfObo7ClWSSJt3mN+VGgudGyY8f/rqPKp1bNZMUky9HZvrS&#10;MbiX/loV/CjQfMzXxGB96nlwO4rDeO4P/LaTb6U4RzAczStRoHMzUeZR/eqYybKyI/OP/LT8xUe+&#10;62f69P8AvmjQpSsbQnJelEuz5mXC+hrEMt0z8TKP+AU4rdNCu65z+FGgc5sswfvQW29cisgNcqeZ&#10;QPrUYlmT/loT9TRoVzG0zZWo1bH95vpWT9ruD92RxUMl3dB22uw/CjQn2huea3mdD+VTCTYvzLt+&#10;tc7Hc3RG7zD+VO+0Xjx7hM5+tGge0N92Hr8vrQHDP0b8q5y7ubxm/dyNu9AwxRDdaowZZGjVG6FT&#10;uxRoHtEdJ5vGdvTrxSZ+Ye44965s3V/HJ8sqlV6g96kmv794VVS25ehzRoHtEdCI8t9aACW/CuXn&#10;1DVJHyJAynoMYxTodS1CI7VkK/8AAgaNA9ojot5CdKIX8w4X5s9AK597+9lT5nP4Cqi6jqUK7fOm&#10;ZT95sYx9KNA9ojeuYy9/MrJtC8AGvGv24PFbeFPhlKYY4VurGCa8tJXgE6C5VMxxvu6Jxyx4Feha&#10;jq93pe6WG48gsN5yN+K+bf8Agof8Sbzwf+zRrN1fWtxeW+rafc/ufNARflzvki/iXaGG1eeaqG9y&#10;sO+epZH4Q/GXSneK98aLp91YWvizV7q4EewSFHkKMUb+6F3LgmvF/El59pTczMxYAggckN619CQ6&#10;xd+J/BVnpcmpbY3gDeW5KRRsyDPAGd3C8deK+eviFAug63JZq8MkaufKlb5mKr0GBXYfWwvaxx1x&#10;p8kj7lXB3/xGpilxHpu5o/JZGzn+8PWty3gjVFfb93linGT+NWtadJtPWMZHy7c8dKGrm/KcLdXD&#10;XIX94y7fvAc5qnqdr9mi2x7se4p8qtbX23CthueauRSrOdr7m+X1FUpWIauZFmWhf7zDHVQwYCrh&#10;KSHG3hehxUMlmouGkXbtbqMGnxptIcblRhkbuM1RKdjT0+3+0TL5aqdzc/KeK9A8IT+VbiBg/wC7&#10;Xbgt/u1wegTeUm3C7j0Oetdp4Qtvt13ujLtKvTjj8adzWJ0UMbR36tvLLnGNw6+leh+BbubTikn/&#10;AB8NcbJASN20DqBux1rjLO3CXSxlQWThfdveu48H2vlrG+3cwXaq56V5GMhfY+kwErHrHhe+mto4&#10;zMV2sFIjU9B9TXf6Tc/apGBbGejhxXlnh/VltFaRlXagz8oI49Oa9L8JSrd2a7GxIxw+RwDXzOLh&#10;Y+kp6npvw9v0gto2Y7m2ruNegaTds82IH8xlTIOPTr+deb+E9JIjVdu/bw3yKOPWvVPAmgfu23fK&#10;zFmUnsPSvna3xBWsjv8Aw7a2kyRzrGzMq5L9gT149q1HtodSOeUHTDHPH4VhW0LaYqx7mKhWZwfl&#10;5q5Bq/lTLGP3cW373WuaR5pcOkx/aI9y+WobkcnFW01XDrBKPnm+6R2pi6n5itsV1WEbmQnOfxqS&#10;zto7maPzY/M8v/VkcH8aykD1LmnXKqSV4ZvvHH3vpV1WaVI0VZ1kVsE7eg3VFHCsJKqG2twU2/d+&#10;hq5p13stsx71VkySi81jJGErluygVl2gn14qzpz7ZFZdi7XwAVzVKK4RjIweLzF4Chx0/wAkfnU8&#10;NyXGC25sYyB39az0MpFi/wBVRpvMQNGqrwu4c1Rjv5nZPvYZeRnpVo2SsPm529KkljiW3LfLuHBx&#10;SQcyKsd4wjRiMr838Bq5DKLbjcYxuVs471Cbja5CD5T94EdPpVhTHbxbGXa2N2WNbRM5Glb6sGl4&#10;ZgR7fLVuCfuyt5nsOKyrUKF2L8rr13d60bSBi/zbm/3RmtTCSSLMkzMFVfmbphiFqrHA33pDuaQ7&#10;QACCal8xUuNrbtzfMDjoaks4GkCqvMYb5UPUfjR7QyJ7KJYs7QWx15qVjh2ZdxP1FJDthdRuXb/C&#10;c9frRc7VjCjcGZeuK0jIzeo6KFVg3Nxu65NJYMIImyMbRuKnsPXNIlw5D/e+XorEVagAa0b/AGD9&#10;4jqvoa3i+wGwCxt/9Y23GccVUkulhLRhRuk+6CearzahJLbptwuePqKn0tdvlybfnT8a2jK5z8ti&#10;SJmWDB3K3qVxWlot3JBcRbVUwyPtkz/H97r6VXuFVm3LtC/7KkfzqQ7Yof4l+63HrXTFmdSzVjQ1&#10;SDZJ5hX+PoDViwXcg2qGyuAR1NV5naVAzB9p+YDHWrltOVRV3D5ehI212RZxyJkleKVd25T7LxVq&#10;K58x+ny+tU9/mvt28+uaIR9nvVSRWkRupPAFdEWc8kXktvtEysqh19asR2/lJUsNv5fKs230yKnG&#10;1ztPSuiMbmPMV5YleP7w/OnQxop55T60qr5rbflp62/k/MeV9K0jIkkFuSOlCDCbhtz706Fm2t6q&#10;3HvS+XhK2J5iENl/bOM0okBX5l+90OORUkEf71l2n727pRjH8S89OaNCSN35+6fypsnDVJP8mWHb&#10;9KrqxZdzc0SsiuYljlaP+7Tml/fsNytnp8p5qrJcsBu+bP1qKS4kUqR971rMonuofLkJ+baz8DHS&#10;ntEqxMpGaEfzotx+b+L8abLdRr8p2hj0BbrUyYRuyso2OtPuJh83G3PTPeq9zPxlVXH+6arz3z+W&#10;do+7wM1zylY1jFos7jcRbd3HeqN7aqpUNz3LA4ApdPnIiwW3EfdHr9abfXrhGK7sZ24JHSuapK5r&#10;CJj3F2rNiRm2+hFU7u4wzJsbbt6qPu1LPY/apv3j7vocUR6Nmdo22fP3rkdzqjZGQ1+rP8vOeuO1&#10;SW8jKQTGuJF4IzxVTxDpD6VerFG27nKAfxD1Nafg2UjUJPO8tdq8knJH0FZq/U0drXRatI/s8bGT&#10;c0aDf8vJq/NqMLQsF+WRnyc9QPSrE1ok0TKgxg7T7isiSA2YVgJRGfmJ64Na6GO4aldyJebV2bd3&#10;3QP61LEzXce0tt+oq7DbpNAsrKrNUK2+WXPrjilcOYimsWmVcHIX73qarRxeXIFY7dzcZ+8a2rbO&#10;W+Wqhh86RtyjcrZB/u0PQOYge0Mx3bW+76U6PT/P5Y4b0FWjcMLfYvX1xRYXG37wXPrSSuHMyMWA&#10;R9zLuP0qF7bcVyvzDrWz5EMrclW/DFRTWy7GCjDepqtA5jHFm0g6N+dV77TdhaYfKrdB61v2lulx&#10;Eqt95euO9JHaIlwq/OrL0YnJ/KktSvaHO2FiYpUdVVhu6A1vrZM8KtHjd6HrTdQsEtLuN5BGYx1C&#10;jFa2jxMYvueWvqRzWkYmdSpcxngS8TdKqlV+UEdCKy5lWU/Ku1V6c1sa/cfZwE+Xy5Hw3bj2qnZw&#10;JdQA8YPQ+tY1IpuxrTlaNzHt5SbnKvls/dI4rV06JU8vj73J3Uo8LhUG3csmNwGOalisJQnptXis&#10;VTsNyTK/iKCOGCN3CqzNwfWsZP3U+V+63UGtrxXvls7dpCd0bdAwxWfGvmLu5/Kp5CoyJp2+0RfL&#10;nd64qktgoeR+f3jfKvf7tadunkpt65qs7AssePlbo3cVMo2Liyh9jVpdyqw8vdt46/Wo9Qh2kSHa&#10;F7/7VaD2jqGYMx/CobqASWmGZvMVuOOKxkjWMjFmu44iq7QwkO3rTzcwyv5SsmfUGoLuMGYNGAVR&#10;qGijttp3bSO5FccpNHbGVy1Gi282ZDtST0GdtR3eyyuFXjc3UbFwP1qG9uPP8uJd37tfnOF/xodx&#10;LHliGkPTBzmueUilqF/eR2icxrz71lxTfu/LzuHqOtSakzQbtyq3l+prJgvm3t+72+X/AOPVnLU6&#10;Il6SLfEwjB8xuTk8fhUccakN1zu6mnada+TAjMzSfwjdxkVPNHsG7afM9McVmWo2IGi8u3bkMzdQ&#10;XDn9KyftMbSsCcLu25Pr6fWrl8Wjg4ZnaNeeMZrDlv5DcQ7o5GdzsYL0Hufek3Y3pRNhdrOzBcbu&#10;FFZWtn54V/dsFGCCcZX/ABp1xcNbSYkZV2/MPm6mg332+Eksu47cHI+WlylxizMaWSZGWRpNznbg&#10;9cVzeo6b9mfDbmEnTe2c10NxcLHO7Rsvy9MHH86yruVbiXc2N+75G7/lVxOyno7mJqWyM7t25z15&#10;b5P0pbC3Usv7sMuN2Se9ai6dGQW+RvXP8VQmzWAtlcBegB61uauomZuuxtKscUMbSN1ZgOVqRLY2&#10;9j5c0flnOGDjdk/hSaipeVnXnK4Q4I596TUHnjt0XP7lvlOefm9c0Su9h6GTfQTTXO5Q20HaV3DC&#10;1TvpAkO5XCn1Iz/DWszLFu3MfnbuKy9UG6HzBu64xkYzRGJtczGtYfs6eXDk9ck926iszU3a3gfc&#10;qDc/GEPFbEgV5pI8g7RtGeMH1qjq1xbyWsbB5DhslUTcWrSzKizNiTbH8vzZ+b5VJ5qveT+YmVkK&#10;r93YRtOKkjj2HacBXb5cA4pzXbJvOEDDqAM01FoVzL1m58p8IrLgqCwXOPwqvb3K2V1jZmTaOxxz&#10;Ums3cU9w3mLIqsMEgcZ9afJpyzrtXO7n5vr0/KqjdGsnpYui5aZZYwy/nWfqmnyAblVm3y7lAd0A&#10;Hy8ctWhaQ+V5eIfvLgsejGpPt0Lqq7wu7rj5fyzXTAxOZuLD7Mx2sOGwd/OB68VVlEczo524hO7O&#10;77o9RWtdQh7puF2svPzdKw51VN2xm3MeWJGdvpiuiKLTuZuoySXWrTSQ7m8tMKwfjH90jd+tNs9P&#10;kuNPk2xth5C+4uM7l6fhV3zvLiO8K+doYsOo/CrOq3a6hozTRtDBcRpuGBjf9B3rpiORyOu6xJa3&#10;BRXkzGMq2Mkj6Vm2ircP5u0q0vzHI70XsmLhZGk24/dnviqyXylG27fl6YHWtVRkxzYzWLpbWYSb&#10;sluCMcVx/jG6Wd8xx7VZ8AD7wrp9YUXcCs+4Ybn5hxXKpI0jO0i7Nzbh3wa6Kaa3Ikc5fytJbxx/&#10;OWbnJWse/wBPWyhcsny7eiHGPzrqtd0/5vMjVYmV9w54K+lczqMyzQNvbarHYSe1d1PQ45yOL1pv&#10;Jz5bZ7jLhdtZ8kvlqsjMM/X5a1teiFvPuRVCr8pHXIrn7iXcV2jEbdd3AFdtPQ5qm1zD8RXrTSnD&#10;L8vQ5rPMxgRVkb5m6n0rQv4j5zFs7ZOgJHFZ+uzNZ/d/1f8AsLg/rXfTPIramP4in81W+btnpXK3&#10;shfe0f3dvQO3+FbWsXfzZ7Z259qz49O2sZScRvtGDXpU9TyaxTsZfso3fLu3dB81Yd4nlaxuj/dh&#10;uSeuK6S/037L5ispXYWOcdj0rMMMcN1iRd/z7vw9K6locUjM162ZH8zy/l+7jHf1rFSHJ/i/KvQt&#10;d0Vjovm7f9Ym4HHSvP55cS/L+dTKNiXoO08tHPtrbSxeaNpNmQjZwKxIIvMulKq2PXFdJZkNZn+L&#10;ev8AdIo5hElriKLawWRfXoatNsuLJtrN03ZIrJSRvtQ/ut09601iBhkjG1cfKeD0qSuYwJUa3uo9&#10;u33y3Wug0iYxY+Zlz0zjmsO/hYXhXau1fbmt7wtE0kSrt+Zemeayd2apnSeDZ/sd35m1NsaFio+b&#10;cRX7H/8ABFXw/wCG/C/iKxfT9ek1yTUYFt7S5lxCEtJ1h861DH5ZFjmUpgZIxnvX43WF82i2zXXk&#10;tNHCuGGcZx1/Ov0w/wCCSXxu1Tw78HvAGoQWsOpWl34iltdfERjSbSYWDFHjGcuZIwuQ2MeW7fwk&#10;hS2sc2PjL2Wh+t+t/DKDwr4//tzQ5prXUlvEe5EgDLPGAI2Rm4O4gZ3Y6KK9S07xJDrIVhsjd/m2&#10;BsjP1rz4+JIfFFh51pdLcW90RJE0WHDZ6fM1YBkuvCd/JqDSXU1qpZ7qMH93Gv8AfA659q45I+Tl&#10;vZntbsFf5iD261IjeX/dZfWuD0zX/t9pBNFM0kO0SRsDnfnp+daNvrZmK7ZGkAbkE4xT5UZ8zOjM&#10;sbDeHyCcAA1NHMNnyn65Ncpcag0kvyzSQqvzADnmoRrcjv8ALcfKzcn0pcrDmOx89etAkUdWVsde&#10;elcq14zR7gx9fvU1L19g/wBIb29/rRysOY6xLyLG7cPzpzXX8Wfm+vy1ycF/I0m4Nlfu49qle6kR&#10;NuZG+go5WHMdGl8oOMru9M1I1wuPvKvbk1yUtx5gXax3L1+bpUFxfNKu1mb+9we9LlYcx2DX8THh&#10;v1oXUI2fhlP0NcV9rZtzbpGHr0o89Uk43D8DV8gcx2zXqxDdxR9sjT70nvXKWmtBI/meRs+oqrP4&#10;kaF9xDl5DsAxwtTyhzHaDUI2bhlP40fbIzJ95dx6DNcjHqrbA29lB6DHWmtqLZbYGkb+I5xj6VXK&#10;g5jsjcqq5JGPXNDXUZfHmLiuJbVZrhukyr6FFpH1KSBYz++w3Uqpaq0JOz+1RiT725fSpPtSMnzE&#10;BemSa4lNTkjPys5+tOm1p3fa4Vt3zENzz+FGgHZSzx/Nyv51Gl9Hjd61x7eIZi3EbbfWprXxLI5Z&#10;WjkcR/N1xg0aAtDqvtq5+8fyqM6uqybQqsOnAzXLtq0ksHzLPB82evzVXm1QgyRxrJI0fyZ6Yano&#10;U5djsG1hHlZTt3L1XPIppu0C7t361xI1GSRGCszP/EQ43GnjUJURY5AypnGSeaXKUdrHfrJgblwf&#10;epFvYxHnzFY1wp1SdZWVXcfh93603+0pmjZV3fN91vSs+UDuIdSjuTIFblW5GelTJdBo8swrzuAT&#10;W7NIqtCMbmJz1qzF4ja6IiUTsx6OY2Cn8avQDtZtShjG5nWPb04zUkV3HJHujlDcZ/CvPdS1S4gi&#10;mVkbyo03SsvzYqS28TXqwKq28ix/e3FT09KfKB36XCp1qC51W3jb5pUH0YVyE+uXEttIrCRmU4Ow&#10;ZxUavcXKL+6aXa3HH86NAO0k1eONY/3nzN1FRf2lCyfJNG3OOOa5WRmjRpPssieX/sA1RsdYaeJm&#10;a3ulLNsVWjKke9TKCROp3n9rwqeZFX6tini+WQbufWuGe4k8tUCnf8vQ7qBqV9j92snmZ2fe4qeU&#10;NTtZNUjjl2+Z8w6j0pP7dtyPmYD6muKiubqWQ74WhaTuuWqO5mvbaXc8Lof7wbP6UaBzM71dSjcc&#10;Nn6GnvqUMcfzNtPqTXAGfVUmRVh3Qt1djuYfgKsTXGoR2Uu+GRFPzISec0aBqduNTg2/xLnoD3qK&#10;TWYIjjeufrXAteah1jifLdQx/lUd02qGT94s0qTbfLQjbn6GjQo7xvEtvhWVi2TtKgcgVNBrlrLB&#10;jzNpXoW4zXB2mnanGWMasqf3JBu/WmyWeoeYoAYtI6qztGVwPYUaAdsNfjkk2qef4QT1qSLV43Vj&#10;uG3p1rz1XugijZcBd+Gj2HcB7VC9xqElvtVbhfMbZ90/L70aAekPq9v9n3ecu49F28/lUqatDJGv&#10;zKueTz0rzPTrfUPKaHdK0iffUg7T9DV2OHVJo2Ubvu+lGgHff2iqx7wRg9iapy6m3mthZcZOPlNc&#10;jOmpaYvmPB9pVl4WCDYR+dVf7B1p/mEhweRnNSB7JHoeZM849cU3+zVzt2mtyCyaCH5s1Xki8rd8&#10;pP4VXMzT2aMoadtk55qVbJQOlXDCVG4qR+FOaNzJjb+lF33J9mjPex3ybV24p32FCKufZ5AWKoT9&#10;BUaRNnbtbH0qrh7NFf7L/s/pQ9l/sirvlfJSFGA+635Ucz7i5Sh/ZqsvzMo+poGjqfvSY+hq9t39&#10;VFIWC9RT5g5Sq+nD1pTpcbHawzVkDK/hTvLb+635U7iKP2Beir+tOFioTn5qsbGm7Mf0p6Q49aXM&#10;TylT7Ev979KT7AParZhwPu0xUZ/uqT9BSuURJZpThZqFwpH0NSFlXrUcqNKu5f0p8wcqG/ZAX3U5&#10;bZYvlxlvWgSeR96hnyM96VwB7RQflFN+wKP4lpz5+9lqkjVpB92noBD9lXFOSBSmMLu9am3c7flx&#10;SM6xmndBylZ7P56DYIPl5xUyy+ZJ9Kmwq/e5p8xPKVfsq4qNbPf2q4xyn3aaoxHS5iuVFdbQduKf&#10;/Z/+cVOIs9qlQ/NS5gKX2VaEs6uCPLfdP5U7b70ucrlKfk/e+Wovs6yDpt+tW8U0Lk420+Yfulf+&#10;zuac9ptTirG043UZ+fHandDsiv8AZ1P3qie2GOgq28J/un8qa8J9D+VHMZlf7EuKhfTsNnNXYFLn&#10;cR8vpStD5x2joaOYOVFFbFY8f5zUq2qon3auwWXlp0zt6ZqTyfk/hpcw407mPcWmbrBwo9qmSwUJ&#10;t5xVuS3+bcq5+op8NuzLyrflTuh8iKL6YppU0/Per5tsdj+VPSwZo/lzS5ieQyZdN2n5efpUSaa2&#10;N3etr+zm/wAimpp7Y6H8qXtCvZmSmmHfUn9kbZMlsj0xWoNNkNSR2jp1jX86PaB7M5HxV4eGp2jW&#10;6l177ge3pXx//wAFOv2XZv2gNc+H+keGbHQ77xtodpK0U14Hkl0+ymJ3qi52qZGjAYkHhWxuzX3N&#10;c6YpO5v3Y9ua8l+IvhXVt2t65bx2/wBukhjs7OZTtkO1jw2fujaWP1NXCQ6b9nLmR/Op4w+GNvqH&#10;inXNQ8LyC40fS9WudLvImbENteRHbL5J/uAV4x8UPDcL6n5iww7lVkYg7ssWyCK/dz9vH4R6Ja/B&#10;bS5obC11i103V1N5pOmWiwz3AuHQShnQLiP7mWbphq/GP9p/wHceDvil4gK2s1rZ3N5M8dr5yyJZ&#10;qzB1gZh1KqR06ZFdkJXPp8HiFUR4nBarAjxt/e9DVTxHe+Vb7f8AZ6itW7i+zuWXpJ2PeuW8QvJN&#10;Iy8r9RTlorna3YwpJFkuvMVlyOuT1qzaSeSDwpZegqWHT1ZNzZGfUdahuLYKr7chvWp5iCq6zT3S&#10;+WcqW+YAdKvX+nssK7Pur8oz6VHpkiw3XODu61tXCx3CbtoVcZwTWkZXJ5SjaaZJJcxKrMv3u1ei&#10;eBrf/hHJPO3YkbsRkVyekOkb7vL3qybgQckV0j6gLW0RmZVy8YGTjO6qNInZT3UExWZflONpx6+t&#10;dV4O15oI22vJxt2qBuU46815y0jWsaLu+8Nx56D1rpvh6/mSqZFxvZpG67QPQV5+J0PcwcrHq2kW&#10;4MMe1mZJOua9O8AmWOKNWZvMkbd04NeZeHWS3ijfcu4YQqV4Gehr1f4aJtCzbiF/gywNfN4yJ9Jh&#10;qllc9U8IXkls0ZUKy7drfIea9W8I63CYovlETegBX+deOafIWYNuZo13ZxxivSfAKqJt/mKQsnlg&#10;Y3Z+X/64r5TFO0jaqrnpFpqi32W2H/ZyOv1q1DbtPHl1OJtvIXp9KyrVFhZY87WDcg9RWrpeorCs&#10;ccskcm1sJxjA965HK5wPQ1rO3ke2O4q+5cDjHPvT7eeSIYVgcr8zY4H0qGbUfLTapbG3f0qON/t/&#10;7t3MeOuB0rNyuJeZPp8/kSTMpzG3zDbkEH8a1rO1mlG5GXdnO10UjHpwaz7OxWS6VMKqq3zAqvP6&#10;1sRTsrPHGPmVNwI9d1S9TOVi0jMsO2Ri235SN5AI+uP9kVcSBZYWKLg7cVFa2jT28XnR7JF67TkG&#10;r1lH9jX5vmrI5pSE8hY4epb5qjuYW82VWXeN2fSrU00bfy4qvIVlIXf8ze9MyjdkRtsc7uvQUef5&#10;epLGCv8AqmPJzzuXinxzNbjbvV0b7p9Kqy3byz/KV+boQ5yKtWRT1Nuy3W+5SG5fgg7iavm42vGG&#10;XKt1OcYrL0WRTK4+8T8zEnofatQExujcFV+4D3q+Y5ZXLxhjxG2NzHkD1ojC+XhF2n1zVV1kRTz8&#10;vRU9B65p0Ba0k68L9wLxn65pLUkvzWv7tfu/N09qrG2KbyzFieuP6VoWc/mxLwvrzUqBFuTGFXcE&#10;3HPauiMTMxGSUo2yT5vcVoQ2rBmVmb/Zx90/Wp5rYM24qPwq5ZWYe2+Xjv8ANW9ONjOVRIr2lv5k&#10;6n+H7rD0HtT4bP7FN5nmuV/uhhVo2uw5QH6+lTCzWSNPlPzdeK0jEylIupOl7ZrIqkbd2V28ipIr&#10;VWi5XI9KihhjhG2NduPu5P8AOrEcC2yfcyf96umJhMSVVIkVSz/3c8YosW33G1lz+NPuoFAZl2fl&#10;UtrbLHI8m1st046VvFmLlctxX0dsEDMuW6k1adFlk6Z+as+60/zWV1baN2cYzVy13QrukeV09+DX&#10;ZGRzzRdtLl4mkjaRdp6eoq8FVugJ/Cq4+z3Vp5wXaW65qW3nSCNVb8+1dUWcpNDErNuHFSoyKdrY&#10;NNZ1P3aiP8NaKVgJmh2NTX6fjVi3dZ22lh+dQz/Ic993ArXmJ5SrcTFXyCwb0qNpmJ/3elTB/ODb&#10;1G72qCWBkeoKGGbzB/F83X2p0aljkN8voKdDDzto3LH975fpWb1AYYvMfHb1qKeDZ8u3irjwkFcU&#10;5olfqwquUCsn7yHAbcPyrOup5IJO5ZupJH6VpBPsy7etZuoTfvU2hj9TWMjSBTjupJz82VbfjA6V&#10;LBc7U28sMbhkd6bB++6xj727g96nNtsXjqvQetc71NuYqsn8XQ+1VbvcTtx8/wDdzzVqWIxFuagE&#10;LAc+Wyf3cf1rBq8rGilYyD50M6oer963EjW4C/Kx91YVU1G23yrIv8Hap9Id9q/vF8v/AJZ+rUi9&#10;A1bSZNSUhsqu3aoHb8ao2+jrpblm2hvVDjd9M10CKWGCfl9agaDdKOrDsCv3aiUUQpNKxUtrqSSL&#10;P3W9CKsTQ/aIfLwmG6077MkA5Xb9TViFPl6U4xuJOxStrBLYttWNUb7vfFJcSeQnGP73TvWhJCLd&#10;FCrke9U7iLHX5u9Eo2EV7aTHG4bumc1BO7EBgqg/w89frT7Kxkn81fuqGyCepFXvsG3bkCstyuYz&#10;2gZ+F3bfXcKjS1kmCMyyMF+8AcZrS+zbV2rz9KkVPLfO75fTFNXRXtCJIGktv7relJEm77yscVJN&#10;J5J9KiYL5pVuN3TB61RPMS+T5Q3KCDUNrOjXC+Zt3bepFTJMzDkbabNbKy5Aw3rVxJLWpSN9m27C&#10;W9yKs+HrlreLa23+L7vH86qTuXTn5qLfcj1alYlxuZ/iq2ZnkmZm2t1fI+X6CsXTHaKZfvfKvl47&#10;Z9a3PEVxutWRl3GT/lp/9asuxCxtlv73WsZfEdEWuU1re5kmTa2BGx2qPQfWrkdtvffj8KowKYZo&#10;8qNn1rZto/K6fL+tOMLmMrozNRsFuLfbtX/gVYkFuYTzjHpXVX1t5w8wcLnGKwtRtFCs3zN2+8BU&#10;ShY1pyuQeSPLJ/uVlEETLvP5Vqwyxys29tqt2qgGL3LLubCVzSR0xuTW4W6TdtYfL0rLu3eR9zZB&#10;Hp92tS1gaKBvm/u1nzW7QT/MEZW68GsJo2ijFuZ/4VA+brVF2aWBNx+8m4+xrcutOMQ3ou1fQc1R&#10;nt1YeWoUArxXnyTOyPkR2y53BV2jbzjkmiVdrNkt7YI+Wp47fYedu70DUpZj8situXgAEZP1rGUT&#10;VOxSuSptcL8q7vny7E/yrGtTi4YsQvmNwVG7FdCkOFO9uJOcEVm3discwYrtWU4A9KhqxvT8xL6R&#10;bW3kfcYo2GeR90eorPubtpJWzHu+bP3scVrGxN/pzlVdZAMu5ORj0ArLmR8blXbzt5FRylxdyneP&#10;5dw0MchWNV6kZLfSse6laOXaiiRvvZJxzW1qTMuSuSy9wRWbJF5kuWbd2wRioaudVOSRn3L3EyeW&#10;22Ff7ocMfzqlqauIlmXzEZQpLhuD+FbepNHBZSO0rKy98Fv/AEFlrFOoQT2e2Rvm+7hoWjGP+/r0&#10;uY6aepmjUMRxsGK7/RgarzzB1YsMBm59V+lPMKonyqiRlfk4yaoSGSOTaqbx8vfNEZWOiESaLWfJ&#10;mXDbZNynGM024v4YbTblWb+8WptxHFMmYtsc23p1NVILWS7lCnd5m35VyPm+latlezRUmmYbv9XI&#10;itkZUjNWG1Y+UsabFXG3CL39ar6heiBGh2iNWAAz94E9BWHPcXEEnmKpZfQVvBlcprSXQVmf7wZv&#10;lB7VDMkd0MH5lYYx059arx3EblW9Oc5+WppZ1WFWXdN9FrRKxnqYXia7aK6E1vDDtjOHbPzN+FZd&#10;uZLuLyzcTRur7AykHPy10V9atfbuqZ+YeaR13VzUlhJZw7UVVyMbIwo+X5O+eta8yOin5jb21Mlw&#10;zbW3fNtUdqyppneZty43dcHpW6gVvl5jyMhD3/GodO01TKryMCA2SMfeq4xTJOc1i0kciPbu84qr&#10;FjtwPatOzuUsAztJuUL5ag9z61JrFkrSrMzQhofuKeh+tY2uXxkhZSoaSP5uOBmjlDmuattq/wDa&#10;5k+8vk8ru+VSao/bXcbw20N90Ku7FR2tpGpXKt5cTZDBvlb6mnZjcKqn7vXb2q4oBglWSTcq4ddu&#10;4MeDWVeRtDuePcgboUXr+dO1e2KTRquNpO5iuckVC8e2ESRtI/l9j0rWMtbFpWKuv2/2td67VkC8&#10;hwSv6VTi8Oyabp8mGjkVV3kFvnDegbpiti1g+0tJvZV3DIUHOasRpHHZ3FqHkUxjcmeWYev0rojU&#10;E5XOD1nS2O7dIu0jII7j/Gss2IgudqmTG3G1F3V117YshmX5mb1K/L+FZMtmU+dm+VW+Ygcmu6FU&#10;L33Of1E+daNgKP8AgJrk9dVbORpPk3N0XHWuuvoljDL5a+o61j6/bK9hJhF+YZyeq/SuiNmTJnF6&#10;rrkSQPGzSKyrxgZrlLq8hmbck7tuPIyMbvT61r+KbGMRyKvG3cScHIrkZND2SSCNmQIWPBz83rXR&#10;A46lkN8QlZJWbDBj044ritdvP7NPliMH5O4Nbuuap9mKK0it7YrmddJmj3BfnY7jk9B6V2ROKrLS&#10;xDFqn2qIruZWX8ax9S/0qzZWZt3rUs0y2KN8uF/uk8fnVSW7VSjdXbqO1ehTPNqSuZmqItvC7NtY&#10;elULy8YWvy4+UbgB3Na2qjz7Ty9y7l27jisYJ5LKv3vrXpU9Dyqxv+MtHWXwBo99ayvNMztFdx7f&#10;+PaQfdyfQ9s9a43Up4xLb7hllXJz8uT6V2+hzqNCmtZJfOt2QyiI8R7lXgnvXAeKLWSSV5vuruyu&#10;PSumpqccjqLy4S4sYVZvMikjwBnGK8vuoRFdyL/CrdK7jw3YmXRZFBbcpwnAOP8Ax2uP8QReXqDL&#10;jcy8MSMZpOVyGyO1vvLNbmnXjTBcbtu31rmYuP8A9VbHh+4/fGPczbfQVIi8kaxSs3zMF6D0qZr5&#10;m1BUX7p+8fWq5nAOMj5uozTZCLcLJgNzjr3quUA1RmW/XKqN69waveG7l4pnVtxRlyCwyQfwqpLJ&#10;9pt4N0Y8yNeWz1qWwt5POTaPu9eetZ8xulY7fwzfsZvLZpHZm53MefwxX6T/APBOP4Zx6J8P4dUv&#10;Lm201NcmMmi3SN/o+oMiITEzfxPl9p28kMd2K/Nfwh4ca7vEkVV8z+6Sa/WD/ggzpS/GX9n/AOIX&#10;wK8SXS6Xp/hLxDYa1oGpwziK9uLkXCXrwCErl4wUjDv1ZZMAYFZy2uYY2TjTP0y/Zm+Hcfhfwwmn&#10;6xfLJqV7nUIR5HyTI7szIvsqyADHpXqw0y3ZCvkrtYYKsAQ6+lYHhrwumjadp9xAZo1tQ/lI/L2/&#10;3RsHr9K7GBEvYFmgwyyHA9jXHKR8hJ8zuYej+FbbTpZIRDCtu5LoB/yzz94D2HatL+wLdY/3UIj3&#10;dT1q4bVg2dvFWIP3nzbflqRGKPDce/hdv05qaXwvEi7Y02hhuO8hufwrYNvuk44oaPNPmZPKYcXh&#10;uKHc3l/Lnbj2p/8AYduTtESj8a1Xh+T7v60eWvpRzMOUzI9FhVPlRRT/AOzk2fdWtQWyn+GmPb71&#10;+WjmYcpkHSIyG3Ifm9CKkbRYWj4jU/StN7QFKRYCi7Q36UtQ5TJ/siFjzGu30FEGjwW/zCMfzrYa&#10;Ld0XFM8hc/dP5UXYcpkyaLGx3hVBXouOKa2lwl13R9G3HgVs+QNlRtB8jH5d3pVcwcplvo0MhUyR&#10;hlXoAMU2LRoY3b9zF8zVqeUvrSeQAMd/WpDlKE2lQsP9WPwFH9kx5/1a7V6VeSLBx2p3l4Of4fSt&#10;uYkzZ9Jt3G7ywPoKjg8PW8PKxpu9cZrSmtS74XgVMbfYqgUcw7MoHT4mbIXC+nFQHSU+XarfL/49&#10;9a1vs3+y1CRMP4RRzD5TNksFY8qx/Cmi0jjjK+XHycMcck+tankrjdt5+tNaHH3VH41IRjYpx6ev&#10;2faYY23dSMA1DPpduyr+7Vdo3DvzWqgV0+UUj2y+lBpoZKaTCspYwq2773HWrK6bH5Sqy4+gFX0R&#10;R2WnfZ/3e6iWgaGYdOjWNo9sbK3XIp0WmRiJfl+50woq+YgD91aPL8up5STLh0hY3bdHG+75SCvD&#10;D3omtQ8y/Lu9sACtR05/zzTfJUVQGfLpMUoLBFXd8wAXqfepoNPi/wCear9KuBQyfdoWLZVcwGe2&#10;iokrfdZWVeDUYt1WVcjP4CtN0/ff1p32ZSucnHrtqG7jKMumRtz5YU+oxSi0jVAFjjDM24nHSrgj&#10;3/L2o8gGlzAUFgVW3eX93p0qUWysPmG76gVaEPmD736U4QBevH1qRGetlGn8K/lTkt1jQhlXDdAR&#10;nFW/IGO1KIQH/vUDKclmj7WkUPtbPz4py2ahPmjVtvTK9PpVr7Nt+8M1JhdlAjLNgvnszAD2HSpJ&#10;LYSOflX5enFW3hXfSpCPmoAonTYpCzsqyH6YqMxeSdu1T+ArUMalOOKjaHf/AHaWoFOPTYVl3BVG&#10;Pu8dfrTlso1GVVQfpVz7PQkbF+gpgVZrZUTnn8KrmM5/h/KtR4Qh2/dH51X8tfSgDrxdk/e4+tRm&#10;7+f5Qp+tVgzPtzQfk/8ArUG3MaC35ZPm5/Ko01D5+n6VVST5KbIuz+KgOY0F1PamA3H+7TJL3d/e&#10;f8hVAlo1601D/tNVcocxf+0sPl+X8qeLuQfLy35VRZmPeoyzHoxqQ5jSOoup52/981C2otI38H/f&#10;NVV3MNxLGpNnvQHMSG+mR/l2/itPTUGaPMm3PsKgd/npp4oJLX2vcNwC/lSCV26MxqsvHb9ac1wV&#10;+7xQFyb7RuO07fyp8U+1fl2/lVJ2yu6glj979KrlC5fF1n72T+FIbog7V2Y/3apJKyfeqf7Rn+EV&#10;NmFywt0yv8uxfqmajnnD7vljX6Cq8krM/HFRuWx1/GizC5NuX+6tODeXzt49MVVjPmfxL+dTMzbO&#10;tVyiTLH2lfRfyoF15f3VRvwqru+b8aYSx+9+lHKMttcNu3eXGu7rlaaLrCchT+FQtuf+Km7m9KOU&#10;CxDeMycqPyoS4RvvIKrFmZ9oO0U7B9aoCSSdQ/yqfyo3BhuAqPB9f0pE3Gp5QuTmdUpvnf7IqJzl&#10;8dqN9HKFxwnz2qYS427WY/TFVT8lKr+W1HKLQseeT/CtJ9rB/gqq8xf7vFCS4HWjlGTCX5/71CfJ&#10;H81Rn5Hpr3DH5cCqC5M0nlp0WmmQp0P3enFQh/MpwYmgnmLcdwz9f5U9m+TOOaomVj0OKA5P8Rqe&#10;UqLsWHn3dAooSfIqHNIXLHaOBRygX/tIf+7+dRiVo+e3pVPc396nRzMU+Y5o5SuYufasP1okuN23&#10;HFU2ct05prMT3qfZhzGkbnZSfavk6is5pmbvR5+OO1Hsw5i1qFzH5Pl5+aud135LVoVBZgPlCkAF&#10;vU5q/cFml3f3elYlyjXF07ZbiqgjCpK55T8SvAFr8MPgJ4kuraSNLq6ne6vZFj8wshbACg9MEg/Q&#10;V+E/7YPhXUPBfjTxlb6paySv4g1H+1LVnG6WCIhVOD03Db92v6Dfic0l7oclr5Ec0LII5Nw4UN14&#10;71+JH/BUPw9dfDr9t7xV4R1K8i1iyj022vrOZLT7P9nikVCY2UfK37wtyD0VPQ12UdXY9TKZvnsz&#10;8+tZ08xvIGWMx/w46iuU1iBbibvXpHjqwksdSuFTYFm3SKEcNsHpXnd7bEX7Lu+b03it57WPo3Yx&#10;4pAhI5wfvbu30ouLRpJNrZ+VuMf1q41hvfeQNxXhv/rVDeXEkcK7Vw3fdxurIkqwWAgTzW+9VyB2&#10;vIMx7U5z1zx6VRt7p54yvEeOvtWloTND+7wsgZvnzxj6VrEC5psJs1VVPQ559PStIWrX8ax/MfmD&#10;NkdNvpVWC2FjLtbb69Ca1dA2LI3AVfm42kmtdBp2Ne3LXEqgsrLGPLUBTuI967fw5CzD7u5pPvDG&#10;4D6YrgNNdV1ISh49x6L613Xhu68iKP5Y9q9T5YyK4cTG56uFkelaHcCOBF8wDchJbr93pXpXhXUl&#10;tIo42fCL3CLj+deK+H9Va4v0/dlW27d3b8q77wtqUkYAYLIq9QATivnsXqfTYVXVj3zwbFJezL5a&#10;mNZRl5Ccgj2rvvD2oSQanH5XzRuWMm75gg/Dv8o/OvNfhrrsdt4Zt49qbk+fJ6svpXo/hCQXd+0m&#10;7duxx0HNfIYyGtzrkz1nSLRLy03YTc3VW7fjVuxsVkPmR+Wx+mai8NP/AKPGqhfv85/irVstskgK&#10;IrK69PMArhlGxwc2tiGe2MW1l2oyHvyGWr+n28jzouPm/wA9aWz2PMVO0heACe1X9PC5G35kb+MV&#10;iOpKwKBNiP5i0nCqRtx9TWpoFkLm4YqV27fuGMfzrO1C1+yrlG+ZfmBPrViz1mS3c/NjnDbhnafQ&#10;4oOaWqudSAsY+8Pl6c9abJdrCW/iqpDLJ5XmN91untVliJI3OF4WgwcblWa4DBmVj03be+d1BikX&#10;bJJj8KWK2ZBsYDb696trbLPEqmSswvYqyyb1Kq0nynH4+lOsLRn+duD3wRTtR0/7PHGse3721WIO&#10;CfU1NYQ+VHlV24Tkg53UrFcyJLCby7lgwwPXe1aCzrdXqspjj29B1BqG1t8MWUtgdQT0qeNl3kt1&#10;RN3A71qYS1LssnlhfM4XoT6CpdPs2nijY8tI2R7VS1DF9MhEiqynaVK9a0NNVorWNm3fKvariY6G&#10;hHLsG1SBg7S2OMVDFdRo5VW37/n3Z/h9KNMn/wBIwqqFbcSAdv8AOl1aw8u38xAMqu0buf5V1RRj&#10;6k9tebJFB24P3P8A69W9PvftCbOV524IrnhE120TvJxnGCd38q2IIWEQlVv9Yck+3tXTEzqRVro1&#10;p4wCCo4ftmnQs2zbtHy9OaZaOpi27lRlbjnNTiLzI/l7VqlY55akPmNt3fd+nNWLHUlAcMrMW6HH&#10;Sownmq0f3feq7hUiZtrMD0OcZpq6JlG5tW+pK1s5CvmPrnvUszbY2PzSZ54qjpBaeGTn593ByNtW&#10;7eXyi275lU7QB8uR+NaLQ52rE9lc5Q7lU7fera3KsFVufxqmIpFdmXcF69RUkFtmTg/MOorqiYyR&#10;dtpVPr9O1W4lDlT/AAhuR6VDZRrHCu79am2LaszE/LXbFnLylq32g9G/KiUfJTrVku4dy5+tSRR7&#10;+P4fWtY6kN2K4EgHy4DetJKZ2G6Ro5N3TC4xV57ZX+6VpFsTJHVx1FzGZv2vw2fxqaKYH71XU09T&#10;820ZqC4sGX7uBS5WPmIidzLjio5Y97U4wELSR/Ov/LP6YqRixy+bHuztqOSXb82cL69qRk8pv9Wd&#10;vpTFbI6bV9OtABdXqiJl3fO3TjrWPrT4wdu7b15xirF5b+Yzfw4+6c9KoXpZom/i29dvy5/OsZyN&#10;qcbkmnT7TycbvmOfWtHqd20/lWNbBgd27j1xWpaXgc7fm44PtWOhpKNitq9ytuNyttx6DNQ2n+kg&#10;SfdRug9afq0Addzfdbk4qK0uo0t1VnznpgdKx+2USS6fvAyOnXn71CWgjkyv3l6ei1eEPmQJ+dNl&#10;gH3vu7eoPejl0uHMQo+xGDNw33fanw3Db2Te2D0X/wCvQ9v+73fwr096WEcxt8vPvUvUJaEV5Dti&#10;2btp9etSWbhV8k5K9c96W53L13fnVfYdysrN93sKai0BNc3DRz/3l6cVLBtuee/3fwqtMwkPUK27&#10;pTobpUXO5mHrjFQ7sCwIPJ+63+z07VI+fl5/So9+4nb26g09/wDV/epWZPKO8pWK7RjvTJoM7fbm&#10;hJPm/wDHfwoeXJ9/u/hVx1JKM1oWbbt27eQc5pZRGc/u/nXrz/Kp7qEznru/h544qGexVFwOn93P&#10;9anlNBkJWd927Lf+O1JIrY25+b0p9hZkNtUdfSrMkBiHZm9atRsFytg+vfHWpLaYJ94ZpJI9qtjn&#10;+L8ahtt8A+8Vz7Zp8rAW/sftgbgr6DH3azmsW89VjX5fpWrdKzYKryPu89frSrAC3HFZuN3cadlY&#10;WC3WSBVbhvQ8GrlrIobafmpog8uLK/KvtyajZdw3fdPtWy0Icrkl2zXNu20FeNv4+tYd3ZSPZkeb&#10;JuA3E+lbiS+Yu5uP9kdap322DIbpIvWpqaq5VPQ5GdzKoJYKG6HPWnBSrMxVvm/2hV6Szjn3bVj2&#10;L93jpVOdfJ+VV/EmuGSPQjIEvGEe3imS/vBmq93GyjKtikZQo2llHGeQelcsmjaJIFDBlZlT2BzW&#10;XLatDKcY+7xn+Grk4EbKPmy3U+lU9WiJgEihmDdSDmsZcp0U00K67ZcAc/wHeP1qHUJWYoqYXc3O&#10;7hB+HWoLO8+yptbhvrmlebzFVs7trZPtXO4pnRysVrlkTbJllXgEEZxTdQsormyLbkDfeUehqZ3t&#10;8qu5Qz/KoQ4LD2zUjxLcWy7ZFrnkglfoZ8J+zblViVZuQO1N+yLKm/acY3YxTWYxyPHj/gH/ANep&#10;ItQUq6nHXaceny//AF6zNYqxiy28whVh/wAsuQCPvfWo5tI/d+YoCDG7PWr+qybJvlVSp+UbjtyN&#10;1DzGKy3fMzZ27cip5TdNo4rxDbmJI4tu5Wfjnr9awL3S5lf9/uVc4yB3r0OZI45ZH+8w+Zd2MA1i&#10;6lov9o7pWb94zblI/wAKyasd1Kociz/JGJPMYHoScYqpecRTN8q+WvYGtrV7Zbdo18vcvTPas+9g&#10;8uFmkC7c7HApHZBroY9o01vMwaRmX+9spi3rRXjbvMlOcbFP+s/HtVhbaRZNu5Y8v61VEZnuI2Y7&#10;vkwWHAZf8aKcn1OnQqyRhW2tIsjht270J6flVefT1jXblPu+laLaW32XzYy2xlWQ5XnHrVC8uD5m&#10;3yx+ddkDLToVpoNls3lr5jleBjrWI+pf2fclWV8RKuR64610tpbLcWbFlXcgzluf5Vla1bwzTq7n&#10;aWZnPzDkelaExld2M9bk3TIFXbJnHGSKtSWX2yPL7iV6DIH+fuisuSP7RfR7X+VRuJHAFaEN2zr5&#10;MjR429VHNO7CUexXudN8tlkb5dq7UB4/OqN/eiF90e12XoDwDVx7kzW48tjuPb71c9dSyXknQsrD&#10;KtuAAFaxFqW5pDcxZVW8zs4Xdn8KyZPKMyyfIqyddp2/zoiuvKOHHlknAChTg/nTZ7hnl+Z2Uk4B&#10;DncPxxit0rlxQ28uVmiLxpuZlwCFIJ/HpVOGMwTfvNuyJeAAd0fyr+dOghaR13f6lWU/Oc/yq4YF&#10;M6mRlaTgpg8HPTNNXRUo2MiW6W5uN7ZhVjkD0P8Ae/8ArVLZYNtt3H5VwPmH60X2niwfH3hIO/aq&#10;Pm/ZRtG5dzZXaN2fpVLR3Kjqa0Vg0kqyKzdQmJOevT+dUtV1NbN92WZVGAnGc+59KS2mk8xvmZd4&#10;+VQVKBV6HG3OeR+VV5yLws2xtuMg44qY72ZmZJ1P+0Aqru+bblscVjyXRVGj/iO7CHofxrfZYYVV&#10;WY8dcux/lWXrRt4IJGbeVRvuhf8AZ9a7YVBt3OO8RwTyiSSNkkf7oABwo3VzOpTXPkNDv77cx11N&#10;7cfb5sx/KsnRe5rO1CzDR7QAON26u2nUuTI8713cHk3x7dx2jBzn61yOqO1nENlvhv4gQcmu+8aR&#10;x2trJuUxs7LtxziuD1qdU01gqkt/dY/1rtoyucdWJyPiBv7Qk3bcc5XHcVk30qiMjcrMx4Oetaxn&#10;NzBIu1h/DnH3h/7N/wACxWJqtlJCWkZd25uXxjb+FddPU8ytdGBrzG4LKo+XrkVlxmWD5ZGfbjHX&#10;nNdFcW2Y/wCHrt/CsXVFDp8p+f5CfqOv516lM8+poVb6/wDJhYk8jhRjr9aotaqsjMmG3cLweKLp&#10;jPvz2enQrI0W5AzfxcDPNelT1PPrE2n6h5cTW+PlZWG32+tQa1YQ3OiBo2ZjCvzHHWs6xnbUbp5J&#10;R907hg4XG3pRc6gtrNJuVZN77c8gY+ldLszjkXdHm3WzeW2zI3CuJ8RQSSarOxTb8zcDmuhsr1kj&#10;ZeW3/KvbArndXd31FpD9+TtnioMyCztty81p6RafYLkuvyhvTmquntvf+GtqE7YFID4HvQBn6jCy&#10;thcBt2c+1QylmC7vmXAXHTnsa2b+LaNxUH+H8KzJrf8AeZ3NtLGQDPZegqoyuBcsYln258vb61sI&#10;0dpC7MG3N0AXkVg2t6bUKxDlW6+1bVk/nquGbc3JBHSsampumeg/C64j1CdfMVlWHuo5b6V+rP8A&#10;wSu8Lw+MfEvw2+KWh6TfWOpWl7Jp+rWsge0iMRtDGlyHLMszS+TGp27fvZbFflh8ENFN5r67V3Yc&#10;NtCkjaOo/Dv6V+sn/BIrVIk+AkmkX2kw2Fv4dvDaRypduW1OyAWRbrZ90KJWlXGfvJnoKippE5sw&#10;f7o/V+wWDUDM1vu+xzSiVEb78e4btpHY57VH4WvxDqd1pTMrT2YEwycbo36H6iqPhXUob2G1uiNh&#10;vISpRT+5IXowHXNWbzTGh8T2upRlUYxmCcH+IHp+VcT1PkTfuIxKV2tx6U5J1iXbUEcm9/lpXO7r&#10;QBY+0rjPzZ9KXzfpVLf89P8AO4oAteeBSl1FVH5/iH50BiqcnNAFs3CR96a8w/hIP0qqw3n7v60Y&#10;Vem6gC0kwx1/WnFtlUk+7979ac7k96AJ/tJP9386XzOM1WQ4NN8z3oAl+0fPSiTL1DQH2DdQBNuP&#10;tQ8y+lReY3tSbT6UaE6kvmZ9KV+VpqJQXMK81XMUSA5o8zhT3qPaWHynHvTNx39KqLuKUrE/n+1K&#10;WcJ2qDcRQLjanPNAuYmzRTd2Xo30FEgYJ0FIWIqHcKQSAJySaCuYm8/2p32o/d+WqzMSKZHtL9Tm&#10;iWocxaExAwdpb1p7y/P0qANmk8360Ekufu/WmvJz90/lTUc0eZ89AEgkb2WhZMVXdmPenROXoAke&#10;69hSre7W/wBn0qKZQe9NxujyetZagSvdb/uimpOaiTgU7dTAlW4wlPF0d/zbfzqvupr8igC19rU/&#10;Lt4p5uA3Q7fwqmXK9KXzPegC09zUP2ioXk5pUO4c0ATidZKeJSfl+XFQI3H8NN83cny8VXKBL5v0&#10;pEeo80jSbKonmJXudzccU03TJ0qJ+tJuOyplGxRYW5z940n2xf7pqAnBp2ypA6TP+1S4PrSHI7/p&#10;SjnvQaCR0SH71G0t04p4XaOdrUAMQb/vU3PFPwcdf0o387dtVzAJGcLTP4PwpcZoxlfwqQHRFgKm&#10;yNnSodxzt7U7zfegAaXjdt5ob56b5rf7NG/56rlC4DhvWhxmmoxFO8yjlAEOOO1GefvUO65pvbdV&#10;C0HOc0RnDU2jNMXMSOwz1pu7jbTWHFNQb25/WgOYcqbumBUufl/GmR04nFIFYbsAp+4bOlMkFOoK&#10;uN3kUZ/2qHOabQTzBTs/7VNpF+7QHMSq3zU0ybHpuaT+L8KA5haDxRQPn6/rQHMOdQUqJxx/FT6Y&#10;6saA5hU60bDjb8tKvC0uaCRHOFplOYFzSLw1BegrR+W9DDy2pzDfUZ+WTJYFfTNAtA7UH5KXoc9v&#10;Smbz/s0FEin5aQvjvSUoLBONv40BcTrTvubsUkbAmjqGoAQvuHHFLINhpKV5Cf4v0oAEYYpj8ilU&#10;bRzS9aCdCrdS7Y9x4NU4IzIGbH3qvT23n9aasGTtD7R9KI6EONzl/Eb/AGOE+ZGrLIMfMe9flT/w&#10;Uw/Y58QeO/2uPiJrVq7X19p3g46tJ9vvGUZSNPMt4kxtxGsKFefmLtiv1q8R6YupzWitGNokyRnr&#10;Xxz+2f4f0nxB8MvjRJ40LapHJbiO/eMm0ZLeLZIsAlX7oEe0E5+bJrejK0jpwVTlnc/BXXo0u9Ah&#10;umYeXINxUDYRu2jbk917jtXm+s6WtvftcYUna3ODtr3b4reAIre3juLCGa3s2gRo4d25bZGG8op/&#10;u/XmvH/E9ksP7lZNrejcGutxufUwfMYNtGofDquP4ST1qj4ktVigLLz/AHsdvpXQS6YJIRlVaRG7&#10;nArF8RKslk4V5M+tKWhZzdu6CRuvzcGtXQ0Zb9JA0nzNyCeBWYse2ZsqeW9Ota2jt5UisrFVHUhg&#10;cUoyA3dTkit22sx2525RCxxUNvLNbKm2NpFZsEng43dagd3kU7clh1B7VsWTeZZqJFDNtxk8VtdA&#10;WvD85u3kaQFpl4YZAx9K6/w/4gVgyqGRD2yC1cto1qolYL8ysNxz8pzXQafbR2kysSG8vruO7P5V&#10;yYix3YV+9Y7/AEK+2Xif9NDgcdDXpPgGzxOVk/1cnPy/Ma8XfUGEKsvyuG3Ag9a9o+G88iafHJcF&#10;lH3SpHb/AHfu/rXzeKPqsLI9Q8JOPN2iIyR26Yl7bR61618OYPt00bW7RyWscRKOrbRIcqByeuCC&#10;PbFeH+H/ABA39swppv2eaRfkk+0uYlZfVcvwPrXuvw+1+TSYJINls0aoCWWRZHTcyMeRx1A/8er5&#10;vEUztle1z2Hw+pjsFjyvy85zznrV7TdQ8iKOLazSRHYSCDmuX8F+JBcW0ZZVzI7gc9SflH5Cugso&#10;5MyblbLDcCG615lTQ4re8XLCYzTPmOSTyztLZwDXQadF5UqysNrdf9r8+lY2k20gn3MMeY2d4HX8&#10;K6dPkCq3OOD8w4Fc8tCK0uwy/ZL052xsu7ow20mnaYrsZHjj2mTcwPerEMAlYfKSp6Ed6vQ4P7oA&#10;D5utZmOlrFhJ9kXzL8qrgCq0b7pz83zSdu1Tta7o/wB3/q0GeTy1SWGnMk3zMNrL8ox8woMpSSIt&#10;m+RMsau29rtTcVwpbrniprYLFtV8FvpTNYgWKX9yo2tyGOePwrMzcrkF/cfPFH/tU+yEaWys2Fb7&#10;vLcYplpApCtwf9oHdT5kZ1+V2DenmHFVyiuyQXflSRn+H+IVd0mxacCQyRsn90D5mrJggcSHO399&#10;1yf5Vsaa5iRdvG3pVCloWI7AxSqylWPX7p6+lXLe8+ZU3Lj61XELXEPylVY/N071I0wG3d8p3elU&#10;pWMeYvT3Nva3ZxIu5SykdwK0hKs8e0rn2rmLoq8I+dliXoAwZm+prb8Pag0wSPYysvVt2c10RnrY&#10;yqx0uMuod5wI9yr82QMVZ0y682No2Awp2AHtVi6t/nZl8zb6ZqhEZlIZWX725f8A69dUZHN0say2&#10;wQ7k3fU0+zl/0gfMdrdqjtbp5dvmKvzL86g/d+lSRR/ui/3WXpmuiOpnLQvRDejL91j0JHWq6W+9&#10;3U87uv8AdH0p0U2zbu7fpUix5uOsar6mtCdC5Zr5S7VyPwqC4mZNu0Z+tLDIpDn5cK3XBqYW/njd&#10;9360GMkT2s5mba3Hy459at6fNmfbtG5uvtVG1RvlbcfmbnjpU8cbLNvHGehroizJq5sNCSOlQXO5&#10;kaNuPc9KmjugybQRt9acw+0W+35d1d0TkloV9IdkmCbj5bdPetaOXa3y/e9B0rIska2uVBB2npx9&#10;2rsU0mGG1VPrmmpWJcbmh5u48DFPt7nB21W+1Aoq/wAQ70SHd04b0rWNSxjLQ0nulbbjaMdeelR3&#10;JJg/hz61nW9x5rNU4uMLtPNa8yCzK8xy9QySFQrK36Vccfu3bd93pxVK5dlkLAnavQYrKWhpHURH&#10;+0FfvcdfanTW++PjiqsdyonT7yheoPer+9Nm7+H0qeYrlMa4kxKyt8vzd6p3Kx7mXPzela2p4MO7&#10;aJH9TxXOyvJBcsrRNGz7d2W6fSueo7HRSRagGdsfy8deelWJf3S7lP3huPHSm/Zl2eYpHK/N7VJY&#10;IskQVj96ojG5T1IdQfz7fK7dp+UDPaq9pZYEnyttV8A47Vrvpy+TjHC9KIYPm2fwr973qeXW7J5k&#10;T6cvn2+07fl4H0qG8Hlj5dp+pqxDN9nfbt420y/mXyGbav1rXS1iDMS7hupRhvmXqmelTq2yNV2j&#10;5elYFgTHqq/NI0jdcHhq3BOyJyAPrXKayiJLLvGe1LbyqP4v0podSWf+L+72oMZuQrhuBwQo6Vtz&#10;ATTKu37o3etR+Qufund+lTS27MfWplgAh3P+lTyE8xThgym3JwPu/wB4/WrEUfmHb74/Gpkwy8AZ&#10;9ajuB5cqlf726n7NBzCS2/lyY7Cl+zNu2/Lj9asFlkTP8TdRUKbQ+3PzYzmmo2JGSWvlDcaZEvnr&#10;sO3K9DVyRRLDVO3RoZvlX8xRKNgjqSIghn+Xjd09qmnOE+9+lQyR/MrbhUokynzKTVaE6kBG0cp+&#10;tNRAvLL8q9BS3TEHbTGLSo279KmUrG0dRwg3t92ppLfKfN/D0x3qNJF353fL6VIV2W+5l+705pRs&#10;zN3RG9xvTC9Kbs/2f1plzI0sqlF2pUiSs33se2aRXKMWbbF/CFXoe9QXLeau1myG6cdKmmbyxtVQ&#10;frWdLesi87R82eaxlLSxUYlV1Fp5i5DKfuEdPxqrdqrtkjFSXd211Oy7dregHFNurhi21lYfU1yV&#10;JJHdEoFNx+b+9ms6XdbjdIP4+5/h9Kv3N20M3OwfU1gazfvLdLgyKo3ZCHGPzrgqSSPQpxuTXd1+&#10;7mbd91cj6+lMXWxBp7Q5Vo3X5STzVaJFuJ2w+Czc5Py1DPZldRWMs25vujIwK5XK51RSQW119sml&#10;Zlj+b7oDdKsLHs3Sd27dqrx6IbW8Zy6qCuACatw2PkcYYj1JpXKafQijs1hfco2t7nO36VXl1Qx/&#10;Mp3L6Hilg1BpLmQLiRexHO2q2tN9nVtoZgvUA9Kyk7lQiF7qcYhDYXb/AAttXn681ANejvVbmRZF&#10;5O+QkGsbVruRJEXy2+90zxWQviyO0ufJZT5ina0vqPpWcnY640rnXteQyovO7bkcn0602K4kiXad&#10;nzNzk9KxLHU472PfGu0SSCTDyBtobqOK1La7822VW2lmOCamMrj5RmqorT/KvynqM9Kzt6vJ0Lhv&#10;ujOMVo3atGmNx2scHcOazZSE3ZHzbs4HVRWUmVT0KWvRRSyeYxbePmDMMgn6CuY1W9aFdu4f3m3j&#10;dk/hWt4ynjEkZVv32zZhQdu31+tc3eMXDMW3A9AO9I9DDxfUhjuxLcsdyxpHJu3YyMeuaktNIme9&#10;d22zNtwrL0z9Kr20CzNKx2KG+UsW6D6VrWMkdvZrIseCG53A8VpY6Juw28t90JVlZ1YYcO33V9OK&#10;5zVbVYX3d9+K6O7uGjdm38t180cCse5uYWjYMWKt8oyzZJ9elbQkZUrle1uD9laJlUMq7Wx3FZI0&#10;sODJu8tyzbgvQfN2zWrlofPmU4WReMDdiqk7tnaQG+vFbCWjuYt5pnljzDtklC8s3IP4Cs26u2R9&#10;vl5WMZUqeSPeuj1Bd0WQrBV++dw/SsRNMWYyPJM6oy4EeRyPrQaROfvtfmtXVkjad1dQwDKBGN3f&#10;c4x+NTTwxZVk2ybfmcSNxt9BVprEwTSMrNiUqpG4ncfTpTrWFSHDJyDuxk9PT71aRkBmz6cmoTKq&#10;7UlUYJKnBH/xPt1qjcWclrBukRT5fK89T6Gtq6vvsp3PjaTjgc5qG+mhuVkRSy7RtK+WSoPrmuin&#10;K+5UTmJrmQNs8tWk37dqNt4/GnwXysiHllYlF3fKfl6VuNo6AiSZ0dWbgv1NYOu6c1qztv3Luy3J&#10;Gw/99VtF3K+INQvjOOduNtZyDayllb5++4fL9KYUkuLvyVAZvQHJq3pVvGsn7xY3hXoO5pWY7WH3&#10;sauu1UVVZdpYA9PaqcIWSYnajqp2lumPm9KsS6lDDG0cf39vzo6nav41DkJDtWHLbm3bTmolrIhR&#10;7lPUIGSZW3ttP3h6Vz+rNJLbrD5jea3Tpg/WtyW7aW/2tgB1woPb61Q1fT/Ok3t8xVe3H8NbLQmW&#10;hytvZFpJGcOuxvk5rO1YtDGwCM0m3hwOfyroxY/Z7po23bfTd81ZniDTo7WJlCCNX4VsGuukyXK5&#10;5r4p01L63dpNqxt0zwRXFXVnI9vtkXZ9GBr1e7sWuo52kDpj76gZC1xPi3T4DdsY/mbGc9G/PpXo&#10;4eWtjnqanmuq6P8AYLjzBu/3MVjavK12vlqy8dGx8x+orttXaMQ7ZE3eX1THX8a468tjFK0m+Ro9&#10;v8Xyk16tI86srnPk+TEyqv51zutKwlC5Zkds5zg4roNav2jDOrNt6YrL1VY54NzYYsuBnjFd9M8m&#10;toc6915kjLGdu4bjgbsVb02BZNNZW+Zs4yDiqGqL5eG8wf3c9Nwq/pLs9h5fzYxjap7+ua9KkefV&#10;ZiQt5KMy7QvTFZ967QNukZjvb1Hy1o6irLcY27k+90xzWdqMpSItt3beue1bR1OWSK6ybGztXDdO&#10;vFZesXCy3Cj7p9a0oJVeHkt+VZepRMkm5hn5cVXKZBa3flSrwMM2SfSugtn8u2QqFLL1y3BrlfMa&#10;Q9lPvXTWE4eBVJ/SploBcuZFkskbuvX3rLEwk/4F09q07lfOsM7AxPqcVnGPL8KR+FC0AkTTmmXj&#10;Jb0xxU2jxSSH5vug7SQeQKZvMaH7zkdRnGKv+HLYCRnXdl+x6VnI2iewfBGWSxurfy2VfmG4MOCp&#10;GWOfQiv1o/4JRi6Hh/xh4RuftEkTyDU/Dl5OoFvaQIQ81iw6sNxZwffFflz+y21rqHie10uW1gmv&#10;9Yf/AEUXbOltG6HJEkijCKR8u8kLniv2P/Yu+HmoaB8NLbVI7WS+uobo2uq6fGu5/szFfKmRV4+R&#10;mcN6gCs6r9048xnHksfXX7Nnij+3fCF9pF0ETWNBuissUUZRI4H/ANT8x+8fXFei3EuYPmjby8bv&#10;fNeT/CXxXb6f4/t7VpBb3Goxsix7dqt5e3HzfxNy3HsfSvaZo/4AojIPTrXGfLNWGWUwlhU42t6V&#10;I4w1RiLyOlSZaTtQIbTlTB3fw+lNqSOPcnLUABTH92gJu6bTTg6hOVVvxpplx92gBfL43VHL+7qX&#10;eajdN9AEacU/ac9D+VL5fG7vTuD83OanmAjxim5/2f0qRxk0vlfWqAZRnNP8v605EA7UARZo8358&#10;VLtXfTUgqeUYqsBio3k3vTnPtQ6qe1SIEc5x2o2tQfkNOz8v9aqJLjca/wC9/wBmm+X7UU3Z/s/r&#10;WnMSKjnNSyny0qIjdJxxT2GE+Xn61RXMNP3mpEHy0xF2/e3GrCMu3pUylYoaD96hU2Nu3fpQpI/u&#10;05D0o5gG+dnooFO2f7tN3Hd/DTk5xRzAO2U3cPSjf/vUbqoA2f7tNPyNTkiwPu/rSiPPpQAmSf7t&#10;Nk60SDPbbQItqcnNADd1Gz2o2Y7U7PyVmAwqBS5oxu6/rRj5/wAKACgx47UYxSiTb70ARyR4FG5g&#10;vSpWXzUpjxgx5xz9arlAZtZU4P5U9Dg5+Xb6UIi+pp+1dnSqAik+V8HgUo4Xnn+tSFN/Xmo9w9fu&#10;9KDOWgrHzfamIMJ/Smq5D06KTzHqZSuVzCiPC7h+tPxTtw27ajMS+v60cpeh0w+U880F1RuKaGJf&#10;vTScVJZIjEUmD60nmfJRn/aoAc5zHTc/PQgxUgUH+KgCOMYajys9GxS4J7/pS5xQAn/AqHjpM/PT&#10;2PzVXKFxmzKdqaVIG7FOQYo2lfvHNVHUWg3PFCD5ads529qE4oIGgl37Ud9tGMU7avrQVcbnBoQZ&#10;Who8vupqOU6UEjtrB+tGcU5zmmuT7UAOjoxtXmiOh3PvQUgdz70uD61G7mjLHvQD0FxRijafWm7/&#10;AGoJHEYNGaQOXGTTGGf71AD2+7SKflpoRilB+XrQBJ5nH3f0oHNGcrtoK7XwBxQAZooZTt6UZoK0&#10;EY5FCnih3Votw4pm75vxoJJKYBtPPNPzRQVzAiNRgegpwbP8QpuKA5gdQai8v60/PzfhSr92gNCL&#10;Y1GxgtTU1zk0FEcRA7U9f9XTMfPTs5X8aADpTjx2WiTrUfmY60AOmpydaG+Y8c/ShODQA4sR/dpp&#10;2r1b9KTO5uarXNxzs7+tAS0K99J+/wB0bfMrcEj5Vr5J/wCCivwg0X4w/so+OtB8RXWpW6are2wD&#10;Wd29u8r/AGpT5bMo/wBUVXYR1xX1nP8Auju6qvUetfOX7ZOl6lD8ML61s7fS5764KTRrcSZUokm7&#10;H/2PWtaW9zOj8Z+E/wC0B8K/FnwKvv8AhHPENm0fkohs1ntBBHcxRlwjx53EqFIAPRsd6+f/ABDe&#10;K0xkm2xSDk8dK+u/24da/wCFgfERr6a2hhmtrNYpo4VKr5Z6bVY7QBtbv3r468YPvLeU24KdpkYc&#10;n8K7z6yg7xuVnuNiMVYMfesm+Acbt7/N1HYVo2Tk6XuZgX+lZGrq0a7PM+b1qJHQYUqMt27K0jIz&#10;cc9K2vDMf9pQszMytA+FA6NWZIu6LaJMH1q94QbyJ5PMXq24OD1/CoiBqT2v2Zo12Rhi+1j60+N5&#10;ICmBJM0jcDHAqxd+XdtuY42lWGO9S2kKT3Xyt8rfd9qqWhoaPh8tvTgsy9QB1rqLKEP5TlFyy8rn&#10;kVh2Nt9ilVl5x1x2rRhdhMqqMnuQa561mdWH0dzo7ExvOfuqsfK71IzXdeF/Fa2VlDDHIzbl5KnH&#10;868+sm+0MF3Dcq8jzG4rd0A/ZRt2su3pxnNeFiNT6LCs9g+GmpRyassCyNm45dm6xnd/KvfPA2sz&#10;XVyu6R/LiCox24Cf4182/CZJm1PasMflSN5cTmMZY7q+gvBU80diM/O33QMY59TXhYiB6/MnE9u8&#10;H3a3MO5Yy2FyQq52n1rvNGuPtKlPLXKjAOa4D4Y6abHT1knUGZixl3tkBj0/CvR9OtVsLBpn3TNn&#10;dtUc49a8Gto7HBWl7xoWjLAVZlJkK8LjpWlZytJh12tuXkmsmzhW6P7tmZd+5T3A9DW3DLFpyLI2&#10;3y/Q1zSZyykWbSP7WAqiNXj9BxVtbPdIuDtYckVJF5dssbLgbuD71atWjBaTG7naPpUrUxcmhNLs&#10;5HSNSu7PyjjqK1IRH5e3+90OORWeLlgp2uzEcKMYxVa2vbg3DRSSDavTA5NPlMWrl+4tRvjMe7Pf&#10;I+9SeT9rCqV+8dvX7o96S3ljkdf9ngcHmrywgQ5Xq3JNZ8oSlYxXLwHai/N6AcVLDcCXai28m7d1&#10;LVo2Vr9pdmZzIfXbij7CsF3jccrwBjrS5mO6I47ANhn/AIuuP4asQWxjGM81IQqxNvUc+hpI+Adr&#10;fKzZBJ5NWQ5XJ9PAKZG7K9B61BcQLauyuzfO3yn0qeWR1ZSxLKOpdhxUt5bLcRqwITy/x/ioMyDT&#10;7fcv+sVl24PtV6xl8q62/d78VJa2atF83zbeuBjNQTj7FcsyxnbIuAT0BrSEne4pWasbodpUZQ2N&#10;3Q461XMTGP7u3NVbC+LJ8vmNu5HzdK1YGBO1v4l49q6KcrnNKNiKCHyHZj/OrlmnlQswYSCTjGel&#10;Mkt8LtqTSEH2fDfKfvc+tdkDOUbkqLt3YkH41C5aSRdw3L65wKcVEE+0kYP609IGZlyp27s4x2rb&#10;mI0LFoTcP5a4w3X2q6rtDJtKt/31VKC3Xzs7sH2q4W83ae9EZXMpIQS+eu6XcV9Wq3xIu35V3dMj&#10;pVZG875d2R0wBQJzaf7Pv1rdSsYmhBOsMq/3fSrqzCOPdislXaUbsCrdpcZXa3SumNQxlEsCfLfd&#10;b/vqnQ3SsPu+X9TVC4kYBpF3beuKktP9I+XtU+0I5TVjGTUm/hk/h/vd6hG1E6nim7miPXdW3MZP&#10;Ui8oxyZLFm9+BViC6wOu78aY7rKF77uvtUaEr8w2lfSqjK4KN9y95+Nw3fKehx1qpNcMWQ8fN1Pp&#10;UXn5O3s3T2o3KpwSCK0crjUbBcxq7blpI78E7afuUJ069KpsoV/lqeYvlL0m2Vf88Vi6pbSG53bl&#10;/h61ehl+UfMN0nbNQzncP731qKiuaRuiSxZZUZfm+ZeeRUNpCdJt1Vjvb3pmns8Vy27bz0x3ra+y&#10;RyjDLz64pxiEpWIrW8WX5GXHtUN9/odwP9rjFWLewW2n3Ltb6g1J4ktI4dFmMcqtcY3Kmz+tFRJq&#10;5noZovVY/eX86kn3SxN02muZj1a4DKkrRiZW+b0NdBp178ihgWWsIyb3NnCxnw2QhufM+UK3QfxC&#10;pJYB9foasXpVW424/wDsajDtL7VlLQbY2JGi/wCWefxqazaSJ23HcuN3TFG5fKXrinJJiP8A8d/C&#10;q5hFxGEfP3qmjffFtwKhgt9+7mo53aJPlQn6V0cxjyj5lcnaMSfpUAf5Pl3fjQZfNZWLFd3B9qc8&#10;e2Pis+YockzPHhQd3rTfIZn3Nx/Dx6UgcxfhVgHetUA8t5cP8NV4wQ/B/OpQNyUqW/l/7X0oeoRd&#10;itNJziltpzLJt6025gaV93Ru47VDIh83p+RxWctC46lq4QOm3+Kq6viKrExPl/ebae+4ZqBYCsjB&#10;uQf1qXK41oRxy5qdW3R7Sxaq4Tn5uPpU9vLiLdipWgPUYRhdu39aJJPkz3XoKhmfzB93b+NV/NZ5&#10;1Y/d9KAHebiDeAdz/eyen0qm6tcBeW/OrkjBYeRjNR2UwEflmPLba5qjsbR8imY/KT/lofm655qK&#10;/nWeXn5frUuoTKLlVXNU5DvjwOvqa86rI66cb7mfqO5f4dvf1rN8qNiynBarWq37W7CNvvSHYPaq&#10;McsZkZs9duK8+dRs9GlHS5X8hY5Pl5+lXLi8hS3DyNGNn8Z4/WqOpO3m8qH/AN4/4U0Q+eOVY7eq&#10;Edaz5jTlKepaqLuJWiZGXd99eV/OoV1H7XaMzNtO3GOakubLylySu71xj9KrNarHDvwOO2aq50Rj&#10;YqaeHsLZlIXcGyW/vU+LxBLBAWLNz97ODmlmYPF8xA+Xsaz/ACNq7Ru465FLQ2jFEeoaqJH+X5N3&#10;TjOK5fXLNvtAkXZs/h55P1re1VGjc/eba3O1c4rPu41uIV8vc3/Aa5pHbSSRV8N6i0e7dIy7eBIS&#10;OfwrYttcaUyR7iu0b8gVyqRzLIok+Y9fQZ9KtfaWJZFZd5Gw/KeKzjKxvOlfY6KfxOY5dxkDd9p6&#10;5rJ1jxDcaMjXSLut3XG4fNWbds53jmSQPz7UJqF1Z27MzblZvnDYO38K0cbkxpLqZeo+K01C9kXb&#10;t+XDHPT6VFBcee5AUsGfaCB0FJHYrPNLJa28kMe5v3n3Y/yXJqwlyunSb/J3t8rbiGHP03VnzHdG&#10;3QPLM1yoViqt1BwM1bktvK02OTzM+ZwDj5TVJ7lWmZSrYj29ByKJtRQRruaSNd3ChciX/CuiMbmd&#10;SDY672lGVWkx83Q7qxZYOTt3HacjI7VtaxfLpqeap2rJ0VRkisOO7NzMu7+I7Tv5x+VXFBHQbhGT&#10;ywFG5OevFHl+UPn5+arCyLFE0n7wkvnoev8A310qu0hnjhVVUxt1INWToMjG6P5wNrckGsq/tzBc&#10;qw3fwrjnGN3+9WlLJIy7vLZedu0nFQmXzBhgucZx7VoStDFjRfMj3bvMC5Py8A+tIltGsrMI+X96&#10;0bu2jkVsZkXpnocVl6jut5vL8tVZW4zmmnY0jqZN5Zm5n2tGoVTuB5qVIPIlkV1M3rx96rvkDzNj&#10;fe2Zz7VXuWYL8qiRvUnFaRlccncydZv0syvDRr9xAnr681g6hM17LIGC4cbcbu/rXaPpaX9pHt4V&#10;O+4E1iCwxLuWNT25FdNOfccZWMiKy+ygsvlbR1Hljj8ay9Vi8oNHHMEWZvX5h9K3r9H+0N8jSb2+&#10;/ux+lU7i3WPaJl81yMjkcCtOeJpIx5rQi3iLD95Im5snrTImaWIK21U7jBw341b1a5Q2zKsm7jYy&#10;Bx/48e/4VDZvGdLyvlDbwFHzL+dZ63uKTKUKSWiqsmJCvB7qO/TrUV3MgDRtIyrj5sjk/Sqd9qDT&#10;kBZmUY3rHt/1f8PXvxUlwn2gcMUbO37wNbxVzGVyHyFudpkXyyepY4IrN1y0junELR543A7V+U/n&#10;WspjEbM6v93PyDHP41mzjzFaTd83zcd63prS4pRscn4mtsO20eXI3VSpG6uM1bw7IXkdmXGd2fQf&#10;NxXd+JNKaNNwVZAvI/djNc7q6kyMMfux+8PuPSu6k7O5nI8n12zZpm+b5YzhZfU+9cp4on+zWj/M&#10;wK9ORXXeJkafV2R1VA3GAqyDH/AiOa5LxHbfa7ZlZTu9cV7dF3PNrRscRfs0x2gZVm5NYF5qMpn8&#10;jBY9OGBrpL1lCP8A7PTFc/FJGNW82RcNu/CvSpRPHrRuZ+qWMkCr98M23aAcgVesZU+z7JMBs4y3&#10;P8qXX5vNmVFVJNvIAFY17cSs/wC7Vh/F0rvp6Hm1CxdwRyMzLjB7MDzWXqtn5e5c7t38NXIGkEiM&#10;Wy237zf4U3UpFWDaWy2euPmreJg1cwYo/KjILfKvQ057ZJrfazMW+lNtJWn3I23O7pULRNZltsm7&#10;8aswIbjTPK53Nn0yKvWMrRQYDbT3O4GqO7fJt3FV/M1YSNntx5eRu65qXG4GhHdKsRVmzt96e7xy&#10;ruZW/wCBDP8AKqUEEmDtbO7pkjmrFpEsnLNle4HajQB025JGwzfN15rU8Kys6qDt4bluwrMMWy5b&#10;cer4/Cui+HWk/wBrar5W1G25SSMghmx1IFYyNon1n+yr4Dn0zxPptjYwySat4qaKx0yGFgjX0zje&#10;IgzcHOD1x0r9N/8AgiB8a7zW/iX4o+HXirQdW8MeMdJ025thHdR+Wt3DaTQRu+4/N55aZBsxt2x7&#10;uhr49/YV8N6P45/Yc0rxroelz3HxK+EXit5LizhJlnuUiZWhdM8riCQZZMtkjjmv0ut/gdpfgj9q&#10;fwr8QrfwzaW9z4u0yXVG1T7e7XNjqBhtxLFsLD93NEHztzhomP8AEKxqvSx4+YV4v3T1Lxp4AuNL&#10;8WaFrENwynRbmSV0ZctIpVsYA/j9+lex6brMOv2Ju4dskcjYIz8yN6H35HFYltdp4v0CO+jWNluF&#10;JBjHAI6j8KzrSCXwZrUskPmLa6h800e7IZtvUen3RXPofPuVzrZfmHFKitiooJ0uv3inK9eKnIzH&#10;wNtSUN2U5W6UIcnnio8GgCV49x2jgUzYBS+b9aSTrQA5e1O3qEqHf8lOYbm45+lADhyKahwaCNve&#10;m09AJMU/cB3FR+b9aany/e5qeYCXON1N38fxUxmJFMw2dtLmAdv+ept9Q0u40cwD80U3q9O3VMdQ&#10;GoNz88fWnbPl20x9vq1PZutVECPPNGM0jf6ykR8GqMxzMXf5QaA+e9Kh5pNgStACkABfvS5pCdgr&#10;N6mgtLEcLSVGJM//AKqAJWbP92nqwQVAPlNL5hzt3cfSgnmJt1Lu9hUBbHao5JmR+tVzBzF7cPWo&#10;y+X44qESZOO1DyUcwcxMDvozztqFH5p+7jdmquUK4yabnNHmY/ipqdKzAkc5NCj5qbnml3GgBX5a&#10;jYN1R7/no3+1AEn3elR76kR22dqa26R/lArQBscvz9KegGP4qjMao3enI3y43Nn/AHaAHyDZ0qHJ&#10;2dqarvJ60b6ehLjcJBRENrMO/pRjP3jj603zdq8fe9ayJLAGabuHpTYmZR1xUgj9q0G9Df3lhuHF&#10;KWVeozSL92ldM0G4i/dob7tLQBmp5QHRvuFHmMz/AC4oRFCdP1oLBKOUAWTFMZ8mhvu0qKBVACji&#10;nZ/2qZvw9L/yz3UAP/4FUbuaXA396R+lEdAE3e1SZ3dabTMmPsW+lAEshoRv92jcG68fWmn5jxxU&#10;8wCSAs/ynFKpIPajzPn+6acE37WPWqJ5RuajZ81I6nHQ0wjy/wAKA0FSSpM4681HGGPapfL+SgFY&#10;jb7tKnElGaN1AaMM0Mp29KGU7elN3+1BI6hI8UU3K/3moAcfm6cUxh5lPk5HHFIv3aAETg1Jn/ap&#10;jfdpe9ADs/7VKihfvc0ynb6CuYj8vnHajC0MflpN3zfw0BoHRvxpcE96RjubilTrQSBj2dKN3tTs&#10;UbqADZ/nNI7bRwQaG+7SbPkoL0Hbqbsx3pueac5yaBjd1NTpRlqVBgUCbsKPlPPNI6c0m4ijzKB3&#10;HKdlK/CY70xOKJ5fLGepoC4yeXavBqGNMjc1DDzZ9rdPapdnydqDN6lW8T5K+d/25/Ekml/DxLPT&#10;khF1eTFbiRoGkSGCKN3dmYcJuRMZOPmYV9FXhATYRz614T+13Yr4j+BfjWC002PUr69t/LsVyVaY&#10;IuXjH1UMMj1rSkEfdmfkf+118I4dW+EVx4+e41KHT7yWe3gZY0e3k2rv8pyPnUN8yqT1IIHSvzv8&#10;aiTRvJZY28udsxAHduFfuB+2H8ANZ0z9j3S/DscNvYX/AIivp9RtrWO7EKfZ/MSZ1P8AekCIFAHy&#10;/M/PWvxp+Oa2U+tarGsKw/Zr2eJIvNDSIEboxHHY8Cu2Mrq59Jg6nNE8/wBOvWktnVtrheh6Vi69&#10;eRl2K9d3Qmr1verbo20Y3dAe9YmtzJI+WIDegNJ6noCJfKloHZhuCcjHWtTwpJHfb153MMgdwKx0&#10;t4zbsG4wdoz3q9pQEE+7dzt25CkUkrAa95ayRNvYqzD2IFJY6g8d0ZD+8dej9B+VWo7hpbQdGlYZ&#10;OelVRaeXqKMzBlZcFm+bn6Cm9TQ7DR9W+1WiyMpy6+lJ9rZT0VlHfoag0mNZEEbMqbBt69/T604W&#10;TKnLZ2/e965a2h1Yc6rwVqP2klmyq7V2gDIPzdzXVaVH510i4+X++yl1/MVx3hiwWO3UooUbenNd&#10;74RiW/uNrfLt6b+Vrw8QfRYbyPUvAtl/YNp5nDRKVIIPRvUV7X8HdQi8TajJDJIsSxJuKs7NI/0Y&#10;cL+NeJeGWjmihiPl+W3Cc/zr2T4YWKaGkjNJInmBEL9MV5WI2ueklaJ9BeFFZ9Vt1y3lfL5Qz9z/&#10;ABrvFDxaakTBcxx7FYDj/gPp+Ncj8K0a9iSeLduVOHPO3/gX3v0rsLW4V55ILiRH2EDDSBOTXzFb&#10;WZwVNZFrRZ2mMibZCYeGA4z81bdlI3nfNu56A8g1jaUHkv1ZRD5bje5V0/xrroZf9FVdzeWq5CYG&#10;c1zyOepKzsNsZTciRZEb72Vww4q9CskOf9WAvU7TxTfDunNc2c3zr50e59mOg3dM1etGEhZWj8vd&#10;171KlY55SK0tmyyLIPlU/I275sL68d6lS2bZ8srR++ATVplR4gOcOvWhUnkf5oZAvqHFVzEc4yC1&#10;8yU42ybGz6Vo3ak2fykNzt6Y4qkkG1urLu64q4xZrbBBkH5VJnLUqWa4iMa4Vl689Ktxxws2VUI+&#10;N3IPWoLa2Pms3lx5/h9/rU9vY/aWXcVZfXdg0BzE8UStGp+VdvU9cUNY4uTIuC+3lh0/AVPaxyAb&#10;f9YzdXJAx+FXYoAFMe35l6GnFXCVSxlz2rSlNuN0e3GejfWlS3aCQLtBV+5Napi25yuMdfam3VpJ&#10;KG27vUYI+WlZmfOSafFvf7p/Kk1CwEgP+98w/wCev+FR2z+SfusBv25PpVryYpnU/IZB054/GuiM&#10;SOYoW9hJBNhY9q7cZrSs5dsatjkdc9qmaLZIyr8ufTnNPh0z592z5mGT6CuinSaM5TGQ3DTn5iv4&#10;GrVv0z8uPrVO2tCkvH96rLH91t3bfl7it1dE3RZurdZ4flb516cU2zt/LGf+A5J7UyBjCoZj5eeR&#10;nvU4uUOOm1ukmeT+FDdjPQjVpLeRfnDN6CrG03MakHb8vamsvnLkj5fZxmmEtHJluB6CtYyJbuRL&#10;eSW1yytj52ypFXJJN7bT81VrkK7KI+p+8T2+lEt0uF+8q9yetaXJ5TQsJihw1XrXac/7XT3rAhl2&#10;XG9WZh6Gta2fyYVKLuY/eyen0ojKxlUj2Lx2oNrf3eKzU1NtHl3fMy7s8mjU75iCw+Uovesu6uVv&#10;JF85ty+nSqc7bEqFzsIrxbqFW4HmdvWoLi5aQYX73XNZmnarvMaMrKfQD7tWDqCwnnn+H8K3jO5j&#10;KnYmUMkm793t9M1ainV0+bC/SobV1dcd/SpJU/fblbcvoBmtU7CauMuo5GudycKvQVKAq+9U3uzj&#10;71SpM0h/u4qrisx7vj/gPSq8jLGm7buP1qaaRi/aoZp96fMzD6VUpWCKuVWby5QW249QD8tO83ll&#10;9aq31xkhfu+v+1VyHDlchRUwmbPQmtlXzN3977vtWj9o+7WZbdc9l6Cp3G9PmY/hWqdjGWpfS5/2&#10;aq6pP5cWWXcNvrUUJkRdynK+pqp4jvma38vJ+farEDgD2pTlpYIq7sY+3zZW24ZvUitS2H2W15dv&#10;yqrosai0BX7zd14/nWjIhni2rtrn9DolIqTFmO08Adc06KXePm+X6UK6rPt6bemOfzqZfLZHw3/j&#10;wrN6mY7YHi28fhT4WEB6bh2BqsrknHQ4z+FSxlWjyTyvSgDSEwj7VWubneflFRrL5rbVC/iDR5DH&#10;nv6VtGVyeUdGrOg+Xtu/GpIFLKyvn8KaV8pd237vRc8022uWlPQrnpmhLuSDxlHYMhx65qeBS67v&#10;4dvSlNxgcbV+nNRwzLu27qoCUAlOtTx5K/fphh4/u0u7ccd/9mqlGwtCvPMBNjsvU+tVfM2TbSpP&#10;4VLeNhw3r0HrSW8O87iuce9ZuNy1Kw13BXGR8vQURS73WprmEuNykA/SoVj2VnylR1IbuLecqePW&#10;nWP3WVQF+hzQ8rC43fLn+72oFwojyV3fQYqbgRTNmTb8tJFbfP8ANlfrViSAbd239KkhQSMNvO/1&#10;qeYrlZTv4mik527V6D1qjM7RL8u3d61peI7YTWgYNJuibnaetc7eX0dtBubap74GcVw15OPxHVQp&#10;3I1lUNuzhfUfNRcSeWGXb83p3rNnv2EjBcY9Kry3sk4VCVjz1IBJFeRWn2O6MWyPW7yO8kLNtaQN&#10;uXJxg1jHUtkw5+VRk8dBS6lOTIF/iLZHv81ZtxctHMF+Xrub3HpXO2ehSjpY3orhbiFXyi+pY4p1&#10;5fW6ozrmQbuorCvLgmLcu76DpTPtZjgw3yr0waehXswvdUM820+mfwpRMxi2s6/N1rGuplndmhk+&#10;b72M8qf8Kktp5dnUf8C70cx0cqLyTqFdHC529aZfQGYDaCwZfpVC4mYyjnp196cLtkt1ztHy45Bq&#10;eYIxGzR7pWJZgG74qjfW6xRlmTcEXoDirDSq0iZf5vTPFVdUuPLtgq/NjqT0asWrnRFvqZEcov5d&#10;o25x0/2fX61QmstjsNysB8xbGNxq3NY/vJnTGVXjc2f5UjQeTMfPZf8Ad5z/AOhVnys6oyaLFpp2&#10;7MgPbcue/wBa1WtV+yMnkx7m7sW/wqtpN9GlsscjKG2+Xz6+taVvPHdQSuu2RWXCsrZA/Gq5mYyq&#10;s5u7tksUbc22U/MEVhjNYeoSb2xGVzu6E/7la+uzpHdP5atGrdCg5H51hBVKMUdpGl6FnYY/T/ZH&#10;50oxudtH4bldJkt+VVGjf+JON1TThpLtZ4V/1PVmHA/Cm3ulstuzxqNyjJXPAHtSRr/oirJJt+b1&#10;+8+3qf8AZ9664wsW22VriSa7dW/1agKfLVw4A+tMgtV89dqzMu75kCHj6mpET98oMoZ1OQJP73v7&#10;Ve0658pWLMsjN1PShXQS0EksFVVYiQMn3V9frVSTTpIJHj8sskZwpxgH7taVxqStN86ttk6EMOKr&#10;Lq6zN5O2N8jdgRAr0z1q7M5edmDdyxvJGmW24dl/drk7duM1Uv1ZBiELIfvYY4bb6YrXv9FCN5mz&#10;725V+lR22iPJdyblaVW4yByo96s1jK6uZaTrI7NJ91jsAXvUeop9p27VbLNwpXr+NbT+HjFG27e6&#10;o27ZnH61IPDyiNRIwDfwnaeKCuaxyUthIzSgGRlU8bflJXd05qs9qAVT5kIO0kc8+ldVPaRhHG47&#10;vVRWadKlt5XZt0i46k4+b1qlKw+YpW0bR7gwbb6A1Uu4MbtoPTf1FWru/eEiMRtuXqu75T+NR3LM&#10;8W5pG654x09K05iTE1DQ8u6lG+bdks+fyxWRaWk9vfJmFpIvMwCx5I29K7AN5km3aufRTuNZt68F&#10;kyuqqrSfKflJCj/Gt42ZUZNHm1npTJLcwusihpGIQjOfxpb6FbG3ZFZT5g3blXO38K6zUNJjd5GV&#10;VVuqkg81i3BntjH5kk3z/Lyx6flW0WmaOVzj76OSOQ/7Bznb29Kkjl8xIT90s1bmp6czwttVpNyY&#10;54524z+fFZP2WS0nY7QoX7o3scfpW8ROVzJkkZZZso21zjBb7pqoY2hcfu9u5v72av322WT5mX94&#10;d4wetQ39rui+UdTgHP3a1jH3SX5lW8HmW0m1W8yRcLkcVxgmjmu5oZo9sit/dOMetdjNGtzbrw0g&#10;bo2cAVz2uWH7iRsRec53bgO3pW8DNq555498OQ/aJDF80isx54rzzWLRowy/eb0Fela7pfkJJKxk&#10;DbfrXD6lamW3kaVS2046YbNeth5nFW1PNPEFssY2v/F17Vzd8qjeVMZmVuAFrsPFEiSTStu+70G4&#10;Vw816olYZbb9RmvcoyueLWjYqXaskmTuC9Mkc4qIhHj+ZQp7EGq+v3O3+If3enao7e7aeE5b7vtX&#10;dE8moOujJaSlxjC9Aazp7p5flO0Nu61rXD+UXX5QVbkHnFZF5aNHc/L8n61stDnlKxXe0WNdygb/&#10;AK1TueHb+8vT3q5dXjrHu+b8xWTPNJ5O5o9q7up61oYhYy4nYP36A1tLKhiXjd+lYMMhhnVg276i&#10;rUcrbPl7+poA1DEPIeRV+f8AhGeBTrR1RerfL1461HBJ5sW3pTWwjttXH41mNal6OM3PCld3qTXq&#10;X7KOjNe/EEiSJGX7DcxyHyAwCsUCL9cswz6gV5Pp3yP8wbrjp1Neq/BrxOvgLXF1KWea12MjNdRO&#10;UZE3buMDC8qOvrWa0NLn6e/8EoPACfBj49+INP0htWttG+IElnYXQhLXkVjNFayTJKXAJiEhA3Fs&#10;chF7gV+rp8HNa+BNJtpwzXHh90ns5HPMQjbhflzkMAQfY18If8E0PD/9hftDXk8dnqFhpHjtYb22&#10;nDBTFexW+7y3AzgH74YcHpX6N6Fa+boqhhkqdpD9656mp8tj379kZ3hjSIdImvprdXjXVJGuZUDZ&#10;RJG6lR2+la5txqentHIW81evt9KZ9h+zj5Put0HpU2mxsrsDy27rXOeeZmlwSaFcvG24RKdqHORj&#10;3reQsvDdPWlltI5t3y/nRCNi/NQaA4yMfxetI4J/iqXy803zFoAjxTh85odP978qERf71GgDcUqu&#10;Uen4+TNR0AFJ5n+yfyp+wf7VHl1mBH5lO3U6SFT90gU3y/aizAaj4NP3cZzzSoip1FNfI9KACm7G&#10;p2M07H7ugBiKc0m+nA5pJGWPpVKNgFxRmm5/3qVfu00rE8wx5Pno3UghC9dxoWPFMkehwKb5n+cU&#10;U3P+1VcwDkfzPvcfSjd8v402OEnvUmznrUlcw3zP84oVhv6UUeZ/s0FDgpePkUin5qUPlKM/7P6U&#10;E8oo+Uc81E8ffvUv8P4U1+tEdQ5RhG7o22moWfqD+VO5/wAipEHzVXKSRqzDsaC+2THOKmKYemSb&#10;o/vAVJXMI7CiNyaa6L604ts7/lQUDuVk4o833o7bqbvXfQA6m5YP1p2fm+ppwIf+GgBqlhTopcUO&#10;Dmjb71XMA13MvtQj8bvmo2t/kUvl/JRzAIJw5+Xim+XS7VaTgUjo1SA9k3vSSfKdoC0bjtpuPnoJ&#10;5SZNoTj9aTLetMp3mL/eX86rmHa50mf9n9KbmnZ/2qY/C0cxqLmgsydjTkYbOlL1/io5gGd6KCpH&#10;OOadsqrgNpM/PUnl896Z5fz0XAH5/hP5U6PldtL3+9Sq230qeYBuf9n9Ka/MlN3e1Oo5gDGadGWX&#10;rQhxTs0czAaECjnmm4y34VJvXZTUmGelSA2nbmx0poUntUifMnNVzANaTNNH7z5f73U1Nsx3qMps&#10;6UcwArbXpz/6qmov+7Q75O3tVC0Gsp29KjxU2f8AaqNj8tAaDtv+c0i/dpcUZoFoFHl/5zRinZ+e&#10;gkV46YeKc0maaDtPPNBWgUHgbqKYEZzg9KCR+aB83SkT7tPUhI+lA0rjfKx/+ughQlOkGVpoHmUF&#10;gQpO5aFGFpyx4ocZoAM/7VNKY/8A10P8vTmg/vKDMMUifdpdp/vUL+6H96gvQGfjdtFR96e33aRx&#10;xnvQMbimu9Sr92kePIoIbGoC3UfmKPLw9Ox/tfrQ/WgrQZj5d1MZB/D+tSpwu3tS7V9KA0I1jI5x&#10;TX6mpXPNRSR7RndzQF0ZOvXLW9rNtdo2K4BxnbXkfxHu7jxHq9ro1s32W2tUad5Qu5pnbcpCj+EY&#10;9a9P8Xwu4gZfu7mL8/eFcInhLUE8SXF40arFdHMWeSrf4VoYdbniP7YXg3w58T9Z8GaHqGpjSbjw&#10;dJHc21whXzml2btkjZyEKkA5FfgP+2V4f0+X4w+LL7RY7ZbfVNTbUHWGL93CZU3FFOcdQ351/QB8&#10;fNRsfhN4l1zxrqxW8tbxZfIsXdUjhnEBA3O3AU8cn+6fSvwB/aKN9fO0d1YvpV1ZySxrG8gMrIWY&#10;YKplWBXlW7jpXVT1ie7lfwnikLLFEUO7zCcBD0X8ax9VzA27dnavGR1rTELh3xImwDeSTyKqTwCU&#10;/vOO3NHMe0ncg0dgdrE7Rs24Y559av2U2PK8zbFnr7VWhtYyuFzwvYVIzeXPj5R82Pm44qhmvb3r&#10;B1j3L/d3Z4xWmku6Q5JDIN+OKw7Sf7R97d+BFavmLEc7dyr8o55x71PMWma9qvlMzKxj4+vzetaZ&#10;njhj3mNdq/Iw559//r1iCYn/AJaSVctC0/BdmVl5G4Vx4g66B1ngPU/tJkLBY1O4ADnFd54IRX1u&#10;OMsNs/Q7TxXm/g2MR3YVmZl+8uRtyfevRPCay22qwCNdxZsg46V4+I0PpMEtLns3gnR47a4jLR89&#10;Q3XB9MV7h4KMGpWayLvVUBZlHP3elec/D3wncSXMnzRyIg2/McNnpmvbPh/8KbXT7tb5VkWSNcE8&#10;kk+/avFxFSysehOUUrHqXw01OFtNXbuMlxHhgCAPu9q6aXSpH19o4s4LEEKuFBXocHmsTwVoMct0&#10;627fMASQWChcdcfSuw0uxnM880zBVO7Cdz83rXz9TWR5dSaTuW9G0uSw+Zzvbbtx0FbNs7Z6Bf8A&#10;d+aqFm88kgV4/LEnTHOK2xYq6fLtX/azxXNI46kru463hMC7f4ZPvMDjNXbL53Ztz7ScA5GCaoSZ&#10;yq7Tw3HvWjYRfLu/utuA7VzkzNK3h/dFcO230NTLF5O5lZdvoVNMtlZ4QVCsW5wxxUsJWd+QuN3o&#10;aZzlUOI33bWC/wC0wq1EFB++dv0qWW1jQM2Ny+9JBGVEe4CFTwCehrQu6LNtb/Ju/LimXUQjdccf&#10;QVoQxmOPZksrfdwOlRrb7gobmtWuxjzDFQsvyhQ3pVm1i847l2t9AaSK1Ab+LPrVy0gCr/d+lXGJ&#10;EpFW8077buV/usuCc7TmtFII57FRllfO1cHqPem3H7sfdZv4uB3q1DArRH+8TgAdjWkadzPnZky2&#10;HnB12wja3HNNitHsOW+ZvSrzxNbTozL8q9SehqaaeFGyy8/7hrZQsLmKkm1BHgnLdD61q6W6z2zK&#10;3zNnb6cVDFYKY2dV3K3b+79KkiUWi8Ef4VvEhu4lxbCOZWVvlbgjHSlGnm5jX7q/WnXnzj5fukbg&#10;ap/2hNbS4xlfTFFR3Ji2ya507ZgbhtReppJH8mIsflA6gsP0q7ZKl5E0i7mX0pk9rvTaGb8alq5U&#10;ZdyK0uFmXAKD15pNQl+zx7lUH6moLWy+yX+cmNF6980s+obbkrtDMOoPQU4yFoR2lx5l1nb8vpUk&#10;wWUssg21FcxhZd0e1Rt6Yqrrd69raNIYWyacpWK9myxNN5B+Uhk3d+Gq1puvrdSqpw36VzMGoCe2&#10;8w7G3cnnpS2eotbXG5dpO3tXP7VF+xdrnV3Kb5tw27W7EVHFpiszHnnrn+lVTrDTBdq9G5qRNVjy&#10;F3r83T5etawqGKi0Nt1/s+dtuJFk6HnIrViuftECeWVLN1OOlVHwsW4BTUVvdfZztY4+ldMZEyRs&#10;2lxg7Tw3b3qxJd4GF61l2920r9vlXhqmlczxdcN6iumMrnPKLRNGcFyrfK3QEdKdBCRLyrHd1psH&#10;IarkTK/3l2/Q1oTLQbJGBzjn61BdQt9lZvlzU14cN8tOjia4h+9+lEtRrQxbuZQTtUnY3cVPbNOs&#10;eRtz71M1mRK2d5/GrEUWE+6fyqIsbdxtoVjHzbvyqw8wP8J/KqZmw+3P4VN5g2bua3jUTM+UkinQ&#10;W+3msnXJfMtZBuCle2alv5/IH3fl9c9azJmaaQsxy8naiRpFa3JNFk3/ALthu29MnFbQZYhu2/N9&#10;eKyLOMwvvJK46kirkkokjI4LHoN3Ws46DauJe3lu7sseAy9TnrRBd7Ek8xfmK8Ad6y2uJBe7Y8fN&#10;12DGPzq9FtEHysuD/cOGP51mLlHW8iu27Jznd+HpVh5WKcbRUNpGsyZDLn61Kke1Nrcr+tNaiegs&#10;LfMzRsfvZ5q4NsG0sTu9KpQExXe7cfu+ny1oo/mJlVBPoaqKIk2ixK++13EDb696owOqJiRhuboQ&#10;elWp7jFv/Dt+tZ8rqac5BGNy4ki7dq74/wAQaMqz7Vb5vXFZ6XijaNy/nVqxmDHcvzfWri7hKNjQ&#10;hTy06k/Ws+XUfsl00f3m3dRVyS52xbu3qay5LpZJx8zbm6HjmrlJExi2WrjdIFbA+XpUljJhfun5&#10;evHWnJa7hvK7R6E1JCiwN8y/rWfMh2ZJIqg471BKFjp+oXiovbb696pSXP8Ae4+ves6kky4kV6PL&#10;nU9vWqcc/nSbhuCnoKvTHzSreZ8voBVS5t/KlVvMba3D7V6fSue5pFNlkljErM2B6k1CmtLbzqjI&#10;21ecgVXvtWaOL92AyjrWfeT7xuUfc+Veeo96wnU5TaMLlrxP4gxYMNyqzHBIPeuNvJGmOGyQzc89&#10;KZ4ouZp5BGrH5htHufWqQv2b/Wqp2/eydua8rEVnLc9SjRaLlncvJdbFbKjrkc0apc+Rbs8SAp/e&#10;zVFH8hxIGK79tMTVTdQMzbtxTduyMZ+lcTdzq5LkV4Y5UkYKwYLgn/Cqd/DJJGTukVmONx6L+NWB&#10;eq8nT5dzVRfxBG8wVRncNpz93PrSNoxsNyzx7mXcvupFPIjij+bP97jnmnC/jukHlyeYrDJzxxUE&#10;w/i2/wDA8/0qrouzKM4j86Py9+5flxn7w96LjzLJ4Qu/G9VbYcbR75pLPamofMw4560+61EQz5cM&#10;VZuRkVJtoV7i8eBF8xWb6VRk1mOIYEny4zgOGbFWNZuWaMuG4QZxuFcxNNNds0iqpUjYCzBgfyrM&#10;3pxTJx4gaUuYwQzdQPmz/vev4VN/aazMvmHyl9Kow3EcBLMyvt64cDFV31lS2VYsAcZ44NVzGzjf&#10;Y3NYv2j8zyNsuRkYYVgrrUmoPIzblUtkEryRVhtU2HLbmUjYAZSM0ltqdrcwNy3mj5QDhQRRylU4&#10;23EEguZTGzbQvJbPIq5B4kOnfKqxs23O7GBn0xWfpd6ltdSebtZW+XGfmxVHXL9LW4wzLnAfg+vT&#10;86nlNPZxbsXdTuvNb7wZvRTtP61S+2LOmMtgHA3c5P4VWj1mNo+o8zpsJ4/OopLiIQrtaP5G3VpG&#10;BrGLSsX2ucpjI2t8xPoPSo1HnKm79RWZc3zJEzRBS+duMcYqGz8QtaRqtw0cKK2ASOSPWuvlL5GS&#10;a3BcWl1uikj2H73y8iremXKu1uvzf7XI5rJ8R+IVvLiNNzLD5e9mA61q6CVht1yrbl4BZhzU8pFT&#10;Q0JhHJHlTIwYblI7D1qjpkwkuc7Zn2naG24X+71+lSxzrJMD8u6EYZVbzOPT5qvacY4kEa5ORu6i&#10;nY45MzNUWSO+ULKvksMDKHANWtNm5WRlaRnO1eMAj3rQjjjuYVaJWDKNxBOcGpPs+FC/d28jA6Uc&#10;rEpWVjNlJmdmDKdu0Fwev4VJcIBbtlcsPuj1qSa3ZCrfdbG7cByx+lKbD7HBiQhiwypz0FSaOVzm&#10;rlZLWZ2bcqxsNuCDnLd6ha8Urt2+ZtbJzxmta8sY5gSNzNJnkfd56flVefSWXy9oWT/aLgBqAjJM&#10;yNVh81Pm3L6KP8ayJIEtG2fM/G+uwTSsLu2kbuoKqfy5qje21rDDlguQdxPoPSrTuUqjvY5SKw+z&#10;yTFPMCszYyORVHULOSdZFZWdEbONwBxXVsIJ2/cqrfNluelZl9YpFEzKd+87eOeK1jLuVzHNXT7G&#10;KMzbV3AcjcR61hvYfbr1Xx5jL0UHINdObKMmVtkjQN8ykn5gPl4qp9nURfNuUL03HJP5VvEp+Rzu&#10;o6XIJ4xCrraY3Eu2CH3dPpXO6g5YMBGSVzsOF5x179q759Ujt5GBkVPm+6rD+tc7r9p9pVlVFOGa&#10;RSOMhuorqiwpytucalusUjbwrSqMN6D6VetreO9tWMiSLn5QfU+tRXEH9ms29/mA3HcMbqrW214f&#10;lXq2R12iuiNrWNKivsUdRiWOZoV+9H1CxrgVzesxYl27f1roNbfybjzP73XH8VZerRPLIdobapwS&#10;TyD6VtEnlON1vR/tEbN823bjpXI+IvD9vNYSIys3zbsjg/davQL+X7PN5bR/NubjeMVxfiWJrd5H&#10;27m/hYHr8vpXbRdjlqRueN/EjRdtuPJAGOo/iNea3GmSQs7OpBj65HWvaPFkbbnYq0mVwMc4rz/W&#10;LCOVzuVW8z+6c17WHmeLiKbR5rr0Z85Wx8vpmn6QrS3Hy42t1BrZ13Rj687v7zf4VXiXyH2r9z1x&#10;zXrU5XPFqxIdQjFqvnMm6Pd8xzyaz7ybczFjj61YuJDPOwLNt/vf/WqndwkI652t69a3TOSSK7Pt&#10;kZjyvpiqs2BHtADbume1S6hZSgNtb2qoYPKPyk/jWpkQywq4Py/db7qn5fzqe2TbFGd3B7kVUmhc&#10;yZU/M3XHSpkmki2x8sP4vmHH0oA1LQgDpimyXSxq25v0qPZiNvL79Mmo3j81ge0nT2rOWhUSzYXW&#10;5+d3ytuHua9X+DviW18Eata6xd2rajHYTJeMhxtAibzG3KeoxxivJ7axFlBGxYrG3zBuuTXfeEdV&#10;EOitcTW8ksfkvtSNwpdtrIgx6EkE429ax5ij+jH9iD4UadpnwR8O+JNMOqfZ/iJbW3jLTXnuFml0&#10;wTRRloYGXj7Lja4HXBIr6p8PeIPtYCttEhG8KD1r5Y/4JpWFnpHwJiXTrr/iR6+llqek6ZBePJZe&#10;GphbxR3OmwRv/wAe8aSL5gjUlQ0r9sV9Mpo81hcJcRn5cqVYfeIHUYrjlI+QxUn7TU6hGUpk8H0p&#10;8abBk9famxnzJN278MVKUwKkyF8zPrSjmlSPFOKbEoASR8pz+lQ96kYdaNmee9ABh6b53+zTvL/2&#10;qZsb0P5VmA92JSo81Jg4pHjJ7VXMA1wT/FQr4/wpMGnIwUYI59akBzx5TPejdUe/56f5JrQBXPWo&#10;wpftTvvHmkV+KzAVBg07qKM4psbk/wC761XKBGRsfinCPB/vUYp0anPSqAjKsKNjVJ97rxTtwNVy&#10;mZGeKaw+alB2jnmlqZaAR7h6U7y6dHa5HXinbAP71AEJYj7oP5UbTjdmpto9aaEylADVHzUbh6U4&#10;8UIlBpcaHU/7NOzQ6HPanbMLVcpPMNpwj3pS+V9aWhRsEZXI5EwajRjv6VNLHvo8r5qokbGp/i/l&#10;SeWrSbWy1S/16U0hi24AA1PKEdSPy8UbPepH60x/u0cpoMxTmUENxxTs5pO+e3pUgRf+zdPapE4F&#10;O2rs6UUANCl+ppuKkPFFAEZVh3oTaOuTSzDimRsKAHLwu6lY/NQw5280mcUAKx+am4PrS5zRQA3c&#10;3pQTz92neX/tfrTd9AHTUMC60U3d7UGhIgxTkPH3v0pvy7O9CyNs7UAOP7ym7m9KCuem5aduoAeg&#10;3R7W+960kkORuAxTfM/zinRyB05JoAjccbqEYelTRnevKn8qa8e/pQBHI6noMU3Kj+GnvFTGj3Cg&#10;Bufm/CpM/PTTHjtT0jquYBmKI/8AdP5U7P8AtUFGjqQBpPLek83En9KRh/wKnuo8vp81ACNJkUnm&#10;cdqTadnQ9KHjylVyk8w7G7pxR83pQgx/FT0+9VBzEWKfsFKeKKB6CYOOv6VG/C1K/MdRbgn3jQJ6&#10;CeZTs0bh6UKOMd/SgkKPL70Yp+Ce/wClBoMxiihwc9aM0ENWEX7tPY7zhabjNB+Tp+lA1YNv+9+V&#10;Oxu6cVHu9qkSRg3VaCri4I7/AKUf8CpXlyfvfpTfMbZ2oAXyvrSMfL3fLTvMx/8Aqpsr+b979KAG&#10;IeKeyAotNSPFOQ4oAbmj7/X9acyZNNZTt6UAGKN1NIK/MW5ptBOg/YD6fnSsp29KZJ8p4/Sl3N/e&#10;oDmEHK/jSvCS/wB6m52nj9KkoHoNePIqGT95TpyxPXbTY+PegXMY+sWwnuV+X7i9M8VXmgSJGkkZ&#10;VjQZBY4C1qXUKyMzVzvjO8k0vQ7vavmM0bAJj5ifpVpmDZ8Qf8FRfE66J+zVdRatDpeqaTrGqwaN&#10;5MoZpNt3NHHgDgMcEbSxGfmxX4+/trfCi88J2mhy2drdLprNLZvcuCyxSRHaEbfj0PJr9i/+Chen&#10;agf2VviDcXWnDVPDuh2q311BCPNmDwB5IrhIm6KrMBjrkLX5b+PNSX4h+F5rXUZfP/s+H/RFjie0&#10;jUSgMRIpbLNuy+R/eA7120rWse5lUrxPhyXU5tOdkXbHtUKQpYZB6dRWVqUkhkaTI2lsgV03jfSV&#10;XxDPH1G8quflyF6Vg6rZNEiorsPl6FhUtWPciU7S7aOaX5v1qaS43bDtKluveqpfY33fu9fetAND&#10;NaqoOPlU7Pf0zVDJLe63LjO49PStmzujJb7m2jb12/NmsTyVMHyr82FbINa2my71+XdtbqNtZjTs&#10;bFiwaZQo3D1rQs5fNfavmsT0OMZrB0u9ZLpGAO5d2W9fwre0u5X7VDJu2t/dxXLiDtonXaFpskdz&#10;H8v+t6cdK9W+F/hv7PqVvcS+W7bM4PSvNvDE9y97GRDHsP3iW4H0r1TwX4kktnj8zeOFUbF3bcda&#10;8XFysfR4Nu1ke++CbxtEdWhgUhsGSJIhl8/MMevNe+eBZ5ZIY2mMKfNnJQxmNPoOrV8++CbK919Y&#10;XtY5Q0yEwuDtV89ME9ce1fSnw38O3FrbNa3Vwk0kMSO20ZXLKuRj7v6183iqh6FaPu3O70ATadHu&#10;+zx+TISzI0gLANtyCo4rsI5d8MeWbc3asrwzbxmx3LJuZuu1cfzrZhtmLKWLDb3JFeZa7ueNUszT&#10;sZUtkVcqzH72Pmx9KjutaWMMsZ+b0I4ot42d1X5hGOSAflH4daW9iWONtynb6gjNZSpmMbITSbh7&#10;yVVaPG7oSeBW7B/o6bdpPtisPSndZI1CKXl6LnkfhXRm28uJedzdyK5ZRaM6k7EllHIi/KVYqdw5&#10;6j0qVlUfxf6vrjvV3T7ZbkYl6r0MnepJdNWNTt8x1zhQOWP1qTn5kUIJfNfDblWT7wI6fSrttCzj&#10;c3yru+VetWLfw9HLA0il/mO0ZbofSrFvaeRH838PAquUUpdhYzhE2sD9KniiUquVUH1Jpq2gH3eM&#10;nDex9qljgYfKvP1reDMOYTy8L91fzq9YxrJJjvjNMis1ePzNvz+meKvxJHaney/MflGO4rpiZyk+&#10;hHcQGePy8AN6imxBraJeMlW3E+tTufMT5fv1Ez5k/wBmtloZ8w292zptk+XnFVWhKDdnafzptxeb&#10;JMqrKPvZIzzQHD/L82d2c1oa6F+xufKPyj5fekvB56ZyyluuCKasjRll2/pTbe5UttbkjqKpWMuU&#10;Fl8tsdFVcANVe8tlzu2rs/WruxHGwcw/3T/jUCQqFYKjA/nUvUcXYjsJ2tnZVGV9M1ckvo16tjd0&#10;561XvF8mLe22Mhec8VX/ALQGVLbfL34bI5A9qJaFWuXtq7lKsWDdSR0pkumOZWlxw3amJKslt8u6&#10;tK0ufNtdsi/wbsj1pU7PciSa2M2azA3/ADn5unHSs7V9BW7s2VlfC9Pm61vzorHA5I6gVHOq3MW3&#10;btpSiONaxwU1tPYkswfy2OwAHrUunfvZVO7jOOldlLpsV7aPDJFHtwwVgvIPrWCPCx0667bV+Yc9&#10;TXNKm0dsayasSRyY3BfmHtVfUZjbBW3Kvltnk/7VWkslgkY7vl9KkU7N23nt82DTWhBahvTefNmP&#10;Psvy1YaBGTJ+96VhvfLBNt3ru9Cdoq9Dd+XHuYlq7IzM5RLUd4to5yyqo9TU1p4ohSXyWePd17c1&#10;GMX9pt+VWZecjpWfNpvO6NfL2/KGxkkVspWM+VPc6g3Mcjs25Qvsajh1JUOxs59axbNNrbW5/GrM&#10;b4j55Zelae0MnTuX7jUgU+f5ams9TDFlLL+BrFmH2gfeq9psSkfd59c0o1LkyjY2N64oLFVYnp61&#10;XRdq8r196c0Zni6bW9CeKFKxhyle+hWaTfG2JP0oWXKfN8v1qOYeRJndgelV7+SSKNPL+bb196FK&#10;xUY3LFxZJcxF/m2ovpVC2hYz7mjUK33ST0p8t9I0wz8seMqB3+tSfbFwSy5DdAvatue5uo2JPL8l&#10;AvZvT5qhguWLEbfmTvVtf38alVXHTODUUY8p/vL83XirMxtuI3nZxyfpU12fNX7rHb0wcVHcmOMI&#10;23dt64OM1CurMXPAbb1x2rPQrlHabIu1/wC8vQd60In8yPdgVQiKB8rjLdamjuf3m2QKy9yGxUqd&#10;iZRJ3j/eZ/i/SpopNgqvJMr7NuW+btUl7DiHCn5vWrUrEPUjurzaOBv9hzVXb8ryZXa3QY6VIkX7&#10;7dub7vTNLHbbY22nA9B81ZuVy46CpEpbcv7v8M1bhO1Ou36CqVuzI7bj/FV4XAJx3pqdgkipqUzI&#10;Fxt2/Q1nNK0spjXZub0H3fpVvUA00vG36bqp2SbHSOST5v7oH9alz7mkYmzb38hh+bK/TmrLTM8e&#10;TVKBo2Krmpm3LGuU+X1zUe0M5RsQvcfaCynovT3qCR9qZ27mXpk0+5ZYB7etVWmZj8i+3NQ5XKjE&#10;ZLqKxSbfm/edP9mqVxeNNJ/CF3UatbspMm35V6jPSqtzNvPyt09q5pzsdVONyw8x2gf3Wyfeq0rs&#10;ifKrH6ilaTZFtLAf7RPFRpdrDLtDK2OuTXJUqXN1GxXvLD7Yi7gAx6MP4a57UbeNFZI+SvUt3rqZ&#10;JGuVwrMo+orn9RhUb2hG0/N15rhq+R20ZPqZMzrExw25V6AqarSswXrubbjHQU9pFdmf5vpVO41H&#10;Gxly+7qEG3H51Oh1xIdNs/JZmZmYyfeyeB9Ks3dlDLZSH5VeNM8etNWZH2sxUKOwNRXcqyRnaF5G&#10;WwDzRyl8rK4aS4CsM+WF2nBAApH1BnG1sD6Uk8u2Ha3ys3UL0rLvdXS3jfozL3FYm0Y3LMmpqlwM&#10;btrHbnIzUtw5uV3blPpxXOxXEkLxoSu9myNx6jdVyHxRC7FV++v5VpHU09kx2o2901yInH7tvlOB&#10;zis/xHcf2dabY1ZpFTcBnGTVHxF45khuI5I8sGTII7/SsPxT40W/hWSE42rzntU8jOqjRl1Ebxfb&#10;m6niZfJ2RblG1uT7/NWJfa4gl3R8ea2AMHBPrXI+KtQuIpmZY4WmYiQhm2naV4/OsCTx22mho4VO&#10;6Nedyk4PoPejlZ69HDX2R6VdeMIYoGZpl2/eY44B9qn0rxzZtGxaSONlOAgGQfxrwLUfGL6hfbdz&#10;ts+83zAflupItengtkVpFZZPkjzJgq3vWnKzreBR9BnxbCwMvmqvClip3YHvVPWfGlveMi7pOVCo&#10;d3OFXjPzV41a+IbqaJZIn3SIu7dg/KvoB/FUl54plmtVyWVmbeMdl/yaCFg0nc9FPieK2m8yWTtv&#10;6/LRL42DyTKzGT59vDt8o9682sfEFzfQSQyblEZ3bgcgDd0qrd6q0V0i7hED8wVX2sx9wa1iV9XP&#10;T7nxI0nzb2GOoHaql/JJqbJ+8VYceZkxj7359K5nQ7ibULeOZvMkA6DGNn+Nd98OPCS+NLj7KzTR&#10;ln4ZfmYL6YrrirmFS0FeRH4LWSSRoR5sqsMlj8w3egPpXo9lpNtY2hFxG3nHkP5rZU/Sp/B/wsTR&#10;Z5BtkzGVw7HqP72P73+zXRaroMltaxzSqd+zarkjk+pFKUWjxcRioN2Ryeo2gk1NUiiVY8b1VT9z&#10;5ex/iq6ukJa27tJl2i+UkcbR71oWenQ2VtH82RGu3chwf1qLXLyMWyqrN83BO4c/WlHzOb2jbsO0&#10;pFFoWjb/AFnPK9aa/lmVlzztan6JGuG3Irr0x049qpalH9oupFBKtKvy5+WiWhPNrYpfbPtEy7cc&#10;9MnpUFzOVm+Z5FjJyNh24Hy8c1HfWbXMS5ZV8teSy5z+VVrm4ke22yL/ALWV+Xn8ax5WdPoSwXsZ&#10;XdhNy8Djg1RPiFTO0KgI27zG+QkOPQ/3ap3EvlyKu1tu7kqabNcJJuddygDA5GSfQ1JaikbBeMW+&#10;4bY4x07k1iz/AOlKzfe3cFh/hVhtQYWzIqg+WvQ1h317MJmUs2N33s4b8q0UbCUdbkukhBLJbtsD&#10;L95gOtFzJtlXaymP+7iq8Vx5MDeWgUSfxKcH9aSHfcnALD/axxVNXKK97Gzn1ULyuMGsG7ieC6Tn&#10;Zn/vk11jW7BvvMyt1PGay9egLySeSsjbmUn94fl+nFbLQqEjk7q3W7WWQclm+XA6VFHp/k2zRkOw&#10;j7lua01tY9u3aj+Xwe2aydSkaKZ4UIVkQbsNn6V005XHpLY5nxJZx3F5ufltvAHSqN3pChMRMzDb&#10;0PFWry9C3+5y25V4BXg1DNqQupBkvy2Bk7sj/gWK3i2arQ5/VbSa2m2lgYjFuG3gg/jWPcX81jcb&#10;TuMefm2nB2+vPeus8QzP9zbwg2quRyfQmuamthKnmNGTu612RQGNeg3LMyRFdzeYeQWx6CuS8Z2j&#10;SWuF3Bl6HIk/9CruLkGMtuJBk+8QPuVha3pq3A3FW+0fT5vz6V2U9DOSPG/Edk80Ui7drE5GD1Hr&#10;Xn+u2LWdztGNjfdT0/GvXvEVj59uqlZVl27ePSvO9f0+RY3+UMy7sZr0KM7Hm4iFzz/xHAsI3ZNY&#10;4h3FP6Vvaxa+dcqu5lXOMYzzWXdny1kYbn+fC8gYr2KMrnz1aFjD1VRbMzKfM+vFUIr3ZGp+VTuz&#10;67qv6nH9oh2t95upH+7WNdJ5X3fm8vrjtXdE86pGxZvrjdDwM4+bj1qin75h8pO7rTrsNFHn5vmP&#10;NRNGxRdq7vxxWxzivDj7rfkKq3VqsMWI1Xf71ZCFVXjd/vHbTb6ItF1+b1oAns9QRlUFsDd1xU0Y&#10;EhyoGG6D0qlb6ez7W+6voantEKScD9aiRaVixcF/K+XB9j0/CvUfhDBZtaWrTb3WC7hnnhiiMjCF&#10;ZVZ+BzjbxnpXnVnaC5WPzPmw3OeMV9P/APBNV20n9oXw3p9xoml6vY+MJpNBne6KRRwJcJ80+WOA&#10;U/SuYcnZXZ+v3/BKC+vfDt94g8KeLPt0On6zLDrPgy5v5kM1zbNK0eIUC5EMRKAN64ya+9YvMmsT&#10;HJt+0WoYkDvnp+dfB3w08Ct8Kfhp4D16C1uHvPgmH8OzQWVyLldf0OSVfNA3c+bEqq6kcnZnvX3X&#10;Cy216l3DJ9qs5lE0MwP+shb7mfeuR6ux8ljLSlzI0NOcSD+LbnGe9Xh8p2tzUNrEobcowuN341M3&#10;ekYEmc1G6nd1p0h2dKbQBJnFRq5D0O530zzNj/NSbsBL1/h/SjcRQknyU1nzTAkzijFRs+73p3mf&#10;LQA1h1o3AdqTzfrStNlelBMpWI8VY3VD0G6necP7tBUdQdRTNpz0P5UOctS5bG7vU8oA5yaQfu12&#10;0lOc5NUTzDt1BUp0NR4zSh80FCj5jQkfz/1puM1ITsSq5gGyKrdOKbjNOc5NIjAGpepPKMXch24/&#10;WnNJlKKcjcfe/Sq5SZaDacUCdDRsAo3D0o5QCXlKESjvtoQYqgAcHnmmMxLUuxt9O2UAN3/7P61J&#10;Gc4prrn+7TVRkagFoSOeN3FN873ocZSm/N83AoAXcc/L8m3oOtP8xt3SoRIWfcKmzxQC0GydaHSh&#10;BlPmoc5NBoMQYB9uvtS05zl2/wBqm4qZRsAbT6U3d7VN2qPGKkBAfQ/nS0m0Gl6UAJIMCmGAJTmG&#10;8/d/WhzxQA6odpXrzU2abIeKCeYjjp1Nxt6U6goHPzUnlfWnCPd1pNp9aAOkozRmh0+ag0DNGWKd&#10;6Rvu0qK2ygBXlpCcUeXs+9zQAzdRQA7dl6D8lCrhP4aJDiiWgXFRyH60/wA5Scc1DnNOjOTu+WgL&#10;jnegnYdtNc5okOWoE3YcGD96VetQpytTDlfxoGG1Q1IJMJzzTWkzRj59v8NAXBPlbnj606omYhOf&#10;mqTB9arlJ5hX5jpvlrs/ip2cUgBPf9KoNBmMVKnWmOM05OI6CQ+596hj81N3EHj9aazEjGDn1xQV&#10;zEufm/Go2jMnpQJc+lNwPVqA0YtOzxt/i9abRjmgkd5lIsuKRx8tR4oK5ibcu7pTfL+Wnbh6UvT+&#10;KgbVxEOKbinbV9aXB9f0oGMzz/vdaTevXvT3XA/hpu0BMY59aAloGaMfJ+FI/wB2n5+SgBjvlsd6&#10;buOM9vWkz827vSvJ8u3acUBcXzKduqOl2qfWgLjvM8x/7tJvx2pdgPp+dK7CgBjHeaTrRTkODQTz&#10;DcUDk471Jmoydj7h1oJHImDup2aM0nVfwoK5iJjh+eaEZRu/zmnPHio2OUoJIJo933eKw9dTznbd&#10;DHPbluI8cn8a3rk7k44qrfWyyKu0dt34007GMjxS+8NwxT6xY315bTRNeRW8zmHdHEZAhKup+8ME&#10;HaexFfiX+3P8Fpv2ev2jvHWm/wDCQXGuWtxqb31hLdWjW8sYVv36bsBXVdyKu3uzD+Gv6BtM8IWc&#10;MGoxwqsLalcC4uG3kmRhGEU89MYX8q/Mv/gvV+zraeMfB2teJ757fRNU0i8UadNd3jQpqM+0sqbV&#10;+UiQLnDkZKr/AHhXTSlrY9DLa3LUsfi7420v7VqMkjL8yMxyPfpXG6nBuikUqp298816FLbw65aL&#10;eL+4eSJZTHLEFmT7vDZ6fjXC69bIiyxgOrbuuK2kj6iLObMiz/dqa2C/Z1bI8sfMeeQarophnZSr&#10;AfSnSXn7rYD5ituycYxQNuxds2bbjPO3H41ND8s33tq+wNUrRPsqeZlQNy84zWgLpWdVDZHsKhqw&#10;zS0xjBLuY529fauo01lkZXjbLLyOOtcSl35IZgS2/wBK67w5D5kKtuK5XjPauLERO2hrKx6V4Rum&#10;msIyGYN6V6L4Fj+w69EWmARi0a5GVB9SfwP5V558PbUz2ZzIMqy/Jvbb69a9m+CXgka5rcC352p5&#10;v+rKhlb6EP8A7Rrw8ZI+pwEbK7Pp79n3TrFbPRVhghWfTbXyFK55O775B7e9fRPhzwp9niSRvm85&#10;V3NjHlfT1rzD4QaWNPv4V2qFz+98sBUC+mDzXtVpexvAqKFV2GSuO3tXyuIlcMRUd7o0tLtpIkKl&#10;S21ucHGPu1p202/g5bkDp3PSotEiyEVmfanvyfrVgWnkyJHmOTzGLZ/u7elcsWeTKWtgAWCcMFj3&#10;vxjPGPWr0cyzRfhnkVRmPMbbe+7p29K2LKzWZc5IGdwORwPStHqS9BtpaxtJu4XvuHX8K6TSjFfK&#10;v3WU/eI6CsNY/sEhX5VC7VBznit+1kLQeY7fMrcsi4B/CsZROaqy2NM8iFTHtUjsTmrtizCVfLYN&#10;/F071BbzqY+WB/Gg3BjPy7W/SuOUWjmLyQLbu68bGGRz0b1qFpTE+Gxjbt59fWmS3TGLbtG4e9Ph&#10;Tf8AM3y+3Wq62Kj5k13dYb5V+4Nv+8fWpNMm2HYx3Hd1o8lZU+7VYRET5UKAe+6tI72I5kb6MAuQ&#10;VI9AKr3oaZ12fw9MVXsb3jy2+VvUmpmbzX/iG/72O30r0KauZc1iPY0idWDdeKdJYMyZZl3egFWg&#10;zRIp3NnO2mzOr2+1WHmHoM81o42JMyWHDbduc9OetLBJG8jAnn0qaZdtsGfqncUy0ZoP9Xu3Bvri&#10;p5WXzllSqx7o8N+NRKdhX5fm9f71KJt0S7cr9RUYttkAGCxj7g1VmLmLlnPtU5O7b7VYUKsxx/D1&#10;9qzdNfy5AG3ZftVmS7b5g27a3XA5FKV0SQahMHuQFG0N2Sq8UBaFmbBaT7wxwPpSuA86s25vrxU7&#10;OpCqBlP9nkioepSlYq26f6Ov8X44pr6zcW8yqreWuduMZ4qxeBYhheDVWPbyOrHkE9qDRal601T7&#10;QwDA7m6kVYivFK/Nx9arw20ckXy5X3qvJOVbYfvetKQuWJqNcMg6Cqt7N5jn5V+XpzUIutsWSSWP&#10;QetV57wCVvvVMpFKFiSYtFFu5P4is6a7WASL8i7fmJx0NX4YlnjaPBxn1rP1i2WOSRd24N1wKnQ1&#10;jqUby6zIu1lC+oG41YtdQ82DD/LN6Vk3Mrs7Bl2RhePU0+2uVaTcY1/I0KbRvKBdgvzDqJ5wrdBz&#10;81a1rdrOm75WX0YFax90YwfusPunrirlm7Rv/Cy78fhW/tCJcpqLMsb52/N9akubnzflU7m9elV8&#10;Lt3ZFMeTa3y8n1rT2iMeUuQXZVV2Mzbfve9amjtHHDujbaucZPNc9JcMysy4b9Kt6Xqr2Fsv/LNl&#10;+YBiMZ96mM+5nKmdIblYX5kBwMj3+lDzr/eH51hTeIxcorKec7R87fL+lR/23J91XXPqavmM/Ymt&#10;cOqt6Y9PmxVS8njSLcM/vO392qo1Nx1Knd15qlLI9xLt3baXMONPuSXBLXUgyuE+XO7tVy0zG2Wb&#10;8cVW+yHe3De/H3qlJkii+XH41optF6F64lEMG2Mv03cetQ/bWZTnAK9R6VWjdpEb5f1przASsv8A&#10;ebk1o61ieQt/2h5yfw1mCRluWc9Q3CjofrSRv5W5tw206OPzcLnDL196x9oXyGhpU6zplevvVjzF&#10;I/3jg/WsweZY/wCr/wBX79antJWuDnay87sbulHtCHC5oFgAdqt7cfdqxvMqbt34VRS3UxD7uG71&#10;ML9fMSEruRurHjFV7QzcBLm52SdN3f0qs+tqsLD7x9dpFZ+s6qjkx5ZZM7cj0rPgdiQrbvn4qfaG&#10;3szoxdtI3aP6c1OZ/wB1824N6ism2bai5KnHXjpUzXORu3DP14quYmUWTX12mRuOA3VR/jWXe3ji&#10;T5fvN0PpUk0n2g1k6hw29vlHoDWNWp2No0zW0vVmlZo93zL0Oetblneb02srfe/iNcRo6ztdLIOF&#10;jbn3rpbS48u3+Zhu9c1hGpcKtK2xpXJ85fvcegFU4LtLd3WQNKzDcD0xRDfF7lWbzAsPQA/e+tVd&#10;RgCv50Ssy7ar2hnGBNq12vmfw7f4uetZUhVQ7FWHfkVU1rUWul+bLbjzjjFVVuDKuGHLfKevSuSp&#10;VudVKHcsTXS3I+9hV+8PWmWpKL/rNzMMKT2PvUNxFtj+VWG7r8wplvdBT/49+Ncrk2dHIWJZNq/e&#10;LfpWTqN6vmY3Ku7rz0q5PcLJG33l+tU7gLIrbcbj3A3VGppGJzN9eMt221SFPQY61DLcNv8AmYrj&#10;rgVf1+33AsI/mTsKx55/Lm+b+LrRqehT1Evb8eUu3+EZb3FU4tb8ib7qtk55B249KS8j2y/Kw2+X&#10;jPbNUNXl+zQ/KoLMdyn+ED1+lQdEI3LUusR3Cu23aqlwCT1I6fnXJ6jqDLLx8ueoZVGP1qa61Asn&#10;LBk3buuKyZrvy0Enzr3XYvX65qeU7sPRXUvS6yzW4V922H5QB6fWs1717GRmjkVvxrJTWESRlYxb&#10;d2M57etRXuqrapvL7o2zgAfMcdaqOh2xo2JNV1hni24VfLG1ct0rPv8AUo47dvMbaG4I3Diso+IW&#10;fUJdzMjf3duzH/fNF/pF1f2caorIJGyecsK2irlqnYy/Ed7Nrl35McckkMgWEAD5hIvIGfSsXV/h&#10;vf31mrLtkDfK/lnYVPqa9E+HvhNxPIjQsJP4kLZA/h3Z9cV1P/CJQxhW8yaNQ3zqFzWkadyniuR2&#10;R89v8O7yG5t4bxVzL0YDbn611I+EV19j27djbdycZ59a9svPBCS6Eu1POSRnIVwAzALxz2zU3hXw&#10;WYNLXztquV3Fc7lx6A0SjYzqZndXueKWHwrudOs5GWGOZUG3OC4/8eps/gOSezt90bSMrYKqnyFd&#10;3THXuPyr3+bwlDEGC7xjqc8n8Ko2vhpIwUmtYfORs/KOKk5/7UZ4x/wqC40nyZP9DKyhmCxROmwe&#10;oy3NWX+EzeWsjqrbTjcxGc17jfeF4b2wjh+6EGEG3jHpmluPA0c9ntb5v4eeMj/GtFoT/aL6s8n0&#10;/wADfaLQW0K/KmOcgHnpXdfC3wQvha9gaINNJD3Zw3l/l1rYvfCJ0DUnt1Zmt42McThOdi9C3vXW&#10;eGAtkVjzukkTOcDmuqNjz8XjHKJsSxQ3Fl5jfu0T5m+Zs5rmvGFztuY1KMYnXp6/StvWL7/RhGxZ&#10;V/iII5rkdU1VrdjGis8JfaFAxgbexNaN3PNppt3KrSRmVk/h9Kr6jZyXkSoqw4X5i29sA0SXI83d&#10;8qsW5B7VJZ6iFXOSrLyPmBH41g43Oy+tya0X+zrnfjfGTtYDnj2prRebMzKQDI+4kDdtX0qjPryE&#10;yAKAF/2qp23iNZp1+bayvtYDoaTi2EY3dyxr7bZ8N5ccbLg5O7H5VzN7d/Z52j67ume1bGt6v9oi&#10;Tay/vlzz/Ca4/VdRjtJNuWf370cp1UNSxcTKu5k3L/eA5z9Ky77xXbaRdxi524k2okoIxubufp39&#10;KhufFMbSeWNw5xnIrmvEFxC+nr8qt5fyqGH7sn1x1qfZnRGNzvn1i1aCN02skv3VBzj6morx48s7&#10;Mu6RuPavNbTxj9kEgkkYmP7qjoavaR8Q5HVmm2bW+6QduPlX+7mqHKm0dpFsZpFwpb+EelV7W7Td&#10;CP3KqwyR7VSj8U2q6fHKkm4svIHLUyyuVkWCPduEcaqpIwfxo1I16lqS7RI22htrPtCE9PxqrdSe&#10;bIFCsm71OGqw8Ein5T5Zxu5H+7/9erFvpK3kkitGJM9DggitOVkqSRgvCynZGWlVkVT0zn1rHez+&#10;1tCs0m0rlR5jNukC9O1dVfacbYbtqtH03ZxXL6mzRXRkZ5JNq4QVrSRVPXY4rxbp2JJJV3Lt5EZY&#10;bfzrKgtroOlwFl2sNxBHb1FdheypcnEqknO0rkZFY89n5Q2xt8gPc/w+gruijeLuYuoafJIdrNwj&#10;Y/2mPrWVcRRxyyN8vAwRjgGumMUupXTwyRrJuTcFY9D9RWJf6bJpd9IFX5XGMY3c+tdMRmPLaeZE&#10;N22NnGcDniqFzZ8YaP5Pl+fNdDqWm7XPy7ZNgHJwFB6GsnVoSd0TH5o+4+6K6IysRK7OC8b2EEkf&#10;lJH5W1WCMUIJryTxb5ljBuK7tvK8j9a9w8RaZJdDzm8xlZuMHpXnPxH0TegkHzRn5UckMce4FdVG&#10;RxVjwfxG+9VbG75t24uAM1l3Xyy7dq7cYz7+tdP4r0Vgu/PG77wH9K5eeFbllfawHpmvZoy7HhYm&#10;FjE19BaHd8uPXYa5u8dTOFK/xZGFP610viZzIUX+FuprAnG9nYbTjrXpxZ41VFnUbRX0yNoV+VE2&#10;sGPzZ9azvLktoVWQjd6itCCWSPTgzfMrd6hvwrQ7iOa25jlKrcDnmmX0jRp8uPxpHlXGfmpqN9qT&#10;5fmqgL1pJHLZ571GZG83coGaq2W+OVkZRjd2NXCWQM3zf981Ei07m94dtBdv83c4H1r7Q/YP+GWt&#10;RfBDSfiL4VvfDZ1LSvGy6ddR3afa/wCzmZtqyTw9UiMLOQxcAlRzXxr4VZYwUZjGpbcGxkiv1k/4&#10;N/NO0n4y/CP4v6Pd6RHNrGkxR2Oo225Vtr6xbfIJmj27gxOFQjkhnx1Fcz2uZYx8sLo/SqW2tfF2&#10;n2NwbezurfVNMgS/txHshUuvzxYHOz/Z6e9ejfs66Yvh74aQeHREsdroJkhtQF27YX/hByTtVdqA&#10;Hn5M964H4CNb+I/hf4d16z2yQ3EYt7pSpK27r/M161p6f2fqzXihdt1Ei8cYYfeOPeuPrc+SqO7s&#10;dDB8o8s8fWpe1QwsLtQw7jI9xU2aCOYANyUE4FGDihyzrt4pN2DmBm601U39aNgpyx4oauUGKVI8&#10;U/cPWm+ZmnoA7aqJwKjp2+m0AR96MYNSMwIzjmhxxu70EuNxrnJoMWO9P8vPpSSDO2gqOg3apbOa&#10;dupqx4p/l/SgBm0etNxUmz/dpuP9r9aCeURDg00qUfgUfw/hUtBQ1Dg0feT5uPrRken6UD5zQA2k&#10;yR6UuDTX5FBPMOpyx4qPfntTt/z1XMS9RznJoyB2/Sm0oOOvNHMAv/LSnBsttpm7I3ZppG47l4oj&#10;K4EtGKa6/wC9+VL5v1qgGYqQc03Hz00y5HpQBJuAqPZ8/wB39aa/K1JG5brQAImynZ+TpRQnagA3&#10;U0qBTsn/AGaFkWSg0IxzTtrU7O7oMUxwT/FRLULi7iaJDzQhwabLzU8oCRjIp8n+rqNV2etTBVXq&#10;Q1HKBFjy5NjfKfU0jD5qmdVdty8/WovJ/wBoUSjYBFHzU2Vs1JTdvvUmYzr/ABU9R81IkeBT6CuY&#10;jkelyfRaBHvbmk3UBzHTbl3dKbmjocULJt6rQbBikV8GneZn0pGYHtQA5n30uDjr+lICCOlEMm47&#10;TxQAId/3qCok70bKD83RcUPUBsaZoH7vjtTlZU7UPHQLQbIM9OKjR6eAV6nNL5f+c0A1cEfaOFP5&#10;U3fuPy7hTihYqD+lDIH+7QDdgzTd/OMU5BkUeX827vQMKkJxUdOBx93n61UpWJ0BxmnH5E4puecb&#10;qPN9qoegpBHf9KXdTQxfrSpHU8wtBJOv9aIvu0xwM7eaegxVEjTH5dJ/B+FTON+7NRKp29KC9AxT&#10;k6bqXB9aRFPpQLQH5pi/dp83zp8tL5fGO9AcozNDsaf5fy0x3b0oKHKSPSnCXcnAqL+D7360K+xK&#10;AJQ6tHTXGaaTg7adn/aoB6jH4WlQZWhuP9qnQnFAEfl/PTpl3J8tOx89NcfLQTzEecUsZyaY/IqR&#10;NzDjAoBCL/q6e7DNNk+TbigcNzzQSN3fN+NO2DH8VR/MO1TZwdtADUPH06+1O2jd0prDfgr/ABda&#10;a5YpQA9jlaYr/PQp/d0Bs0AKPlTnmozHsdmH3fSpc/7tGz3oAgaNn9KikiwKtVGY/NoJcbme9v8A&#10;ZwzfjXyN/wAFXfDdn4z/AGKviFZy6XpMuoXEsK2s2pMqRQBinz7ycFhgqN2OTivsW7bZbMyrk7eh&#10;r5z/AG+/h9D8UvhHpvhsafpniDUtUuRjRb3a0d84JdQfMBTAZVk+7/BjvWlN2dysO+Wpc/mz+KJG&#10;heM9X0f93Fd6LcNbzxG3a3WFgAV2K2DtIIIz1BFed69tnudxDK6/ecjr97tX2D/wVA+EGrRftd3V&#10;rp9izPqG22kDzZuILmIKjq8pA+QPuKoeAoGTXyTPZNLbyeYreauYyCOQR1Ndm59hQlzxucneWR+2&#10;svzfN04pLiyDQr8o/eevGatapdfZLllVV3RnGUOOfxouY/tsI+Xp93B6UFyIhtSPKtuP93HFDJsz&#10;y7beDzjFLLamAx/6vn2py2rDDEErjcwx1qGxlrSvnjVSFPvXXeH7afdsjUL5n3lB3EfSuXntWWL5&#10;dvsOld58P7aYIm9txLLg4+Y9q5MQelg6fvHqvws8Lx6YIftSlmSTY7A/ebO3GPWvpv8AZ9+Hd9Lq&#10;Rvp4Ire1Yqg3xbvtDK25tvz91wOK8r+D3hlNWCtJhvs7RSPHjjIkyTn3FfUHgnw1f+Fo7W4s5mZL&#10;xQmySHzljjByQPnTqCBn2r5nGVD6qjaMT2bwxbjUG8xlCbfnO1dufau88K2hMcjSYZz8x/2B6Vhe&#10;C9O+22e/IIjRThhu3H8K7nw3pv2eIbQrMVww9a+Xqaux52IqWLWnW3lyNIzbVPTPGamu7gRFdu3d&#10;6VLf6axl8yLb5it5gYt29MVUkiNxIsbKu/1BrGMrHFfmdyxArXKGRd8jJztT5avWFt50bc7c9FBr&#10;H0xEvLzy2SQ7uu09B6109jp2ycID8q9fUVqmRUnYltLBo2/eFsfTdWxZBmjiUGMoeuD0qCO3VZvl&#10;bduXkHqKuo0cUW3G7+L05pu3U5pyuTW8QdPvbXPqPlNOMK27biFX8M1njU2hkPylAegxnbUgu4bx&#10;QrM3PQjvWMkZWZdjlF02FHK/eI71dt2QhlGCf4R6/SsM6stsNsMY+bq200ttrXn24Zvmf+LHGPpX&#10;LKLUiGmzZiuXjnx8uN+38KtSXqqNxAJXpIo/pWHb3f2ncclTu6U43zD5Pl8zp9w4rqw8Xe7J5WX5&#10;5TLO0jbl8xeACOKsWFyrRjcUG7p71jtqq5CZDHsR3p9hqS2sirKRtLYBJ+6K9CMbEuLZ0gnaBBt+&#10;Ri3AXv8AnVX+1f3v3Vy3Q+lVtSvM71V/lz8qg/1qpn5P4s+lVJdjPm7mtFcxzxjzI1BH3flOPxqr&#10;eO54XO1eWz8pqib5ol+VT75p9rdSXkn+rj/uv16UR1G3YuR3OH4+X6c1Z3+cNvXb97Py5qjcJtf5&#10;adbz+QPvZUdCev41fKDfYdPOttLEdyg/Wnf2jGqZZYyW6iqt5Y+eVY/wtxz1qrLFJCOXk6Z/ColE&#10;Zee++fd/F+lPF2wDBcbt2c1m20u5XVWUFeAQd1SQBnjw6/Nt6g1lqVoWZJyw3NzSRcoxb5S3AB7i&#10;o47crHyuR9aiFy0cO1QWZjtHsKg0Vi9DcG1nwCyp+dNvbiPzN1U31eNkbOBtODnsary3ZaPmlI0j&#10;G5cuL7y3+8Pm6c9KYsrHCyYZT0IQ5rPM6B1xlqfdairwqvKsvcVk0mbezNJr7aibW2szZIzVe6vW&#10;mdsr+dUYrnzgrHg1DcagucfN97ii6HGkVbos+9iqsq9Dng1GJXik4Yx/N3FWI5W2fKFPbB6Vnarc&#10;LuVl3cccVMnY6Yo1rO/jnXtxWnDfwrGuGXIOCM9K44Xvlj5Vf5uvHSkGqs/G7cyjaT0yfWp5xypL&#10;odpJqaH5RhR/umpbR11BP4m/DFch/a5bblkq/wCHvEMb3hWHy2DffXP3aI1H1MZ02ldHWyRKtt8o&#10;96pvD5ZxuPH3c9/rVq5u45I12svTHXvVC5uwTuZgPxrSUkYRi+oyXzPNZUZV+anQ3TLJ8ysv0GaN&#10;LuVuV3BvlBwUA3YP1q0tv5ULFT8x7kVUXcqSsTRkyouNw/GrMMCxL5gcMvXGPmrKNw1mXVl+62Rk&#10;9aWG5+XGec7fvVq52M+Vs1nn3SKV4Xb0pjS7xmsxNV23Xllcl/ujPStCSby5M5+b6cVftYkyjYfJ&#10;GwT5fTNV552A25OzrnHNWLG8jmh5U5+ZcZ7VBqtxlW/1hkK8bUyDWc6galKedFCMeEX7ue/1qOyu&#10;WefzNw29+adhZflYZZeg7UtsmxNrRs25udrZrnjUuUa6uqwqvO1ehHzH8ags59sqgE7n7VLIyiBG&#10;Ufe6+1Q221ruPpx1I7VXOBbluyCu3haraveAv+7O3vU00eF21iaxceX+6WQhsY+YdTVe2Jp00xLh&#10;SR8xzu6nvQkzRy5UE7myM9qhtGbyzj5fXPOKfHKsrgYUBunHWpjJM6HTsaMNw3l9V+brzTY7hSNv&#10;zfdptujT/Iu7PcbelLMoROCFbb0rX2hk79RIS3nNRLAklyrN97GdvbFQJfi3nw3Xv7VfsrAu/wDe&#10;Xaq574rLmQ9UNtbZfM2qu0VahTbJy2VXqMdafKq2p/djdVKDVUhuH3/d9T0ovFBqya+Ty5v4ueu3&#10;tSveqINrZ/CqN/qZdVZf+Wh838PSsufUMFt36A1jKokXTp3ItWvnlkZCNpZm2Ef1qSyYQwrn526c&#10;VTkJMvmfOznoCvAqYzANtf73XHTmuVyudXISXkz+V8u0fU1ni9jM+47ZPbdirjyx3Cdfvcn2rI1q&#10;2igk3DzF8vnhh81EY3NoxuWrvWYZrcMONv3F7tWZPel9u75sehxis65vNrqF6MMj2+Wq0+rfZ1dW&#10;+ZsZ+XniqN1R7F7ULzZKCzD73PP3qx7ydWuPMXhd2ePmrP1HxHttvNfCqzfKCay18SoJvL3ybtmc&#10;FqJaHZRw7NS91eOCJsbWQ/8ALMKf51ia/q1utp+93tuZmGY1bB/u8dqpatqywwOS2CvTJrndZka6&#10;ZfOw+PkIX+961lqdlKkWrjxCssjKBhj0GODWbLqDR2+VYsq/KB6ioXAkKK2R5i4DDqtQzuPL8iW4&#10;e428hGx/MUuVnarIo300d4/mkZ4xvHHP0psyZCzTMsarjG44Xjr+dSRRRx/e/hkyBsOKsfZ/LVUk&#10;2Ef3wdv6GnGNzT2hDb6PaSSpIrL5qf8ALRDjd9Qa3tMt0iWJAiMYzhSR1PvWLa2GZUXcyxr1UDg/&#10;jXQaa6x7W6ru3ZFaxic1So2amiQm1clTtyq7lx1/GujlmE0PMcbRryGXnn3rAmu4gn93txSSa8kc&#10;DRmQLl8fe610LQ46mrudDLcqkSrIz7l+WMY4x71HpOotCCsxRE28bVztrnhM1wVkDMW9zxVyzvpQ&#10;37zcm07WUEHI21nJPoYygrWOngcQkYVmRuULDn8akZlDN+7VmdcZz3rJh1HyptrtkR/LjaeBTotb&#10;Z9qxu24NySRUxg2Y+zZqPtt0xtUKrcFu9amgaqqWzOsKyiNfMwh6D1rlJtQWUeUzKcdDjrWW/iG6&#10;t7jfBujjZslI/lz7fStORmcqdzt9X8QQs7Or+b/dIIOfrWRJq0guNyrtMK7QQa5O11m7u/MG9pJC&#10;3Adfu0+bWJBAqyFV8zvuraMWh8itZnXf2m15HhmydvTaaydXvChlDqufvJg9/lrmLzxBcJKyrIrY&#10;O4N0B/2fr7VRl164lV90u5m+6R2rWzHGnY6WPaQzY2buvyk1Vn1GG3AG1suduM1g2niKVZHVm3Fe&#10;qjqKx9U8QK05jSNt27LEg8fSnGNzSMbuxtajfrd+W0bMrbvmHY1HaT/ZwzfMON3y/NWPa6v58qqn&#10;zfTmp7LUo7p23tsXb1zVcvY0cXE29XmFxA0n7weXxgH/AHf8K5V9z3MjZVWVcEE5ApviTxjHBprW&#10;uxlZ+Vbacg+9cXY6zJpskjNcPJGTuBb94Yh6/N1qnRfQ3w8NLnRXOlyXUbSeYsbKMbdwyxHesHX7&#10;Vg6QLiWPZuz5g61G3jZrrVYQFmaTzlErryAqpuAx/wChelV9W8WwSrIqmTdG2Aw9NtP2LNfeRmmE&#10;xMzNnpnqK57U5Y7eTaG2Fm4bnj8KZ4g+IEf2nMa7oYzuWUKTx6GvO/GXihpb7zISXbGeXwKUcPJm&#10;0W+p6hoWurHIq+b91lDyN6eoFdhovjW0mgZYbhZmXCSSGQZ3HoAPWvmGfxr50jSNc+XJtxkH+lWv&#10;CPxHlhuQqX00jKSgeb95uK9AQcfnV/VWTKKkfWkXjCOeGNtpjVyVV+obHXBqaTxiokUE/LIfKEfT&#10;J9c14PovxDSygXzGXazgPwpVt3XvxXXad4wg1lfKjkjjkcKYhnLhh1OPxH51bw7RzyppHp2pXZur&#10;d3kZduN+3btNc3eakruu5Nuxu9U4r28UbRsXy/lGfk3Db/s5qxaSw3aMruN3zn7hqqdJoIy5Rura&#10;XHM7zKp8tX+YqOT8tczdWvmhGUfLnHB710EztGroyySLI3Sq8ka2f8GNyYO7ftz/AHBx+taK6KjI&#10;5eBFguZGYeYcYJV+h9KhaX7bflcbtvykjsK0rm2Aug0KhV3bmjHIP41RmgR0UCP5WXlg2Ca3TsdE&#10;dSr4vlxbRtDborGMoxALZ29K5e7DGPyvL5Y4Ksep+tdnc6oGtmbyV3tuyAysPw+WuOubN7QsqrtV&#10;izFnP+12p8xSSZjuqyQSbcGOPjJPFcL42sFuLCeOTduX7xZcqPpivSvsi3UjfeQbMZyOvqRXG/E/&#10;Td1pceSuPPX5sHp9K7KLuctWKPn3xPbpbQSBdrKrcnd0+auPukwny4H4V6R4z05bWLduUxtnJ7HH&#10;WvNdYLIj4BWNV4Ne5hZHh4uNjl9dZR77VrncGVmYkqB90AdfrW/r82S2BisYzhXYGPj1J6160D5+&#10;sPI8ywKsqhl7A8VSvtxj+XYo+hNXvJMwdc4xVDUJhGoXI+brWkdTjM+FBdHhV2+nNPMaR3eCNy+g&#10;UinQqqPuDBV9M05IRNKsgZSAcZz0rQC4bQKNysPzqRbchf3e1vwNMDgjqKWNtr/KxFRIqJ1fhTRj&#10;IFycbfvbq/Uv/g25+KGl/DT9onxlptx9huNa8aRwRyRG5xJBaoI1SUr3QSP09K/MDwPFNdlYYYdz&#10;dP4V3fTJr9Dv+CJ3hi30n9p9NUlm0nTJLKBdOvYzCJb12Z/MkMTg42psy69fkPoa5pfCZ46zpn7O&#10;fBHwPF8NPFXi7wnAGTTbe5Go6ajNwscjO8mz6MSB7ba9BubHfEqrj29qyba1kGvQ3kk0d1OgINyg&#10;/wBajfcb3+ldQq7PvKK4z5F6u5X0qNrO2W3b5mVdoNWv+WdDx4bcvP0oz8rLQTykiH5aazdaD8kX&#10;FR0mrhyjsfJTkKqvJzTGfikpcxQ7Pz0J1ptOQYNTHUeg6mO+Xp7N1qPGarmEOQ4NK8lMzTtg20cw&#10;CpJUu6q9LuNHMA8t96nKeKhxinIpHemmA7dR5i1HRjNMByMu/pTs5qPFKsrD+7U8wC7T5nSnIuKT&#10;zMPSg5qgGSyeXSU51D0bAKDOWgyMZFLjFOU7GpHOTQAsh2NTDwv4UY2rx+tJ8z91/OgBVbnbu/Sn&#10;IcGmbhnpUkbB+36ULQBznGajzTZnytKv3a0AduNNd8vjA2+tLmmZ+X8aAHJ93bT9w39aaTim7h6U&#10;AOeTipEPyVXaRj/dpyPg0ATbqbLHs+7xTd61I3z0GuhCkrY6GpBJkZwcUxmVTtO4fWkaTK7fu0GQ&#10;b6Ayk/d/Whh81KqADd3oK5hakLbeu386ro/z5/h9KGZgVGMmgomzvT5aRzhqaTsphcs3zcfWplK4&#10;Eh4qMcmgKzjrQflapJ5SQc0glzu+WmYycBsGnJwKA5RpVh3pcL6UjfPRigk6Ro1LbuaYVZRzzUqM&#10;B3oZlKUHRciQ805OlNQjHSnpwzUGY4nPzDhfSgZL/wANG7Jz8uPShv3e2grQXB9aTgP/ABUuD60k&#10;fy9eaA0G4qT7x2mja3+RQjBT81BQ10+em05zRuHpVRjcLhHQU8umlylOjPmUSjYTVwIy/P6UA5/i&#10;pTx3ph+Tp+lSMM05XUJUePm/Gl/i/Ch6gSZw27bSbj7UO+Tt7UId/XbWgDqVPvUxkY0KxHrUxjcW&#10;grH5/umlPFNRmV+RmnbgvU5qhaDXfL0vX+KmYpyDFAPQdnFCS01zmlSOgegtGed1Jg+v6U5FG3bR&#10;LQYjsA1N6JRLHmmuxNAXDcPSk/h/CloxQToMHy9efen5pu09O1OQfLQSFGaKa54x3oAl696Tp15p&#10;iOd1P3DZ1oAbs/zmj7nT9KTOV/CkU/LQNOw50zR5f+c0YxR5wHagQ1xk0jlT/D+tPzUdADz8hWk8&#10;uo2Yn1p+/mgBFkUU7Zs/u0x29hS+b8lAATijzMJSAbuD1pH5FADutRs/l05GOyo7obhxzQEtCOeX&#10;EFeU/GjVoB468HxS6dDePpNxLqi3O7a1iFUKMjucMflr0y5bKMO1ed/Fm8k0G+0yaKze8uNSeS3n&#10;uVYCK1UquC69/wAKqJn1uflP/wAFX/hFod5+1d4c8VadfXWg2fjLUzZTX8QLwWTP87yTDdsXfJ8q&#10;qSC3bNfml8RfhvJ8OJL6G5kWSVbiXdJGdyuu7qD3HvX7a/8ABW74S2Gofsk6bOulXGp6Ja62s+p2&#10;FjAxvridI5vKlgUDnErIzFsKFEh9K/Kf9qzTIvGPwP0+TQtJjj1YIJhPHOxaW3QZdJI+h45yK7qd&#10;pH1GXVbxPkPV9v8AasgVcq535Ipskwmj3K52/TFS6lthuG3o4KjaSR0PpUQto5NgVvlx0qZSseg9&#10;SSUbXXPzbauRncNqH+HuKz5h5ceN25vWn6bPtdl3eZ7nipA0Z58Jgb4y3Q7c4r0j4c3Edvp0YRVN&#10;xJgq+7cePmPHsa83S5Lurbdq/nXd/Cix+2XEe5lbB2rlsYB6/lXFipHs4DWR9j/s36W941vDNBGF&#10;iVZ5Fjct5Z+XlTu6/wCya+rvCOiSX1laq0aN5cahVIIwK+e/2PtHa9vLe38uaaSNAs6kfKVK8AH+&#10;8cHjrX2B4T0VtPlkSTascb/uyRj5fQ18bjp2dj26srKxoeDtHvtMufnDGPsGjJ/lXpWjDEPzKFb2&#10;rl7OK+tGXbZs/mH5vn6L6j2966iOzkQfdjj9cc14snrc8uvUuXpLjEnlrw3+0QKrXkwQ5PTd2HNT&#10;mQ5+X5W9QwNNSFZUZWGS3Q+tZRjcwi7EmjWcd5OssbDcq7m7celbUGeWbcD/AAkEc/Wqul267+UP&#10;ynaMDHHvWrHCF5KkM3TPQVorGVTUkgTyIl3Y3t1b0qlfTSQvndsVex43VLd3ixjHzZK4x61QuNdj&#10;mgMczCPncg/iT/ZI7H2oqRb2M4RZTur+Rpm3yBc+9RaJ4ge3v5I1ZW3FQdx+79KzNa1i2cBlb7v3&#10;uelZM3ie10+43Kom8nLNHu++R15rajRb3On2btc7W/1eS2UGRjtboHYHNY1r4nmkcL/yybqF+5+X&#10;Wsltfnv42eZ/m3fL5QwBTYn8wsz/ALzbnIPOMdelTLDO92Qorqdd4a8VxW8m5lldV4MhHI/CrEmr&#10;Rt86mMxn5jg8g1zljfpDCWJ2ndzkcNU95rG0KGYBZDjCrXUopGXL2NYa3AJdqgnb0YHinyaut2Nm&#10;dzjrjtXLX+oxxPu5VfaqY8WG1MnmTFVX7jFmYN/wEDNFmXGnc7KHxZdRHyndWXd+7bv+NbOm6tGb&#10;ZfMKhx615xB4n/tG7kEkaxSRnauVwCfStW08VqsCFmZi3B3ELVRiZVKS6HdDUEkdflX34PzVq6Ze&#10;LDvVmWNicHHOD6V59Za87puZtm7pg5xWxousW0sJ8yZhIjYXJ++fWqjZHPKmbuq6mUbzCpYenSqK&#10;67+9b+L2FZur+KYhHtX73PBPPHWsZvENq+V3J5i7sg8EVpyMVOm+p2NhrSqDuVFU9DnOKsXuqRzx&#10;qD5e5V2gD0964qz8TR+YAuVLdMfMDV3+3cXPyqR5i4G4dampqV7NnSWpRSzKxA39cVJJeeUvyrnH&#10;JxWHaax5r72Vk/h5YAZ9adcaniQDJX+Eg/xCsJaE+zZ0EV39oRlV/wDx4U6GMOFZlI+grn3l2Sw7&#10;f4m7GryXbvbk4VSvUF+lZcpq9A1KyigPmQ4Cs248E5qjHfKkv8JZv4iP6U6+8QxpAyTFfMb7u08C&#10;sma68jYyMDngZqJXOinfqazHzAdvbr7VFMoQ/Jtb5vQ1WgvWjUhsqX9aje5WSbcfmb3OBWctDfmJ&#10;WvfmaNsBimZCG+6azV1Tybs+cpaNOOFOalvZozKWZvvdcHrVIJ9oXy/m+ZuUx0/GsdTSJs3XiG3t&#10;IY1iXf53Of7pqhbI0saTNyzfMV9DVZ4oxEvX5W496om/+xttXd+JqH5myi+hcmeTaiqo2q2WTPX8&#10;ai80CJGbzDu4OTinvqiGL5mH1FZd7qZurlEjUg/eA7ZqTWMWapu2YcHnudwpNLf+znZk8zczcnNZ&#10;tpqK3SttIk+hq7FcLO+0suN38Jq5K4uR2szb07xbJYN5e/aMb/kH+NXbW8a+ukVt26RuB2FcBqjt&#10;cyxlGf5vl+X0rptN1xo7ENK0beWN24Lg5+WoWhnUp9jpob37M8bAfLja2eMn1qaLV/MVD/D6Zrm7&#10;fVFuo02sy7uvekt5fsUm3zD8q8ZrSMmYummdPL4gltBti8mP5cZeEGqNrNLKR87Bn+bGR1rPhmGG&#10;DZUjoCc5pXeSe4iG2UQ/30OauUyVTsbtnbsArNnnoe61fe5aBl4Lc45FULS7KriTg+9T/aOBu7/M&#10;Pc0udGMossxybDz+lRtMzBdwYfU1XkvlSZsZ5Xj3qRp45IctuJxnis5VEyXTaHRLh9uPm9ant4iT&#10;wdvzVWkbZIh+baDgn1qaz1FUTaw+Y8A+tStCeVliS43Ltfj0p1vOY23bm/Ssm61FftOzn5eg9atH&#10;UFtpJAy8DjmjnHyMvT3ygZ2gD1zWHq026f5myzDCnHQ+tTXGpLI7HI2H361TkmhabzNu2Yr8zZzj&#10;6Cp9oVTptEjMYLfOEYLyeOtQQXisjfck29MD7tJezM1r90MoO0nOKxXumiuh829Svzds0lOx204X&#10;NbTteZb6RRt8tm4Pc1s/b/tEatxx1rlNHuPtU3z7Y9o3D3rUkulijRd20twQeKPakVaS6F9ysVxu&#10;b5dq4bvk1pafrUcRVf3f5VzyZuZNzbgobKk9x71T1d5rGTzF+0bdlL2jI9nc6jUdVS6lZcsx64HF&#10;ZtxfYO1W+91yOlYml6j9o3KzKOduCD/Or7vsdm2n6MKHUbH7GxbDgIuSTtXbUF7dmBGKfN9RUaXi&#10;AsM8t92s3U77ZLJtLbT0J71m3c1pxsXprhZjzuX6Vk6tcSCVSrL5e772KiN0zN8u6QZxycc1FeTg&#10;rlgoHoQaXMb+zZM+rvaw9/mO0/SoYtV+0nazP93HzGs+72uMYbd6ZqrdTeTE29tvvtNXFmsaYeJ9&#10;S/s7y/lMnnHYvGKwvtTBm3scuc5Pp6UvijWftdr83zGNtyk8YrNh1MTRpu5+eqPQp02lcs6x/qVC&#10;hWZuF9B/nIrBETQxSMNrfJlGJ5Y/3R7+1a95eqUV5N6hRvAKM2fyb/ZFcvr2r/aHEcMjxtE24OF2&#10;foaHqdFGMiDxDeRrdIu5lkbqvXFV5pFmdlTO7duyaxIrkxoJxcS5boDITGfw600eIGZP3LfN7ij0&#10;Oz2RuMFaMlRtKenNU7zdME+Yru+UgSHAH1rOn8QSXEQ6pKwyR2xTzJJKuVZ/MT7oK9frVRjcnla3&#10;IVuWtH+YIGH3zjK/hWtbSosXl7drMNylOw9eawNW1kRxfNGVY5yCwBGOtQ6V4ojnKs8i7VHBB6r6&#10;VUYMmpdq51iz7E3fN83bI+WtHRZftIZNzBf4fm6/+PVyepeJIo42CyFmPQHgmtjw+ZrfT5plYbY/&#10;4k4CfUmuiNOxxzub2q2MyYdWTDN+7Cnb+eaz9U06aK0R1ZmYjH70Z59arXHiHyrdVWTZs/iU+X/L&#10;NQab48VWUfu2VXziQdvSq5TOMmb+izLNJ5Mjfd28j+L6VoGVoQ7bVLDqM1xlh4mafUZJ1VF+f5cN&#10;8tWG8XtLdFdzY2bun3q2hRZjUujak165vJ7hVVl5xs3f1q1aMJYpFjkO1fmLE9DWBBrKkRzAspbk&#10;cdT71btNfh8iRVVI5P4cDIP1rWOHZm61iaW5lF/GFkLDOMg961FkUxu0n8PTfz/KuR1HxJb6Rqtq&#10;JZFR5nKRhhgFm+7n69vWpvEPipJlUq/ljZuwD9410RwjZEp8xs6pr0cU3mJ5axgZGV3Ej33YrP1j&#10;xfbznELLj5eU4kX8elcJrnjf7lu0irK3zFi7bdvpVLfDPZMfN85d2Wdc7x+FV9XNuXS51s+tRxQe&#10;ZbEO+NsoDbgh9ax38Qrd+YGY+bG2C2cED6Vl6dqkLqy7VUSfe3hVz+ZrH8U3sdnY77eTZ5gyCDuP&#10;41EcLcd0amt+OWsbvyV82T5uoPyY9SOuKr6zrrCBtrR+YVwgz8v3e5rza+8TTpqLSSOuMMmc/N+V&#10;YWtfFm8+1/2fiNLcoy/IpU7vXJraGBZqlZ3PS9G8cbfDka3yqZXGd8ijOPxLVUf4pNZzsgMkyndg&#10;yN1/KvOLjxW01pHGkn+rXb8nHH41kXXjGEHZv5Z8CTPI/Cu2ngbG8bfaPVv+FhR65LtZZVI+Z1Xa&#10;y529jmsO98cqt7JCzeWqrkEHIx6GvHNY+IR8Lzr9nbz5P4eFwfrzS6V8Wf7XvGln2W7Sfe2/MBWs&#10;cGDqJKyO28SeN7zSPENpcWrN5lviRkz8sgZWUmqN/wDFx5reRHWNY9vl713Sc+vzNXCfEHx2sEck&#10;luPun1+bb6V5tqfj5piyFm2njDtn+VV9QZjLFI9fvviTDLuPzEMGO5Qp/i9M1y2u+OLS802Uxs32&#10;zO6PB+XHoa8zn8WLtwsm4k7gDxkelRy66obfuaQegFdEcGkccscjb1HXXMjTTSsvmfeCngfSov8A&#10;hMINMMMkc20/e+bjcfaud1LUWuodwZhu+6+On4VyeqTvblj5jNH6H7y/StPqqMv7QZ9IeFviXban&#10;F5bXKQzRjBQsOR/dx/Wu08DfE+Lw1qvmX10LPTbjYC0o3bGHVw3vtHHvXyT4Z1k2F2s0RZXU7WHK&#10;5H410UHjWa8ljWZotv3geWCnb6Vm8KmarFJ9T7lsPiT51ksskm6B+VkXofoa6DStVhv8eSfM3KJA&#10;2DyG6ivjrRPjlPptrFHubzITtwPlH5LmvUPAvxSuNSTYJEJZdyAxMnzfLx9K5qmGSOjnXQ98vdcj&#10;gjj67h8x2oWwaampeZaSSbC6gYPP8Pt71wuh+M21JMNOA0ZIJTjJHXr6V0Gma+mpOjJhVbqueK4p&#10;U7FxkO8QmTTJY5VWNreThCr5/Oq0jxtb7m7jLKvy4Htmul1vVWl8Ptbpu24ZldWxsP4iuYtpCkJH&#10;32iXaTuHNZyujpjU0uKHQlinRvugisLxNuSJY4BMzScsSOn0rdMIjn2/u/LbqMc/hWfdXMdvfbpI&#10;o1mX5Qw5yPpUalRkzEitpVtT8r7vuqc9R71g+LLQ3qNG0ghjVf3h5/vdvmrtbgLcJGPLUAHBIReD&#10;Wbq2hfarZ1aMyLJ3IwTXZS0JqHzX8V7OGVn+x4i3fuyh9QvJH1rxnxMrRWrNt+X61758SfC91p97&#10;dPJGyw73dcqc49fp714Z4xMe10U4ReAW4Fe3g6lzx8ZDS551fzM90PvKB1A5zVWOFVkZX/ebtu3c&#10;CuKv61GYXVmZuOuSFqtHYvcwLO37z2r2qbufM19HYksYGMzMu07uxas+/gzzJtz7VtaTJC155QBJ&#10;9ay9RDPqMiY+Va3icZipDtmeM4yegz0q4iPbwN8vz43YxxmpLmxW1uXP3GHU9cVYWHzY923P41YE&#10;VrHvuAn8LdPetGLTvLmXcKq25ETK23J7f7Nb3hnS5L6+WRV2qn8Oc7qxcrlpWO8+CFlZya/HNqDT&#10;LYwzia9dIlkeCIMuXIH3sdwK/V74Hfspa54E+JHhP4sTaHHeaLD4kGr6bco8PnW1nJbmIFo4yobI&#10;kLEIg+QHvX5t/sl67bfCH46+GfEurae+reG9K1OBdRs5AMTLJwrEfxKr7S4/iAbHQ1/Q1+zt8KLT&#10;XPhhaaVbmO4t9Ps1E5tB+5kBOAFI2gYUEfhXPUlZWPPzKs4R5T2bw7rB8VaPZ37JDazYJVbYjY0f&#10;8BHtyOfet9T5h61w/wAEEk/4RCSxk80fYridICeCY1faB+AUV2dufI+VvzrlPnCwfkqOhpMj/Cip&#10;5gHRszdQaeI8+lIh6U4sEFUBCeKKcGVxzTto9VrMBm046H8qeeKTzOdtKx31SjYnlI8U5Bg07NDd&#10;6ooXYd/ambAKQMSKV+tADcUZxSpt9WpXTj2qeUAfrRnjdSIdv3uaUsoppWAbTkODTaKYEmKa6/7t&#10;JuNNDlutACP0qQnYnFRv0p1BPMNx/vUrlj/jS07P7ugl6kDTZTrmljcmkVQiNxToRQAoUv1NNxTv&#10;N/zmnZoAhZWK7s1JFx/FTkT5KbkDt+lEdQHPH81G4HvTXfJpqMK0Acp+Wm4qTy/ajNADGG9KTGKk&#10;x8/4U1+RQA1EGKfsFKSE7UZ5oATYKeisO9NpdxoAayqW+agOr01+i0lAEmaa5yKIzjdnmjP+z+lA&#10;Diufutj8Kjdfm3fNT8/P+FJv4zigrmGueaG+dKHYbelIAT3/AErMoVIOPvH3oxmnp/6F1pEOBQAe&#10;X827vSyDC0o5FOY70oAj3rTqh/5aU7zP84oIeh0GaXf70rR/+O9Pejy/koNx0afJQeKCNg4/SgfP&#10;1/WgAQkf3ajVMn5ixqTDbOlH8W6gl6Dt2B94UR1E/Xb2p6Fh2P5UBzEjy1G/97vSOeKUfPQVca7f&#10;LTqHVfSm7W9apSsA4DdQvy0KPL70IjY+6fyolK4CbSw5aloZTt6UVICOeKbuOKVxk05AAnUUAHSk&#10;SU/7NK/MlNwcdBWgEyH5qTp/FSIaJKI6AL1/ioaPNIhxQrEetBKCcFeh/Ko93tUjjNG1fWgNGNEw&#10;PanLJik2B3batJnmgeg7ed/egKD60Z43d6Ms3QH8qJajDedvejaPWjy8fNuGfrTRyaBaBinZ/wBq&#10;jP8AtU3NAaDsfJRIfLo301vmoHcKHQbt1FFBmIvC0wc09vu0uzZ0oK0GoMGneV7Uzcam6/xUEkDs&#10;x701+RUpQL1x+dJ5Rz1oAjQybu1OqRI6CmD/APXoAbs96j6Dd3qTHyfjRIqjs1AEb8imiNz2qZFH&#10;3qcvI44oAjMbKN3einttc9TTE+T73NAADmo34zTj8o4ps0uT0oCWpTuI/wCHs3WsfULMzatDmGOa&#10;NW3SMw/kK3JEAqp5fyM3f1pp2Mzwz9sn4I6h8Uf2eNQtbPWJdF1r7W62d/FB9pWyWbjmE/Ky7AEY&#10;dSNxFfkhqPwA0+08Ya18FNZvH06603R77xFo97bpl9sf7iWKSL+IFkOMeor90/E9rI2iRxW0zW9x&#10;9ohl80AMrBHyQQfVQR+Nfnj+2t8JLLwR+3dr+tf2fBcF/D9v5WqwxGG+tEnmeRrfI+XYXBdR1HQ1&#10;00Ja2Z6WX1rPlZ+EnxC8CTeHfEeoWtxtNxbyPG7qhTD+4NcUYXtnK7pPk+XOe1fXX/BQXwjJd+Pd&#10;T8RYhGoazqV1LeRRYSOIHewCj2cqPoK+TLchZMbNpbqCc4rSSPpISvHmIoke5k278bW4461oW9j5&#10;Y3fN/vZG78qp/aFk2tuION3A71YsblXnyzEj5eKk0irlhY9ir8v616l8AtCutZ8S2tpb+cbiVQQh&#10;I5IGTx75FecQFRIuWz+Fek/BLxHJoHiFGh8w7pVkOD8yn7u5T9COPauHEK6uexgVaR+jP7Mdhpek&#10;6bFrn9natNq2hRPO8KH7O0JYgJnHDbSCP+BCvq3w9BHcQRywndCyoRxuyWTJB/Hj618w/seWLLb3&#10;d5fWUyx6gq2yrNtKkoyMhX0yeua+ufD9imm2qr9lt5Jl2sGfPJ+gr4nMItSO7ESsa+nlba13buXO&#10;FyP4fStTTZUkjKbDiP77EcVmRwteJhk2jd8vPT5qvQ2fyrJnluyngfWvKtd2PLqaiyWSicqCI9jf&#10;w81PCqrjBj/d/wCz0qLyfm3ZPy9fepAixDzPm35xjHDH2q+RoJaFqG6S1HJBK9T61anumFntjO5v&#10;Wq8SqIVb3wwA3YqDUdTWzjaP5txG4cdvWkotmLlcyvGXiprTS28uCR2X76lsbfxrz+Tx/uiYsW+2&#10;MGXY33M7euab8ZvHkfhWxXazMv38I4DMvqQe3vXzv8R/izHe6rJaw3gFwwYu28KxCbfujvnH4134&#10;PDyluethqN1dnrni/wAejVy0is0UKRtJ8jcn61zNn8Q1A2ll+aYKSTz8z4/lzXjNr8YLi91SbT7h&#10;T9oWVjdyE7RMDvKEDt5eV474q7qviaSytPJWYyJI6uNzM2NvTkV9FRwMUbTjFe6fRmieJ2szsM3m&#10;Rk4zngmr9v8AFq1sJIo1Vmj8wPK6uG8pR1575r558GfEVZtNhhy/mMd4LhRn9a2rbxS15eTLHdGa&#10;EsY2Ckbhhuc1jiMD2OKdM981bxkIIFWzzNJJn7nAXHX8qq3fiX7SzSRSHao3D96ODXj154+bR7dp&#10;fMaMiJowCpySy8mue0rxhdWDyTRyM0kgYhZMzKB+NcscLfcmnTSPoJvG0duN00siLnHK9+tY1z4z&#10;W/vm8vKLGuTuccH0rxCx8UXUd7LJdXX2maZomlRSUVTHvUYz/eBOf+A1vHxxFpKrglV+9tXox9ya&#10;JYNrY19nbY9QtvFLafNHcNcbZAuTF1Uj6+tdNo/xXt5I44ZIGM2N4YyHbb/XivEbDxYt4qzb32uq&#10;7lVg2PpWvpuq+XYNIrOdp2eWR975e5rFYeSIqRR7Nf8AimRZ9yYklkOGJ+XB9hWRqHxKXwxqRaaV&#10;fLz5QLIWCn14rzfxB45YyrKoLSM22MbcBD6j5fl/Gsm48T3t8f8Aj8lkhZlUoyq6g+uFVTXVDB3M&#10;FFI9o1vxrJNEsnlhYxMqHAOz5/brWFq/xEg0uKZo58yHqWPSuMi8VmG3NurY2qGBYE71XuPU1zvi&#10;TxGCqxMhjmPoMiP/ABqpYddCoxTPVLX4sR7VkZVZmXnO0D8Oa1pvi99kulhmt5m3P86IC2z8WxXh&#10;cXjJLdRI8kcOzdySM89OPeobj4spcS/uw27G4K0g/cj+5nv9a5pYdnRGhzbH0xbePG1C3WCSbypH&#10;3NGh4BJ6ZNNv/F0dhCwllZBE3LIFfA9etfNuo/F9tkP+rX7vIzlfrUll8bVu3KhZVOPLJZSVPfk/&#10;SsXhmw+rH01o/wASob6V1U/NGN7At92ugHi+ERSK0kS+WcOhOG/LrXyTY/ExtPleVplmSY5PO049&#10;K6bwp8ZbW7tpGku28nON7nCRt6epPtS+qsmWGPfLnxDHI+5eVHQnoflog8QpJMqt8qlsgH+EV47J&#10;8XLWcXHk3IVkLeWqsy71PAIz1HB5qGHx9AB5s7RoWIUKSoJz+NZSwrH7M92tdQjmto5Nw8uVMhSD&#10;wPrUst+sU7Kqqreqjav614hp/wC0Bp9hNHFqGorb20e4R+YR/wB8n39q3R8V7Oafc13b2qf6tZJp&#10;AvmN/dAU8n2rmnQZMaMmekyXnmxM208cg+v+c1RuPEX2eRJNyqsXQlfvfWvM734pXcVy8Mkvl28y&#10;fK8XAm+bse33R+dR3Pi3z7fcWVW/2Dgfr9Kx9izpp4ds9HufGEd+dkLIrn7ylhkfSsq51JVX/WSy&#10;K3Uk4IrzibxaXDLtZCqtls8jvWEfi2nmeXcXEZgjTILcsh/DrXPUoyZ3U8PI9jutd8hdisjLnEf1&#10;96qP4kW1stpbcsfZ+f1Fec2vxe0/U7ST7O3mEJhSR5eG/Gmp42W+VotuQoyWAODWMoNHVGh3O+sv&#10;FjQ3X2X7ob7o7N+NbVleSXDLxG36V4j4m+IEmg3SzW8azRs3mdCSre3tXpHgPx9a6jY+d5oZZAAM&#10;HoT0FGo62Hdro6yeYTS+W38R2g524PpVl9UNrAtvnYeueu6uctvFEc6KwxGcZkPXH+yP8asXt7HL&#10;bxu0iszHYCo6VGpyeyZvWGuhEVhlVHUelX28TRywht0qsegbgmuQ3sT8u7aw2yY9fQVa0/VOVjdt&#10;jHoSOlaJWJ9jE6a01xmEjbdqnpzllra0bWvtcZ2qu5ejZ/pXDW+rtHqOxo8xquWkU8k/St/RBbl1&#10;l3fKWXKkbSKylK5jWpWOqjuGQx7huZm6ZrUsI/7SiVsfIo3D5TnHrXPW17GdvzbnXpg5rT0/xE1n&#10;F5TRN8wyCB0HpWfMzllEr6szWF1tXKxr0wcmi315gfLH7tCdwPUkelV9YnWY71LZ7ZQ1nrIqtsJI&#10;c/ez2+lTFXK5bnRW2uiRZCm5do3AHnmke+ZrWKRm8zzPmBBxg1gW7GL/AID1561pTah/oCxqx+T/&#10;AGa0loT7EdLqKSF8bkLdD1IqYatJexMrKwYNkkjrWHJesHycbuwqpLrsloHZYVk+uRXPKVio0bnR&#10;z6uERjt+bovoajtLnz5/laT15Ws2HWVvrdY5NsbM2VMh6VDJfzQyM3yNzt+9jijmKVKx0mtagtif&#10;K/ebgNxOflY1zN/qHmH5V2t6VHqGrrIqtJtX7vU1ViuTMWkbb+7/APHqnnNqdPua1lMtnGm0KzFe&#10;DjrVpLphIzO2/c3y47ViNeSRQn7+5t2Rn7v0q7BMz2qMzb8/MOMZNLmCVOxqW9/IB82xW2dCOKj1&#10;KULD80Y2/d+ZB0/Oq8WqRqzxrhWztJ64qLVr4BFIWNW9uRV3JUWhljOyO/s2T7VrHUldMjr6E1jw&#10;KrqWXHz991RJqzef5bAbM8EdaLlONy7qF1/pUXzE/wC9838qgvLgC3Bc8N0z3qO7vLYyrufMmz7o&#10;PNUrifMy7WaTd1Gcj8KnmLjEhXU3jbzMfKo4Geq+v1qF9cjUqoVS0n8KcEfnWfq2oLaqFVl+U7Dz&#10;0rNj8Rxsu5I/nU7QxYVJ1xp3NjWtWWOLYrL53yn3rP1LXJJLHYqqzdckVg6vqTalJ8sjGTpjcAcU&#10;0aqrW8bSbdrLjIFdEbnRDDkeq3T3DxruOAcKP8azpNZ+xMqzHcMbt/Rs/SqXiCU73kbaGUbg5yvP&#10;0rlL/wAZrDaeXIrSc42Dlq15WehRpcysdjqniyKWWSOFmYRnatYOrzZkMiNHgdia5+w1OKWISxyK&#10;cP5ZPqfWszxV4rbTUVGaSKPbjOR8x9qqEGzojRtsL4r8QfYXWNSgjbg4H8qx08dBI1xJ52PkJHY+&#10;tcT8R/HSw/eVVVm3KP4hHt/nXMQ+MJJZh8o2N6GvQo0V2On2atc9jbx/HNKXWZmEJ8tQxC5HvWlZ&#10;/EW1kJhGRhOVVt2PxrxG78SSQKAjcqxIyOgHXb6fjUEfipYVadpMyNwR0GK7aeHT6HJUimep+JPi&#10;JazXDKrbdyjLBSQN2zP8m/OueufH0NjdP5cg2uGXeG6H5eAPwry3XfH0iwrHChaRvuDPLVV0XU/N&#10;gWRm/eJJvIUEBvzrojhU+hn7qVj3HSfHHm2MsrlU2/60sUz+PPP4VuWPjy4vWWa7aRI4z5sSrJtY&#10;rt9ejda8Lh8VzackbLKocdCefL+o71Lp3xXu4XkjkWDap+QmVo/l9Pl+o/Kq+po45RR7zrvjoWlr&#10;JH9oLKy9nOV+tZEXxGSLaqtHujG+UkdfpXjviH4p3GpurRzqjM+WHYt6fSuavPileaKVZS1xIDyp&#10;lMfO77yben0NEcFfoY8yR9QXvjEw2m6RWh3RgASMOp3YP41DpXxRtZ2MUslvbyH5QS33RXjVp43u&#10;p9HeWR22eYQsx5wB90fhXMz+OFvLpWSSOTzP+WgPPtxXRHAs5alaDPpV/iZB5I8u8Mi53MVYHA9R&#10;VOfx9JaIWRlDjrGYxgfjXzTqPjj+zNPZ7eSZW25+U7Rn/gOeK0vBvxf/AOEmlZbpim777buPwrso&#10;4Jrc5alSPQ9pm+MFvf6jHeMzTTWLiWM7guXH3eD2FUrj49Wb3dvb+YscaeWFVuhDJt5P+9zXzr8V&#10;fEMg1JJLfbuZmcYALxL9WIBrn7n4iebArM+Jd6lgVOQF6AV2fVbGPOj6G8cfEmaWVZIGt5I5HZvO&#10;J3Aj0GK2vBnjlZk3XUkcdruxydzY9Tivmk/Fs3OnSWi7ldocKWHyqvt71kaD4ukgabzpplTKrtZy&#10;0WPoOar6qivaStY+ldX8UPd6jez+dJHFcqm2EHiP5exrL1X4rxjbbu00jQHaZmkDB/puxXh134/n&#10;jkGJ5p9oJQSNncF6dKZr3jZdQ0VVmYqBySDtbNVHCJdAjiO56xqniHbcmRW2BgFCE/KSe+a5fxhr&#10;Fw7mZd21U3B1X5c/WvMz8ZZreNrZRH5aglW891kAPTgps4+ta+l/G9I4mtLi3jvPMbDb8+SB7BWU&#10;10Rw6D6z5mzqPiiTT4o90rKqr8pLKC//AI7VW88VpcRuyv8AvFTjjjd61yPiPxUr6kuyOOPcM4To&#10;v0zWTq+v+RG0kaqrnt2rWOHt0JeKbNjxH4uVC25i2z+LHFczB8RbW2uQYWwobJVGwT+dYN5eSanJ&#10;JJJL5fuTg/lXLaiY7C6kbDSbenOKtUbdDlqYqSO01r4gvczbtzeSy8xsf61yWo+JVuppG2qSvzDJ&#10;xzWHq3i6SG3wAuc45rHbUN4DeY3y9eOtHIcrrtnf6PcCSZZHLMp6c/dq7q2oFE3Lub1HQ1x+k6v9&#10;mT92+xZG+bJzj6VqJ4hV49rfLG3U9TRGncPaJ7l628T+ftXPzYyBtOFFU9XuF3Lu53tnIU1ny38Z&#10;uG2sW53dMcelN1DV0VVCSbtlRKmkHMjWaPMY2bVZueho+2zQSgj+Lp71zsPicIy/vP8AZ5PatzTd&#10;QW+jXa6rn5hjnBrOVOxpGRqQ6/MH5ZURVyCDk5963vBXxJ1HwzqCzWdxJAV6DqF+b3rBis98Pyq7&#10;buuO1V30xllXnbH1XB5P1rlqwO6nUaPY/CvxLm0+5Zz++ZmZnJADfN1wc4r2n4f/ABHgngVrdhOI&#10;xnBf7n+96fjXyzot35KInynacE4613ng64aK6S4g/dknY3JG76ivOqUz06crn05pvj1rqwaD/WSK&#10;cEyHcpP4Vp6Pd/aLuRcL5j/w14f4c1a4jj/13mRxtujYnHl/L39a9I8JX93EsLusR85cuOwPsa4J&#10;xZutFY6u9uN20CPEjbsc9KybtWkkVY2aQf3nYA10HkxywrtVd/8AeIrJuY/7MOQZHA/2P9qp5S4y&#10;LFjpv2BGjZmff8rEjgf7I/xp13tS3+X5tqbhnuap2H76TazsRjd0NaF3B58Tw7mVpQAcEfKT0Apc&#10;3K7EyZ4z8cXtF0q4M0KssjANzgjd1Yf4V8z+O9DZFYyKNx+bgcE19bfFvwn5mgyrCX3feyvr+NfL&#10;PxKnZbh4tqhV6DPzV7GBnc4sXrHQ8f8AEdoYyqkyKp6nOQKhs7pYYvLaPd9Tirnii7E8bBYxn0zW&#10;HBK2Nzda+jonymIWtzU0p5I75T5hjjX7xGDmqd3Ag1JpNiqr/U037cuxvl8zJ9cVDPdNsXzPm+vF&#10;brQ4huobppGRgMjqT/FTrEsPkxVcTRyPtG1Wk6EAnFTNmML83zYz+FVKVhrUtWUKXczfekH5V6Z8&#10;IfDQ1LUQrRiZQrLgH5oWPQj1zXnuhyB3ZmO72I3fyr6G/Ye8N/258a7Pw9Nb2qN4kRbC3uLqRgtj&#10;O7ZjC+gfuT92s+Ut6K56Z+z78Brrx/Ne6RDHb6rfRrJO8E3zB4IY95yi/MQMDgcjmv3E/wCCbvxA&#10;k8d/slfDnxVPZ2unf8JJYrcSNb3AMazMMGIFCQCrkqQeQQR1r8tv+CeXwnuNA/4KfSW95jR9Q0fw&#10;/dj/AEuYW9q9ys0KvE46MGQtyPWv03/Yy+EGm/Cm18VeBUa4j003v9t22nGTFvZySO8hECfeVFO/&#10;I6DK1yVZHi5pUufQiaL/AGJqk9xH92RiwjHGCW+b8601U3S7ui+vrUGnIzWSLM2+Repz1qaxj8lD&#10;GS3y1geKB8xDtAqXa3qKVzzRU8oDk4ND9aIlMlEkRH8VHKTzEecPjtRu9qkbn+E/lTakoKKKKrmA&#10;d/yzpNxpdrZ28YpuaOYBynYlDnJpuc0Zo5gCnMfl203FFHMAhyHx/D64oHyjnmmPu20/+D8KoBd3&#10;NGaI2DjcRTtg20ANoxiimu+DQEtAkPFSb1xUQGOg/OkfmKgzJM0n8P4UxDlqkzQAxARHT1+QUHim&#10;76AHELGf71J/F+FL23VHLJ5dADt3tQ/Ipvm+9SY+X8KFoEtCOlQn2pMULLgdKrmAl34pNw39Kc7C&#10;mfxfhVAPz89NxRTd/wAlADXeiOTL0O2f7tKVB+8R+FAC789qk2VGp2jmneZ70AEiYNMyfRae3zim&#10;sMmgBEib/Zp+aRfu01j81TKVgECsX2/xetO85Yl29aaXKNu7035kf5hRzFco6g/JRSsfmqShUOBR&#10;tWm0rH5qAHGQsdqtj8KZlsUq/epHGYqAG9JKTzfpSuMtTdn+7QZnUUUZoxVcp0Ds9u1G5abTs/L9&#10;2pAM4/iFNDsaHbI/hoJ8ugmQbh6U0NntTs0zay9OaCRX605B8tRup9aej80Fcw/pz3puaR35oU4F&#10;BVwb7tCx4Xd8350ucnbTo/nXbQA0ow70EYFOB3tQBv4NAXG0eX/nNHlL/eoxQAGFh/FR7dqcAG/v&#10;U1lO3pVcwDkShxmiMYWjDf3lqgG4p+D60df4qUuo7UEqwnT+KkRKHjX1oQ4oHoBUpTvKO3dijdQC&#10;xOe3pQGgixYFLG5NDvk7e1B+T/61Axr/AHPf0pp5+YcUjsS1LQTzBjNI33aVGYGigOYKRjxS5o8v&#10;LUD0CjNRyMQtORsrQQO607/VL60xD+9of7/3qCuYb/H+NOR8GkYbhnqaTHG6gkczYf8Ahal7bqjo&#10;3/JQA95NzccUH94u6mZpxHlpQAMflpsfP3mzQBmnLHgUANHNCSVJs3fe/Sm7D/s0ARvJ81CSY4HT&#10;3pzR5PFHl5WgAqN48jd3qTd8340bsHFAFcxb6BbKY9tTeXTSNlBVkZGrWbSJj+909q8f+Nfgey8U&#10;+MtB1S+j8610u7h+3Qugf7SC7RxqwHOwFifSvbr9PkrIvtKgmlxIv+swzA4OSG3L+Rqoys7mfM4u&#10;6Pwr/wCCr37Gs3wKsvHl5bfZ9W0FvEMl7ZPek/a9Jtp3DCBXHy8SSFUz0j2g8kV+ZHiTSI9MvmhU&#10;SwhmKtEQd0bDqD6Eehr+h3/gq58DLHxb8FPi1Nq1j9uW30KO+tYbhZH8+aCddqKpYKv3htJPGeel&#10;fgX8ZYTq3iN9QMP2M6lmdYQPltw/8APf611c1z6rA1eanY4e8h8tPvcr0CirWj28auzNk1SudsoC&#10;b8SHkDPJFaOmSrM3l/eaPr2zU8x3RLSjMpUcInfvXoXwcs/N1WGaRh5iuMu5zjJwOB6nivNp5vss&#10;43bsDqPWvSfg/eFNcheTzGU7SzAdSrbgMfWubEL3T2MHL3j9TP2RtHSHwlBdQGX7JJJ543/Nvf09&#10;ug/MV9R6BMz2ymRRt9Sea+Xv2LbuNNOhtJHb7RcSmIPhMLGEVioXPUHvX1TpFkUG2RvMZWxvxjj1&#10;xXxWYv3jTETu7GvA+yBfM2/hUcV7G8LeXz8vZs/w1KloqQ7mxu9M8VBPCiSt82f9kDFeNF+9qcl7&#10;j4JgkjNJ5Y/2TIAaviRTAreZ91sgEdTWOzhpNvlx7uvNTazrsVnYSPGz7myrEltsbDknpW9Rt7Gb&#10;aehJe6nJZ7Y41G65YRxsT8oJ6EmvJvH37QNzead9jsYbMS2pYJM6FWlO/wBO61xnxn8cx23iv+2b&#10;XVZrb7Ckb29uszKZZB1354IHtXhl34wm1zUb7bJIsZbDNG27eOuR6cgj8K7MLQudtHC6XZ1vxu+N&#10;iap4guWjh892DM8MUY2W49GP8Q+leB+KvFi65qvzJG11hoy5x8g/55nC8fWtzXdTmnvyZ/3fy7Vk&#10;KEKB9f4q4nxB5a3NxHADDI773WPv9DX02Dw3KdSrOKshfC2vNHqk0m1d8reWWUHOfu559q9He7k1&#10;KKaHd+8jMgXnk7FxXiKa02iT3Em5gZW53jdt+mK7LR/HH9otC3mM0uAPNT5OSqqxIPqwzXr0oHNV&#10;rO9zWv7S+sYJJEZlSFFLbM5Wum8FavJpLqZZV8tgPLJ2/u27k885rm9c1uOfT/ssb/M7/O4U4l/2&#10;lP8AD9DWVd+I5NPsnjab5dpK8fMCvQVu6MWY+0bPRfFvizyr2LzJZ9sJ2KuNm/8AOobz4jQzIluo&#10;8wA5JZslh6cV47bXM1/PI5mcFzuX5R8n5mtC7vZPL+Zm80/edfuy/j2rj+rIuNRdT06HVftUCp5v&#10;75NrNHznNXj4p8mM+YU2qcArxz+NeU+HPE/2SRLqeVmj6Mc7yf8AvqukbxFDP5LzTFY22ADH3x7e&#10;prN4e5vHEQO+8OfEVp41bMiBuHTeMge1bcHxfje6W1t1ZodiuS4RY2b0xnNeMXfjV7uO4ure6n+y&#10;pHhQ5fn/AMex/wCO1X0Txd9ku1vNxeZTt8vtnd0pfUTGpUj0PdtQ+Iq3sUfzmNWGAFYKxPrzWPe/&#10;EPzNWZd8crSDeEcKMfd9DXmuueLTdafu8w+Yq4Ixgj6Vyt546W0XzJmDFl2hzlcCtY4Jox9pE92j&#10;+KDyhltcT+W6biW+7nq34elU/EPxBkijYy/NG7ZSMIuzO37vrn2rwe1/aGj8I3ch/s8XxbozShc/&#10;UVsW3xhfxvp0bXMaW99liyLwoT+4Pf3reGBXUUatjtNc8Uzy30ytNIixkggjGSvSqT+OPKmZY2Zt&#10;33z/AIV55qfjxNV3S2o8uQHfM5+TP3ugWqNt4nhlnZI5MlSQD/dx1z6VTwMWbRxLR6TL8SZjdMrM&#10;rrtzlsgZ/wC+qw/EfxyXRH+R2LrywiUtlevb+HHGOteNeJvHlzY65Gy7fJjGXXYOm761yPib4iXG&#10;tzRqy5VD/Ei5ZfQ4rCWBS6G0cRc+lPCnxzm8Uz+Ut0Wm3fcSQmusi+LS2kwEyzSMp2BNxVmPoTux&#10;+NfHuj+LJrHVVuI5WjMe1lwduT710/8Awv23tSqzR3LZG1GY4Od3U7c1nLCRRr7e59Yaz8VLO1sV&#10;vII47i4hL5jjUKQo+YAjPcsfyqxqXxvsrnTvLsrhoo49rLKsQkdSy/PkZ7dq+Urf4kLPKZVkXzl6&#10;fP8Ae+orPtvi/c2k7R7d1vJJySduB61xVMK+w41Is+oLz4lXHiCGHzDEpzkMgxIR9Txmo9U+Juta&#10;XF50c/2yOFFCRTHKg792/Prt4rx3wp8V47yxjZUVf90kbfzaulPjyO60wLDt4XacHdkVySwLZ2Rq&#10;RPX/AAr+1Kt3AIdSi+ztdP5aXO/MUR9dvXb79Kht/wBpW/k1ySQXVpaWssPlR2iofOjZN26QyH5W&#10;WT+6ORXznql9BdXTMu1VXoRFyPwrPudV37VZtqZ2qoUZA+ua55YOx2U3BH1XL8W4ptOh8q8umuri&#10;XbJJu4Qfd+UfxcelJfapd3UrNFN+5O4g4618w2Pj06K6yRZ8yNtyhSdo/OvRPAHxdXxFp6v56Rqp&#10;2yK8jA49q5amHsdcJI9G/t++0e5M0cn75PkZC3ybfX611XhT4myandfZ5isZjO1d/wDB9PWvM/8A&#10;hLoLxGcyM3KqxBHX0q1a6xbhDIrKcNyWcMfu+1ebUoM6YyjI9qj1abUrc+Zjn5WjI4A9jVnwt4um&#10;0LUks7j90hBAI/dqVXp93vXmfgP4mu9wbO43MqnlTGcBd3XPp712eqalDqkMc0csYeGPYhjOMt71&#10;zypNA/5ZHqml+K11mNYlmYNtwVZgS34CtSXxb/ZkUStKxGNuGI6+teF+C/FclpqUizTP50KI252B&#10;XNegX2qJqFr50J/fN1Vj/KueVNomVFHoWm+M/OTLYZTwAoc5b8q1rbVWvwSrMoUYPTIPp+hryLw3&#10;4ljuS1vKW3TfvYzu24Hr9K6O08UPp8jMrKzqXYgjg9P/AIo1jK6MZULbHo1hqMcK+WqxrJL0J5zX&#10;SWV/5lsreY8g3fN0GK850zWI9cslk+RnHXDY/KtDwv4gm0+6ZJSVjZNxHXFcjkc1ajdHoVnfNEy7&#10;Wyo6461oQ6pIX2s0YU85PWuNtdV3sm7cgXp/9epl8RmEKVclhw6KNwI9jTucUqJ1F3fP5mPlwvTg&#10;81HFfbpvM/DmsmC+hubdWZs8KflBNXIJ4yrnDYHzZ9DRHQx9m0aZuto5LDd1yRSDUPNDbSrPt/il&#10;AFZsmp5X7zN9GFU3vVuJHjV244yrA0SkEabZqXd0yI3zna/3VVg361n3kyz2kyeZ5KqMls9BUjzi&#10;ULuVRheFB61VlwbeaORtySjaSByK5ZXNYxZb0PXo0ldQrYzjcxBH4VZkuPMT69K5lb9rS5TYcQyB&#10;QELDAPrmtqHVoifLZ8MvQHvRdjcGN+ybRuIVlPTZxmliMgVg3zg9O1Zms6zJaXp8pR9zay56H1FU&#10;7rxI8+2Ty2EbcZc5C/XFHKbQpt9Dolut0nAb6EVYstQ2I0f3tvTH8NcdZ63HdustwVxt6A7atr4r&#10;EkvzKWJbKEDG6pHKkzeOrpaAuzLukbpmrUk/29NokXdH1Hc1yer6iDdRxwynK8sGZuD71bsdQV7j&#10;52VcbsnHWr1F7FWudJZS7vlzwG4DOFzSXGk/aU8zzM7fmGDjJrB/4SL7ImPmLr8wyOpqR/FawtHH&#10;tcCb7uWFMzdN9AvlWyi+8srh923GML6Zqrd6uxtVVXZtnfcAap+KPE6JDIiLJ5jLgEd654a7Izsr&#10;xvjZu4FZnVTo3Nm4ug8DBR8rDB7nPrWdfslrb/LheN1YU3jJTqbQx+X5p4wfSsvU/ESpcNumj3Z2&#10;oFO4fjWsVfY7I0WaWo3SyTopPDfKSGwcVk33i2G1PlKrfuWyZAd2Pwrl7vW5ZJmbfG0fz4ycFcdP&#10;zrLPiiK9hLKy+m3d8x+orspwbO6NI6TxN4oaa2+Zfu9flPNeb6r4wW+keNZWEi85C9+uKTxd4ha8&#10;0KdbWNWMa8qI84/GvKNE8WldRmMsjbvu7j/rP7u3PTp3rpjTbO2hBJXPSIfGb6b5qxsJGiO8oxxi&#10;sHxP42a6kif7Q7tG3yqjD5fm7+lczqviKGS2G35mPCAthUH06mub1PX4rRSzOy+uOd1dUaLWxp7o&#10;zxHrrajfP9o3SCCPGFOcGqGmazNexr5iskb+g5WuW1bxgUvtyxo8cj8Z4P41d0vXMw+Z8wXb92vS&#10;o0Tkr1rKx0Gu+No7JlSEqzyELJn+EN1rn9S8RNeStH5gjhxjovX061zGuays+ottlUe+7/arKvPE&#10;wjt/lAP8OS3b/wCKr1aNFHl1K1joNR8bNZ3ccLiOVouA+cD862NN8QzXMTOZPMRhldzDgfhXlt54&#10;mgMUzMFZ4/m6d6bpfxSey0+OLbJhvmLZ4K+j+v4V1woHHUxUUemSeJpLKb966uudynd0Hqarw+N9&#10;+5VlY+Z0JXpXnN74r3sjHa24bDz8tVv+EqVDwzL+NdUMMmcFTFM73VfGklqnyPIm0bhxnNNs/Hdj&#10;utJrqQtEPmIB5JrznVfE8mowLHHyu37wbNY1/q7QAeYzPj7rjjH4V1Qwp5lbGPofVMPxKtfFWlww&#10;x7sOMKEGAF9T71xHiTUv+EV1X7MfMjWRCU3DBGen5V5Nonxeh8L6BNGsbXFz8oRlJQK/49qxdX+J&#10;19rSHzJGaTbtLFtxx7V1xw8EcLxEmekav44jjlZPO/dn5R7is2z8ef2eGa3ZZImbIGcE15jceJJr&#10;6EqW2t/Fnt8vaq0fiSeGQ7GfZ/Fk9PpV+ziH1iR7VqfxK+2pC10+GUbJC3zeT+XWszX9cXT7fzY/&#10;Kk43ZDg15TP4luWJ3TSKFbgDnd9agg8TylUjZiyN8pBB4FS4JlfWDvrTxv8AZ4l27VbbtyWqf/hL&#10;Wuydv3X/ALu7/wCKrz+21AznbV/T52X5lbCr0GetV7JdA+teZ3c3ixpIBul+ZBs+fn+VUZvFOFbM&#10;jMp+ZMnv71x+pa6Mttb369/SqY1lgqru3bevtVciJda502paqt3cJsB4XaMH+dRx+Iriwl3SStt9&#10;CRurBt9VAP8AFTpbjIDbmfd7VCjYj2jNzX/Fcs0MbxbhNGu0k/vAfm/2qz5PG0jQNG25WXp3zVIa&#10;gpZ1/u9N1Z0tsqRfuwVb3OaYvas1B4pzAzN8vGeOaxdYunmGVZSF+8cdaoXoL7gqqoztpILluF5T&#10;1HXdU8zJ5nIivkWc/Mu1SN2SeDVeZ9sRAUnHXA6VozoFfdjdtXgnv+FQQQSCRtoXjrnvS0FqRQTy&#10;L8hbBbbgelXJ52CbVb+Gmv8Auj6tnGcUsdurbM7tv9z/AOvSUkhNNlWbUpIX5yN3Sn21y13y4wfY&#10;VcWxjvP4fvdf/rVa0/w6jFcDPy9dppOzNoxbKlnpvnR72Xj0xVnTITa3irz+B+Wt620UKu0FTzjg&#10;0+bTltnwu2No++M7qwkzqhTNfQbtZLSMzfMf4Q3zZ+uK0rqJRBuyvzLzx/KuXu5DFCu1mXb0xWxp&#10;GqtdWsfmNnC88VhUszrgLp93LHLJ5asyrtbO4da7/wALOyTqUbttwT39a5VbGOdPvbdzc7RXSeHk&#10;YXX7v9a5JRsd1Js9Y8NaPHdaEsC7TLjJwD81djomrNY2kVnGrRqpwECEMT6c15Z4R8XyWSCddzeW&#10;w4HPzHoPpXrmmzx3Fva7preNvlclxuTcOox1rz6lNHVqd9ocTNb+c5+d02bSX+X36dKJ7RpB5bMf&#10;m6nHSodFlxbxwhV29VZWIJPvlulaTsrRYYbx8vyrz+tccotCjKxizxfZLnyfKjVY33fJ8zMNvSr9&#10;taSG1/5Z9CMK24bT0OfUVbvIlm+YFV9+9WN9vb2iKm0f3vLLDP04rCW9xyfY87+ImnTXlrNGqmT5&#10;C/Ht1r5G+L+j7NTuNsizZfcxB6D0FfbPi/7Pc6XOzHZMwCoZHGPm65r5H+P+ivBqMskgYSW7rh3P&#10;B/3R2/GvTy+WtjGr8B4Dr2lSRMyyfK9c/dRMoXarDC88V13iKQ3UmxWZfL+6QwJP1rlbtQxYBVPy&#10;+9fVUWfLYlWM3zBJOp4ZVbkZxipLlGH3m/M05owj7iF+X7wHeoZpGuD9/murlPPIYoNoXAyvqDzW&#10;5pdqdSiZVVDIwycnt6Cs6OKOOGtHR7xdNTzI+cdPelIqJc0HR9uqxxyFmP8ACu7BP1FfWXwI0u61&#10;3wJbeKbeGRbvwFPB4guiZ0H22ztrmMOABztCuAR1GRXy1ok0d7cR/dXaylwW5x7Gv0Q/Yk8TWfxN&#10;/YL1Xw/4f0+O48c/DW2vVltDDmXUbWRi3mM3/LZF3j5G5XnbkbkGTnYKsrRPqP4afDTQ/jf+0f4L&#10;8fLJqcLatYNfaeruI7e/jlEcgYHuyKijd0ZcjrX6LeHdHkT4lW94sUSvHE0CSL3jPRSf4hwefevj&#10;r9kPwb/wnP7InwK8T+H9N0m8m8G6PY6DOWJV7aFGMUuwdSvB2k8jBzX3T4i0f+0rWzuI1+yvbuso&#10;RDgIfTPcV58nfc+Zxk7y5TeEHkJxTQuH3LuO7rRa6iLhPvfpUwj2VPMcY1+RRv46U7NGM8dqOYB6&#10;SbulN37OtNJ2UD56OYnlJDJu6fLTKKCcVMtCgpvm/wCc06jA9KAFV+KR5M/wmiigBqdKXov4UidK&#10;Vx8tACb/AJ6dUeakzxQA3eUb5uaGbK02UE96ahxWgEiHAp26o85oo0Ak3UycfvKSng76AlqMSTZI&#10;ymn4+XbUbx/PS7Gx1oJ5Rq/I9SbsL+FNzmmyfeoJJQd9NSIf7VMWTFO8zH/6qAHvLntTGUP1IFKn&#10;LUjn2oATy/rT9+N1NRjSv1oB6iO5NNfk4pen8VIBkbf4vWgI6jvMz/8AqqSoU4p2xvWqjK4C+cPb&#10;86R+Y6TYd/anDlfxo5iuUZn/AGf0p4JPy8YpAd1KRu6cVRMtBB89HH92nKPmqN3y9ADvM/zihHxS&#10;dP4qRFZeu01PMBNuqOm+ZSeb9Kl6gLj5/wCKnBy780nX+KlRgTQVzAzjf1FFN2gNup2aCgo80+lK&#10;p+akdQdtABvXd1HX1o3dqj8r2p+D6/pQAqH5qfsP+zUSNhvSjcfSgzOkZsrRlT/E1BOxOFP5UJHj&#10;/CtDouO3U3zOKd5f+c035vQbfSp5QEEm44CmlkPNIp2GkB3mpJkPTlaU/J0/Sk3Buhpc0CSuDx5p&#10;qDBo3+1OoEMY/NSv1pwkz/CtMc80FcwqHBpxfd93io8U9elAaAvAp+Fpsn+so3UFCP8Adp+fkqFw&#10;T/FTkb5aAuSZ/wBqjaPem5p2+nZgLg+tJlqXr/FR1/iqwuI52fdpocr1+ajPNGaCeYR5M0tGzB/+&#10;vRQHMFOV9lNxRtPpQPQfg+tJvpcH1pmMUEtWA8UU4MHptAh3XnvTcYpyHFDmgrQaynb0pyDFKAW6&#10;H9KTP+1QHMNlQPTVTd04pXPFLGo9aCRqD5N3ek/i/Gpd30puz5aAA/N04pG6UtIOW/CgBfK9qbg+&#10;gqTOP4qbnigBmQH+7Tm+7TXPNO81vagBU+XpQ7E1GXLDjj0qTOaADOKKY7Amn0AB+Tp+lCOoopuf&#10;9n9KCtA2r6fpTHT5t1Pz8v4U08UBoEZx1+amv0qTZuHy8UxxkUBzEFxH5hxVa4s8yqy/J+tW/u/e&#10;5oZMpxQZuNzzf9on4W23jn4d38l1pba9EkE0U1hsV2uEkQqypnvzkA9Sor+YX9q74Ty/CzxjDpkd&#10;rqNrpdvbqlhFqG83ghVeDLvA2t/u5r+ryRw7iHna0ilh61/P7/wca/A/VvhP+2X/AMJJatNqnhHW&#10;LLEaKnz6ZPM8S+Q8hwWjZgXQDlc4Nb0pa2PXyqtaXKz8zrizdbti477lYdMelS6SM32fmUL1PrWt&#10;qtsqhVUZ+lVbGAI7fKfyq5Rs7H0SJNSX7Oytnb+Ga7f4Nai9r4u09d0S5ulZgRkFfSuOaFZEVcgt&#10;t6muu+DTW9v42sLi6uI0tY7lRKZE3YFc9f4T0cLpI/W79hK1XxZo1rbyxtZxyW0093IzgbpRN+72&#10;jqAyV9T6Tpgs7SPy2WVWXBJGT96vnT9i7TJbLwBcXIvLi+hmtLVyZtu6BCmSq46gEgE19IaBh7SK&#10;KQbJo1z1wGNfE5grzHWleRYluWEeGIUr1BGM1m3JMbR7SxYLwT3+taV1ceQGZS//AKFWTI8l0zv5&#10;f3egk5/lXkyhd3M07FqwtG1K8jhgjYzN8pij9K81/aP+Lc3hi20/S9PcFWbzLiXBk8pSdrR5ZucD&#10;qa6y68Y/8If/AKRJ8z5ZlyCVL7W4wOccj8xXzL8bPEuoQyNcTbd0kUrcIVVWDISOe+GNdNOjJnRh&#10;6d6h478U/i5b6p4uaO7vVktUmQTBP3hgVuobP3vwqKdje2MclvJZ26TlDM29JH2eX91w5YltrE4H&#10;euC+I+iJLqcmrMsP2m4jQzbDlS2zOQPpzXP6ZqskqhtxCYO1cnkk4BP0XivfwlNLc9WsrKyO917x&#10;Zb2zfZ1lVGZkjXYirjd16E151rvim20y5ZWWQn/WcqcY9M1m+IvE32RmdpvIm5KD7xyvQ1yviHxe&#10;rwK1xLNPM3yl2YZA+gr2KTZ58ompqerf2mGw7LG3Tjk1o+FtV+wDylZVIOCSCcfNXn0PiHzslhlW&#10;6AqVxXSaZrNvDbtIxO+eTIHcD1r0KUjCpG52uoeKv7LhSTcrPJ94H+lZUXjJrqTdMzNu+ZwBtwfb&#10;NYuu+ILe40rMcn2iReSR91Pr6Vx8Hiv7HK8LNlm3bmY9PpXRzGMYtHpTeMYbdmO4qPUmr0fiRZQx&#10;kkDRt93J24ryu98V/aYox5hEmzcvIwfrWKuv3Jm/eTPw3zhmyPwxREmZ7Zd61BBZ7FWNh12A8Z+t&#10;UJvHiQ2Ea2skiG2kjkD/AOrbO9WPA7beK8ysfENxBJtjmZVlG8bT0/Oie+2XzMrMjA7FbOQfqKfK&#10;jFOx2Wu+PLlLNwrKTyMjjp7VBp3xRuLW0DGR2yOMFtx/2en61W8N6fFOu52DLcYITbuUFuozWprd&#10;vaWaN+6VZNm5PLXAzV8rF7RFV/irMLRldiueyAhv1rC1Hx7PPcmJmbaFYEHtXPapcNaXbh1wx4AJ&#10;6Vn3Nw1zuc7WbOFOCM/WjmYuY1pPGCTtltoO/CcZx9asR+N2lhVOQvopLH82xXF6oki/6tnDbt2M&#10;VFpmq+TOqt5n/AhVudyrs7m28YXhgkYSNJ8uFAcDP1rn77xXNBc5/wBXI4AbBOCW6mmx6wsltw23&#10;6CsjV5luJtq7ZG9cYpcxDm2bf/CT/bZJPNkLlznOf4vT6VTvHWVuUVW9RmsOC1mt2/1hMQ56d/Sr&#10;kjPA/wDd29ec4puVzWMjQgm/d7t1QT+TK8O5iuz7uzjP1zWcdTZImG1ZPxxVK51F/M6/e6e1ZSsX&#10;7Q3n1d0barn+L5V/xps2uSPFtJ77fwrn11xU2FlwfQmoJ9Y+2bfm3fpXM1cqFZnZaX4rk09Nsdw0&#10;cf8Azz6/rXQeGfiRJBZx20zryuA2eTXl9rc4iO0H5ejE1PJr/wBikZvT7vtWXIdCxDR6ne+N/wB6&#10;Nskvzr61n/8ACZyXLHczSbPwrgdM8SSXH32+9932qSTxF9mf5vmUtyemK5ZUzsp4juehJ4mLSMoJ&#10;b6c1Y0nxBJ9sRY5nhbOGQHrXA6Zr8M0m4sx/3lLfyroLO/USbtm3jdknnNcdWiehRxVz1kfEC60/&#10;TIF3QmRwqs47/wC1j1rofD3xJ8zYqwyFtu5nLdT9K8asfEBLLHvMfoVGNv511eiamsCZwN3rmuGp&#10;RXU7qdbsesXHipr9oWhjWL5mBO4qSff2rtPCXjy4n/cTybYyMAk459a8f8I6ysQbdt+Z/l+bOK6a&#10;w8TRyvGsTLJtXBPmPx/49Xnypo74yu7s9Zk1P7QfMjfvgFTneR0/OvQfDHjWzuQsZmEa/wAeW5P0&#10;rwO015WC7WPlICPKDdz0OfaprPWJrXUJFZnn3DITO1QPrXPKkjoj7x7c+sLdanNNCP3EjMT5aKu4&#10;buvXj6VtWXiRVRY5JCZNo2nYvO7bnPNeVJ4xLWbBZmx/vMP4vpW/oupxaom7bHJGDh3Dfd79a87E&#10;R7HRGmme1eC/FMd0nyyMdvRdzAmuus9ZS9n8zcItp2mMcg/jXh/gzU2udQZYX2hMJ19eh+ld5YXc&#10;lth1kk3M3AJ4NeVUi0clWjrc9FttQM1rlWPl+/WnnVvKj3N8vO2uZ0zxOj2MQkZlMyKQJGB3fSpp&#10;fEiiP5mG3dnJc4olocs6SOttrvy48MRt6YcE8fhWnb6u0EbKAsj/AMOwFQfrmuJ03VvtzcyMqyHY&#10;xI6fStK81P8As7lSufQtSTMJUTeOrSX3zPIscYffx1x6U2LxAkGo7UZVeUbhuQgGuRg8RXP2n5mW&#10;Xc33ccVamvJLqCNvLZ5NuFbOMUNXEqKR2Q19LqMZ2qyfLxnp/wB9VTvdaS2X5gGx12gnNYOnar5i&#10;SnHKPt/3hUeqaos9u48zEirxiocLkxolyS8lmd5GMb/KoUdBmmR6jI7rKsmD/tGucj1d7ZFj+Xdn&#10;JjIOMfWlk1xrdd27LemOKXKdHsbm9qfiLc8iOweQdSx3Y/KsyXUXSNgu1lxuxn5a5288U/6QvzfK&#10;3BOOTVqe7MduZJJD+7QbXcZ69MgUzaNOxrRai0cvzH5V+cD29KtaZqscWoNDJIqtJ0jJwPwNcHqX&#10;iV7CTdG0isegQ8VatPEq6xFuZ/mV97MjAkN6D2rM0dK56lN5aQiZgx8wbge44U8/hz9Kihu5YTny&#10;3Ubuuc1zR13zooVkK4VeQD15x/6DxUkXixbiZot0aqw3D37Vocfsnax00lyrhQdxH93/AOvVXXtb&#10;hsLGNo2lkdxn5ELbR7YrmbvxVEsrKCw2fe4Py/Wsu88SrKzIXVgp3DtgelRZmlOj3NltfWa7i3bP&#10;L/ukfNVTUfE63MUkMOG2LuweNzemfSsm8voXkV/MUnbj5juwfwrLbU4rO6j7f3d3GfrTjG51U4JF&#10;XUrsNetNuWPauAvqd3rXN3/iSSS+n8uaZZFf7wVGK/L3FP8AG/jW3ht22/6yE5bbGcY9a4a/1w25&#10;fyWDR4xjA+Y+pO+tqMWjup0Xa7Oo1XU5L6zaNo2aZfvFvuH5f7o5rkbzxDDbyjd+8mZugbd/6Fiq&#10;F94pluLZo9kahm5AAkP5sa5q81dbmZgx+ZvmLDpn2r1qUUacqibHi34hNLG0MO3zJV52qQGrgWme&#10;GeWbdjzdzEbm+U+/FSa1erbzh/vGPj71cjq/i2Y7iYXaRt2ctgV2U4Jk89lZHVHVY2SQsrFvur7C&#10;uL8TeIw008aN8y9CR8oqNfFG6KPY33v4iaw/EF+bkEI7Kx+8eOa7KVJHNVqED3bTSZwNqjaCfX1q&#10;zLqam0O1VXb1x2rnbvVPKnOG+VeT7VHPrObRlDYb+I5616VOCR51arci1WdmuNxdfl64PWsa41B0&#10;VieSRgN6j+7j+tOutSX7vLN7Vl3kp2umflUZHrXZSgeXWnYq6hf5mUDco9fX61QuL/yF2gfLt65q&#10;prF1IJ9q5P0rE1LUngiw27PpXoRgeTUrdzoW8QqSvzkrjbj39aJdVBj3eZtPsd1ca121y25WK/7I&#10;61JYamCu6QqP9kg5rspxSOGpWbOw0/Um8nlt259y54wPSotX1lBH5PzKP7mQf1rnLjXG243sCvQB&#10;hWedalnuVUmRvL+6Qev1rdKxyuaZsQu+5sttV+3WppFkfb+7Ufw8N2qpYyYKsfmHrWuk6+X/AA8d&#10;eelEY3M+YzLt9v3cAt1G6o7V9kjH5mHoai1i58w4VS0fr0NOWcwR7vMLfe6EUuUnnJWlVZdqNub0&#10;NPcBwjbVf8cVkXOqrHdFmKrjrg9KB4m2xErtITuKOUnmRt2N/GreXJjc3XHauksLBCFO9dv9/PP5&#10;V5jNeyXNzvHy/L1B/wBqug0vxk+n6csbsyv64zVR0DmidLr2l+VKSMsFbceQMVzUk4ty3zBtvXHe&#10;pJvG6Oo3x7nk+983ArLvtVE8rHpH7DmiWgK5attR3TNnd97H4Vfjut9ttDE46Ed65RLoLPxj5fvc&#10;Gpl1t402qpYL0wazloXqaV3q/wBmuHGMn0zUul600pk2x+XjruPSsL7e7XH+rVmVsnJ61a0+83TB&#10;du3+8Txms7lxTZs3UHnvuXrjd/s5pNOsfMk3Nufb03LirULb7bMYbPuavWFv5s38Sp8w61EppG1O&#10;NynfQLGVPy4qr9lYNuVWP4V0TaZHOx/5aDsDxtra0bwnmP8Adr/F6bqy9qjojh7nFrpDSx7lXtu5&#10;FTWWksXKsPunaD7V3/8Awje23ZnTbztx7VVGi+W+7HTtt6Vn7RlexOYtPD3nD7qnb0ycVqWNtg7V&#10;8wVoiD/SQqruU9ARjNEVjubK8CPqf71HtjaNIhKJbz7djdN33hUV0vCtGoXHX+H/ANBzViSCS/Kt&#10;EJG2rhtvOTWppXgya4Rd+75sZ46Z6VMqqNoU2YcOk/bo3WSPaV6DPWrMVgLA+W4Yc44Yda6OHwZL&#10;aN8yxr3yJGPyf41JceHmkLEblZm3AghsVi5JnVGlYr6BYfaLjYZGVd3Zga7nQvCygdsSdNrcrXFa&#10;TYz2dyv+s3+v8P38fy5+legeENQVnSNtpaTkc9KwnUR0U42NrSPD6xv+8G3yyXAVeG29M1sPJJZo&#10;8fys0iME6/KfWrmkWavEGLKd4x171uaXpKyzRSTK237uCRtxu/vVw1ZHUdB4I8Zf2xY2e+CWNo4k&#10;jYqpPLdTXZM7yRLJ9xW+/hhx9KwdE0O5LRzaba27rAFV3R2WSM7s4HY8c12MKPcw/vDvk65EhB/K&#10;uGcmc4kUKiBQF3Mq4Y7xyaztSj8qORV8v7vy8dKsxSSJNH8rbfvL8w5PvTXjOqK8fG37pYdhWT1L&#10;Sscn4hZpLaYxyyb24chypH0BFfP/AMfFEdtJJL825/LO4d+ma+ltc0VZIzMhVl2bflUruPqM18/f&#10;tDW6/wBmiJk+b73T/Vrjdgf3mz2rvwL94yqK8D5J8aTjT7uRoxHlevHSufaWOUMSzY9tv/xNbPjt&#10;t99KGZ4SxwRkcVw8MxMuze20dfavq8OfL4pa2NaRFFuPl+VfunufrVJW3NuDY/CnxXWR02n65WiR&#10;/LRuBz0967jznoNeXMWO9NSZlG0IPm+7weKiEys3/LST8cU+xZnvIht/d9OvNRIcTpfDsEiyfLHu&#10;LPuBP930r9Qf+CJLrq/gTxp4L0mBZPFOr2kmrCyYxwyahaicI2zccGOLIBUHuM9a/MKwvAkSxgMG&#10;bbtYdvu1+rP/AAbm217qnjvxrDH4aNxfyyJDYeJ52XfpJl2GS0X+JUmSFS2R96IY5BrCRjiny07n&#10;3b/wSmvIdJ+B3jLwZaWJjl8N+I7mRtgU+abkiQqvptLsM9Dg4r7JgiVbSNWbcNinBHavBl8BSfDj&#10;xnql1pcS2EOsKbS9nigC75jwZWHct6j7te4aLAtjplvBG0rGKNVDs2d3y968+pqfL1HeXMW47RY/&#10;uipNzDvRE+EpRHvqTMTLbOhpyAhPvU3Yw70vRfxoAYzE+tOjcmmmXFTQkAdKADyB6tTANvXmnvLl&#10;6KHqAUUUUAFGMUU13yaAHON5+XikZjsoRzjd3pm1f9qgBXQK3FOzztqLP+1T0+9QAuG/urUfl/Pj&#10;tUm/2qPe390flVcwBHT34akVAo9KeHV6kBhYA9KMUSfvPu/MfUUIxVeeatMBX4akQ4joHz//AF6j&#10;dWzQ3YB0jBuho3Buppvl4/8A10GLHamZk20f3qQR7evzVDgl/vVLsY96CoxuH3/u0rH5qYWaPsaN&#10;5oJloSKPmofkUCTNN8zH/wCqgBsgoiXH8P60TbfekjkylALQXPz06ME96MjP3l/Og89f0qlGwDnH&#10;NRlyx44NSMcpUZbB3VJoAHl9Kd5mf/1UmD60iDFaGb1HeZj/APVTdlBOfvcU7dQA373WnbVI3Zps&#10;lCHFTygSOOfvfpUPl/5zUjIpTqab1epAE4oWPd93in+X89Ifk/8ArUFcorp89MKkSZxxUrnn+GmB&#10;8dfmoKCijzl/u0ZzSTAN1NkBPRsU08GnRnaOaYDY/n6qakpp55+6aTzfpQZnT99tJ8ofqaXNDkHt&#10;WhtzAGBOM0U3y9p3CnDmp5g0Dy/85qLaRJ0NSnih+ZakNGMRPL/2vpTlPFKVDH5eKbj5vxoBWFb7&#10;tLR5a/3qKqMblDSpQ/8A1qjbkVMFZn601otlEo2MxqAhetP/AIvwpMH0FKpwKkvQXy9vVt1GFoxm&#10;igdxm0nsaVE4qRDQseKBaDUU46GipH+XpzTcj0/StRghxQgxRIxbpijC0ieYa0QL/wAVPSKkMjN0&#10;wKdC+KJaCSuNdMDdTSCBU8qZFMzt+VuaB8on/Aqcp+amf8tKdQPQXP8AsmmOM055Plpuf9qgWjG0&#10;UZoxQSGKRvu1J/wKmZoL0HK+x6Nw9KbuooIGvyabncfl4qTy12fxUxFAFAD8/JnvRRnFGc0AN2t6&#10;00vuHHFO2t607C0AC/c/vfSo93O3PFSL8lK8SntQBA5yKdTvs/8AnNN6mgBu0+v3elCyYpxGKb5e&#10;aADcPSn7jTNlOIxQBJu5ozUW3jdinIretBegmcUo+elePIpJPlPH6UBoKg5pJBsNIHK9ePrUjpk0&#10;EFd0zUVwxtE3/eHoKtbAHqK4XzFxQVoZM97KlyjK2w/TNflb/wAHG/giPxp+ztD/AGfZSXWr6drM&#10;DxGJ9809xvDl0Qc/6tJVJPCAbjgV+qt/ALU7tzLt6cZzX56f8FgfDeoeB/gVfeIv7WsdP03V7e6s&#10;Lm5lKx3L3bRStDbQy/wGQKF39kVh1Na0/iNcC7Vku5+A9/MktyZMY3OQU7pIOqkf0qhFDulZuGVu&#10;nOM1a8S2N1Zak0dxtt2XBaMMMIX7A/xfWqkIWNdqyAsoyATzXRJa3PsIlhgqyYLKPqa9I/ZvNtH4&#10;+05rqO2ksbWYS3AuEbG0twB83y/8BzXmmxndcru79K9V/Zp0mbUfHGmiFG8x5opI9nyeYd33SBni&#10;uHESsrHp4WOtz9fv2X0H/CNafdNHBFLqEHmrFC4aIM0u5dmOB8oA2n1Fe9WGmuLeKRgPqDXjP7O2&#10;med4Ctv7Qj8q8mjXDQj7OAh6AAdGGen+17V7jprKljHGzdenv8tfHYjWWpnWl7xEbDfa8kmqt/qE&#10;Om6dIVjWZirYOetbT7YY9pVfb5qw/ESRyReWFjbG7+LFcPszOMr7nnfjjxHBqOgXTyRMWVWRCYyu&#10;1uef/Ha+V/iTNeeKPFkPh+1jMtrDOJwvJAcr8xZuwO0cGvp74pWkN9pjrbzRR3WMRNIo2A+oO/j7&#10;x6vXzT4k+IF3pGn3NnGboPvWK4khLdfXrn891dlJa2PawUUzy3WfCt1q1yslxGhVkJdPvBWU4B4/&#10;h28ZryPxVfw+GJ7iCNpG8sscxL90ehrtPjJruqJp8kVubeV5JRLOzkrKpPRgemPavMdW1MTqd37y&#10;RU2sf7n+z7/WvZpySO6pRcjjfFMl1e3fnMflPyjKn5RWRLbztI7Ovz9cZyBXQm58l2WRTu9Oop0d&#10;mkxZlUtv+Xj0rvpSRxypHJkSXLbV2rxnoasXjTssZaN8BMnnbW9e2i2Vz8ueDtOMcCq8mkzSHbEn&#10;y53H+LA+bj9a7adRIxVFo56HUZLVlZpvlj+XbtOFH/s1NnhjnO4/dbqd3IrS1DwnJG/8fXG3NY1z&#10;ayQ/u2h743A8Vv7RHPOixw+c7N24qdoLHGRTDK6Oytt3eu8d+lK1vcLO8irtKnjd900+DQrrVG2Q&#10;ttfaR8gx93p1qqdRM5Z05F7Q5VAVZGJ42g4+7UV9JHPC6qwVt27du70xoX01DA3m/u+vmfeNRGP7&#10;QoVtwDt2NaxkmYumza8G+JP7IvI/OeSSNGVsbf8Aaq1458b/AGe4h+zySNHt+SPPT6muRurkQMrb&#10;tpX73PWoNSvftsSrxuTgNmnzE+zZU1/Vft96GhXart9wAr+pqTTmVYR8oGfmGMtzVGeHZL8y/e+7&#10;z0pupakunuycrs9eKnmRPs2aBkSZXZmx9TWfqDR242xttPqPmrNu/ETm0jbcyjGWPHIrNl1HBeTq&#10;zdeePwqecDcl1zyCuC230yKpnxN5MjKdxbb6is9pvtkGVPO+oGtt7fe+ZfvH1ojO5Liza/4SPzDl&#10;lRWYbSAOM+tR/wDCUreXTR7mWRfvccGsGfUPL64T6ITWfHMsdy0q7ct1zTlKwJNHSy3ZDMd236mq&#10;WraoYxvX5m9uaqT3rXMO3BHvToke7RkC7j6gUuZPcORlKa9kUFizHbUxum8ssrD5evtS/wBjMsLc&#10;/nTrKwYSvHuLBfvYHWs9Coko1aSIJHubDdeRxSXGotMWXdtz0KjdUJ0Wd18z5fXGajgs5PMX5dv8&#10;PJ7UuZGlpE1nLcWsn+sY7unHSpjfMJBubaF6jrmp4VVFww+c9Peo3tvKb5S33cfKQOfxqJNFe8S2&#10;N00bdGXd0yeldhpWq+dArMwJHXmuRsrTzl6Mv+8MVraeslpgKxUN1IG6uaty9Dqw/MdEl001wixb&#10;vLbqT1rqtDnbaoZhj6GuR0G1YOuVJ/Guq0NSJNpO6vMrWZ7uHTOq03WVuB5Q+bHy5B/i9a7jw/4k&#10;a6haGQbv7rMBz9cV57BaBG3f3vmOOMGt6wu8bf3hX6CvNmj1qbTOwh8QR6ezbpBz0960LHxJBfeW&#10;P3ZIOSxOAw9K4l7xLomNoz8nfeMVF9pe0dQMK7N8oIPFckj0qOp6zDeyRz7VZjF6npXS+FfEj2LL&#10;BcbZoWGFTO4E/dyS2O1eeeGtYWbTod2BIvVlBZT/AN9YrfsrxjMu2Tr97I6fSuKpE7Yo9X8I6/cR&#10;6sql2kjZCURud23pyK9G03xB/aul27KYxLszKNw8sH6da8T0DWfKlj3M6gDYuDyPmrvNA8Qr93zF&#10;DHggdBXn1YX2M6kbnpmg6huO3b5JK7Sm4MFH+yasX6GON9vyqy8gc/lXI6V4jtlh+XmRV/vc1t2X&#10;ioXkeGyq7ehHzflXLUhY4ZUzo7PUwq+WPlRTgHvt9frV5tVa82EbVZeoBzmuW+074mZWXnpz1qOL&#10;xHHYIy/NhRk+oFZtWJdO+x05vY7Z1dm4HUg9K1LTW1WJYyCNybgd44NcG2sNfjdHIGVeqjnNSprj&#10;24KxuwyvDYyBSTJ9idXq+t/2bbSSFmcBskgYxWTN4n2Lub+LqfSs6619b+3UO8Yj/iyOtQLfQtDm&#10;Pcy9cKQP51qVGlY0I9ajvZXmXMaN8ztsJAHoKq3b/aV3u0hX0zis/U79bPT1aNdskgzjPy4qtoep&#10;fa7VtzYVWbBY4zU8ppys047HzZ1VJNpXnB55p+uavdadb7V3RtISoCnywdvTpmqum6wsF580qxRy&#10;HgnsfSszxXeyai+U8vyUGGOf9afX2qJR7GkYtkc2vtc3PzM+FOwA05L0WyMwk8pm+bG8AZrl7rUW&#10;SZdzNluVwzcn24qq88kqeSwjdAcFi2KXsjq9ijuB8QVs7hI5AzN/FtkBz9Kr3fxRaGRoofvycMSP&#10;9cn3uPQ5rj76+8wfLuXc2AVOSBWbYTta3EbM6ho+mTnNacrBUYs9ATX5rq23SFsLnZg8pjr9aJvE&#10;Uezb5nzNxnNcF/bkb3OYYYlk2j51AV/m69TimS3k1xcq28lQN2FcdanlD6ujtLjxE0Tt5XmK33vv&#10;ZGao6vfyOu7+MNlevIrnU1loRxIzTehFF9rkjyD5v9Wdn0qoxZSppdB2qhp9OXZIzNt27WHyt83c&#10;1yesXpt4WWOTy9n47q2dX1pDZbVUt+OK466vmju2b55l2/xHFdlOFjW+liveX8gijVm3N8u3J25+&#10;tZs1x5NnJvdPZgPu1ekv/Nlww+ZegyOa5/xJctCGaK2hEi/dkALMfr2rqpRMZGFrl8yasVkSORJ3&#10;x1xg1i60NwbcrGNt2zaefxp7X/nXm3cwXDblxtw3sTVHXNUCxpuYc9MnbXoU9DkqaFOS6NnAdqx7&#10;tvzAjgfSsOe8bzWP3pJFXcAf5VcvrpruZtmSvTiqcyB/mVeV5Brsp6HNU1M+Qm4DLuZVHyqSwyR7&#10;1k6nI0Ue+Nn3Nycnitq4b+zw33/3fqfvVTaOGX5txbnbgDIxXdFnn1ItnKveSG6x82R19qh1PVGg&#10;TszMNpxWpq9utuGYfKrdSetc/PJubay5/wBrHFehSkjy8RBlWZ/tbMAOfXNY+swcYjYK3r1rRvVY&#10;fKnznfjI44qpNHvlbPzH0r0ItHkVtTDiiZZtv8SL1/vVHNZyTsfl2464PStKG3/0jPari2kcUbNw&#10;27rWykkcbhcwpoPs9v5jbeO5HSoobxYjuxWxqdktyvUDa3Kk8GskaLLE42rIynuTWntEY+zJo/EB&#10;kO5VZc8byP6VO+qyTQ85XcvOKrQaMzR/Kdu1sgdaUWTpwq5GduSp6VUaiJcWPeb7V91vl9fWklMz&#10;JtXcxXoWYLmq0zFfkxtK9AO9G6QHA2lvQmqujP2bK9987N7df9qo0slcfdXazchakuvlvNp4AVcg&#10;1e0llUkbmXB2nocH0qeZFcqKNvElqdqrtHupNTu37v5jU13aM837mP5fWojpskoZdvX360OSQo07&#10;kIYMOWf86JGKwYJx3zV200WSeHj9329afdaBIo/doofO3GcjFTKtE1VF9DHMnl37f7XWtTTrJpDt&#10;w351reF/A009yk1w2VXrkjmtseF8Tq0e0JXLKsjrjhZM5qHSRkfK+T0PrVyLwy0k37tfLZO+Mq1d&#10;vpvhX7QFCowK9Ae9b2n+EljhVWXa3utYSrpHVHCM4XTfCs0CLH827/aFa+neH5YOGRcM3PNdc+h/&#10;Y2Eu3qvUitbTrFZV+ZPLIGTgg1zTxB2U8Kkc/pnhFpudoUseQo3V13h/Rnjg+zsoPl9VBGD+NWNP&#10;0fZykZ3bu1aFvI9pPkbsMcE5HBrllXsdEaBj39gxu/L2/KO+2qsvhc3O3Plr9G+9XYXtsksI2lvn&#10;9CN1UbfSZJL2NNzbW68fd+tZfWPMcsPY5WHSVtplVV27eAhZj+uK3rT4ZC9dWjQ+XIm5w525PtXT&#10;6b4fhmIjkTcWCsCCCxNbVjYCytI0kZtqnaMEZxS+tII0LHEWnw4W2ijk2x7R8xz8uTWppOjQ28Pz&#10;qqtz8g5Hy9Oa6M23lQ/Mq7D14PH0rIuRskaP513HCtt6Gk8Rc3jTSMS9KTxb1U5/u7FzWe00Ma/L&#10;Gg+orZ1K3keRNql8sn8Pr1/KqLWTPJ/y03KcE4+UmnGpcv2aI49IiJDKz726Ep8prQ8M6eRfq4Zo&#10;9x2AhM4ot4naENsWRsZxtOF+ta2i2zCGNcpujODhf9UvqPU0pSTKUbHTaHDM+oKu1pN3yuNwwD6i&#10;vQNLsI7lVhk3+UpwcEZB3VzfhmwVhvbasnpnmuysNEk4VA7fwqijbn/YJP8AOsakrlLa7Ou8O7bD&#10;TI7fP7tW3bSNxX5exH3q0I5NknBcHOzNZ2g2BkgVdrLGvQtxmttIlVWZjw3zE47+1ccmYS02M3Vd&#10;NeBVZE69QD/KseSCQoV/eMzHGHbnP4V1nnxtF95mYHABYcmsN44xdSNn7gx9xen+NYcxUbsx9Z1P&#10;ytOXaGO5eQGHbrivD/2i7Np9AXUFMflqrSFdvzDd938q+hJtPs0hX9zDuVQBIDuzu68V47+0veCT&#10;w1eRx+W0Xlqc5ACjrj9DXo4L4zKUtLHwX8QrKRdUKzY3feOP4jXJyWiRSt/DubvXoXxBja5naT+J&#10;mUg46Vweqxfvsfw+tfW4f4bnzOMVpFWC3VIPl2t9QaYJ0J+bPy9PehpNkWCwB29BVZ/vbq7IyueY&#10;3ctWyCMsqrnd0yKtaTaRyXC7Vb5WzyaoW0jGJW2n71aOmStFN95RjtmlIcTovD0a/wBowpMF2nCD&#10;3U9D9a/Sb/gg34Juvh78cPHGqXM+oaNf3X9nTaJJBiVLpYfNaeJ4gvBKgANjnmvzx8M+H/7elt2C&#10;SMyzxSxjOD97ofav1q/4J3/C7VPD3ijQdW+x2KeGfF8iJcXrSPDPDsVlXyCOPl3FR/eX5ulY1LJX&#10;MMXrS1P1asZbP4meFdK8SWMhaz1i0iuEZozG7Z+ZsKfuMD1zXY6KAdHhZdzLt6k81wHwh1KMeE59&#10;PVfLs9Nm8iJQ4+VPQV3misr6bEY23Rr0wetec9Y3PlJb2LOwU/YKbinZ+epAjduKjeTFOnZSeBUc&#10;Q3Dc1AAg856nTrtptunl09Rh6AI88VJmo2yeBtpX4agB5O0c8UZzTQcr81CdKAHZxUOf9qpH5FG3&#10;3oAbtXH8VK33qRzmP+lN3nf3oAaXcGnI596G+cbu9EdAA5b1pwYKeeKjdmob56AHCTzKIzhKYnIp&#10;d/O3afyoAkaRlT5cCm7/AN3nmhXZfvAUZ7dqtKwDs4pxYAbsc1G6k9qNxT7wqWwBxmgSeZUfmYpU&#10;Py1ZmK5C9B+VORz703PNJuOWoKUrEzH5qhwQ/wB6n76bIR6UEvUIR87fepznNNRmzQBmgAA8yiIG&#10;NelOPyVGRjsPzoAl3fxbfwpNx2d6XB9aMH1rQI6ibiV2jj8Kbhk6inbGJpw4T5f1qeU0DzFopdvu&#10;KVRg1RmRs6uM1JtA/ioAUnbTXQEUANko2UOc0Z/2qADP+1QikdqMg9v0pyPtXnmsyuUPM/zim76M&#10;/wC1S4bPSgoVm+amv8nSpNvvTJFJXoaTdgE2fNnjFNQsOx/KnIccdqdQlYBoTeNx603oWWn4PrSA&#10;5G7HNMCGSTCf7XpSA8USDzHWniOgzOpPzLxS7qZuZKTrWktDQev3aU/N04puP96nVmaB9/r+tRly&#10;r8inv92mt/s/rQAqcGnVDtbf1pyyYFAElB4FB4oEu9elaR0C44Dy+lNdc/3qjywp3mfJRLUzHYoc&#10;Ke9Jvy1LvU9qzK5hyHFNo3UVUY3HoCqdvSpM80mD60jsCN2aoXMJ5v0pu476Ubj6flRQSFGKMU7P&#10;+1QVoNpycCm0F8HbRLUSdg3nfjcMU4N/wKkz/smkLbem2gfMO77u9Lg+tJn/AGqM/wC1QHMDjNGy&#10;o/Mp/ncUBzCOg3Um5tn8NIx+WhG+WgkkBy9Mb7tKvyUYxQXoHl/5zRtPpRTkRgKBaA43JxxUNTbm&#10;9Kb5fP8A9egNBrjJoTg07FJ/D+FBIoOabn5vwoI2JxTcUASZp2fk3d6jx8v405VO3pQA/B9aY67m&#10;3CmkNH6tS5+X8KAIssOvzVIhwab2p233oK0Hbx/kUMd9R0UBoDgf7VOU4WkT525/Wn71HXmgegE4&#10;NR4qQOrjdUbSZ/woDQaw39c05GJejOaaVZuhoFoSPyahfhKdsYPTZjk0D0KMkJmfzPvbegPSvi3/&#10;AILIWEep/AfRfDtx4dh1yz1zW45kvJI2uP7IkijkfzmX0LAKM9dxFfa0o2HA+Wvkn/gr5p19H+zd&#10;b3scd8tla6nH9pltZVQLa8NK7k/PwyjCxgncyHpmtafxDwitWTfQ/nu/ae8CWvgn42eLNJguLOWD&#10;S7ryGESSIiOF+fgjOBn5vXtXkkW5zuO+N87Wwc5+leufGdG1rW9W1Ga7+032oag9zOx6kSdQ35j8&#10;q8vm037MzqFjVN3yHrXXUjbY+yh8Ny1aBZAvmEL/AAtz0Fexfs0aBpusfEDRLa4nmieO7jmEUM7Q&#10;STY35BYcADBrxHz2jMbKo2n7wJ619I/8E4PDFrrn7Y/gNrie1Wz8O3Emt3IniDebEqsvl4z8wKsS&#10;PU15eK2ueth5WVz9efgX4ft7PwusNv5pUBVKl9+07FbGfrXpiboYdpwG/gzXI/CSWS4017j5RDdS&#10;BkDL0wvPT0ruJwJUVf4l74r4zEfGclSV5lF7iR2b/j4kEfquKqXsAZGkbn+57fWtOSDzSwb5RnC8&#10;9frVebT1C8bdrdct0rIV0ec+M/B0kmi6vqLbjHaL5xZR0X2FfLvjrUJJruS+t7W1hS6PmqwG7cdo&#10;7fiPzFfW/wAUxcXWiSWsci2qSbTI4Zudv3gRjpXy98TtQ03w3b3drLZzyTSLi3lHECt8vz4/4COK&#10;6Kbs7nsYBnzr8Q9PfTr5hHuZZGLtKzMSG/iXGO3avMdd0pbSe4OG9M5r3vxvoy+JbLzpPsy6jLMS&#10;YlxHgHp5YK8Z968u8S+CF0eykkVDufedrHJzXoRnY9pJs8b1e7xKyxrHs6ZJ5qTTru4VUwGx0xtr&#10;Sm8OnMjOvzM2d2PlX8ahbSZo7hlbcnzfLx1+ldVOpYl0WwEK3UgYDvhd3c+9bmi6UPs0sm7cPmGQ&#10;Kr6f4dkuIU2x+YScDnHPrW5otoLCRrdoSzON/XiuiNcPYoz9P0JVjkUKFPUqvY+gJqnqfw+RWaSN&#10;VbA2h9h5Priu4sNOzbtIqjLDcM96sHw/Jbtv2qrPtLLtJA+lX7YzlRueV33hGO2ifzG2vjd8wwKm&#10;8I+FbxrxJGVTg7o41yQB6qd3A+teoad4RN1qjPPErB/n2swxj0qwuhQ6LcMux9kR3jCeY3+783ar&#10;jiUjlnhmeQeKvAM0k7P5Xm7jncEOMVxmrQHTJdpU9Nq8df8AaHt717xrCS3Uu5N1v2ycdPpXJ+L/&#10;AANNqM0bJCbmTy8M7k8PuXoA3SuiOIRhLCM8dvNEmuIVl28EZPPQU2LwxPbhJmYNuG8n0/CvRrTw&#10;Y7sy+WUZdzBXGNynoBUI0WWSaNfm3McgY4I9P0P5VTxUUKODuec3Wkz3N0y+WACuU+tZvijRFsbV&#10;pGjWRt3JIPzV6RdaXtul2LJtUA4P3uelE3h/7eu2SAbpPvBhgD6Vm8Uuhn9QkeFtYtevIGI25zw3&#10;Cj0q5H4dmhi+b5h6AV6ddfCmaeXzI2ZcffCkYq9L4Ij0+2jWaP5v4cMOfrRHEJlf2eeUx2UdqVXa&#10;wx83I706/tsxMxULXdf8IMsTsytJv9MbhTV8GxmbLKd391hVLFRQfUGzy+/0oy7fl27fvc9aqS6K&#10;zDoy/UYr19/h4upXLyGORD3HYVFL4Hh8uTcPlXqdvSh4pMzeXS6HmcWj/ZrZURduOpJzV3S9OzJ+&#10;8O5fU/MP0ru5fAdvsbbub7vQVFc+FI4VZUXcvr0qXiYsPqM+xzKWvmj5W2L65BqSLw5hRIrc/wAX&#10;HWuhg8PNCfuKF96Sa08hkX+8uT9aj6wuhSwluhzjWO+XCrx93GO1Nm0JgysqAn2FbVlaeYudq4br&#10;8pyKv/2Vldzcr6rS9uivqrOMfTfKdV2ksq8HFMvdKkuECxl9gG4oD1P1rt00jz32gK0nrj5aW68J&#10;fZE4ZvzFJ1kw+oyMHStPDIu5QreifL/OtiPRR5inbIre/SrFlpn2fasgBZepHaty10bzlysIb/gK&#10;1zyrHbh8G+pl6dYNFJ8vP0rS08SQt8rruXbgY5NXDo7QRdCzeuMVa0HSGuJFmKyeaG+7XFUqXPTp&#10;UrFyyXzo/n3bvQdauafIsUm1z+dOaxaO4dUw0a9CeM0NZSFt3lqTtzjPeuOVS56FKCNK1uI9/wAr&#10;febJyKsiw8/e5UMJOfL2ng+xrEtmNtJljxnGfWt3QZvPuVy3yBq5Zs76MbGvo13JZW5ts4Y9NzAb&#10;a6rScq0mQzH+I46fSude1a2dJ/3nHQgZ/Oum0gq4O1c+uD96uOep0x0Og0O6Y3Sjd/Fk7hXU6ReL&#10;Gy7l2LJtPJwc1yWjXD2rFpI5FwnLBCcVtf2msSLsXZGW+Zjzj6Vz8oPU7SHUfJhYrw3r/wB81dh8&#10;QTWzh1kbleCR1rhdP8VKknlzLjd/q9oLeV/jW/BrUN6FVomZ26fuwAK5akbmKjY7bQPF8cdsdzZ2&#10;7uprIv8AxN9ovVZWZo4ZdrEqAIx83y/d5NZF7eQ3Fud8ypux5eSxznp0FGl63DZaUsDKJnVd+d4L&#10;Sf8A2VckgjTsdRL4ka3EbK8jbnVMLxVuLV5Lu2badueB71x1ncCd9zv8sjKxwfu1sR6pHFJ8r+Yo&#10;bMYLKPz+WpSsaSpo6TRp5oYN0lxIzf3SRTZNUW3uXC/dCsMVg3euNHCxWTluQPSsZvEBkDLtm3K3&#10;zNtPNamPs2dJqesNOFG1WRV2jcQv/stVrjxAixLGoWPyxlSB+8P1PSsJrpyHXG3b0+UnNZ8msfZZ&#10;CWG4KdxJ7D0quU2jTXU6G51qZfl3eYyjOC4B3etGqeLTDZfN91jgkVzkmuRnc0SxqSuASypk/wDA&#10;VrGutUkvIyGnaQtKvmfIoC/rWkKZoopG1eaxIJAzbI9vzJgZ5ptvqKRMqkn95z8x7+lYst+RGyv8&#10;qJ3HJrIv5He+PzHgblAB4rWNO5rod6NQWK3VpMPGoyT0IFYupX8Bfykt4sLuwBnH51nXGrB7Rlcj&#10;aw2EgVmWN20lnsaRs/3cf1q/ZmaLw1vzrhlUNGnqeDVg6x9lk2L1HfBrIBzJ5n8NM17UI5LSSZW8&#10;vyuuT1rP2ZXMaV7r/lK23lvUGqtrrhltkPnb22YYyHOXrm7W93Pgnzh0yTRqWqR+SGywVhgchcn1&#10;rSNOwWZvS6/GcCRVkZeo6YqneauJWC7Y1LLyN1c4b0ysrbvmXoP731qu+pMtwzbnXd05zitoxQ+U&#10;33dYwvzBh+tc34uvWhhb+Ld05xn5amutajuZApJeMtgYQ5I9awtfvvtlsqx8KvQuhBropqxzzRzl&#10;68kO5pNu6T5sOclT+FYutss4HyR/J2JrSvrnBkDblA6ruB/WqLxx3EDL5fz7eua6IHLONyOFjKg2&#10;Kgwyk8feqHzfNTGFA29d1WEkW3Df9M16VUY9YVGSpwSO1dEdDlqKxQ1O63Myq35is+W5aQMPmVfT&#10;bWzcab5ka/u/mPX2qjcWDQx/N+8Pr0rqjM55RRkXumtc2zBvzzWLNp7xcYyPWuqEhiXDrweme9V5&#10;tOW83DbGB7CuqnOxw1KdzkZ9N2SLhT83XjpVWXTPLP3TtHU45rsn0RN2NnzR98/erO1LRTv3bTle&#10;u75VNd8ap59XDeRzVrou7cxX8CKebXEP3evT3rpjpbEfdDf8CAqnLpLGXttb7o9Kv26MPqpzUsfm&#10;S4wc/UVJLYtJD8q/e+7x0rbk0gvcI33dvXI61YNhlMBcBuFOOlP6wiPqRyW3y02tkNt6hami01by&#10;KQL8vrW9ceHwVyqso9cZo0nSWlLDbt2t83vVRxUUS8vbOQutDkib5d271JFQ6TpLpIzM7NGemetd&#10;/N4d852XJO7oQRxUdj4cWB1Rl3d8U/rKM/qEjg7rSXa5DBW4+6T3+tNg8PXCtH+76j5sd29a9Euv&#10;DBMZ8tVGOTgbqsWXhpHT7kfy/wCyan62io5a2cXb6IyxqccL1PpVrS/DrXt4qIqyfN0PFdrJ4WW4&#10;VeF2/wAIHf61o6P4cXTp1+VR5nfutZSxiOmnlz7HJv4I+zlZI1KlRuIAyCadB4IudUZj5LKeo3qT&#10;tr0qHw550PAEnfnjitDQtKWGMMVHzHbXNLFHfRy5dTzqy8H3GnmNW37V5Y1t2PhFbuzzIoWQjPy9&#10;DXX3GmSXFxH5a+Z5h24Y4zVm0sIrGDy9qll+YbDu49KxeIudCwaRy9p4WmspCvVtvH+zWlY2bxTb&#10;ZF8tvQjmuksYPtmFkj2hurY5qdvDpEPVVm7L1H51jKsUsOkYFxpovY8fNtboNvSrUHhfy5t6s0QB&#10;2EEferY0/R/KC/Mo+bPzHFdFa2KywYxuMg3sQOn0rGVYpUUjmzDttQvlr8vUockUg0Ka+dWhUhd2&#10;7kfeNdCNIaKdVWNl27sZH3q37PT1NuuVVdzcb+1csqxoqKRw39g3UjMqDc6eoxW9pXhdmRk258xO&#10;pG8j8q6WPRo4n3cbpO/rWhpunRo3VlOc5A7elZqo2N0WzItfC2wgKFwOHbeMjjP8uamTR2uLjaI9&#10;m046Z5rovsIQswjVWbkjPGdu3FJNYrFa5+bDNuLL2NVzIydFI5bxB4c3okbfN34OKy9G8J7Zn2wf&#10;O3yttBxu9RmusvY5p5FaONpVT5ckY4rU0rS444Fkj5jbax9QaOZ9CXFI5WHwUbvePJ8tWbuuDJ/h&#10;WHrfhqGwv3jC9sbccgev1r0C6lnmdFVvJ2nKEDOR71i3/h1jI0zFmd+5C1rGTRElY5ODSMQGRU3b&#10;zt3sMcfSo5omjwV37v4QTtz9a6RPD6xxLuO1fc1nPpEu4qY9iLnnC5469+1V7VILMisfFd1ZyJtk&#10;jjkZsFsgqB616t8M9Y+3yxrMCUUYclFznpkc+tedWfg+S4m3FcLszhl3cfhXf+DNJi0+HMJjjbPQ&#10;nPzfex9M0nK45rSx6RY3kaXbR7vmj7Y4/g/wb86ddW0wl/dqsfmdH3Zx+FczDcTXp3Q7Y5P4vmzX&#10;RaXeSGyWRxIlw/8AB5bfL+G6sZSOdxsUruKa1jiDo27G3aPu59c1SlkuGgUiMmFm5bn5v/Hq279h&#10;OsjAbH+fcNhIH0qo8D2qqh6k4C/3e9ZLUuLM+51FFkMW4SSL04wK89+NOiR6p4UvFmO5AoyNmGbP&#10;yj9GNd9a6S0jtPujby+4X71c78Rlj1XTZIzIkeMuu/5ssvQHHavSwOstTCaPz4+LWjzWmoSytD5e&#10;5sKoPAFeZ3Nxwu76V7p8eE83XdQAXcsTlQrfKVA614XqUK+YU2/Kj4619Vh7cp8/jI63ZE0e9/ur&#10;UU/7mHaVXON2felt5yHb+Kp/KW4Vvfp713RPHlGxS09FYbQI/wADWrZJtPzLlR1OOTVCyVmu5lb5&#10;mLcAEAitCCN/+We8r/u0S2uOJ33w61+PwxHDqVxGkkenlZWi2HaRu6E1+3H7Dng5fhx8FdG0a8Ww&#10;VH0qG+sbiJjIRvALy+xKEBR3Ugda/D/waYhGyXG3y5V2uj8Cv1d/4Jj/ALSrWHh218B69JbX1ncW&#10;8NhooijDTI2TITHLnC27ZyVPKyBh0Irlq7WRhjoN0/dP0/8AC00t1o0c6o1vJIWwXH323dcV6ppz&#10;rBp0CrtDbegPFeU/Cq+t9a8FWP2e4ik2r++SMv8A6O3y/ID3HB59q9M04qtrGy7h8vb5q4vsWPk5&#10;fEaD32xNw61H9s832pjplKVYzUgPEm+nxDCU1ExTs/7VADt5P3v0p3mZSm01xv8Au0API2Ugbf3/&#10;ADod6dt96AGninIflpssjHsKbbEqdrZNAE2ajqR0wahMuKAA8DdR/wAtKFPmcGjzG3dqAFII7/pS&#10;IMU7zgxXNDn5qCeYa6n0pmfn/CpXZtvQ/lUacN90/lQUP8rI3Dik2nG6pd49RTNx2UAJIpxnBpNg&#10;prsduc8elOgG9KrmAdsbZTWcr1+apicVDIMrUgNfbTY2Yljt+X0puMGplPr+lVzE8pHvbG7bTs9+&#10;9G07enamfx/jVEj8UA7evNR+X/tNTvKPrQBITluOKD+7am06T7lAA5zTfL39aOpp+Djr+lAB0/io&#10;PHekdsimLJ5lVzFKyHKWD0uCO9DnNAPne1HMHMKAT3/SpEO3rzTIufu/N9Kc6FuikfhVFDT8jU3a&#10;3rTh8/8A9enZP+zT0J5SHad/Q9KP9Z97j6UrTfv9tKdwpByhnb0ozls9vWneVn+9TV+VNu2s5aFA&#10;7D0pN/f5s0rjNNQbJPmoAkqSozxQjlfvUmrgNZBMfSnU373SnE7aYBTS+w/db8qcOaGlyduOaAI9&#10;mOak8oe3502M+ZTqCeU6BnJFLHJn+E/lTFRgtOXnp8tVKRpoP/j/AApaT+L8KXNSUDDimlMUeZ89&#10;KDv6/rQAnl5qNPlO0dPepUOJKTcPSgBoO/8AiH505BzTcLv6U9Pu1oLQRzk03rRilU4NBAiHMdSI&#10;oFCDZ/dprNlanlAXYD6fnS5oSOiU/wB7j6VUdCuYbv8Aam4qYOpXpTaA0DYydKKf070zGaA0H9P4&#10;qZinOM0vT+KgegzGaT7r/NzT856cU1480C0DafWjLf7NGaKA0DNGMt+FDKdvSnIMUBoN2f5zUffb&#10;2qRlO3pR5f8AnNAaEecU5D8vSkfPtSxnPPb1oJHUOxNFGaCuYM4pfN+SmOMmneV7UBzDfMpvmZ+a&#10;k2mRe6/WiRS33aA5h/mUm40nSjpQSSbqN1R9ad5n+y1AC/xfhQZPKHrTdxoH7ygBzScZ701uTSU0&#10;uY0oK0H4520lGxt9FBQUUYoxQAUU51O7pSZ+X8aAB/mTimJw9Op3l0ARpwKehwGpmfnp2c0ALIcG&#10;oHHGakl+em0C0I5o99eE/wDBQXwRbfFL9nPWvDu66XUJYmktbi1jD3EZwW8tN3BEm3kn7te8yNhK&#10;4P4z302k+Fb++trWLUri0j8yKxcc3fyv8o9/YVpCVncKcrVLn8pUkpvI7u6lWOGSS6nD28UDxfYn&#10;D4eFkb5hjtmuY1dzcfc+6vQn5RXp/wAZfC958P8A4ja9DdR2u7VL2TVIktufIWY7se+a8z1GPbI0&#10;h/5aN8xPb6Cu3pc+zp6xsZlpHLONpj5G7A9a+vf+CX1jbr8Z7RZrDT767mV1ilmVlEeyMylAf4cr&#10;GeD618m2Fw1ldxn5sbeSTX2N/wAEqLG68Q/GjUdQKyWkeg28d1b3NwNyqZFKMUA4LhtoyeME152K&#10;j7p6lPSnc/Wf4byynw3ZQrlWhUFgPVutdjEp9Oi8+1YPgNJNQsRNIjbiFIU//Wrpo03Hj+Lk+1fE&#10;Yj4zz+a7uQ3ca2qSSOQFUbueKptqCqrRncffIq1eHzbdl6qy8lOP51zd9etZB3kZtvdgwxWVzaHv&#10;GD4/1KDUPL02W4jt5pnCq24cjeoX8xya+YfiVMNQgjVo1VFHlg/dO/d717D4u1ZNVvLlYfOWaPaW&#10;IRlZyOuMtxjIryj4g6RJr4SOPzPMZcAdOP71bRPawceU8Pv7WTSH8mGWRtzPl/NO5R/CeawPEXhx&#10;li85mYvuztc/vMDrz05r02/8ODTXZZlkHmfMD1IWuZu7GK1luFKyeWz5VlHQenNdHMe9T1POF8HW&#10;dzLGu7zJMZDEYH4ird38Nbe+ikBVgX7jG4fSusSziiu2ZVxtO0/L0FF7dfOrQ8ruU5Qbf51rGY2m&#10;jz/T/BVx4W1OazvJGlDLHNAY+Sqv61tW/hWG7RvvLJAUKkEdR1z7GuosbS3udR/fRyf6sjdnMfH3&#10;TjruHr0rWvfD1vLpgaFWZmX5yBitVOw9Dz2K2mj1BbdVVvMZQcL90etb99ozWqxmONRHtXd5Z5Hy&#10;966LRvBMj21vIqstwVwxVdvlfTPWt2z8KSTp5MitIR1J4zWUq1jSNmecwRhZGjLRjf8AdJPNOisv&#10;tBZxtiZuu3/69dxcfDq307UtyRNl1+Zt7Mqfjio9U8KmBcqjJu27cpjP0rD6wacsWcM/hP7SrSK2&#10;4bt2Nv8AD6U6PwhDYx7m+8vIGM5rtbPw3I4+9JIUyvlrt3MO/DOKuDwo00kKyRs0kgIfcdwBC8ji&#10;qWMsTKijyXXvAVnrV0021YY8ugkKk+RheMAdc1V0f4UrY3u6Xy5/NbJjKcR/L6/8CNesX/gCG2nk&#10;jRFTzjvdzzj6CpLbw39hKDbiNTgoRkn8aPrTZKjBHkt38KvKt2kmhVd+WVjHjhegrEHgGCzk2ybF&#10;3AkIPlxj3XNe96j4Lj1WeP8A125V/eLtO38Kpt8Nbe8SVZEXfHgFB2A68+9a061+pL5UeEx+D4tQ&#10;K+XkGNcRyKR8v4d6o6r8Kntb/wCZ2k+be+UXaq17jefB23n1BppFmX7O4BYTFAct6YqVfhtPeKY1&#10;hV0RdqtuHzir9tbqXemfPI+HrTEmGENGOu5wCK0B8NY/I/eRDb/eAr2DT/h+bC8kVoJEWQmZh/z1&#10;x1f2x6Vbu9Ejij8lY95jTKgEEn60KtcfLHoeHp4JjjDbVDbd27Hesq6+HqhpPlOX9uK9Z1TR1sbi&#10;Vdkm6Pdlx3/D8DWVNo80pb90v3vM+6enpWcqzRpGnE8ruvBj2sm1YOPpWONAV/mw23sNvWvbn0IO&#10;2WhVR/s/NWLq3hiO2k+WNQC2WG4fpWcazRHs0eT32jtGqDY2fSsO70Y3Mfyr5gbpgfMK9Rv/AA79&#10;puDtVvl9BWRc+GWjhkKfKV6fLXRSqmXsUcDpmglTgrg9elX20uOOHZlvpiulEagfMZAsZ2H5jk/p&#10;RNpEcsfKOzfTFbe0CNG5ymjWazTN+6I+fH4VrvD53ysmR9RWtDo+xNwLDb1245qJrB/O+YbW9B0p&#10;e0YewMr/AIRw53fL8rZPvV+wh8sbfu/Va0fs2E77duM7aQQRq3yfNgZPsPWsJVkaRpDLm0WCFPlV&#10;t3JyauaXbrMY1UKrdTj+Kqn2eS4uU2x/JszzWxpVqYYlaTdv+6ML90Vzuo2bqFhDDvb5P1FSJ5Xm&#10;q8i+YI+oHerHl7l/vfpUD28kzsGG5Tux2zU8x001Yy9QuPtVlNFDAsUglbadpTH/AHzmr/h+B7Ux&#10;tL9+Tt2qbS7L7KWkYthhuxKQ3NR3eohJ2A25Zs/Kc7fpWMtTop6HSvqkKw5ZYyduNvatPRddjmjd&#10;Tjcz7gHOSB6cVxMryzhtrtg/7Qq5GPssUfztgdcdWrlkjq0O2i8URqxiJjHmHbgmrM/iSR9rZaTH&#10;Ugcj8K5ayKArkt8vzZJGc1oW0/lSssnCp91j0P1NYhobUOvN527Hyr0T1/GuosfEC21h5nlq0itw&#10;ozn8q4U3m6fI27tx2+hx1ra0mfdBuYZaTtn7tZuNwsjctNbutQ1GPHmx7M4HUfL0rSmvWF6pbGEV&#10;o8k559eK52HVlE0j7VO31BFXptQa5QNHIiFm+tcrpAjorXUUnh2q4bccZzjbUlp/o86v5ilH+9nt&#10;9K4sowIVXZd3zcN3ratb/MKKX2e2c1j7N3sactzoptXVUZXbcq8EqeQKqxa9G6NtBZnHQVjvNiJi&#10;q4GdjFj1qqr7pH2qOSyNtbp9K05GPlR0kmvIH8kgBv72DUDS75FO6XDdQCWz/wCPVjXF+qQ5i+Y7&#10;uv3P506HUmSPcWztbjHetoq+5ElcsalcfYo1VUhbhW4OazkvlYjawxu3Y/xp90w83f5jN8vQMKpy&#10;oRHJO25/K6qDya0VkBX1HWWiDL5Z+brt+aq0N7N53mNJzs9KS5v1+0o21cMMkelGoEWNmrOM7jtE&#10;g6n8K0iyXoR3mvyOjBfv/ex70kWo7fmDrjbnGe9Yd9f/ACYxtkxnYRx+dPhu0RU3fu8dcc7q0jqD&#10;jY1xqL3EjSDczHo3QH8KraheZLbpD/tHe3P4UlxdC3iH8PmfczWBJNNNOzO33Pugd/rVxhcI+Zai&#10;lKbmO1vm6EY/iqPUJ1RTxuXfuUFT09KoXeriylwnyn064pklyzRqvf3NLkNrokeVpJPMUqqjr83S&#10;obm7lEXzKyN0yGBqu141tFnerMv3vQ1CdTU3DR/7femo2CVSwj37QRSHHzbflOelUJL7e3DLu9CO&#10;KkvWNyfk4HpVCJ1tw3dfU9a2UbHLORBq2XjZvLZd/qRVWPj7vzfSrdz+/jX5hx19qqAbTt7e1bQO&#10;Zu5HIgIZlXO7rkVmpcva3IZl292xzk+la4iYvja20dTjpVLUx5ciqAvzfMf7wNbRuznqK443HnR7&#10;h36+1JPCskPVvyrPM2ZGzu2r9zH8VWkm82HbJuVfXvWkbnNIhltMyZZl2t0HpUDqqysvytt684xV&#10;y3IuYMbct61TuXUMXZmLM2QAOo966IsxcbkcUbSpu+b1+7VXUI952iPP1NXpH3Fdu1s/KeMKBSwR&#10;RoNrKqtuz0zxXQptEOm0ZgtiZNzKNvoDViER3OF+VWTvip7y23S7lB2lv4aE0eVLbdGu7c3JxS5m&#10;KNNMzpNPBn+bav1qS30ZScquFVsgA7s1LNodxKfmUsvqvJrb0eyMabGzkd9vSjmZt7FGHNpuwdse&#10;lVbOyeS5ZtoGOoHeuwltNy8L+oqC10tWfdtVfpWbqC9iVdO0zzRt2jdnGdtXR4ZW5lXEas2dvTFb&#10;elWsMMbA7Q33sk96ebtdN1aNZN21m65FZym0P2Jhr4BuFljEa/M3ynI4YVqWngpYsRtHtYdcsw3f&#10;pXRGZLmIt5ayK38DA/L9CKsCH7TKu1EA/wBng/rWMqskCpJGCfBCeSuC0mxNvpz61HP4TaIrujL+&#10;7Dd/Kuuty0IbJ+X1x1qa6Urbqfs6MD1LNtxWTqNmlKJg6Jo0RmWBsR7zlSOdw9BV7U/D4sJcx/3s&#10;qcjafxq19pV5V3AbVZcNjGfm7VLqMrCONSzRyHbg7hvH49KtybNDDa2ktwyw/LwjAkgkH2qKLSJU&#10;n8w7i23+Fm2/yrWmkS4gdkJJVyo3MF69PyqSHUpo41G4ySA7TkYFTqBQ0+1+y3Sq7My4z0rZjjV/&#10;LU/dHU45ps9ul2yyKu7HBGMYHrTFbyZDGdp8o+WTg8n1qnG5XKiWPTPMYsvB6jI4WtOzCpIqj5Vz&#10;tzWNDqXO35sMdp9qtWWpmBt0kirubhQ7kgf99VjJGco2NlbSO+l3OV3BeEYbSfwrStsB/J+ZWzjq&#10;DVTTI1uYty8CP+6xCD8C2adNcyW026NcLH8xKcEn8a5Xq7FF97JjdLtOxsAt3Az0xWhb/Ls+VRt2&#10;qeOretQaZc79N3zsvUnGfmwvQU21v/tk7FZjhTuI54T0+993261orESujQtgXX5SyJHtbYecn61a&#10;DAQsCMrJ8wHodtOsp4WtPk2bgOQV6VXtlu7o/Mq+Vu6jrSldEu7L2l6UthbTq3lrE3Vox/KrOrJH&#10;NZ/udxlzhGYjA+XuBTbHUFtfLjkdVeRcYNXZ54zsbfhW+Yjc3B/Ktqehg4tnLWul39tdS+ZtmWQ5&#10;QxoVCt/hWnfWy29i7TKvyrx8z8/+PVLe675siqFCrnGR0qlrF810vzd93y9q16XBxuZVzDiLIZv3&#10;K8A/8sf8ao22m+ePm+aNsg+vzda17KBfKZVO5Yt2N3WP6+tSK7RttCueN3yjvWcrDlFIj0lFgu4Y&#10;8K/z/dYELGPl+cHv9K2NI1CGS5jt/lZcb9mcbvxrMNr5sSq8alVdmChsHHpmum8ILbi7RDzIBseU&#10;yHK/hXPKtYicTobHTYY9N3bWXccFEbdg/WtzT7ea60nLfuxG3mKrkMSNvQmsuDWmtof3cismMfd7&#10;+tatv4oitmYySb+cYJAFS6lzmcWylc2eLQnaGaQ7clscnqPwrJkWa4HyPuXG7d/wGrk3if7VfNDb&#10;wrbxRrGzxlSvytv5BXPNU76TaDH1DLgY4yfanGQRi0WI72P5V2queC47fhXP64Xe9R412NMMxuqj&#10;BH0Nadsj3cnljdGzNk4OcVP4kVP7MZVVv3g2E7d5b5fbpXZha3vamVRWPgf9obRpNJ8SagwRnjlc&#10;A885Zea+f9fSS0nk3f3t3Uda+uf2v/Df2XU7doxGsgj8w8cOmM7j+BBr5P8AFB8+5b5f4uK+tws+&#10;ZWPFzCNzn4WV7jy2YSMF5Iq/HD5dpn+Jeh9aq2SLBJltu5upq7v/AHW3c35V6kZHhSRQh+WZiP4+&#10;q/8A161rdmWHk/lWNeztC3Ut+GKu6fch4Ocf99dac9rCgb2g3ptbuP5io/hC9/rmvqj9kHx/p/hj&#10;WYbgNJDcpA4LxkDDHpnJ7e1fKOhRfZp9z91+bd2+leleDtQk0ZvMtBCu7rweK5JO252U6alufrh+&#10;wl/wUYtvhL8IZPC/iTxhY6PNa3E90088Ls+os0rMq5H3m28bV5r9EPgj+0BZ/EHwXpN9O0cJubcS&#10;SLkCWAk4G9Oq88c1/O74d1e38Y29qjSeQVbO5eCj/wCznofrX1J+y98a/Fn7PNxpb6brkMmk6hIY&#10;7uy1OPd/aTFt26NlJ2SRnoP4j7/NXlzqcrucWMyVNc8D9zI5Vlj3L8y4zkHI/wA8GhfmHHP0r5G/&#10;ZO/bo07xvrmraNJHq9n9leO4P24Blm3/AHnjbfwq4OR2zzX1XpOsw6pEstu63ELjG5R8qnrjP4Gq&#10;hUjI+WxGFnSdpIvYoxinD5ujU17fI6tVp3OUcHyKcrfNUaI2duGxTvLpgElG+hhu6U3NBWg7fTj8&#10;rVHim7vagklEuOvzUjMr9qiQ4NPxQTqOVVUfxUx/u0AMPu7fxalQb15/WgoG5lp2cdeajRwJOopf&#10;4PwoIsyXzs/xU3P+1US/6ukZSe9A7sk3ts6ClSXCU3+H8KZQEZXHFtwp6vspkO70FOdtvTmgoaJ9&#10;70b6FkaT+Hb9RSfLu/ioAldlD9KYv3aY8u5zntS780AS5wPvU3cpbpSSHC7aYh/d1XMTykmaMUw/&#10;K3PrTkY7KrQOUWkZiUp+ymyHZQHKRpt39Tz0qZ3+Sq6Tjf8A7vSph860EkPmc47VJCMSbe1MVMda&#10;dt+796gB9B+SSjdUbvh/60AO84iTb936VILjNNjTeN1CxxhOg/OqjK5UZXF836UpkxuqFRu6c/Sn&#10;seKkoaHUzbu9SxuW+9UBTY26pEfmq5gFc7uhK0hLL97mh/u0o+XrzUvUB2f9qoxLtbcTmmuCf4qd&#10;tGz7tAEiyfu8rz9aj3+1SKmyguoXpQAIcUMwHfdUYOV/Cm9KAHbc9MLn360qYx/Fu9abj5/p096c&#10;v3aAFX5KPP8A92kHLfhTvJFAHSMfmp/mLR5f+c0eX/nND1NCN3NG/wCelY/NSUAGKXPzfjSn5f4v&#10;1ptVygHepPMU1H23d6VCR/dqQEp6/dplCvitAF3GlVhIvSm9aUfu2oIasPUleuPxoRV9KG4/2qdj&#10;5KBBHSsqh+RuqN32dKTfxQBJsDdKPLpqMRTt/wAlBegS/dojGFolOFqPd7UBoS/8CpM7utGfkqN2&#10;+WgXMSbvpS4PrUaS4PSn76A5gaPNNxTs/wC1S9f4qA5g/wCBUmf9qjHyUxfu0BzD8/7VNxQDmnkE&#10;d/0oHoMdhQqeWu2hwx7UUEBjNI33aehxTaCtAPFP696YAV6806M/JQJK42RSenFN2t61I6NTc4oE&#10;Nc/NUbyU9/vbqRItyc8UALGwY9aXr2/WmBNvT5acv+roAZhacfmPHFNywp3WgApwYP1FN6UbqC9C&#10;TdR5i7mqOkYbhxQO47caNxpKOtAXAFhRnNKn3qa42vQAtLuIoQbfvDNLJwaAIacnApu6pOtAEbd6&#10;F7UYxRQLQa52p8wzXL+MbJtV8N6jp/l20v8AaETKokB2xN6jv/EfyrpbliyfKCKy5kV7yNmZVVeS&#10;SeBTTsYSve5/Nx/wVS+FN18GP2p9Q8NWmh2ekeGNFDPphtXMlvdEqm9Y2POI1CIUJyvBP3hXyXrF&#10;615xubb6hK/Sz/g4j+D99oPx48K3c1vcW/8Abk81/Y3qXiyWt8UQrIQB86zIeSCNhjdfnyBX5p6t&#10;aybmVpJV2Pt+dc7q7YS5on2WAqKVG5U0uE6nPtChtvXBzivub/gjzeRyfFfxvb6kLxYZNEghsY7e&#10;PzI2kMoEplLfcwGXG3vXxB4fZrW9Y/NheoC9a+6v+CUfhTXtQ+Js0lvsnsY4ormKCJdtw6BgS+7+&#10;KMlMY9q5cU/3dz1qb/d6n6xeA57c6dD5QjKyRqMxDgH0rYjf/TX4CtnbvPp9K5nwtK1tBuKqvl8l&#10;D8uD6VtW9009xJu+WSQZCjkgfSvhcVZSOKMSbUV5ZlXd/tdP0rJv7CN4SpVTv/jP+FbReOeHcrqP&#10;ZjWVqjLCOd3y9F7muOLudNE8w+ImnQrfRqoWPcwQxNIpY46scdjkc+1ea+JNK328assm2NlXHTA9&#10;M16z49QzK0cm7ay4VQ52/e+ma868QSRi1dSzNJjPTgD/ABrVSse3hrnjfjhG06eNWPntsUdR029f&#10;pXG65apfWrN+7aTG/hsCu+1nTF1y8mjkjbGflJ+UhfSua1bwdJDLDHb7drfNlUI+X05rfmR7dGXc&#10;8+m22xKxt5m7pzlj9ajS0e/u1jhVpGdlGP7orcu/h7ISykOsn8Pv9K6Xwn4Gisp9zNIbgbQf3p/v&#10;VpGSNZVEc5p3hwJCjsOMbM5rY8PaabkRrDuaEdXI5b8K7TRvB0Ma+ZGvlgNwoHB/Ot7TPDKrdwwx&#10;xxq0j8blyB8vtVe0Rj7ZHMw6I1vJvjjXcy52lFxn2rQ063S7mkURs0q7NxUZB+ld1H4NktbcxTK0&#10;y5wrg96rWuimG8CvHHKs3/LZkMcy7W49q4alaw41Dn4/Bj3loZljZnkAKM42nB6ZHvWdqXw+ka52&#10;fMMjJYDKp+NexwWUL2kXmRheFTgf3elRanooaVWj3eXnJ34XcPSuOVVoI4lI8l0T4ey2fiNmXDwe&#10;VEY9y+X8/wA2/O3tyPzran8ByT6h9qaNljZgwC9t3WvSF0m3isFKqyEYyWIBAOzBqy/h0XFuu2Jt&#10;vXFTzEPF3PGLnwirXTMFGMquV4/nRF4VVLpFkhj/AL3J7161D4S/sedrho4nXdmMt8+P90N0/GmJ&#10;4ehuH8wKqCQkE5B2EdfyrWnO5Eq55h/wjXkPzGVVvlLEcAfWptP0MeRIzQjY64KbOW+hr0LVPDqC&#10;23Kkaq3UMelUdG0FJ7tFkXcd3y5O1TXVTnYxlWucjL4ZaezkVYTI24lYmIBJXpmpdP8ACEbW4Vt7&#10;FFYZC4r0G40cTjy2jXZjdsxhP8az9V01YV+8TywbAxg1o5XMY1rnnfi7wTHea1JNG4RWJeUBOFDd&#10;SP8ACuM8X+BZELTWykiSXazlFAA9Aa9dvm+zQq7fLuXg7gfzrDMEbiaSSSOONhsCleB7/WnGTOin&#10;XkjxTVvC4lvPLVSIv4FUEE/L3Jb2P51zl7pX2G82sNyt8pCj5sV7F4itLW3ZmVYZN/3inzbK5XWN&#10;Dt7xt3y7t4XI9+lU5XPUpzueb3lt5LsilgfTIrB1E/avlDySN6kgV2mt2EYuGWMSfdxgqf8A0H7v&#10;61x9zYeVFtWMKv8AeZqx52dEdTAmhaJ23bV+lUbqBFXGPvdcr0rZ1e12vuPmD2NZUkrOrMJG/Eit&#10;qcmjSNmYF14cjiuDtzGzjdjqM1GmnBkVH3Msb7VVmzn6kVtXiBhuaT5l6AjrWXc6gsKNkYbG7FdP&#10;My0khy2S26/d3e2KqX6RhT8vmNH0I/rVefWVlYhWXepwQOoqIXi4BVs7eOT9761cbsiVkXo5o1g3&#10;FcqDg0kcUQUSKylQMnH8Q9KpXQYNuVnyw3lc8UQXnks0RG6Rjg7vmH4bsVnKNyXZl+2to5Zd23Cr&#10;8w57elXh8se08H1Nc9/aDxvu+6v3fwqWyuLiWZRvkjX1jNZSsioyTNu5kC3CthmXdgjGOKjttQW6&#10;k2huF6cVnvHJG/zbpPL+6SiiQ/U9Kt2Vs4G5sr5noR8tI0gyW6Rtm75GXrhhioo4A7fw7vXFTmVp&#10;1ZTt6qopVRosrvZmG7J44o9mbRkMt9sMrAqpVm+UZ6VMQ1xIy/Kvl/pWe16qT7pMAL0I71emvMxK&#10;yhfLbkN6/WsZROiNS4+01SS3uvL+VUk6HaSRXRWl1HcxK02VVen/ANeubsLlZp3Hc/eO3y8fTbWt&#10;bFWiHztGz4+XHr0rH2ZfMaX2T7XMdrR9tu1umOv51r2Un2Jfmdvu92rnNLfy2k+ZPLVuPWtyK5E+&#10;wNtZ2+4B1/Gs3TsPmHvqq21wzSYTd1AORVrT9UYyqu3/AMeFVDBsXdwv1Ga0bK1WIr93rgn0rNxS&#10;GtC1HdMU3eTlV6HtUyz4fOzlugz0pJXWSPcrHbu+8oz+lM2eZMvy7fxrDl1uUpWJDq7WsO7Zu3He&#10;XJ6fhUk1xHPcu0Z3Q9cjjmoTaCad9yrnZ1zz+VWPDHhoyzSszKUxu2buavlFcBPGtu2VU/jWb/av&#10;k3LDPyx9q6ae2hMbYRl+aqY0hZnk25ZWGc8ZxU2C6KUEmI1Y81Qv3YRssOz/AGveruo6dJND99tv&#10;97GBVCxtp4S0YaR/ei6FJ9jKdmMyswXGd2C3b0qXzw1syySNuiG4Bhxmrl1bbWDnowyBjqKp3MG2&#10;HDY3N1PpTjIWhz8s+L1kPmE/eyT/AA+lUYL5ob07g7KvqK0pUAuf3a7f4dx54plxpq2jMzfNtb5M&#10;d63p6mkmM1HVWlaNd0kZV9oBPQU0SoQG3cjrz96qOoj7N95tr7vXP96sqe9MUyiOTjb1JrrjEyk7&#10;ly+dZDuX7ynaSe4rOm1Fjxld3Y1DDrn2q43MxGOxYYptzIrv8q429KfKLmsTPc/aFCtu+bbnFZt7&#10;qa2dxKzZ/vfjT1/clGbP3emazdRfznk3KrY6fKeaLIydRsvQ6+ph3qF59R1qjJre+Ri3K+gqi0nl&#10;ZX+FegpRc7kYhWLFlwM9a0jG5jKZcGo+aoXOEZeR3qP7aPI+78x7ZrPuJmWPcrMD9RWfDdmdsPkb&#10;enNaRRj7Q6KXVvKtgdwz/Dz1+tZ8mpfak3D5m9RVKeZpCq7qieXETYO4/wC+BWq0M3O5b83zF8vY&#10;FK9CTU0KvLJI3JU9B/drOjPmTfMxP0rS0+AQFpGIzJ7Haa1j5GTlcfIBGGDbWPoBiqsNtJPcbtvy&#10;7fSlN0JJ87lx1zmrNvIqrwq9cPwefpWsYmcpWJVgjjXG3hutNFjvaQLwp4BbqBUi7I4drN8vrnmo&#10;7e4zcTRKAPLfJIO7I9KsmUhPspRv723kD1rRsdWUWfO3/dxzVHUIo98ZwqlflOOwoghLSbcN/uY+&#10;X86CVKxdNyuoMn7mMg9AOKuQQrFbbmHzN1A7VQsH+yyKTtwnerC+IITcNGzYHvVRi2Hti1Fb7z91&#10;lHoRUtpp6GT5yrL7nFRC7jZFZNv4iptNmZ5d3mKy+1S6LIlWaNZNLMVkW+8q9Rj5hTbbRlkulZlz&#10;5I3LgYyffNaL6cqacpMijd90luv1qzFLCu5ed3risZRZftijb6QyxqrDkDOCdtWrVGjO3+KrianH&#10;uZnIX+HgZ4qEarFfR+ZDs/i6GsXBs0jWTGmPbHtkVvwNXrKVGjX7iqvQEZ/Oq6TrFtxIq7euecU6&#10;CaKSH5fM+Xpg/wA6n2QSqroZ2qQyfbvNQBVVvmOeR9BVczN5yllUH0XK/wA619TiWK33lmLNweRx&#10;WfbPDNc/LiTLf3SafKVGdySO3Zo03N5St8pOM8+tCBbeRF3q6xtkYOS31rQNuxMnlsEVW6EZqjcW&#10;+0Bdp8zGcAc0+Rj5ywupecGjVJFjb5QQOooS8UltzdG3E4+9VNWWRCww23kDBBqHbJ9oPy/Mv3xn&#10;+VaezZfOWomkmumKs8bbvqKtS2O2OVUeVvl69z8vaqYvGXdt3CM9GyKfaai8bb2PDLyP8KxlTZPN&#10;zGppdteaQ5bzZPs6/wCsDswI+vFaaK2ow7WACNtyHbI/Oss33+jR4Yrt+9nnf9ak02++zPmPcrbc&#10;bevNckqbTuXGSZ1Wnwt5g3KuDyHz1/CtgNHFp7My7Rt2ttxuPzVzWla0pK5VowvygYzxW3/aowyq&#10;GC+x3UoyuKVyxZwSWomyvRt59lrQS5ie22qxA6bh0rLtPFC3UPlH5W27lYj76+lS2ibFI3L5bcjn&#10;qa1cbk3RbdFvGDfMWjbILfLmpE8wJuYt+87EfdqraK329mbdHEF4xzmrjnciqGAZtuAx5OOtNaE3&#10;I45Uu0O0p8zfPz92o5FUnY27LdD6VeS2jtlZtwVW6ksBVeeL5flVh7kVXNpYzKKQssisfveg6H61&#10;oKvl7pNoweh9arhW3jcud3MeP61oWO2SMxt/rF/i7/lWFRg9RYLb7YiqsauvqTg1q6Ro8a7mjLYk&#10;+baPX61Ujg3T+XuDH0HFbOj2CwNHLJxjgjPArglImSNCz0PdbLI25T6HpUkWjwXEDCSNGjI2glAO&#10;d3XrWtpCeVp6GV8f3igxn6ZqTyVknVTuY/L82QP0p3Zz8zvaxzM+hNa35mt/kdlCsHUuDt3Y6U+5&#10;ie5K/MBIvJ44z7Vr6hdLGc7dok6E9qz5rZQZJN3mBV24H971pxlYshe1kg1KFlV5B824bsZq9qlu&#10;s8DQySN5ONzL94n6FsU6IfaI1Vhu99hB+7TpQXKx7pMumcgbtoropVPeOatGx8w/tc6dHcxTTqki&#10;pFtERdw0pAXaRkcYwR+VfDfjlZINQeOOPdtbhl+UH86/RT9qPwNcX3gq8uGQLEpYMwcbQ+3svXHN&#10;fn946Z7bUpll2+ZH99gPl/A19Xlc7nlY6N1dHFl2Bx8pJ7Kdv86u2pZoPnUbivBBqNoo1mkJZmP8&#10;PI4p1rJ5a7dzNt6ECvo6cbq581U0KurZCqePrRpLvIfvvtXpViYfaI9rKP8ACooUFsu37v1pyJgb&#10;2hXO2TbnbzjnmvQ/Ct3th3MAV7V5hpUDCXzNvy4ZcZ7+td/oTSXccaKxEi8HA4FceIPTwersegeC&#10;9amvdQWFR5UbDaZB/rE/2iema+i9J1F9Us7KFtsv2c+dEXPRvVcV4B8O9DXVoEjY5SP76r1b8a9y&#10;8HybZFVV2wxlWPeMD0A614Fa6PoqdG+57R8P/HV5oV3ZalBcTCSzeSdcHGXKYG31X+HB+tfcX7Gf&#10;7XcmhT6TBqWqW17YahctbLatMySSXh5Z2YttYEABQF528da/N3R9aYldwXKru2nkZ/Cuz8J6rb63&#10;51jfR7hNlTKnzPCF6Ebi21veuejJuVjyM0ytVIbH7j6dfyalapNIFVbhdybe49R+Yq8rYSvlP/gl&#10;Z8cpvi38BbzT7/UrHULzw7evFCqTs11bW5z5BlV/mG75vug5wK+prRmaD5hn0r16bTVz83xVJ0Zu&#10;PYl3N7/lQx+ao99O/wCBVZyjj8yccVCx4p+f9qm5HXbz6UF6Ds/7VNxikc8UxCy9fmoIJMDZ0p2f&#10;9qgHO6mN92gYuRvxj5aM0i8LQ/C0CERCv3tpqR2B7U2m+Z8lAxXdV+7+lNRhmldgRyPyphOzd8tA&#10;pOxJ/F+FKWUdqblqQOXeglWQ8jPtQQopHkzTPMZ927bQULv5pFPz0ijZJ8wpfMUPjv60AJKcv90/&#10;N146Uina/PFDl2fjAqRnATk5/CgAI805oKg/e/SoVdif7o9KkoAVjvNIjn/61LtPoaRDjnv6UAS+&#10;bn0qOUZokdYz069Pelwcdf1quYBuwSH5hj6Uuxj0+WgqytuJpFctHkcn2qjOWhIE30U7OenFN2n0&#10;oAbMNo+T9ajzsfDdKm++dvamsqv1oAXO1aWMs6NnbzR5f+c0iHIoWgLQao2j5dwpO26pO+2h0+Tt&#10;QVGVyFp1PSpkjqHYE428etOSY/LQUPfgUmfl/ClmPzVEZNtTzAO6inpI3tTFnX7tNcbmbbuo5gJt&#10;uf735UD5xz+tIr/u1oEwZOKOYBcgdFzQ6ZqOSTH3aEkqguLj5v8Ad6Gn7qhmZmTgEUnmY9KAuTsc&#10;/wCz9ad/wKqsx/3qcJGx1oJ5jq9xp45piDb97mk8zZVRjc2JPL5/+vRuHpR23UE4qZaANkQH73FR&#10;7WNOU7vvUqMAa0ATFFDyU3cTU8oC72zjinrFjqaZjDbv6VLnNUBHIdhp0a7jz+tDx5FOxQJq4Yp+&#10;D60YPrSbv9oUC0GumabtOdtOxRgbu9BIYoxTtzelG/mgvQa42/eozmnE+Z1pqR0C5gxQwU07a3rT&#10;F+7QGg3PzfjT91G4elGFoDQM0IxFAGW/Cigkb5gNOBzTUTH+FOEfl0FaCH5n44p4fzB7U2TkccUJ&#10;129qB6Ds/wC1Tc0YO/GDikb7tBA8sR6U3NAO3rzTd2F/CgrmBpdvXj6mpEYelVpIhI/8VToAPWgS&#10;diR3qN2Wkd/06+1MDbTyc0D5herfjT801OtG8b+o6UByiNy1Ju+9z3pZBsNM2CgoH5FSIcGm0bqA&#10;HOcmo9gFOpr8igWhJt96Q/JS5x/dqN35oGO3U5BzUO6pk3f3W/KgBsh3HjihCF+9zTZDh6aOaALG&#10;4Go2O3rzTU4FD8igBMg/wmpYzzUacLTidhoAa/IpucU4Dc/HNOdPpQBGE3pWPrKqkEjH94pXA7c1&#10;sSSGNDXPeObyOz0JpGOPL+YAfxn29aDOS0uj4Y/4LDfskap+1/8AArwvZ6PeWGg6t4L1s3jyXEK4&#10;e3ELmUo5+6FjB4PU7a/AP7RNqnhpruZYVum3JP5Qwqtv25H4A1/Rt+118R4dfstBWPj+xb46oZHQ&#10;PFMBCyi2dVOSjbzkn/Zr8G/2q/Cdn4J+Iep2Ok28UGn/AGuV7ZEO0lZJN5z9GY49q6KMrqx9Nk8G&#10;6djyPTLWNivmMVRzjPfNfoZ/wR08I6xq0PjTVIZLS40G7uILacqpae2mjBcorrwvmcZXtgf3q/Pe&#10;3tJn2zR7shtwyfnP49K/Sv8A4JFfCm60vRNQvreO6htI5vtZImdmWeUbG3gDG1cnAPPze1ZYzSkf&#10;QSjanofof4btxcaUsjbmWMYJZdu9fX61oQIpDHb82GXbIc/rT9I0iTSoIlkZHZV5ZVJB+X0qeXbH&#10;HtVcf7w+avhMTrI4Y72KUsklv8yl1G3BG8GsXXdWWNG+Tcw+7g9a29SvFVP3YX5uue1c1qEivMdr&#10;Rvnpgg4rgTsdtGPc4bx7rbT20bP+7WNvMJb5iR6cV5j4m1OW2kkXzD5f8Qx+9H1bpXqHjCw3XDJn&#10;bDN/BjaJfxXOK4bxX4eV1bcjSIu3nGC31rWMrntYex57c2v2qf8Adx+Wy9TtBz+tItuxSMTMNzHY&#10;DjpXSHRTLcZWONh64xRa6Ae/cbxghsUuZnb7Q52Hw7JJHGz7maNdmcfxetO03wstzd+dI3yyfM2e&#10;dx9sV1H9ksYUjQL5bbWJ8oZzViwtnvL5m2rDCrfKoHStVKxnKYaZoLWkQ2bd0Z8vgbRn15rUtbAQ&#10;T7SjHb8zBex29jV7R9KGdrKWjVlYfKc/xda2LfS0EksePx71Mp2MeYo6pbtM6tH5bcYwWwNv+NEe&#10;gxrNGsyszRtk4HUVqWvmQT/LHynCfvCQfrxU0Fvbz/NNcCFc7csuDXHU1LpzbM++ijSdSi7JFbcU&#10;VSuPzp1rcRskcjOrLHJkg9/mouYNrSNbM027dhR8ufxNYrlo7UxqrMo3ZwVyP/HazcUzXlublzrM&#10;NkAxKKwBJVv4gu3A/nUc2tb7ISfceTerDPGD0x9K5O7vvtNwT82F6E0231A3NupGZg3QSHp+VaGn&#10;sUXrrxPJHcybQWZVUBgpYD8KIdfazi6MrBmbCsFGW69ay7idrgsyx+XuYldnzYx1zQtq4k25yzHJ&#10;J+7iiMWhyhHqdFc+IplZvLaVPM6IuMj8DWYviiO3tfM3As5xl+cH2xVu28PzTWC/ejUYH3VPX3zV&#10;+H4eRX5jkmmk82NOTENqltuM4+tbRkcM5RRQl8XRppqp/q+249cetZOqa5JOkjPuVUO9iP8Adrsr&#10;HwJaWVyF/hZuEVhkn+9g9/8AZrpdN0uzt7XZPDDcRhdozHy9aRld2RyyxNOJ45qtjcalp8ckUbW/&#10;mcl2U/oKw4NEuraXy5o33MdxCjcAPX6V9B6np9rNpcVuI1ZZGLxIcNuUdcEdcVzgksHsxClvatkY&#10;i/6aL6Z710xTHHGeR4hc+Gm1CfyzbTlztPEYAb6VSv8A4Y3UkE9xJG0cYBDgH7pXuK9efX9NeZpI&#10;5LWHaFZtkhGP9kbc8+1cf448XOltDKB51rOwdnQeZlWXnha19nLodtHFTex4Tc+DHkuLhWLGHuWU&#10;q03+HWud8R6EgG1eH3f7eP5V6B438dafo0l1uu7cbSXfZ820hVyv19utedeJPiDpttbz3G+GZY0D&#10;DnG/PTHrmiNGT6HowxD6nF+MLddLbzNkSx7M42gtj865C78QpEZPL+7tIUEdcdcVX+J3xWt5FaHz&#10;7duMsiHOwehPavLdU+KcMU5j8xfmwAccDd1reGFkdUcVFbnplzq631quNqt7isLU7qS4X5oxtzty&#10;G5xXIJ8R4bkbfMEnGeG7Utv8QrPb8sys4252dK6Y4dsPrlM3ba22XQK8qRvbJ5NXIlVbjk4I59s+&#10;lc1N45jkZWjkPmMdwwRgj0p9h4uhv/m8zYVbcdvzZNbKg0Z/WFLqdRfssUPljczfd3DniqqJlF8t&#10;1XZ82epY1m33iePapZsHbzg9KjTxUgXO7aF6ZFL2DKdVdDc2NEih1LA9eOlXbFSsykHj0rm4fFau&#10;QqNt3tnlwalfXtndlX++On51zTo+RoqnY6iWVQE3Kp3Nz7VJeatGtv8AKqs3orZNcsmqtMy4kyvq&#10;DV1dQ86LMm1W9RUSptGsahr6Rd/uVHzMw5JPY+laEt6HLLu+Zv7ormo79dv3sbjvODVm3upJpdy5&#10;+9UONjeMy7JGrziQ7jno2Rz+FE1032WKH55Nh2rg78/XdVrfvVmbgfxEDp9KqtdLGytu5HJ46Gue&#10;SN07F6ytfsVizMpRPUKTV6zuDcwFlTy/MyGbaSHdemf7o96zbXU2dWUfNnoO1a1jEEtWAX5s468V&#10;nymsZXJkmCIvlqsnmc9cVsaRZfOszKoJ+9n+lZNla7nZP9X82xgHB2V0VtI6We7CrIv97gVnU0NI&#10;yuWAhMsY/h7gofmrYgjWaFsccbvxrFjhmkZePu9DmtbRZJlV/OXbt6MrAsfwrjlM00Lj2XHXPOPR&#10;anhgVGXduxjP3at2lpHdx7DGyjruPTPpWlpXhYXVytnEQ0zMEUEHJz6CiMkxSslcp2Wnw30YjXDN&#10;0UHjI9zW1pGhP9nW4jiaRZIXcfLjOen5VveHfhrNp16vmbFETeWX2EsT9K9K8JfDT+0R5zwuY5Fy&#10;HY4V2/HdgVV0c1TEwieSLo219zRs+0kMg6kgZIx7U248M3N4TNFZvHbKm4TSOMP/ALI9/avZD8G4&#10;21GNY4ZvMAO8Odo3fIqn8QTn6GrujeF59M068t1t/Lbf5UibfM8sr3H17etBxvHRXU+ftU8F3E0j&#10;xxgbZE+RB1P0FYv/AAjzW1wqytJDIvTA4f6V9P3Hw/iiD27SSPdCTkeXgKf7wP8ASufv/ghHexSS&#10;SqGmCbicYWT/AArncTenjos+f5dMTlpFTy8ZLDpj0Brl72wkjYtIuxW6bhjNe6a78MvsqN9njeRe&#10;ihlwp+lc7e+C1jlMd1Crw/wkdRWdOWtmdMcQnseIavpcthqCu6sjMvDE4B/CqGo3siWWVDCMdWBz&#10;XpniXwravNJIVldtv3Sen0rltU0FbqwkcMp424Yblztxjj3rspySN+bmPLNb8RtdXBj4AU4PzjIN&#10;U0uPNG3af94VJr/hv7LfyM38bZ4PeiLTjEPlXK+oPFdcZ3JasUGHlBSu0lxu4oyqqrMifN156Vov&#10;p8sfmeZv4O08fyrNuVD/AHThfWtTnqO5HFdboT8u1z97nOPpTC7SOePu9fakEDb/AO6f7h+7+dR+&#10;cVAUcrnDHuaOUxk7EOtIVTauA3rWOLnym+bnb03At/KtW+uST97aWXnjNZtyFMee3rWqjY55SKk+&#10;piZVww9Dz0qGGX5mbuenvVLUrcBm6H5u7bals2JjUL8x9TW8YmDk0Xgpm74qNfkZt1R3EjIMD5cd&#10;QahE7SD71aRVyOY0Eut0vyKPwq1DqDK0jHnb1HYfSsuOXycY79PepY2LIOej4HuPetYqwcxedEld&#10;WTCqPlP0qWS++zJhn+bG7IHes25nwWVSVz696qPqHmXG3730q4pmVSpY2XvluG8uTK/N1qxBOqvk&#10;/elO4kVz93N5D/eK/rUDa/8AZwV3btq8AVpGm2c8qyOnlvsTJh5F29e+ahuNfjtxv+VRt6kGuR1D&#10;xR9niLxrJwuDsOP51jjxU2oNtMnyfWr9iZSxUVsd9d+KVWFtqqPwqjbeJPs8TNI21z7ZzXI3mtvG&#10;uFUEbs8qelUJ710kXdv+Xrz0rojTOSrjEd3L8U4rNzHIrcdcOOKr3vx0msY1jt3jibcvVNn/AKDm&#10;vJfFGuFSyANGW6sDkVgPqMm7cZCv/As10xoXPOqY5o+g9N/aCup72aGZ/wB1vVuZGwo9BWp/wu+2&#10;Wdo2khhZ1+YsRx9Nqmvm3TtcezdirsC34064vJnk8ze2761X1WLMvr8j3iH9oGK4v2jbzE2f3jjd&#10;Viz+Osdp828NFu6Eba+eZNSa1TKttPruy1RXHiGaaDyy7Y9qn6nEX9pNH03D+0NbxnmSNd3X5icf&#10;+P1qaf8AtIxXls0ZWM7ThJRwSfcV8l/2xNv+VmT8c1NaeI7i1PyyNjpjPf1qVhYjjm1tz63vfjtb&#10;X6bvNjt1XkhBjJ9Oan0n4t6aqcsvzdGA4FfJP/CWTu3LB13bsHitTSvE80US/vAzemeKPqcTqp5t&#10;c+qm+PNl5UtupU8K+4Cs/wD4XhaxXR+bvs5U7lr5jv8AxRc3StGzlec5DYO7/CrWl+KZ2k272Cgb&#10;Qx5yfU1MsJboaf2kfTj/ABahuGiXeV8xWkyCMEelWIPihaztGryBf7x7mvnnQdVu7m4R1JYL8rDP&#10;yge1b9xJLF88e7HqTUexOiGYXPaP+E7tfPdGK4bpKOgpY/GkKqdsjL/ewM4+leGt4iuDA0cjbW+t&#10;EXjK5tJldZGcJ94VEsPc0jjV3Po6y8Qx3Wm/K34lFx/OrVh4iWSRm81V2tnlfvfSvnmL4oX2n3Cp&#10;G26OT7y56fStK1+NEsI3NJJ833V71yywcjanjY9T6QsNehRN24MfY1r2t75vVm5XjFfOFn8abZY4&#10;YzcMvmfwE4z+NdZ4e+PVrbwfZpbpGkXo3mN/erllg32Omni4vqeuR64q3Kqu+O4V+P3RKlfSumtb&#10;gapbRt8ifNlg46fSvLrH4jQa3KreZvTGcqOQK67QvEcd0y4kVVdtuCfuis5UWjeNS52UMoRo1yoy&#10;QAFbGfTrV9bgvCoZmUgMFUyHg+ma5uLVY0kiuNyyKoLAg5GT0/KtKLUY54lGd+w71Ycg/WsbPqOL&#10;uaVvqUkyszMzo3QAdamtZt8Ck5fb1ww4qtZS27McZ3H7wb5gPpuxSXl1HbMGb5v7oHAP1rP1GGma&#10;wbm92qrYCfPkjj6U7VNRaDcVYbY+pA5as22ka3uGbj5nydvYela1jI9zjzed3WPt+dc9SQF7wosl&#10;9b7ptwK9Bj+tdbY2clzbeVGNxIVs+9c9p5eIERtlQ+CAw4roLLUpYX+867emK8+URSJV1STw/eyK&#10;0cjI4U7gcbfoDV5pzJb+cu75Pu8dfrUV9bRaja7mU7M7c55xVSYKkfl/eb05ArQxSu7ktyHvZ5ZG&#10;2LlvkUggVPYW7iGVodv3l4+7/wCg5qtoN2skjKiqrRnqqrj9TWtGscW3y8ESHG8dT+FRqOUmjLnu&#10;ZI3+dWk2nB3j/CpJZWmg+U7uU+Tp8p6jPtWhc6YsDtJtxI3yEA5G71qG3iisIkjkULG3Vwc1tTWt&#10;zlrSuee/F7R7jWvB15G8HFurT+YyB5JG2r6cYr82/jzp9rZ65dSQsrv52WBGJFA6gnpX6h/GGbyf&#10;Ce6FmjyMbVXJb/aP+Ffm1+1hCw+IOqXTR7ZLjEpCjAk3e3avqsqlc8jES908beRi26rVoWaDcwKn&#10;6UxdrhSORt6ipIZP3eF+ST8xX1lH4D5yqDgAsvzbj096ZAhutykHbu696kNuslxt/iUZ69qsWMGG&#10;x3HUetTKQRRc0+1+yRev1U113gwNd6jD5asfmywT5Sfzrl7p1srbcw2e4Umuy+FcpurgsU3L2Plk&#10;Fa4sRUPXwMG5nu/w+sLa1SGTEfzna0RG3A+tdaPFcek3CqhB8zkblKqa8xstZltx5keV/wBv/wCt&#10;Rq/jZpJN3+ywx3k/wrxa1mfYUaLZ6VF8SVgudgWNoeuWfa1d98M/GVmt+k27asjIWbdl2DdeK+W7&#10;jxL5sq71kfPzccceldp4Muf7REcLTTQx5VmdJNjAegzXHT92ZVfD3Vj9Y/8Aglhr0Fr8ftaV7W3t&#10;5NUsraGG53Y/tNl8zeNw+8Itw+UjJyPWv0ZB8ljGvIX0r8q/+CS3jCTxJ8V7ENptxLb2dkusQXj3&#10;Kr5HmTOhj2dS3ljp1y/tX6oRXC3ZWRfl38Yr1KLurH5BxBS5MSxzKdvSnZ+SlwfWo/4vwroPnx+7&#10;6U3tupG5WloK5hkh5oQ80syU5AtBIYC9E+91waM4ppl2UjsCaAEkkxQZdx5psTbj978xSxqAu4/N&#10;QBLuApuf92hgxfoKbQBJJHhKNn+c015NqfNzTUk4ppXCY5zhaE605VElMXrSMxM4pXJP92h1BFL5&#10;eaDQjEu9s1Im1V3Hmm7Odvy4pyKMbaAG9qSYecn936U4jB20mc0AQwoytwf++qteYtQ+XipN3+1+&#10;lADY7jO73pufnqRSI06LUZZQWoK0Bp1cK392h7hn4XG2o5o8jjio43J+Wq5SSwx3p/FU0WVTjFV9&#10;p/vVJE+1O9UZvUkzionn+f7v609+tRNFl+lADzJg9aJJ1j/2qTy9vJ60CPc9ADsr709pvLf+L86h&#10;/j/3utPHz0AP/i3U6VtvWmfw/hSSjevvQC0I9pznt6UqKcdKUc0ICH60m7GkdRXHl/7X0ppbzPX8&#10;qRH3I3mfpSxqd+cVADNn+7TtzelK2Sc8Y9aZBGynnmgB28hdtCjK/N+lSOnz0kg2UARN3piMd/8A&#10;WngZpZN0a44rQy1FaVm6PTXYEdKaVLJwCPwpyQkK3NAagPnpwh/2qavGKkxQXynUO9N6PTscU50z&#10;/hVKVjYCcL+FNBwefmpwiUfeyaETH+FS9QB03dOKHXI/hp2aZtPofyquYCLyWH8VOQ4qR+tQ9t3e&#10;jmAlc5NKo2nmmIMCpR+8qgDNOzn+IUx/u0kYyaAJA+abuHpQfk6fpRQLQdldn8VCMoqKWQpTxzQQ&#10;Oz/tU0cjd3ooxu6UF6BTkOKbjFJ/F+FAtB+f9qm5opHPFAcwtGcCjNNcc7e1Acwebu+7xTs5FNSL&#10;A6UKMfL2oJF/i/Cn76aOaKDQax+WnZqPFPT7tBL0E347Uufl/CkYfu6RPvUEiYpzx5kp2eaaZNr0&#10;AGPm/GnZqN3pV4NAA/38dm60zy+KmdM0yTlOOKAHooC4zz6U3AxuxTc/Lup6H5aDS4j9ajHKVI5w&#10;tRn5RxQBJspnlfWlSTipN1AEeCDTs/7tNeT8/Wjz/agBXUEU1yf9mlzmmucigBuz/dqTZn+I1Gva&#10;pk4NAXGMm+l2bKM5p29aAG0dKKc5yaAIxyu2hJNrfMpP4UH5RxS7m9BQFxTx92mvJinZxVHVr4WS&#10;M/UelEnYV77Eet6yulWqswyxO1P9o+lee/EPxzb2+lyzXAWRYSrNERuYj1AHajx14tmsklMskaDB&#10;OzGVUDrg+teL+JfHtxLq6zRzbbeLEiIdrQvnoCNvSuWtiowOvC4WdSR8X/td/tFx6T438Qags0ja&#10;ffBfsrQn7P5KhfLMSL2OSTk/3vavzO+PvjCPxB4wv5ZIZo185pIDI4clG+70r7p/bY1GO91LU5rd&#10;bgLbRvLiFBJkbvuOw+Y/UCvzp8Z6202ouJYXjeOTa6ufnVh0BHYGtcLXUj77D4ONOjZIxYQ7uY1U&#10;ffRVwelfqx/wSKgmvf2dNP8AECtJax6hqdzpFxFvkKN5MvDZ3Yy3b1r8o9M8S/YNRtTt3EzeUilh&#10;lmP3T+FfrZ/wSd0OSL4G2/mW91Cmn3U0r3aoUthI0mfIKL/F98568rWuZSXswqU/3V2fckKOkG77&#10;p2+uao6q0loWy3zHoa0tMn2Qq0jbWPUAZAqv4glEZXCj8Pmr4XES948undyMaC5WZ2DfMvy1i6md&#10;k7bVZvm/u4rRgm+1jMTf6vqS7Ln9KJbaTG5tq/Lu455/yRXnylY9FOxyviOQwWaybQ54CfL69K5D&#10;VVjvrVTIobcm7g4rvvEumrPbMJAMKCx5xyvTFcP4jtlu73BSHCnaAyLjH4GlGR24dmI2jRvIfJIE&#10;a9Y2Uvj8RUcsccC8oA2dmB1q1NdKsZCr8p+7tPJ+tZ8klw90zLDJhmZlJreOp1p9xkCtPOf9Yqrz&#10;xWpp9ssVqrKBG0nbGal0HSEuJlkAdVuCrBXbdhvXjv8A7NXLeKN98KtuktzhyB8ufap5hSlcdpga&#10;LYWf5gcAAfzqZFUSy/3pOQdp+WrAVIbf/a+7nHf1pqhYJpG3A545Papd3sZDnVYUyAIz97r1NYer&#10;6iyiZGZYwr4GDnnbVTWPEDR6odu0RoMsDEOR7VmanrSiFjH8pYc7ufm9amUTuowLcmu5hjjjO9Sm&#10;QwbrVTzdxZcCMsnJGT/FWZp96rW7MuPMb5iM/dXb0qnqPjSHSopJF+6vzEg7gF9KzlJJ2OtU+xsy&#10;BWlZWfzEDZjjkH+r+h71IYSE+UhVVjggenX8q4vxB8R7LRnjH2yBHkCSp+9J4PUfhWf4x+Pmi2Ph&#10;T7Q95B9nZGbejGaVcfKckIg5Xn6043Zcabe53dtq9u0qqGUeYoccjlW6n6e9XoL6CNvLbyWkyrY7&#10;49K+fPHX7REXgXVbdU8r+z7iD7Sk5HmEnYoyqDkjbk49a5fVf21dH05lZrrLGLPlKW2zH3H3R+dX&#10;CnUZFSi2fXV78SofDNmsj7dsjmNv3ZKwlO7f3vwqtH8fbSxm1C7uGtbyztYEawBIg8+Td79RzXwF&#10;4v8A2v5vGN2ZGvprKLLAnc+1iOpx715T41/abkuzJH9uW4EJKBkXhdvTjPuPyr0KOX1JbnHVwsV8&#10;TP0w1P8Aa/0XSIZGuJLW3uLVv3kSuWwmzdn/AHM9utVPFH7eugx+E4b63aG3WVmZYVcNP8v8ef7h&#10;3cHodp9K/Ibxp+09e6tdsskjtEo3AFy3mHb90kdq52T48XkdrIqXVyvmryofhv8AZ56CvWw+Vu92&#10;cNSFE/SbxP8A8FLLrwROb6GFJRNNNiyW78uGNh9yY45Of4VHTvXmXxC/4KLa5eWskulagunxiVp4&#10;0VhIqM6/O3lneNw7dq+FL74p3epxMslxLNubjzG3Y/KuVfxbeQXG5ptzt1Of6V6VPLbGMsTSjsj7&#10;Uf8A4KB+Iba322urSCZRuD3TI0v44XFcbq37bfiK4mujcPYySM/yui+UFX0ZVPP4V8q6j4nuLyRt&#10;0zEe3BqvFqssRDeY3y++c12U8JFdDnljktj3bUv2jdUvtRkml1SRdxBEKTN5JA67UPAJ9zXM638d&#10;NQu7jzXmMjOFVvMJ2jb0wK8rlvzI/fn73PT6UovGmX5ixraODh2M3mDZ2uqfEuTU03u3mSfXG761&#10;h3fiued1O7aV+Zvmzk1hxz5mx/tU51LhmWrWHijJ4yb6l+LxPcQuv7xm+Xb97FaOm+Mrm7njVmk+&#10;brg43VztvFub5vm5xV7SoVhvo95+76VH1dIUMRNndWeuzeQVaaRmXruOcfTFEOq3Mfm5b7zfLhsY&#10;p2laO19MgA2qy8k1o3/h/wAobV8wNu6Ku41nKEUdUK0+jD/hMJCq7m3MvDDuaibxi4nHzExt0561&#10;DD4eImCgTxqBuJ6ljVG98NNbOSf3bN1wchfpU8sTojiKiOgj8cLFJ95vl6DcOa6PRfGAn3K23no6&#10;nGfwNeXvYlD5jbvl6DHWp9O1mTTpNrFju6e1ZVKMehvSx0up69/a6Qt8rKM9s1fsdcVj/dX868y0&#10;rxgs83zSSJu4GSDiumi1A3EYMbD5umD1riqUH0PWo4qMjqba88yPcxxztGO4q/b6o1s+5WCt6MeK&#10;4aHUpbe4+bdtboD2rW07U1mb7276muCcT0aNVSPQbLXllg+b7zdQelULi93Ovzn943pWHFfbP4jU&#10;1tdi7uVVQ3PTjpXHKJ3RdzodEgzcqxbB92+WumS+WFFZirKvzHJxk1x9tI0a7l+b/ZHWprXWJprv&#10;y5FcDrgisjaLOs0bxCl3dSbVf92FKtt++3rXT2F6JtyqxRv75YfyrjNLQRsXC7mCZPYV0Xh9Ge44&#10;MnryaxqeZ0U9Ts9MjWFF5/Ibq2LXRGmmDKN0JXIJ4yaw9PjNzLHHENv94k9K9D8OaDJbLsdtqR9T&#10;jIFeTWnY08yXwZ4SjvYJAseyNAy8tk59a6/wL4BnuPEiXUhVYbckFfMbgr0JNbngLw0VtVURqrfx&#10;BRuzXqegfDt44VwvlsOoK42f41nGskeficUkrEWm+D5NbuGkaNVmYk+Y4BG4d8V6F4f8Cixt12xi&#10;TPyhiMAD6Va8H6a0qbpmVY1ICKrNubHXjHevRtD8MmRYlCbA3UYziuinLmdj5TGYxnLaV8PYdaWW&#10;NVEDx/xFeWpbX4J2iXjL9jt2mYvI8gQfMT93jPau+tPD62l1iPHlr945610ttbqyKvkx7F6MF+b8&#10;a7I07njVcZJbM8YvPg6oh8y4VleQsEUevqTXPal8ONqbVVWEhzh1LZHpxX0frug/aLT92dsv8AOC&#10;K4PxB4eG9dqlWYYAx0PrWVSk0Vh8wk9z5r8T/DRkdZrMttmG7yHX7v0rz/xx4CaZJJNsiL/dX7q/&#10;jX0z4o8HeXeIq7ZJZm3ICCNp2/8AoNcN4l8GNAdrWyjJwgVtoY/jXBKNpn02Bxvc+WtW+E80dmtz&#10;GYI5LdTjYfnOOu0ngfjXDav4MmsywcGZScbs7cnd1xX094u8Fx2+myssMe7jjYMfN17151eeEme2&#10;V/LEgxnOM0KpY+go4iMlc+bde+HbXAmaaOOPa20bTn5fX61yV54ZOk3kyFt0bdOOlfRXjfwhHICE&#10;jQH/AGR96vJ/FWkzaczb4W8pjiNlO7n3r0cNUudXMpK5wN/bs0L8DA+Yj+LP0rkboMl3IoA2Bvl9&#10;67TUrT7MWj8xX3dUC5x+Ncz4gmCSuW5C/cOMfnXfHUxqRsZLDflSflXqe4qG4DAttAHG78amkRlO&#10;6RTg9wPv/Sql5fqsPysS/wBK35TjkUbmXe+F4b1NVL7aD5bZX6VItw8HytkN0yp2/wA6ikuRIPn3&#10;bvXIrUxVkVLuyjvU2tlvfpUf2ZdNZ1Xd8pwM+tTBmRPmBX61TnP2iduQ3zbuAa6IoxqabDY7nz4x&#10;n5memzSrHDnhSfWniAo/ZtvTPFVriZvMKsw9Rx92qUbHNK6Gw3cjTyZjwOij0rQhcTJzuXHpWba2&#10;73DN8rKpbIJ6mtC302Qfwn5V+b3rSKuK7Bx5as+7IXkE96xnvBbyncq/gOa2b91t7Ty2+9t6Vyes&#10;6nGJflYBB155NdUYWOGtWsXNT1RhGGT5s9OetYc2oSCTzGZt3oOlWooUuypAVFXsuTVl9AZUbIzn&#10;np1raMUcM5PoUbO8EkTfeKyetW9J8J+c24Kdshz0+6KvaF4XD3CqqqdzZfJ4FehaD4KkgWMqG2rt&#10;dgnHy+nNaOyM4+Zyun+BI3tikirI+WU7wW/lVPVPh8zkLHuV3+6qjAH1Jr2zT/g9d6ovmZDqrcgs&#10;Cx/KrXiP4eSW2myLCqs23DNubI/SqhJGdSKZ8a+LrGSK7aOTaskL7WGeM+lYNzaME4/SvTfix4LP&#10;hzVrgeWxdCC38XJ715zdIxmKkL8vUA9K7qbTPNrRsUI+Jq0ltzJGp3N8vXjrVRrHyW3Enb69q1bC&#10;MSrjGfl9a6KcUzgldGXqVrluFrPIxXTahYqEf/a6e1c7PCY3x2pSRLdyMjHelU/NS+XkU2ohFESJ&#10;Ej5rT09tsat8vK4NZ0R+atDTo/N+b+HOMVfIjamO8t/MbbHtPqOauWunyTfLt5PcGrVtasR5m35e&#10;mK1ND0abUrtlVcv64wFrKUTojdnRfDmwkeOWN0HHQkda7ay8KNqkLRqC8m3HLADNTfBzws11F+8Q&#10;HC7ScdG9a9X8EeBmuLoedbnY3IDHLF/w7VxzlZ2PQp6HhXij4eX+lS7poZEWMYJPANUV8NKA0mxm&#10;DdQw219LeMfh0Lu38tlVkbkjc24H8q8l8YeD5NG14WrQzpHcOVQrACDjrj6VvT5WOTucDrfh5r/T&#10;2/dlpkTuvP6V5/NbS20knmRmNi3IbIK19HXXgCbQbZb6Hbc28gUhw4ZlfGcMO3HP0rg/i74b+13C&#10;3kMMKySjJWPcVx+VXKmZ80jxubVpZW6KrRjKnngVc0TxdNp8n3TI3qxqbxNoLWdp5yjgnJPoPSsO&#10;2YYVvTrWLpxY41pI9W0D4nzwXSKkwVQuSMdR6V6DY/GV76LdIfbkf4V4JpqbSrxsc9ea3tG1RUlb&#10;dtC7s4NctXCq1zuw+OlezPd9F+OKm4jhV8xvzz/DXq/g/wAWxXSrI8qOrcO+cbR64r5Ym/0xFZVO&#10;4LggjkflXU+BvFLabbtDJI0gkVmbBPA9BXj4inbY9yhW5j6y8NahDqERlhlEjKgYkNlQT0q9bT75&#10;GWZVbd93np81eQ/C/wCJMsWleT/o7ttIaQncx29OBXcWOqtJMrLJn5uhNefVO7lZ0lwY1tkk+Viv&#10;zH5sZNWIJ2jMfH3jheep9qy45ZJYl8tnVvzFaVk0fypuUSSneNzcv/hXHUVw5TodKnWZs/MY8bee&#10;Cx9a24LnEXykEeh+9+VcvZsu/wCXG5uowcfhWzarJOfurJju6mueREjoxcbbFiNylxlWbjj6VRVp&#10;GJzkqwYg45NSac6wxrHNFHcAnI8w9B6U21ula5ZkVt6fKyEdB7VJEUTW94umzs0nz7X+ZQQCa1NJ&#10;1iS4h3KJlVeQWLAKfyrPuUiun84M3TCRcYZfr61JHri28bRxyH5137cjPPSgJG5Mvnxbk3fMxY59&#10;utZ99MlxaMq/NuViMdj6Uml+KEWzk8yL995oESHZyG6nrVu/hM8gVI9ysNwKjqaum7HBVi+pzniC&#10;ORtHkkhjj3EgBidwBPTj3r8/f22PC7QT2908MqrJEQGXuFdwM/iD+VfobrSY06aG3eSK4mjUqCw2&#10;llbgt6/hXwz+174QbT9Qllur3zJGy6b4zbuQzsQV7FSzYB6E8V9HlLV7HkV9rHyaEZVJKruC84Bw&#10;KkjWO3Zm27PxzTr2CSG/ZXVmV+xGKa9uwRt23rjpX2VL4Dwa0bDJGxK0q4U5z+7OPm/wrd0Jd4+b&#10;O71xWLFEzS8jDeh6V1fg7TVmuI23LtLcAnrXPUlYqhTc5WLsmlLeWYR4zyy4GOtdx4H0BrOH5R12&#10;53c4/Km2XhNhCJVXhBuwRXfeE0H9hiOS1SOVmwWX5cD/AIDmvOxEmfXZfg9bmdPbSR2HyoxPtWVc&#10;W7bi7K2PXFdddaPIhHy9egz1rG1fS2iUcPtbtivIqVEz6ujSsZmnRB5lEicL0yOtdp4SCy6hHCfl&#10;837pA6VydhAzN83G7pntXW+DWX+0oFk8yNWb5WXnFccpXd0XVprlufev/BLWfUIv2s/DtvFpWnza&#10;fHZC7lvb1/L+whH2eXGm3533MevHX33fsVLIrzybdzLubaOmK/Jf/glbpEesftBzzNb3EV3p2keT&#10;DOW328sZmRygUdXHl/XlfQ1+sQuDJIzbl2+qjivWwsrn4pxZJPFNdg3847+lGWo58zdTkU7eldx8&#10;oIh4oDqe4/OmSHYaaGV3+VaAJH5NIXxTJHKU9mATJG40AMHz7qkwtMjHFLnFADSoQbs80N8g/pQF&#10;B70oG+Pd3oASGRWbBzn0p3ShX2nO0BvWnPyaAI24h5+ajzPk+6fyps6sy8HbRHBhP7341aVglqND&#10;n+9t/Gl34T+KkaPNCRFk5OPrRzImMbjt+UpyTNspqLinFlROlQVLQPPb0pyMpbdkVHTSNvSq5QLA&#10;+dqHUN0OKrBiTTjJtVs0coD3f93R5o3fdpqDadp5FPZMpRylaCPI2elIsDPTvJJfrSpt296kOYQJ&#10;vTmmsm37rY/Cn45oB8yrTJIyCvy9qlT5E+amOd/X9aGAP96mZg9y2dvFOTbKu4EioXj7d/WkVjGm&#10;M8etBXMWZDg0gYzdNtVzuk3VLF8jbaA5RrgmPdnmnJLzUz/OnyhaikXa/wB79KCZaDuM96RwMZ+b&#10;NNR+MfxetBl3/d5oAhlmZfu8VNBJ5nWozH5jVMsWwUmrlRYbPkpuN6/KxpWOVpinZUFAjkH/AIF0&#10;qSGYY3UmzndSmPen936UALLGskeVJzTIi0gxnn0pznyRnoPWomk3szfd+lVygSEMh420gG9+aeeE&#10;z3pMVQDs84xz9KTzFHpSFlV9pOG9aa0m5v4aCeYV0+al+zr/AH6B89N+b+7+lBVzqsHzM7uKdn5v&#10;wpuKky3+zQaBSfxfhS5pF+7QAvl4WmpJhKV3NL5i1XKAyThqXavp+lJJ+8px4X8KVmAxz81C4D/x&#10;U54sj2pqfL97mrAe33aeSV/u03Gad5fFADZORxxR5vt+lDj5ajxQTzBMakXkccVEFLDkVKg+WgSV&#10;wxTljx/FT9pHY0yQUFhIMrTE+7SbvalX7tAtAeRvQVE0bVK/ApiMUb5uaCB6/dpc4ooeOgBu+lb7&#10;tMQ/Ju71JuoAIetO2U0/JTvMoNBu07unakX7tS7W/wAioyNvXvQJq4x1b1pUGDSt92loIGEYG7vS&#10;vFvpwBXrzTfM+SgBtKnypzSYoxQBJuprjJo8uggjv+tBWgBAU20ONqcU0/MeOKd1/i/WgOYOT97C&#10;/Wm4oeXb1Wl34oKuNQYFLTn5NNxQArn2qLFTSHmm0ANThaVE5p+z5KbjigBuyhlb1qTZnvTelACI&#10;MCk2VI4yabQAZopvR6fn5fxoAZvp2aR05pMfPQLQJDgVyfxA1fNmyqv/AB7LliTt3GuqdgTljge9&#10;eG/tO+MZNC0maNcxzRSmaBVPzTsgyVx3yOa56smlc1w9Lmmo9zh/iP44WB7jdcKuFxJEjDqeuD7V&#10;4f4k8T2N7p8rRXQ2qTnbk7lXoBXI/FT4sHWIVaaSe13P5twFf5Qp68+1cTqnxKV7OTy1WOSFsbGO&#10;7dHs9B3r5XEVJOdz9IyvKbU+Y8p/bD8Q3HhE/wBpaLL/AKase1n4LKhfByDwSMivzp+KmqPqHi6W&#10;6vFLXUzM74wTub7oyOOK+9P2rLW08G/DK91JLdWtrqRLOS2iX5H3JzK2TnO45wP73tXwL8TzGviB&#10;lCyxogUKc5JI6k16eWyadmexWpqNOxjRWH221uFhMcM+3Cu0p+Vz0YfSv2b/AOCdGjW1v8EPD4tZ&#10;pNOutcT7TqpeZpFLRfIg2/w7lyc9zX48+BIlvdUt4VZT9pbD7h/rR6+1fr5/wSOe8vv2aNDGoNaz&#10;atfPKWiY+extvNZoXRzwqhTgqeea9HHVL0zzcRb2J9gWszG2BVuW3Zyw/vVHcosw527fXPNXP7EN&#10;mrLu3bumO1MldSjK24+4I/u18ZWleR4sXFO6Ocu7qSKZo8MuW4296p3GqeS+xF3846/5/uir2v8A&#10;zXS7TJx1ZTWKLQNcSHauV+YbsrzXmzk72O2OoajMHiYy/KrdAeM1x+vwTG4+YnHsW/wrstQtd77E&#10;G5W5UN94VXi07zYGaVWZfTvVxZ0wqcpwY0lkcskjt6DH3flq1ZWUZi2Mq5bofStfVNLE04aH5E+b&#10;Po33az5k+zyuv3WLZIHP5VrGRt7RyKl3ai2u/wB0F8mMbVCg7gfWpLURtb7vmXe25sEbjT5Z0Rka&#10;QN+7OHx/EaYjRwvtUqsvoxxVj1Kt3rkdkdr+YvT7q7uvSq93ryynazGBtvXFN1zY8LY3MduMBfl5&#10;6fN7V5r4q8Zz2iNCrL5ahC0zncir6kDnHvWlE68PR59jrLmSG43SSMEBbhmOB/u59a5PxP410/QA&#10;kf2gL5wJ2Im91A6nHXjPPpmvOPFfx+t9MtRatG0gY8vGFUTf7Wc8CvBfib8dLqx8RTagl4XtJITF&#10;bQbF3Wzl8tIee6kDHtXR9Xctj1qWGaV5H0r4r+JFu1u3zLGq/OhbqV9OK8h8b/tAafpCNDHcQwyM&#10;clS27zx6H0r5z8TftF3aIyx5XcXI3Z4B6D8K8j8XfFia4mxC8gYhmLBuc+2a2o5XJu7KdaFP4j3/&#10;AOI/x8+2QXEdvcPbtMf3rR5Q7fQYztrzzxP8frhbKOH7SzqqsNu99rD3rxu41a41NySzZU4HJ+Y+&#10;9RzRm5n8xmZ5Nu3LHHH0r2sPlUeqPNqZiuh3Wt/GSS+8+RpJm3dnkJB+XoPQVk2XjrDSRrJIzNu+&#10;+4O35u1che2k0cvlyJx7Vq6d4dEYWVl5brz0rvjgYR6HI8dN7FrxL4mmuofL8sHcvy70HH5Vx2t3&#10;c88UjYdtuCCONxPTNdtb6NJdssch2humBlhWpdfDIW2gtJIvmHBbpj7tddOEEclaVWW7PDpWkWT5&#10;vlb8xUbPtRWLZ/Gui8aeHJNIuCpUqy9QRyK50Q70P5/SuiNjyKrnew+wcm42M2B6k02+j2XH3R+d&#10;NjPkOpb71adqVvI1aVl3eldKt0OaUmjPazHlM3r09qiVdo+9hvTHFbf2ZQjRkVg3o8uXbn5R+dLl&#10;SVyXK5GeKcpHqRUJcstGOaI2M+YmR9jZqyk/mfeU/gKrQp5hrUh079xjv61UtDSOpDaXG7720cb6&#10;19Ajzfqzb8/7VZ0UIil8s8tnb93tXQeDbH+0b2L5SWT7oxyfrXJUkdtGF3Y9F8FaSpiiO1Wjbrk8&#10;ivTdN0KERxlow0jfdzjmsfwJ4RaWwik/5aMuCNvSu4GhE6ekLLtkKrlVP3PxrzKk7Hs0aKR574j8&#10;Hx/b5JLZsKPvrj7v0rmtV079z8ytuHJGRwK9LvbRbMTNIqp9ATu+lcb4ta3hjYKJAXLMTsXp6VpG&#10;VxzppHmd3DIkjFlwy9M9DUK6dGU3MqH3rppdKjvLndzn/wAdqO70YQwN5YX5F6H+Kh1LGHs0ci0A&#10;idV2r97kitTTPFzaWyx7dw/iyen0qrqz4kfaokX0H3qqWNk0tx/wHHzUa2uOnJxO2iuV1NF3LuT1&#10;YK38jWxpJaLsfyrntCVYF+bCqvTJrrLOATQbk/SvNxFM9nA1NbMvWtz5K8Hd9a0LG52Xf7sc9iKw&#10;1WTzwrLjPTHetzwzp7Odpbczfd9q4ZQPcozudJp9s0lwrNllzjkYrUXRtvzfeXG7cP8A0H6+1R2M&#10;EdnEqSAK+d+1QVP5GrCSM8fl5ZuNvpz61ySjY7osdpKTCX93CkMYGxZeVz9dua6vwrDcw3XmyY8u&#10;RtzBvmwvoMVzen3Pm3Plr94NuLd/yrvfCEcl7ZWqt+8cr8nIG6uTEWOqm7HSaRpjXdrvt9m1u+Of&#10;SvYPgppCWVs4m877RIq4beEz+AzXE/DHw5JH4hWJm8xYQpZQQcj738zXsuk/D+aOVZ45N0KpxGo6&#10;/jXh4iRFaolHlO98H+HVP7uGI+YzfOAORXrnhOCPV7GK4xwv3uOtcP4C0yQLZ27BRJI6hiAdp/Dr&#10;XsHhvTVt/wB2m1fnbgDiuDmZ8pmFa2xNpelRvLEvlr+7+U5G3J9a7fwpbqZmjaOPa64VqwdPslMi&#10;sCP73411mhMQ0bbWfHXkCuvC1GpHzeKlc17XSlWEEhizdRxU0WnLDIyqeKsWwLBatJb/AD/dP5V9&#10;Hh/eVzxpSK62azIpkVfMXphTism58MRrcszDdIyttz0FdQLR2HAxVW7RZYVxw3SumtTTVyKcmjyv&#10;xt4M8rU1X+IHJYenoK5TXPCWWjLbFCtuB+5/6DXsfiiwZ7WRvu7O+MmuXv8ATlvrAlR8y+orwK0b&#10;O57WGxDR4f4w8ORQrJiKORuysMZry268NMbtwLdMEfMoQ4A9R7V9Jax4ZtTxsxJ7nNcb448Krdae&#10;8ioJpIz/AHfM3L6c15rqM+iweM+yz5t8Y+DV/sRkWRd8crTF9vIb+7Xk/wAQbBtMSaGSG3aF/lz5&#10;S8Hd1FfSvinQPOt5IZFDNjc2OM15Z480dLuweOFcBQ5BTGa78NUsfR4WpfQ+UfGnhuPTLc7GWP8A&#10;jjOcll9fp71xmp6ctyWjbduPQZ616z8SNCa0vTC/3p2VEBcZlP8ARa871/QJNMnzIrbV6ete1RqX&#10;PRqRTOP1mzEMWVXheoz0+lcyNoeTaw+X1rt9ciV7JmbzGPudtchfQI05BwvmNniu2FmeXWTZl6gf&#10;Pl+X/e/GqbAgrlQfxrWn0xfIVt2PxqjeweWilVUn2NbnKV7jds4Vl+XsM1V+z/vGdVfnpx1rWFru&#10;TcTzTYbIkFcL+7960i7E8plzRsXzzms+SNpJtu1vmO0nFdZNo4k2qyqGXqQi8VYs/DgaZf3R4bPS&#10;tDOVjE0zTHuLJH2so9SKt3ERtIGb5m+jCuztPCMKW22ZdqscKAB1/wC+a4j4jXi6AVhVWDLt3HFd&#10;FJX3OStUOc8Ua9sttyA/7pX+teZX2qTTanuz5ft2re1vW5L1mbp8vX/61YP2c/a22FR+Oa7DxKkm&#10;zc8O3H7/AGrn8TXbWrNc2iL8xbO3p1FcL4eRYzubaqNycjmvTvhq0F/eNDJDuztKGqUbCjIveA9G&#10;Z74rLlY26BiATXu3w/0yNbuNvLj65UYyC3ofavIVSXR9cy0ayqy/IFNen+AfESxTeXuVt3QZ+Yfh&#10;RKxbpt7Hrfh7QlWQ74VXd0CjrV3VvAcdxZyGFVFxId3zLhcetVNM8SLFHEjSKobaVKfMRXbWPhu4&#10;nlQna0RXcDzgr6VjexjUi0fHv7UXwxzpwubeNpxuLSoi/NFtX7wPfqOK+PtYsZfmkf7zHBHSv0/+&#10;OPhSbW9INi15cCFjtCsdyxALz2YnO0fnXwf8YvhpceG9Wu5SjpbiTKheQK7qUjnqU7nkeWA+c857&#10;9KtQajHBHzwfUUTosczLteP5v7uaz5otp3YUD0wa7KcrHmVI2L1xqonLKu5vl7Vl3DM/Y/lUoAWX&#10;5cgbafPb70DfdB5ANW2YcpViGPp6Ur2+weue9DDym+apn+a3UEVnGViuW5FCnzVs6S4Miqx+b72Q&#10;OM1lQkY6Vf0kK0+Ezn0NaylYqnE7PRtKXUk2thv4sDjmu38D+GlurmPJ2x/xMB1riNDgm8yNQS2/&#10;j0avePg94L86CDdHxInfvWMpo7qNNs9E+Evw3SERMySFpnwXaNTL+nFeqHwZDoNiFV5JG6AngrWX&#10;4JsP7GXzozIkmNrBDw/zfdOfu/Wui1vX4WhU7nkK/MwZg2T+FeRiKlpaHdCDMmPT45LeTzvOZt2c&#10;47VR8ReFba80ttiQxmPCghf9WT945PrU+p6rHDuEbMq7erVxHxA+KM1lbS20M7RqzL5vQsK1pVQ9&#10;izm7rZp2+xVlWGM71U7EP3c87T6cV5b8SbuPToJLZWVnY7sg/dHoK6Lxj4wiFk3kySNyxHuPQmvK&#10;7nWBqM0jTbsyfeOc4+lWqzXUr2TMG5u1ulkRixjLZAOKw73wyJI2MTMv4iuubSVluMfMBt67a2NB&#10;8Orfz7TH83puGKv2hMcM2cPpOmC1RYywZgdpx2rQfSkl6DtkY9K9Fk+H/wBjhMnl/vF5Tp8x9KqN&#10;4RWWHznyrqcgBeN3+FTOpdWNo4R3ujA8PN5KNCyu3z9D0/OtWHQfNl3eYMbemCtW9N8MyC7Kx/6u&#10;JstlfmNbNroEkfbdGnoOWrzMRZnsYajJbl7wvPJYQIY/lI689a9U8D+KVks2BYOY/wDWpnp+Nea6&#10;RbrDboo/1ecZPUmup8Mjy5/L/eDzmy5HevGqanrx+G5634d8Qw6j8jJt25wAeuK3rXargsu6MHcU&#10;749Aa43wrLbo7b4yrhRjnru611dpqEYVYxJJG0nfIO2uaSINHRpGsdS8xmxGxyBnOBXV6fqENwqt&#10;taRn28Oq4/Q1yVvaSpq0YPmOjF1GTjIPT8q6K1tmt3UNtUKuMj1rKSM3qbTXcrW/7pmB9UwP7tR/&#10;aElcbmk56HO0/jTbK6852h+Zs984zTr2BUb/AFq/dxWD0JUbFyEiSBfmZdpwOKx9WuFs71VjWTcx&#10;O/Lf6xT0HtitCB/scW3czZ+bkjrVLWE2xKxOZP72KcUmEY2NPSr6a4lDRrubGccHaK6qw8xbBR87&#10;vjLbjjA9RWH4R0ZrO3WSYMG+VkG7qPSuihnWMf3ue3930qoxOLFSXQwdSmW5vpJFYedjY2GG0ff6&#10;fmv5V8rft+aV/wAJDbyX+2Nr37MnnyeWV/dp8nXoR34719c6jYQzzSSzQiRpBwrHfhfXnHNfNf7X&#10;enXF34TvrezmtYY7mEHdJH5jR7G3KEx0DEjOfWvYyt8sjyK0Ln556xEV1Bm+ZQ3Cnriodp39f9r5&#10;vWrniazltdWkWVdrbsgZ+7WQ7Mobcv619tRl7uh4GIjrYs6evmzrGu0M3Qgbs16H8P8ATRHeJJIo&#10;by3Ubl5x+Fef6PA5vY5Ff7oyBjqK9t+EWiLrjKk0PmRq25Sern8K48ZUsd+W0+aR6Z4e8P8A9p26&#10;5XCzDzRgjgela1to7RHa37tYzgnIGTXU+CPA7Pp4XyRnbvwFPyr6VrnwmiX3ksoZm+QgDJ3etfPY&#10;jEPuffYCmupyc3hNnUMojUR92GMVm+IvC0a2DTMqxrH1wpOK9I1PTjAywtHhR0YjhP8AGuR8SW21&#10;DCy5aXqNpxXnOo27HuUrHnraTtXA3A9etdV4LtI5Zo2kj/dxuvyhhj73rWPq/wC6jKxqY2HylcZU&#10;D61c8N6jNa3sbRx/xKuwzmPcnr8velCTM8RG8T9M/wDgjN4ffWfiU+pXGl69NHb2DNHeBzHEHWaN&#10;VJUt84Xtuxu3D1r9L7SUmXhcH9K/M7/giTf3HiT406rZyeKNXuI/C9pC0WmhQVkErSB8yNh2wAFC&#10;btvDHPIr9OYCtxI7LGq7ui56V7uE2ufgvFK/2uVwA3U5ZMcdqAPL6Uxvu16B8yIyZFCoEpybtnam&#10;uMmgAWPf1o8umpJz/Sl380APwqdCKa8WR0pPO/2TS+ZQA1487t36U7Hy/jSscikx/tfrQBHGP71S&#10;JwajeT5qA2XxQASnL0+I4SmSKAeopUGxfmquYB0jqnaonPyU6Q4FRMdx45+lQSpWHx8D1of722kD&#10;bU54+tKOW3UwlK4dTRj5WoUY5707catuwRlcQpsG7d+lMKiR+tOkfCU2Gb/ZFMolx5UOeppCf+A0&#10;PL8lNMuO276Cp5iuYcjNv60JwKanTdSRybzzRykk+4+Xj+L1qM/u6c8vFNEe9uWppWAaP3j/AEp0&#10;nzDjgU2L5XbPH1pzn5dtMmUbDU460oCucnp6Uh+Vv6UE+S/PNBIIM9OKmSPI3VGh+WpBcLt+X5vp&#10;QVzCsyx/3qikOBRLJuGT0pqnzKCXqO2g0149iccUL+6HrThMpfDdKAGwGpPN/hqOQkfdxQg6UAtC&#10;Zk3/AP2NNKGI9jTUk21Gz5HT9anlNBxbB3bePTNSxhicfLUQO+iFc/NuNHKA2QNOfm+7R81SYMS9&#10;2pqfM3PFNMBwi39xTnk+WikWPy2Yt0pcwDJf3jZ701Ij5mc/L6U6SVm+7gUKMYqieUA/ne1Ow1NR&#10;lddy8VJuo0DlOspN3z47UuaYJc/wmg2uI4J/iqTNM87/AGTQx+agLjmORUW1vWnqcNSiInv+tVzB&#10;cIzzTgfMphGylQHNWToL5nOKbtJ7GjaR2NSoaRQJxTk4jqPefl/3qd5uDQASU3NDsTSZ+WgnlG7W&#10;83bUsYwtNbqv971p2Ce9A0rDm3E8U1pMigx+W3Bajcu3pQMbRHx1+ajFBXZ0H5UEvQRjvekdST0N&#10;N3fN+NOx7D86CRyfL97mmtLmk35pUTigAJPbApucVI5GelMVlT73NAD4/npF+7Sn5unFGc0GlyTz&#10;femlSOozjp71CGJfpUvmD1Py9KAExiikd+aXNAD8H1pnl/5zT+n8VJn5KnUCNj8tOQfLTdvvTkB9&#10;aonQMYpuNyfNx9aV3+amGTzKAegU1OBTqKBNWG+b5nah2yKcic1G67OlA+Ycj/PT9xqLvUlA+YUD&#10;f/8Aqpm807zPem4+egXMO835KN5+7Ub/AC9OakoKuKjc0Ocmol4xTkOBQA/caSmeb9KXc3pQFxZB&#10;xSbiKFk8yhzkUAG+jeabQnagBQFJUsOPSvln/goj4nvvh94IbVLeSBINNnhe3acBYCzyJGwYnsFY&#10;nntX1PsFcj8cfhBpPx6+FOr+E9a0+xv4dWtysaXMO+NGUbgoU4HVRzms60bwOnBVOWqr9D8Y/wBp&#10;r4ifb7ezljumVkQwYimO1DJwpOOuDXiulfGG6tNQBS6ZvLKgM7ZZj93p9K9a/a5+G2rfD3xY2kat&#10;o1rpMxWXyrW1w8VrHF8pQPnDKG5TuO9fMvii0awvpGhUNsO/k4r4/FLlkfveRKnUwyt1PZPHfxr0&#10;n4ofDO60vxB5dnq0kx2TphI5IztwGB+9j0HNfEvxFt5JtenX95JHvZoyRjj0NeoXl+2phmb5pPvc&#10;xDCn2ry/xraGDVZvMZdjcjJ5Fehl8ru7IzTCxgrxMTTdJuLyG48ncJ413qE+8PYDrX7p/sJarpdh&#10;+zV4FiwE1LVNMN5I3yry0sg2JjrtC5IHQV+Jeg6fb30P2X7VcWbXhS1WVI1YqXOA30B71+2P7Kvh&#10;7UfDHhnSdI1PS1h1Gx0+G0McaqqssccbiZEPI389OuTXdj3aFj4/GR/dcp9D2upNNF8yuT67qp3X&#10;z/7O3rjvV6zhEr8qivt6AVDf2+6FP9nrjvXx9bSR41Oy3OT1a8829j2qm3vx96nWiHycsNoH3eMn&#10;8at3FgqHc20f38npUq2jRwr9/wCX73PWvPqS1udnNbYz5bH96r5kkYvuYE4wPQVTnhZVwvl4xnpW&#10;vPB5arx+OarXBaWQqw4U7ThegqYzKjK5y+rwPj92sZZRkBvlFYOpTMsvysF8vrgZY11etWK43Kqt&#10;g5OPT0rndU3xKHW3eNn/ANsVtGR2U1cwHu47XdI3C539c1i6n4vXTThsDaGIPmMSadq0sljEY2ZS&#10;WdiBnqPSvMfil42iF3dWaKGZm3xrIOi/WumLuelhaDkWviZ8a4GW3ht2jSb5xLIXdQQvRAP614b8&#10;VvjU5sf3l0I7WFMKcsrADoPfNZPxI8XS2Wn3jm48iQ7iEjZyoJ24wu7NfPnjfxjda3cGO4kVVYkB&#10;v4jnpz04rroq59DhsPGmr2F8YfFW5tZJ7i1mKtIWbBCsqD0615r4i8a3fiINKxbdvxtB4q/rs0ju&#10;YxGsaSe+azY9MeFW+9hhtAz1PrX0WCoW3MMbWaVomRfXTXVpmTb5f90g/wA65+XS2iuGdiVV/ujb&#10;muu1C2EQ2hQvrjlaw9SeP7QqbT8rZAz2r2PdWx83W55yszJhgIdGblW+Qk/KN1dJ4Q8NR6nqscci&#10;ffO3rVHyo1tlRhnnGPf1qz4emktNTWQlvLVuCDyacagfVztdY+GUeryrcx+WqR7eFP3q0vD3w+82&#10;KOJgu9ueVrU8O6/HqMSRtIqyYzt3Cu08JaKj3Kt5iq1wmQOpxjPH4EVEp36m1Ohboc/pXw2t0m2M&#10;g8xTgHI6+ldHpfw9+yK26OG6jZQGib7zbuuBXUz2H2ZVKR7QeC23JDVae8Z4JPLUeX3GP5GsY1En&#10;Y0qU7K9j43+O/gO48K6rtEbPHJG8iAfMuT0Un1HpXkMUvlOABtDfL68V9zfFrwUvifQJo2j8yZG+&#10;TIAT+Lt1r5D8d/DK78L37tKq9GZgvQA8jH4V1xqdjwsVSu7o5f7KpbcvzL1/2qLezkj+9u9OKnQN&#10;BtzuX5e61ftIFkXr23fjXbRPNlHWxlXN1JF8u6Qt6g1RuVMp3YO5uprq30SG5TDK271ArD1nTjbv&#10;sWNs+lVU1VkYcpj0qRsHqTaw7H8qkMYHr930qYxsL2Y+0ix2/StCG68yLGdvqDWezBCVbI2t2qxa&#10;TcZ2hi3WqqS7GlODvYuQWsk77h8x9RXe/DPRitzBIMLLGyld3AP1rkND/fFsKoHpg16L4UmWOBWV&#10;vmXqMcivPrSsephoXdz2nwhfeRYbTHGP9oH/AGauXWuLbxp824KvIEIwfxrk7LXTaWyyAn6Y4rG1&#10;vX7iU71CsP73I/SvNqanuU6bSub/AIu8QW5tv3KKu7djvivOda11L2Py5JTu9qdrOstfxbUYfgK5&#10;u9jd3ZVfcy9MDrVRmTVib9teR/P1+XpST3/l/d2tWNaCSVmC7m9gKtlJoc53fL156VfNcy9mirPa&#10;wPcSMvOW4wOtV/s628lSraTTXW2NWf6jFP1PTpLfa3llsdcdq2jNNWM/YvoCXSEbfLX9a6bwfqn2&#10;gL8x2+lcWjTjd5iMmG4yOtNh1e4sbmParKhfaMd+9ZVY8xtQ5ou57VLoBvbZZRn5UyD0yKk0yVd6&#10;yKqlx3ILD9KxPhJ4hbxHJ/Z010sEahSHYdvSvSf+EZt7FVWNJJI1+98hBNebUhY97DVE9zf0Tw7H&#10;q3h+O8VVidjsAWIbj+BqGXRDYorPysXQAfN+Ndj8L/D8MkXlWqBoy/zYBGyT8e1TeLfCzW0sa7Va&#10;NVVQyofmb1rzq0bHoRkr2OUs9Kjnm5Z12/eP3Sa7nwrpMcio0b+Txnj+Ebu1VfDfhxIYWPy7sZkP&#10;X8q9R+G/ha3i0TzPL/0iSTAfIlwPTDV5mIZ3qSRsfDrSC94tzNLiS4clwZVJVBszjHpkfnX0B4at&#10;lureBZvMMcbc4OCf9n6+1eYfDXwjHqU8d4+1m+Zjjj5W25GP+AivePB3hySIrIIlKKmwxpwg98Hn&#10;NfP1pXdjzsZWSOo0DwzC9tH5OY1zhcnHy+ufWvQtCtJJYn2yHd97O3vXP6FZL5bcbVU4IP8ASu20&#10;aJY0+X+Hr71znymKm3uX9OsRHJt28P8A+O10WmaeqxbTnd7Vm6SPMk6r+dbNnDiVPLx8y85PSuqj&#10;GzueLiGzasY8fMfu+latpaCRqzLH96dtblrHwu75j6HivpMHqrHkSQJAvk/d+vNYupWklnNtUMv8&#10;XAzzXRxvs+ZQCq9Qe9VNVt/Nt84+b1r0aivEhSscnfQfa7Rozjc3U5rBubLyrZmU/hXU3OIWZzuA&#10;9CRWfdwiVMcKPp0r5zFRcTvouxw+p6asv7zbXK6/ZqkDNGFk8vqu7BNdrrD7rl1j/eL6Hiub1W0W&#10;3jdlYtu3bfmHzfSvFkexh5a3PGPiXbtBenauWkTOMgZrzLXNLMvnMsbbWjbfjt9K9r+JVoJ76VVw&#10;0XlqzIByj+mfSvMvErtZWx2sfuZXy8DNa4eR9Zg6jcD52+I3hfderJtWRYm/cvs6fWvIPHumNezM&#10;rNtbdnG4V9GeOBJdbtwVd+7dgjaPpXhfjLSxHqM0m8tvXoB92vWw9U96i7q543r1pNaRMvzOPrXC&#10;6iWu5FyqrInYA1634s08ykqq7Y5OzDcf0rh9a0WNC+flb19K9ilUJqU0zk5JchVbcuPWmRJ9ouNu&#10;79KvXGnq92YyH2MeDu5NTRaYtpD83/fH/wBeuqNS5wzp2KsGis54dY/+Ak1Yh0sQRNH/AHhklutb&#10;Hh6zVnbzI3b8KnnVIZ0j+zrHGp2kpu5H4tW8Gmcsk0Z0WnNbouzG/wDh/i3V13g/QY5o1aSOGORe&#10;Wyowf/Haq6DaLc6hGsiv83Ax2rt1shplptQkELy5xu/KtYu5y1Gkc14mMNjb3Db40ZU+6WAJb1H5&#10;H8q+f/if4obVbiRVJ8uP7qkfzNenfEbVNzXEfyLND/dO4N8v/wBka8bv9JkvPMLxSEt14PFbxlY5&#10;alNtXOPjmMrvt+arNhbecfugtnoK2dK+G95JNuX958+1RjHlD+tdxofwdmmZV5a4Zs9cbR711+0R&#10;wvCSZ55pmlTfat21pMrwCcCu08F3Fxp2ow3K7lZTtkGeBWw/w0ntblkmj8yWNeuwqfyrofD3gGWW&#10;1CLvZw2TgdRUe0N6WGijSvdTXVtF845bbt3YwEH0HWqel6tNCVmtTuSM4JB6mtez+FWtSQrHcW08&#10;FgCjOyAn5z0H0r0PSv2b7zXvD013DbvIsaffX5hj6H+Kr5uY3jTjHc5HT/iJqE+mAKzNIDsUlsYr&#10;074f/HW4tdPWKeUs5Xa0bvuGPYiuf8M/Ay+vkuDDD5nlx+dGUbc233Vud1U7r4V6ney/u7Z1uB+8&#10;jLg7cehNYz5hunTkegax8SrfxpIzRqse7+FW3bfrXlHxt8IWes6NuXAkZNz7V3BT71nXE9/4e1uP&#10;fGI2UkAgHYxHXmnandXepW1xHJvbzDskwM7f85H51VOsRLBxtdHzb8RfCUen3Mu1c/e+bbtFefXu&#10;nkXEke1sL7V9G+M/Akl55iZ2ghiGK5Bry/xH8OpIUkaYBiccqcDnpXfRxCe54+LwL6I85+yhZkP8&#10;PTB9PWtaO1tpdNbaFZ49o+92rQuvBkwbYqkOx2AMOlNj8KTWqKPLADLz712RqxZ5MsO0ctdwEP0D&#10;VFMx/pXUXXhCZCojjZgPRtv86zbnQp0k/eRs0n3socjNTzRM/Zy7GKu7Peuh8J2ZmudrDA/8ep2i&#10;eF/tV15LRsWrt/C3g9baePdG20bdpI5P1rOpWSOijhZdTf8Ah34Jj1Ik7Sr/AHjtO3n2zX0R8N9M&#10;XQvDkMKn7pYhWHKtu9fSvKPCsaaU6fdznGAe9egJ4pext9sZUHpkmvNr4jsexh8Oz0U+NQlg0axx&#10;s+75G84jy/8AGsy58ZxwRszYYem6vNrjx3LHLIvm/d+9x1+lUbvxJcXUZWT+Lr/Dt+tcEp3dzuhh&#10;0di/xPYTI+wBFGSCc5rzb4jeKY9bvfM2+XjoF/jqDUta5dVLfKdo965e/leVvm3cNwcda1jJo1dG&#10;xHq8U17Asa7WB+91GKg0XwlNcbvux/Wun8PaU2qfwsI1OG+YZNdrZeBfKs0NvHv3Ljdjin7Ri9ij&#10;kPD3gWGOZVKN5i8sDyK7bSfh9bxSLIIozMNpI2KAK6DTfhsbi3WbdGzyHZsxgfnXbWeirp1nJkKP&#10;NjWMEJkgjqav6ww9mlsefWPhdY5Nj7VONrBux9RUWreA47lfMaHy3PRl6H8K7S901bdtyoS/uKrX&#10;0UhjVti7V6c9amVY2UbHDDwhE8gdEUyJ74DfWiXw0VhXcC/y9hXYNpCwRyH51A7qd1RTWKpNyAyn&#10;oGO2uOrUudEbnIXGht5yqFRl+6wzjDDqRWj4b0947tV2lmbtn7v1rfOkNM48mFJGbDCM8Akdefet&#10;u30T7MPM27nZeTkCvPkdUdrMTT7qSLazSbvl6sQf5VtWB8sKNuV9zzWQVeBl3bY19AM1s2S74y2e&#10;nX2rF2DlOo0K9ZIfmX5l6MpwF/Otaz11ZpmjZ9pI34HNceNT+zxMsZ2qOpHO6rllKwKyYVVz1Jwd&#10;tYyZPszurfXHk2p89v8AMVzjnI6itiyQSSqp8wY68Zrk/h40mpXlxLcQ262tuwMTO++S4UdQQOgP&#10;96umiYxM4VST1J2msGyeULsLAm5mb5m4GORUtmUVVDbV+b+Ef41Xuo2u5VB+UxtyCG5/8eqsZZ47&#10;5WXZleoK8CktCTpoJ0jmaOFWbadi57VYlvfJt/tAc4+ny1h6NL9ru2keVn4ZVBG0g+prqoI0ktfK&#10;zG0bdMd66IyOGtGxQttQOo2jRN1YbQo7n0zXjn7SFib/AOHGrfZSwvoZI5DIrEb41+8CCPm+6Ole&#10;3NbraNG0cYYqu5cuBtPqa5L4nack3hrUHjtY7m4ijYxQM4VZD7+1elg9Jnmy0dj8oPijew3OqTSR&#10;E7ZWZ1cDgL9a5VtsnzcbZOgwflr0P9oPTI4/F94sEflqkvkZ27RvHXA9K4I7YWVTywT7/wD9avtM&#10;LL3DwcZH3zQ8MQstyAWOIznOP4v8K+jv2ckS4mR12+dGmNpHAPrXzfoZUP8Af27eDnvX1F+yZosm&#10;r6pCIwGW4CqgCEt+Iry8xkz1snj7x9JaHbQ22iosakNJHtbj5hUc0hgleWTPyhgGGPu/41fuNlom&#10;1d0mF5+XGK57V5JxqDCPy9sjNIGQYwPTBr5atUbPusOrK5Pq0rbGkeNWX/npnlfwrhfFerraxKu0&#10;S+X2PG78a7a4ud1gzP1/hz90/WvPPEbR3sjLtYYXjjrWXW56NNnPy3Ed9cMZF2heo9aveDtNYass&#10;wYyH+EcEBv7/AP8AWrNmhEI3N5aluTsG3H51r+A9bFpq8azxrskOG3Hbz7VtTVwqaxPvH/girqNx&#10;pv7WviJriGVrO50OI26+SJIZpRKwxk9SoYkjsK/WRx9mkkVvlYdfavyr/wCCXet2+k/GiOK2uZlv&#10;rWFiY4kwHSV4/wB4D6rnkdt49RX6q3cplvJS24MfvAkcV9BhNIn4NxZH/a35ib/ak3GnL92lwoFd&#10;x8qIkmKY8m7p8tGc01+RQAY+ZWpek340hk8r3pruetAEh4pu0yfeOPpQr7xzTs0ANWTBo3mo8fNu&#10;+akcfP8AequUCdm5xtpCNgqMy49aez5TipAbnfuzThtbuajz8n16U6gBzKHqOWPCfLTs4NG7zX67&#10;aDMRovMpXPlBqcm3Oedp706VQ52laCoxuQNJmPdT0/i5pcKp2gZpML83I/OrauStCJ2IPyj86fCn&#10;ydqY+M96dCflpmg91WX1FNiUqvIpz4Y8Jj8aELOec1mAOcttHFRJ/rKldOMd/WopPkq0wJY2Cpzz&#10;Rv8Al/pUSyYP3Tt9KczZ570yeZjwd9PG4r0FRJ/q91TKnljO4fnQDlcjcbW3HmoXcsKsSt8tQxfv&#10;BQSORmzt4pyJnr8314qEuYpF/i+lTdRQAroVXaAfxpkP3KV493XP4mlVNnSgB7sM5x8vpUGanb7m&#10;e3rUTlv9mgAy0f3f1qSH5F+am5zUmaABwp6cVCijbUjsNvWmoFD0FcwnleUPWlXn736U53P4elAC&#10;yH5v0qeYoJJPu1Hhvf8AKnOlM3D/AGqaVgH+Zn+9SB8naw/WkSXJ6U6d9gzgZpcoC+X89NeSjzPK&#10;XP3h60yjmAVDsO2pDIP736UxU2tz+dOEGP4l/OjlA6x41P8A+umkbui4/GpvL/zmm+XVGg3dQRgU&#10;eX89PzuWgBAgYbs804/J0/So+lSbqI6i0Ef7tCOaD8woX7taDFcH1pF+7S0mefb0oAXFEnA3U7P+&#10;1TW+daAuGabj5vxpV+7S4oAbn5vwqSOo/LpyAD1oC4rPuTjmkJxQo29Kaw3pQFw3+1S9f4qh3HZ0&#10;NORzQToxHfG75QKj3/7Jp7fOaZ5XvQGgqDFKjmneV/Fnn0oQYNAaDn/1lQvy9St92k2c9aA0E3Gn&#10;xsKBHu6c/jQY/LSgeg0jLccU7y/moQFuvFOP8NA7kbjJpV6UuKMYb8KCeYR3Jpu4inZyv4U13z/C&#10;fyphzCdaevSmo7e1O/i/CkHMI5yajTgVN5f+c03ZjvQGjG5opvR6dQJsVT81NdKXFNfpQIbijc3o&#10;1SUUE8o1XUUx2+f+Kp/l2VC+6g00DPNP3A9xTNmRupUjxQPQVyT/AHaNlP2ApSZzQMb5BH8P6UbQ&#10;fWnOzHvSIMCgBh+ShO1SNHk0JHzQBHg4pyKM9RTs4qPFADs/u6iWNGug0xkCDrtHP4U/GOe1NlYl&#10;+lRU1VgPzR/4Kt/DJrnxdoOpWlraxWjQ3A1Sedtr3J3Bk2BfUtHnHqa/OH4pWC+HL7+z51dr64gj&#10;nEbnICSKrrz/AOO/Xiv1x/4KeeCrXxX4ITUW0me+1LQtQF5Yfv8Ay44i21S7D+IbSx2+rD0r8rvi&#10;z4UmtdsE58y6tVVuOAfU884/ujv2r5LF2c2ux+3cF1HLDpPoeP3YXzJDuUBeoHavM/H9r57vIsZH&#10;bn0r1rUdKumG3bEqN90jqfrXA+N/DkkFzJ5mxYSmRkYJrqwbPp8yp3icL4Sa6n8QaO0PJXUoAFZC&#10;8Mg81OHA5P4V+93wHs4dQ8HWN9JJDdT2cEK2dxGD1jRUZie546V+IfwqsW0Hxjp+LVriCPUoCYlc&#10;L56eanyDPT61+2vwL0jf4RthbN+6SGFkRAT9m8xNzZbpwa6swl7p8BmUT2CS7M22Rfl+70q7bP59&#10;tkhfMC/hXO6BeLLN5bKTxnrWpLqPkfKPMXb97nrXytbV3PElTfQq6tZoM/7dTWpQoysvFQrL5v8A&#10;tbuFz2pYI5CNu0Z9M15k3c3jGxHNbLI3+z6VDeWALL5f8X3sd6vWcGS+0SBvQfMajNssbqzNlVfn&#10;HaslZDizmNT05UXKN93gqeprkfEySRxk7OFOOveu71W5x/6Fu3DrXGeK4JJ5I12fN8qqF6FvU1an&#10;Y78PdnnPiMW6XMlxdfNDJ80iE7Qx+vavm/x7fXB1OSeNpNiOxx5gZNu5u3WvcPjM32WxWPft+0FQ&#10;MA8HdXievqL7SowI1kkK4bCnn5q6adS59Zl9NLc8I+IuqT32pTNcPcR7lRQFIII/+Krz290KPV13&#10;/L8/Lf7Br2fxR4Qj1TzAwUK3yPgFCjHp19K5dvhxMkwaRpNoG75hlW/KvUwslE9qUE4nkmq+FYxL&#10;vK5ZenPy1Um0LznSFkZt5wqEgfrXoHibwtJAd8e5W/uhcirWieAJrm9hdQ25QRxheR1PNe9h8QeN&#10;iKLZ5LrPhhnO5hsZjvK4/T61yd34SmnuF2eYzOdnCE7e/wD9evojV/hrI2pLCpZd43KVG3zP93P3&#10;fxq5ovwQm0rU4mDKzXHEK+YWl2fez/ubeMda7HXucH1bW584WPhO5ku1Vo12r95ux/GtWDwhJpLk&#10;mNmXd8wJ6fSvpjWvgRDGy3Srt2quWUBAfwWsyb4aSN8yophziQsBx9Kz+sWOqhh4s8I0a0/s28y0&#10;e7L7gADuH+1j+leoab4luryziDeY0mfM3h9u185yPk6biBj0FTX3wwaScTC2eSM8jaeTTbn4fXUM&#10;rmO3MhaPeFEfArP6wehTw8Op0mieMTqdrLDNt3fKrNnqfUVM+qqF8uNlPfg1iReDr6ws4V8m48v+&#10;IJGVz+JrYtNFfSoSbiG4W4Y7AHG7Pep59boirh4NWQt6I58Eqsy43KMHkeprgfif8Ll8UrJeblSS&#10;KJAcR9R93p9K9EtIpG2yJbP5bNtyVOFPPB9uD+RrUvfAdxqMMflu7R7WZ4VTJYJ2ruw9TueNWwqR&#10;8F/E/wAGP4d+XbJszjI61ydlNJYSbJN2QcEkdK+3PGnwXk1Ke4h+zRq0gITLKu0h+Tz6d68V1f8A&#10;Zo1K5utShkg+zz2szq6R/MrEdQD3r1KdQ+cxGDd7nken6jjbuO3Ayc8Ypt5bJqBZlX5uowa7Kb4Q&#10;XliJY5I1eWH5mKfKNvpzVux+Dt0lpMwz5hABUNyFPQge9dEWcUsM0eVXejNGzSNnb6AVGljxlwfr&#10;ivaNF/Z7vvEOoraww7rrbvK9QF9fp71pW37LPiXdA02kPayXDgxiRsMEJwJCp559Ku5PsdbHz9LY&#10;SRszMrbfXFa+heGpLsL5W1pf97ivrb4cf8E6PEmsfFOx0bX7eTwrZ72ljuZ0EwmlK8L5aMSqn3r0&#10;H4Qf8ExNQ8f+FfFHkzWXhzxH4dY+TZ3wdbfUYU3mSVnjBZZDtUqhDE5OK5pNo6aeHSd2fIfhb4dy&#10;3Bj/AHarK7dM8Vvnwk2jXUcMimNmRZBnj5f7x9vevouH9ma+8P38ZvrGG3mjOCsTbvNPv6V6J4k/&#10;Zn0u98KWt80e7UEkSORFxtgP97Pce1efiJHr4elFHyZYabPJbhd24y9CD8o/GnXdowk8tsCTphfm&#10;r3bxX8I7bw3dW8dm0k0M5w0pX7p2+lVbn4LrbwpcfK7SNwAQcV57dz1opWsjwG58JumWzMzM3Axg&#10;GoIPALX0u5VkH/ATXvZ+HlvJAmd0AjG44Tdisy58OQ2DttjHy5I2jrheaE7FezXY8yX4Ym3j4Tc3&#10;r0rQh8Ax3sX/ACzDD742816XbWFvdoFkhDZ5BCkVcsdEtIQ0cKDd/C33s/WnGo0EsOuiPMYPhPCk&#10;+3bMzdOuKv3XwpZk3BG3L1z0NexaD4OtUDO33mG8FeM/nVHU7VQ2xdvl7ce9JVmgp4fueD6l8NvI&#10;d/3e7b0yKyT8JkvJGZodvlDcDn5c/d/lXs0+j5YGOFWDNvyqqPl3dOTW9oPgz7YEby2kkx5jkjHH&#10;pitKdRs09jE8MsPA914Uu7eSIboY5PldBt3jd1ye1e7ab4fi8X6HbiOZt8gXZMI1Bj/DvW5b+FbO&#10;QBZofI3ZBHlqwcDqfatnwp8O20q6aztd01uz7g21dqD0C9ayqMqnZM6jwR4JbS9Pt4RHI7KcF87g&#10;T/eJFdJ4p+Hl5reheXZxQySA5dM/dHrmrnga3ksbmO1miK7iqqRzge9enaVoDXcEkcatFDJDt3N8&#10;zE+nFediHYFWtM8L0D4fTQXEkPywLMdzM/QD0FereBPALGFUhkVoVbYN3ykt61t23gGNpGWby47j&#10;+EsuFP412ngzwBcaLqE0ZaOa3wkiyKuWz9K+ZxVRLY7KmITVx/g7wuxS1gWOQLHHiTDMpPzfSvUd&#10;G1BbEi3WN9zlBnb6dfzpfDvheLSNOOItyTS4Vj97G7rV/wDs9reTzBncvzAZHJrx+bW549bEc7sd&#10;DpaNEqfLuLDceK6zQ4S25f4vSuL0W2mVVZ/ub8cnnHH+I/Ouy0KTZCvzD953B5qo6ux5eINvR4Gi&#10;uf730roLMbZNo6Vi2p3Srt+X61s2eNmfl/I10UdZWPHxBqWbMcFTyegHetq3vNh3N/d5rA0uVYZ/&#10;4ju+77Vt2UG45bo3UV72E0PMqKxqW7+enys35ipLwL5Pt61NZxR/NtFF5GfL24Fe5GK5TkObv7JZ&#10;n3Jnb6FaxNRtTEWOePSurubfanHNYGuKr/7OOueK8HHQsd1FnEXv7u6eTAVdvzbecVk6tMsqEM0H&#10;l99y5P4YroNTtmklK7fMz8p7ZFYeu6S0cT7sPt6dq+bqRse3h5I8t8dWTF1kSJZJPl/i4Pzd68p8&#10;S6c0dv8AeaRSu1gCCwHtXtviPTCB533jszjtmvLPGtjvaXasZjD7o/mwcehrJXR9Pgal/dPFfHel&#10;ebbM6jdJ6dK8L8S6Jcf2nuuLPcS+EkZs7hu9BX1B4n09bmyZiVbdwOMZryXxH4YfUbudVQt5foP5&#10;V6eHl3PpMPLSx4jq+kKONpLMMqdvQVw3ibw8qX8j/MwxhsH5QfQ16v4g0prLVwGTEcYZOTWD4g0K&#10;GfzF8vexGAOnPqa9KlUNFoeKNYF9TXhvJYbgcjir11pm2A7lk3L1HcV1t54XFvd7UiPzHauV6Vj6&#10;3p0kG2WRGxGzZA7/AFr0I1DGpBMx9HsZIZmY79voRU0luUufvMN3TBBzV4L5VoH/AIj/AHfkz+dW&#10;LCLzom3R5CjA45U11U6ljmlTI9CtVS4DD70LZIwcmu0uLuFdP/eKTuXn+9XNwaJNP5jRBmLSkqQ7&#10;ckdccdBVbX3k0+0WORlVnVtpORu+lbRkjiq0jgPGLodbn2qrKzfISp/Ws2Xw0jXLNwVz8oHf61pa&#10;vK018iscqzKSuOPzqxbWioPm2f3unetuZGLg2rWIdHtYYJV+Ufez0r0jwle2t1Z+SkFuqqvzZYZP&#10;41wcVoqyhiG3FVxgcGtLSp2s23x7mZd2M8D8afOyXTaO+1XRYdRH2iabfJN8+Wc/vG9DgfKKr+GU&#10;t4tQjWbdITwEOMEeuRWWNbmliZpGWT/bc/d/AVG/iBreQ+Xkv95WDDj/AGv/AK1L2hPs7HvWlWtr&#10;c6TGZGWONgFUZCZK9ztrtPh3f2ehNdJEu0TRMPLX52U7evzcV4V4d8W+Tp8cZmkjaPdxjcRXWeFP&#10;HiwSs8ylWUbCYzjP510xqHLVpvoezae1vY6ifLkQM4xxtWTb6Z6Viaz4btb27dWjjmjLfMwHT/ZG&#10;7HPtXEW/xGkuWbdeTxrjIVZCpUeuVzXT+EPGMOq3LiaRXEa7zlsZX1+tauVzNU5JXMP4q/A6x1S8&#10;t7zTVihkaQTXSQRMFXd1C5auf1Xwdb+Fr1pLrTbeaGSNVQKCsbP9GZjnkflXrWr3zQW0khZUhhxj&#10;IweemfrXPSarba3pnmyBdqs4C9drDp+dZ69jqo8zVmeFeNfhwxF1cwx5hUeYFx91a8x1TwF/ack3&#10;+jtu53Io3Y2jIxX1deJDPaqpSGSNRgQlcbl9GrgYvDv2fUVm8hbhpfNiK43YRvlU/N3ArP2jiaRo&#10;qW5843XwUudUs4r2OOY2spZznAVfqOtUbn4UlW2jd8vTIr6zk8K2+lTtCsf+jvwqFeMVzvjTwDDa&#10;XTTW9wtws37xlVz8j7elbLEWOeWFi+h8uT/DaSC5b5WK4zz3HrRc/Cf7VCWWPczduAV+teza74ej&#10;WVXWFQ2M/dOM/wDxXv0qnB4fbzo/vR/3ty7s/lVLFJh9Rh2PGLv4SSafdQSQruK/eJYDNbVt4Vjh&#10;gUNmMhcEjnFeq3+geTZMwXdtTc2SOK5e90lrhdyr87dQoyBXLWxD6GscJFHM2CLeOyeY+N25lOFx&#10;9DWhfRyTR+WrLuYbh83U1Np/htdNkZjGybuvetmz06OVVZfmZfUVz87ZfsrbHEGWUMSPMaSP7/pU&#10;yah56YK8fw/3j9a7Sfw4BErKgb6rjd9ag/4Q6GZ28tECfxDbyPpTKUbHIW3h+TUpMyR7Y92ffFTH&#10;w5Ak6mQCNv4u4H0rtI/D7Qou1f4fSprfwj/pC7wzL6stXzIzd2ZHh/w4txjZtVR8xI7muztdPlgt&#10;8ReYmG+UjlTUMWlLYf6tQzZwxPCn6Vs2avuCt932cfLRzInU39JiIs2mZVEatgAdj8vNR6jqgium&#10;/fbYWdgQi449s0tpP5dn96Iqeo/hFUZVWaNSPMyvIUnk1PtCoxGXV550e5l8xm5I6Yqa2VkiVWRW&#10;3/8AANv51DZyLdR5Vdxzt544pUZ7e7iDSNtblQBnH1rH2hpGNzTlslMDFctIysSFLLz6cisu40Ty&#10;2LeWq/3uc4+ldFptobiKPBkjVmyTnJq5Lp0d0irIzOq/eL9TXPKTZvFHK+H9Pktr9Tt47ZH3a3or&#10;RRD0VsdcVGmmraXSGPfIiq2CBkfjUwuSId+3bI3UGsXqaSVzJ1tFnZfkJ8tucjGaTT5WUtGDukXq&#10;w5U0XljJfSbiEV42+UDofrVqPRd2yXdgN1C1N11GX4Lfz5NzLIP9sf4VuWNk0MG0N5nO3tWDFMyR&#10;tHHGzMenetnRJpAGaTLhn+UHjFcblcJXRp+GbBbGfzJEXzAeZGhy+3044rc2yT3EYXdv+RWdty5D&#10;Nzxuqto9xC823G2Rl5xyBXQ21uqO5YAyLtxH/wDXrPm1sY8xJBH+7AbvwB2P41FfwRwwoOBH2P8A&#10;F+NSxahDdwrJHIGjO0gjkA1XNwtzI/8AAvp1qjLUWydYZMj7hbhP7v1PatZb5pJo2XbI7FgXduA3&#10;98AfyrGshJNCmxdqJzgj5j9a1dKi2Sr5zIrR/LjPGfWqiZ1o3Nm1c3kUbM0jbly275st+HasTxvZ&#10;fZ7Gfy9qvIGRmKkryvGD71rXwbTtJhmXIVjtHvUOsBrnTpbhvmVQWBI8zO1eOGr0sNJKR41RWdz8&#10;1v2ubTHjK+Zooly4UKowVA6t9TXht3YBHbdxzt59K+kv24NHjtb+1u/MEf8AaReVUZCPOz0fPbHp&#10;Xzmkqh8fMG9TzX2WBknE8nHR1uL4fsy14sO5lZvmPIODX1f+z666VqGnwfvFlWNSZS3Il9MDtXzN&#10;4Mt9l95kjKe3Svpn4L3pk+zqCUkx868HK+oPrXBmTPWyaOtz3zTym5gY3JbqSC38Pvuq5ewLf2vl&#10;52ttb5tvNY9rOtu3nMsaqq5RScZPvVzTNckukdZlELN0xzivkah9pRVlYx9fBspHVTuycMB8gz7Z&#10;ridXTfcvtZufvcdPpXVfFCZrO5W4U7IiNpC84PrXD6y0skzttI9h2q46noU4oz9TdY5WjYL93qab&#10;o9zm+jSMhXU7hkZrN1RWvZd25qo6d57MphlVWT+Eg/P/ALx7/hXRSjrYqUdLH31/wSp8WaxqP7Ul&#10;rp8a6S+kjTt5VYHW/inMsfzblYgw8tx7j0r9jrmVXlb5pGb+LdxmvxZ/4JSx6hr37U3g9JtUm0+z&#10;sbS6nubiDbDJqJkeKKOFw3WJd7njoVj9DX7OZLn7vllepznNe/hdrH4TxlH/AGssDmozJuOByKWF&#10;TnrSqgjNdp8fLQjQ8U6hI+aKAGTD95nHy+lJIpBPFSA4G7r9Kcw38ntQBCowdvzYofl6mjTB5+am&#10;THf91aAGYpqp83976VOI8/xD86RI9qcc1XMBCyh25Ip21mThsfhTniY/wij76/Nx9KkBvkr69fve&#10;30oSP3/hxTdretOU7cUAEa+ZTZHVO1OPyU0TeZ/CKAHQnB/2V6CnPx/EPzpqOu2lB3nG3n6VXKSp&#10;WIV3B6fGGX+HND9acj4SqJI5UYv90/lQvPT5ak8z/eqPNBXMO2nf1pfM4x/F601zzSKd3Tn6VPKU&#10;NZyf4qUHHX5qQo0Y+7ToyM9KaVgADNCxYNSIwPtTHfL0uYARsSY7VLIcLtqON/OfgAU5ujfxVRMo&#10;2GyHBoiPlo1DblHrTcUEhj5d1OR+cdqTPy7aWDjqu6gBz8cnk0I+P4W/KnOqeZ3o2r60AHmc/dO2&#10;o35NOT/e/iqLed22gCVCSvanZ+SiJQKa4+9QA2Qc7ad5yjtQD5lI0We1AA8vztzTU/djcq5+ppcK&#10;vX5qNlBXMIz8UgOacFU96CSr4G3FBQ0K0fPGaXP9+lESu/OaJI1Hq1ADX5P+z6U7y/em5p275KCe&#10;YN7Kdo/WpNx9qr78Ou39af5v0oKOz84DtSbxnqKifkUuwEbu/pQaXJcnd2qOnr0pufm/GgLiuMmm&#10;4oSTZ97mnKflpxJ5hSdj0tQux3VNuqw5g6UzPzfjTwpCcjNHmLQVcM0ZodA33aYFyn8VAtB/m+36&#10;U3d7UeXRlqCA8z5KcnzdeKbs96digvQcsuO1NHNDKdvSo8E9DtoFzEhOKEHy0wDfUqDFAIayCbpx&#10;UeKkPyUUD0E/j/ClpP4vwpTxQMMUbeN1N3e1Kn3aAHkbfu0SHK0Z5+9TTxU8wtBvmVJjd1qLcvoa&#10;XzKoNA30rPk01j81KikHoaCAQ4NOBzUY5pWHl/8A6qADPzfjT6jzmh3NAEmaa4yabu+b8adsagpC&#10;OoIpMU7y6R0agNA35pjnihOHprfNmgmWgbz/ALVJ5mPWlwcUrx5oAeDmmucig/KOKbjNBXMOQ4FO&#10;7Z7etN2AU+IYXJ+YelA9BEmAXpTZPmHy0eXzRn5KBjs5pvy7epoQ4FGygLgslP496iXtTtzelAXB&#10;+RTqaHzTt1AXGucimgZf/ap20etCbldRHtz6ms5gfKP7cOlx+I9IulumjgtYbhXuGY/KYhkksehH&#10;TkcfKfSvy5+OOm/Zrq4uJmt9Us4XkRbmGFkjdW749B/F69q/VP8AbH0lL/TtUkbfIbiYW5TGH2sd&#10;uM9O5/I1+dvxq09ddmurb5VZnYuiABA27t7cGvisZJqq/M/ZuBaiVKx8neJI5o2zH/y1bJliHC/Q&#10;V5v8RDI9qjMrx5+cZOcrXvHiHwuun28+1dzQ9BjivP8A4nQR3EEkkkfzhNhXgfw44/HiunB1dbH3&#10;2YU7wOY/ZmvrK4+J1nHf3sNpCl3EZIZtwt5ATxvZenzADjuQOtft/wDBjRP7L8NPF5cjeS0tsGSb&#10;zFj2naIsnqV7+lfi3+yTFbt8ZtD0S8hFwNUvkMSFQY51Q7sS99mFHHXJr9nPhfaTWKbYrWPS9LI+&#10;0xWkcu/ZO/zP8x6810Y2pdWPzPONHY6ttDh2eYixpt+YY9PSqN5pux2aNRGW64JH/oOa0RfEr/Du&#10;29O1MaVpRubH4V4NU8OFzOFvIqybWxhsn/61WNFDEtuYuvRC/wAxH1xVlLbzjn7o9TVvT7LZH8xH&#10;yjccDqa8uVzbmJmiSGXHyqq/ewOao6pdLIJgkYdgGYgHGKmuJmErZBO/iq8pYMdxEin5WMg5IrA0&#10;UbGDrriOMf3XOM5Fcf4rgd40hjVQW5U4XZn6ZzXfa3pn9pR/KoZiuwDoA1YuoaJCzDcqlo02gbTk&#10;n1qdTuw8kjxHxr8OovECbZYfMhDblTJzH/unt+NcP4z+GdvBn7CshZv3YWT5iD64FfSF1ocRXy3V&#10;WLdzxWDq+irNLJOYf4sqFHWtqcrHsYfFtHyvofwXkj1i6mvIwisj5KFT8wXg4ZX61V8QfCZbOKSG&#10;ONGaNfl+U819Eax4ZcSLIFysy85IFR23gn7fBHJIp8wdeOtd8ap6X17W9z43sPhYLq9e5mhkAm+6&#10;DCIzH/uKfvfhWh/wr9rRY8xqjRkMfLG7IbqK+rJvhrZrKk5tFMjffOD8/wCG7iqurfDEaeYTHDHG&#10;JuXKAcfTNelRxFtzKpjoyPmG68Ff26str5lxaypJxsUMAf7wPr7VsaJ4NmjijadmMiDy8hfmUbe1&#10;e06n4AXTbDzI4/LVeBHjKBv9nuPxrnNW0tdOn3MG3bex4ruWKiyIVOZ2OPvvDKmHLKu3+9/9aslf&#10;BMFlaxtL8ip8u0DOW9TXbWuoreztCyYCsrDK/fX0FZfiCMsrKAGik+Yb/mIP4Vj7ZnbSi0eea54d&#10;jkv5JYIoVkVGzFCOn0FYV5p82nie4YLtZlVxjoPRvX8K9ClsLeBGZYo+TtIIDgD6stVJdBjvopYv&#10;mKuuTmM/MfWkqqZ3XiVtH8MTXdrAuf3Gdq71Plh/l6jdnFelXHwR0j4i+H9Hk1CRVuLeBI3WKDcM&#10;j5SQS4wSPWuf0RorSLy1VlYNucEZBPtW34W1e703Ukk8xmikb5kDjH4V106ljzsTzv4SSX4P6Hae&#10;GRpzWTwyPIzfaY2ZptjsMdsZGP8Ax41q+AP2cvCul605kXULa3vJjI8xnUSxO3UjK4x7VuTX0eox&#10;x7WKqEXJQYIpZPEUFuskbLuZBtztPX1rphUPHrSqM4bXv2fYZ/GOqw3/AJtrIrO9r5GJBcL95OnT&#10;J60vg/8AZB0q20WW1k0kQrPukuZLrbJPKQ3Mm5iME+lbvir4gpYS280m4bWwjhCzFfQ1teHviuLg&#10;Ry+TC3O5iZgikemTXfTxFjz61GqzzzTP2C/BviPVLhtf87+z9QXyppbWbZPHtb5CPY9zWn+z9+yH&#10;4D+E7alp2vaJN4lh1CVxBf3dwYZLO1aVmEMQHI+XhmZmz2rvovFcDR3BiZo41Tjyx1rmfF3xba1s&#10;/IgmWNUOWZl+aQentXTHFM4/qtWTsc58KP2brf4a+Nry40PQtF0u4+0tNbXunjMlwjcRpIJOMJ7d&#10;a9K/aR+GFx8Qvhho9xprW8eoeDbkSKEREWd3GJCx++ylWYgY+UgY2V5/dfGubS0tWjszIrMXuHEo&#10;4VfmGPxrTufj+p0qTzGj3yxbZFB+Vh/jV/WH3K/s2tzHPeHNHh0i+kFzIkl1CxZnJO9yvTdn7/44&#10;q9qvjKPwnrcFxFeRw3T+ZFPG5JMqPyxYb+oAIH1rz6PxLNZ3l5c3l007SStIN7D9wPQetcn8VfFj&#10;Cw+3qFjvH+6eqt9KxqYo9Sjl0up6J8UtQt4k+1JCILe6dmt49wLJH1+bZnB+tc7oviVbiwuoZgyp&#10;KC7gc429K4Lw9cSamr3W395O/myYXKu2du4AngY7Vf8A7QkZBtVf7rc7civOrYhs9SOEUSTWLRb2&#10;3kC7Qy/LCy8SQj6ngmubaaOytmX7vk9AcmuxbzJolkGRkbyMtx+lct4jUBWYs3ypkYx096mLudFO&#10;mkZZ1VpCzbm2MdpG48D8q5nXLmESqN26TIXpgfN1o1PxD9hRlZVwxwcN0NcxquqKR+5Zvvf7zU7m&#10;3szVutbiiUtukV9vABHy1e0zxErxbo2WSTP3izg/luriYHbUpN3zfN1Wul0nQGugiwrumLZCHhj+&#10;FTc2ULbm+njqZrhY/s8jt0kdVX5B64qzcNI8TSJ5jH61BoXhZk1ZtymNgpUg9QB1z6V1ln4cW5fC&#10;/d9BWZMuVHL2+mXDuo2ssmduD6V6J4Nso4Io1MfzfM3T7y+lR6Z4DkgDSTM21+HQnGPoa6PQPBUl&#10;1P5cccalTtB2n5a2p3W5jVaG3Hg9Z7jekMjLkL8vPDda7v4ZaG2oX0fnL5aiT92SoBZd3X6VuaD4&#10;Hh0qwh8lvtU0n+sdjz9zsK7vw78LbXS9StLvzmuLeE7pGiYKSPQCssRWSPOqVUlZDbj4T6a0Ed5H&#10;GVmtxkEKuW+bu33v0rovA/hVdH0+MTbWbfjLA8V6DpmmRa7FFHHDIscOAse5v3YPQk45q9H4Ejl/&#10;dt5v3lbivAxWIfRnF9Yt7rOVttAtZdSUi3TarcDOa6zQvDrMskafKXX5SSO/3fyq3a+BodJuVa2k&#10;VbfZjhm3Z9eavpbyR/KCqsu3BFfP1rsUq+lky9BpuyFVcru9B0/CiW3AXdtWTb0zxRHJvRfu+Z/F&#10;wcD6U2RsSbvl/wB/H9Kw5DCKadyS6SR1VVy/93tj6/8AfIrrNJiaSGPeM7F+lc3Yjzbhlx9/cW9v&#10;pXV6MpkHyg/jThHW5niJG7pky+Ym5uT7da2rZf3mPlwOPpWHZpIm3arHPRj0FblsPkH/AD0Vsn0N&#10;dFFWmeTW1LVnAzyK33frW5pg39WrKsFZRlsGtnTpVWLd835ivoMKjzapsWp8oZ/WifcYvm4b0NQR&#10;XSOqlSpHoDUjM0w3Mfzr2aavE5dCpdNlNw49q57V5sjDAZbqK3bl8JXPa8hVfMAOa8rMNNjqpmMY&#10;VRtzHNYeufvZGH8Nbl4pMbbh9z0rF1G285fMVXCx9RjrXzNQ9bDo4fV7ZZLeZZFURr0+U5ryvxxF&#10;5c0xZWj8nuxAVvpXseoKGgbcN0bdfWuB+JOjSXOjSbUZvk3cctmsT6LBzSkeNa5KsMW35ViJy3Gc&#10;D1FeW+KriOW9by7eNtz4JYHAH4V6l4tgZ4po1MrZGwkjGPpXmuvWf2JmkX5lH3R6/Wt6Uj6zDxue&#10;e/EG0X+yJdsJe4+8Cg2nP41yumaR9uXavzeSNoKuGLH0PvXVeMJne5VtvDdS5yo/Gm6FPGD+7t2k&#10;lmPy4PDN6iu+lI6pRsrnI6h4QdbndEn3mypV2H8xWLrPgCaS1fcjeXhlX1P+19PevbrTQDPbnz49&#10;rLwokTkVn3WhLqdw8O1GYrg9hj1FdSqWOWVVXseC/wBgxw2f2dl8qRl5ULuH4Gm6P4ba5jm2xNvh&#10;G5AF5c17BqXwavdStZJrRf31ujyR56EL0FZHh7wpJ5siNbrDHEcEA8k7vWuiNZEuSlseYeHTLBqc&#10;sTL8oDIYccvuXk+1c/4ttnu5PLZcfL/q1O7b9K9o1nwYq3jSLHubbjIXBasHWPAaamq7Y2kVkyWU&#10;/MK3hXRPIeE6hokwvGVUkU79qlv4h7U200lhIqj5fL4OOc17PefDoCORjb43dN0QDD6Vha94GOmI&#10;irGFkbkpjjPpmumNW5nyo5C20gwxhvvNH/GSP5VPBaSz3YW1jjLNxg9K6Pw34RmvJJ45oWhS2Ctj&#10;HzEeprufDnw7iubGWRo5omkTaxYs3mn1GBxXVB8xhU0PH5dOuInKsDuk7AcVXJKYX5dy/KT6CvYL&#10;r4Tm54uD88zZMg4ZfoK43xX8PG0a8b7R9oZY5fL8yRd5B9CDjH40yLpnN2d0YJt79VGWUZzitHTf&#10;G6m+aIRSNI43cnAWtvUPAn2dI3jdZJDCGZShBIPSsLWvDDaPIZstJuVvLjB3/wB3qWq1KxPszoYN&#10;Zjtm+WT5Jj5YypyRWhoGvtFqSpJCrW8ww7rH+9K+gOcV502oXVsuHMhjjbKnaeKba+O5LO6Kttbf&#10;/dBOPpWntCvZq1j3rTfiHqE9t5MnlyRyZ+ZkPmcfdyenFKNUkmwv3fL/AHQdf41/uY/u/rXm2mfE&#10;y1vlMZkaNlBJPpVmw+IlvcSu0Uq7VDAbRu59aPaeYKlY72LUJZbvd5km2P7vPX60s16ltKWXf8vT&#10;BFcrZ+KvNVhtVTvxyDVS88ZeW7rJujx1K81hKXYOVnT3HiT7dcK23LL8qYPGPeq+s6tCYdkreYMY&#10;2uO/rmuGv/Fixt8kqx/UYqLUvF0aWq72Mjf7RxWDk0aezR0EjQXbfdU44wayNWgis3XdGvl/3hXM&#10;WnjSaPUtsJUwt80m04OfbNbV548ge0+ZhIzdHLEY/DFaxsVZGnaiFrOQTSHbINhyRWVdWVvJcJ5a&#10;q27t0rFl1eSaSMiQAFumflf6U7VtWWztztbbGy8BTux+NZByoo+JNLe2T5Vz8/Y1LoErRR/MuP8A&#10;edh/6CDVAa3/AGh80m2Q4ZumFzT4dUQnKKu5euBwKFoZyidHBfRqz7fuqVADDvTZdQjIZlG7+78w&#10;GfrXPvcyhmMe3DNuBIPNFrqE01z92Js8srOwLfSq5jKUbHRR3KOVwM96tQzbnYKqtGvXnkVjwho7&#10;bdsLH7uWOOK0dOIWNmb93uOBjn86NTJx7GrGwSNWZmaQfMRxgGgv9nOFheaRm5+bgVTlvGiiDHYm&#10;Pu4XOfrTodZke52+Wy7PvEjrUk8ptR3jvAibuB93aRz9aRbm3YiJ12ySfKhz2qBLgRWy7tqnrsz8&#10;v504SxySK/zZHXkfpUOdjRRaJVdQzMu3d6L0pHtWltmbawCnaPlXcRU0UNsyfekX5s8EVIuoTRR+&#10;XD86fMcnGaylKxooWLml6s3krGykOPSp724mi2+Xn5uTkdKwYlUTq6hlKt821Aa39Ola5RVkHlsT&#10;sOQkmPyqeYpRsS2szQKqMPmb7o9fpUt5aLJa4ZNzepOKclttCFvlkXpjnbU0gzb52qwBxkHvU6lG&#10;axW2n2/KWZsmpkdZQq/f7cVYNmjLyufl+5j+tVbKwMcke3EbN8xGc81y1J3L0NPS7COKxT5VMh75&#10;rXsLZZJd7RRyMo3hZBUdlp7TWqj5ZHZeA/UflUrysrY5WMrtyPSubmMW2ydhIdTRkt4rPa+4hQ3I&#10;9PmZq3o919p4z5sYZeRu/rXOu7LMsnCrhj97LY210mj3KxW6xksrbOmQaV9bkcpVtdKk0a1VY4Az&#10;BslUzwKtW+Xi3jcd2wHBHFR6jqH2wyKpk+XaDgkMB/31SwnzWVQvKIV+ZSygr0JxVRlcks2twYoW&#10;k8th2Yeo9RV7Trn7QmEZFkC5GTnn3qrCxh2jG4Ny5LDg+3tWvokKwR45aZBlQMZI9xWkTGoXreJr&#10;xI1mb5lfjPb8Kn1W2mTTWYfLJ8y9Rux9elRi6jEoZm27huDAcE1Jr175+kMsDBJf4DnIH1qo1eR3&#10;PKq02fE//BRj4dXM+l6fe2mq248mSVjYANLJFngneRgFyR8vaviaQyQyLkky9fav0G/bwVbjwNcz&#10;Qrvv1b94zTFjt3Iu0BsfLs5x1zXwPryx2uouFwTuzjPb0/Svtcoqc0dDzMdHS5q+F5s9x03fjX0l&#10;8ACbyBF37/s52lyMZr5n8NcP8ylcnHTqa+nv2XrCYwSRyfvUlTcDjkVlmkrHfkusrHtcV+H258oq&#10;nrEPmq/Cvnqvl7Ts+8R0NZJXbNEqbdvoauWE/lFlXhW718m9T7WnoN8WaRNruiNBHNGpX7iuwGfx&#10;riNbRbSI+ZtMknpXotyPLj3rtI29DXA+MovMWR1LZH3eRxVRlY6qUjmL+yBj3Ko4XJ+tZRsGt5H/&#10;ANk4GO5qxf61JayKpGcdf9qrHg26XUbx2EKSMrbvmbiuqlL3jeXw3PsX/gknouoap8c9L1K6uI9P&#10;tdAdFVBAGXUDL8mxz/DGPkJHUGv2ecLFNt3BlTnIPDV+SH/BIBV8SfHKS6t7yS3t9D+zJqMEyblu&#10;/M8wRpF6YKkse2BX62MFLvtXaq/KDnORX0GD1PwjjCV8WPjbJpGYB+TuqNPl6VII8jd39K7D4+Wo&#10;3f8AvKdnFOMYD7u9MdSR0oAEHFL5mN1NVyKHPy0ACyYqTeuahcdaZwRuxz9arlAn3beh/KgS7elQ&#10;o/OO1NWUhv4aOUCx5nvTXnXZu703dUO/AqQJv/ZutCqrn7v601H3J83H1pPM2v8ALz9KAFa356mh&#10;otnSnbz/ALVRs6l+p2+tAXHeb7U1GbO7NO+5/tfSnK3+zWhmNb5jxTudnams7fxYX6U2STA9MUAO&#10;x89HlL83I/Om+Z70YoAc25vQ01oiH+U1IzZ/2frTc/PQVzDjg8sMD0JqFmWPd1qRvn3VEw+f5f1o&#10;KHP86/LSYPr+tNaTy6PM+f7tBPMTRp5Yp0n7v5RUaXCsdp6VIp8ygHK4McpUOf3mPmxUjnatRFMD&#10;+KgkUHIb6U5ZdlMUc7eaXPPT9KAJN3zbqcvO2m5+SkDmM7aAHnKdMVF1f8KlY5zUSO27tQBLg5p0&#10;cuA25c1D5zb+9SJ/q6AjqSFVPQYo3fJ+NVzLj+IU3zyDt7UFcxM0il/pTkZfL/2vSoUjbcPu/N19&#10;qVGOKCRd6tHlRg00HP4UP833eKdnbHwv3uuBQaEcjMnQ0b/kpz/u/uqT9aAmUoAjR6Xyv3edvP1q&#10;ZION1O2N5m7Ax6UE8pXX71PM0eelOeFWdskfhUf2ago7Da1PRABRn5fxo6r+NBoJv+eilfrSZxQL&#10;Qjcc7ecVJ0FGc0Mcqq0LQgdGd68inb1HaoYVZX55qZ2z/drQBu/NNAzUifxfL+lCnZQXoFBXZ0H5&#10;UYxRtP8AeoFzBijYP8mnZ+Sm0EjVHzVJn/aptFBXMP8A+BUzy8rTs/JTULBuhoJBB8tP6fxUiHFD&#10;zCgtKwMoPpUW4igsRSv1oDQFPy0oO/r+tRbzTqB3JDxSLwtNKlTyc0RsXXmgB+MjdTnTdQgxTZHI&#10;qeUA8vH/AOugpj/9dDsTQPn6/rVAN2U7bn+9+VIjbupApZHz1/SgzGSHH3aTeXpwYSdttHTstADI&#10;huHHNOz8340Lwflp/l/5zQA3d7Uu/CUzpTXY7KClYm3UjyZqLfTgcmgegE4qM/N04p+Npw3PtQqY&#10;oJkgX7tLmm7W9aa4xmgRJjikjHFJt5x/WgybOlACuOKRJNlDv81NoL0JM4G6o2705zkU3dQMKduJ&#10;puKcn36CUNp3le9GWpdwHcUA9Bjfu6Kk2b6jbvQUG6mNJ5Z3dl6Gn/N/s019yrx970PSs3qFz5m/&#10;a3gupdM1RrGVYNRVD5Mb8ghW+9j1+Y/lXwZ8W9KjtNTuGfck8jfvBkfL/nca+8v20r+2g0vUIbiW&#10;3s52/dWoL7TK55bB7gZGcdK+IfiHbxu427RuGQ+Pvjd718ZmXu1rH61wQ7UzwXXfDwKuyoz7hkrj&#10;lhXjPxD0uRYpNytGFZsqV+YfNnp9K+nrrR5YbGSA7N+NjLk/vPx3cV4P8a/C01np1wFVYxIAVfav&#10;zArwRzXPg5P2lkfoWIrNqxw/7FWh6X4m/a98FQX1rqFzZNfSBZba4aEW8qwyPGzlRznZyK/Zb4Y3&#10;7ato0ckkIXzCQRsX5SP/ANYr8cv2JdMj0f8Abt+GVpezLFY6tfTWcqt1kla2kEa+xPOD33V+yfw5&#10;3x+FpFhVXijlxGzcNlfvZ/M/kK9HGRZ+c57L37G5JcLBGu8YjbmPBGTSLeRQyBsSK7dBnINZmoWs&#10;moH95+7Zn3KAeEHofSr32CG6IYqvyKvTNeLVkeRCKNT7TDcQou7zG9NwzQZFiXaoY/So7GKEy8Kw&#10;VW4OOaH3Wkm7ayBehxnNcE5IcY3I7i2JuW+9tYblPoalsdJ3xokg3O3XnpSwznzF3I/y8nnpV+IR&#10;5zyretYSsjZysZ1/YpCjfL2wMHv61j32mrN8yq276V1F1Zx3MO3dhh1OelZV5aREtIudvXg1nzBG&#10;TORvLdWLMRH8p2jjqKpQaStxcE/8s9uAP7tbXiTTZlkWS1C+Z6n/AAqXTbFrO3x5eXxlsjpTjI7I&#10;1Glc56fwlHKSrBfLG3b6inN4VSO38sSb2PX5cY+ldBLbrN0Cj5v71FxaG3jbaDtb7pI5Hy1rCQe2&#10;ZyreH925SvELZXkc/WqF9pcd6kayRswT5eRjiururRpVZt+Qy4JUZxVG5gbydqhR7mt41GzSMmeb&#10;61oplmYc4MeQFZmBb16V574w0SKxilb5Pl6bRjP517drVs14jxuk1wJTtKiRTtH1bFeL+OtQklvp&#10;Io1lkiiV4yMZYqen4iuunUuephHrc8p1aF9QAuLfcq52/cVdtUYL9tDC+d5e3k5B3dOtdJqccdsJ&#10;P3ckaszEAxkCud8R2UculvDhpJpGDnLbiqjr09a6ozufQQKFtr9tJdMxGzHJTrmp5vEEMcW9NzRu&#10;dy5IBx6VykjRw3CZ2hl4PHUVUn1VraUwqu7y+mT1rRWR2ezVro6S6115TGwbbGG5x1NTWHi+GCRo&#10;bjZtk6syklvl74+7XG32tyMqqnl/eHRvXpTrS8hG7zGkVMZzjPFUpNCdNM9M0nxsthGsfnblkO0H&#10;uRVrVfGNvcbla4bDevzH/wAexXmlprX2eFXb955/TPGz5aluLwXEvmxyOq/3gwZvyrpjUOSphoPo&#10;dPfeIlu5RuZVVW+UGRuKqnxD/Zty25laFuFGMYrlp9Rkt13NhuNn/wBes2/19vLeNSrMxyDu6Cto&#10;VRfV4nr2i/FOG405o4ZArRnc+PmwNvSuX8T3xlmkZo1X5sgAk8Vwdn4yXSlRgPZcfwf40zUPim1l&#10;FzD8jq2CDtK/nXRTrXI+qwi7o2pdeews5l27v4WDZyB7VjWni9ru6f8A1vkt03tux+VYN94thuZm&#10;VfvSHGCq5z6daqtra2tozfL5v90Gr9qzTkV7m14t1ae7tlETMFVvmjB+/wDjWKBdXojjmmkmDNkh&#10;mGF+lUW15jLGzLGVK5/GoX1xSjMH2Mi/dJwazlK5J1mia7aoy27fvNo3Ak+Zn5vu89/arVxO0VrL&#10;K8aww9vm5NeV3XjT+z1XDNz8zIrDr7GqupfGi6u40jmvbiSP+5I5kj/IgGsyeQ9I1X4rnSLdo02t&#10;tfKHP+sX2/u/jXE+I/jBFqGmvGvF6oy2D8pHpXm/iLxjcapeO0c8oC/LjPGKq2FnPqUf7te2WOea&#10;pSsXGmupsP4hlur5WP7syNu2qcD9ake2lZd0e5m9FGTXReBvhXcXckE00flclcBw3I6ivZPA3wUs&#10;7ZvOmha58z7wz0+lVC8ti5SijzTwd4Avbi3jb7O3mRuqOu4Z/Kvc9N+C+naPHZm3huGupIVeRmds&#10;P9VxtX867L4e/CG28M25ks7SO2kkO8l4xsH/AAE8118Xw/mNrItvIitn5dyksF9KRxVcQr2ueTRf&#10;Dlor24bCLFcKAFQYxu9zWhB8MTvt1w3z/edG+Vfqa9P03wBN/accjSEosZYiPAUbeldFpHgpbgfZ&#10;ZF3NtxkLj+KlKVjjniDhtJ+HedOjt2EkZ2YXjcCPc+tdp4V+DEcM8P7uOCJPm4QszH3ru/DXwtW3&#10;0xcMiyR8qqDg/ia7Hw5oJhiWGSFC3y/L/wDXrGpXaOCtimtmcHaeBUa8PlqoSc4k/wCmZ+7x+Fej&#10;eC/C3kbFaGR4tuEBkP68VqP4VUyK0awpITvI29K7Twr4dW0tVLbkkb7/AMzED9K8jEYhs4KmKuZ9&#10;l4WWwA4MhZSuWX+706VpCxXK8qqjbkkciuiu7TybNZHHzf3QRmsuaJQd3z/M3IzXlVZs5oVG3dlF&#10;7JJlHyqqlcAjoayb+z8ib8a27mX7wx8v8QX+H6VAyM0ChW2szckrnFcuh1RMaGLzUyTuPoeKimdH&#10;jkBblO2auXlk0UR25BXocdabZ6Et67NNsG7rgUaHVHzNDw9arsPzfvGO0bu4rs9ItBt2tx9K5XTt&#10;JjSWNsN8vvXU6PMybN22iJw4l22NyCxMcWKtWcWbj5igX1IqJXLxfKc/SmyRNMVXcVHtXTRS5jyq&#10;l2bcCrtUKY2G7tWhbxbflK/L6ZrF0uH7Ki7W3fWti3m8znIzXtYU5KiL1qojXGefSriTBE+Y1RtG&#10;DjdkVYmPy9K9mn8JyaFPUrzY+4D5apX22+i46+lX9Rt1ms2O4BvTNZcq+RFuG6vNxh00zB1C2bYw&#10;ZcBuuDWTe3Gxmx92tzUX+0wttj/I1gXRMUm1tuK+XrRserRdjE8R2nn2u5d0Y9Aa8/8AEF+0cbxt&#10;HuEb7Dz1r0zUTvt2BU49a4TxLp6zz7lC71O5h2NcvMexhX7x5D400rEMka581gzBMjB/GvEPEksl&#10;xC23H3a98+K0H9o38cy7oVg+ddn8bbf5V4/4ksIUSbEanbuA2nOa0pI+xwM7nmuspEUZWjRWk6Db&#10;kLXP2ETLqsflxbkjl+bAI21uanDIt623Plz/AHoxxt/E0thAsu58SPG21uJDnNdkZNbHqy2sdDp8&#10;q6jDlgu1hvJWMIf/AB3NWb2wUxeZsG6P5sgYyPSsrRGayXyc+S2c8+npXQf2bNdtGrjCOdvB/wBm&#10;tnJnmVIWdyXSGe2ihjZWRpF2qJBuLAdc/WjUvAqTfdj+ZhggEDcfWt/SdLFzbQedt3Qvu2jsPTNb&#10;N1sSBV3bQ3QhckVnGo0cspNSsjz0/DRZnVZI28jZu2he/wBanufhjZyW/AbzZF28AMFH/AsV3MWm&#10;xzjbtHzbsYzxV6fwW0x8xflXpgntU/WGjOVaSPGtd8AmzQQtvZD9+Tb938aw08KQwaj5k1vHNDC2&#10;50kc4/i7qDXuWo+GrdLZt0cMnrIQfm/Cs+18CyKPMkhynTb/AHvm710YfGd2VKtY8nvPg7a32rSv&#10;9lh8m4m3HcDJx6c44rovDvw8XQ9RaEWtvBETuQxlVH3vu8E8+1ekQeHUgXcqq8gZZSPbd0roNL8P&#10;xTQKbhI5JNuRxjafWvYw+LjLqebWxDPJrv4bW8jFl3fvF+bMa/JWRq/wb82zuGkjL3U0iOQVyu0L&#10;8x+pr2S40r7BeXEMZZUhfblnBLDbUITyWaPYqtL8ozzgV6kKkWcqqyR89/EL4PakfAF1eabY211q&#10;WmxGRIg7bZQvRM45PtXnus/Dq5i0SHzkgjmV8mOOU8H6ntX11PpzM+FVslcZXo31Fcx4i+HlldzC&#10;aWGFpI3ZywXAf2AolJI66WKa3PkTVvh3LNZMqZ/erww6CuT8R/CWTwvb/bruOWSBsAKODK56Z9Aa&#10;+tvGfgp7yBYYEZZoztRUA+YVxo+GbaxY3sMybRbuuUPyk7UyMBc9+PrUuaPRhWT3PkW9tGt3lWNZ&#10;Fi3gyKfmO4dcEdjTLPWZNOZmhZv9zIz+Ve4+Ifgg1vqE/wAyqrKSdg3cjqK41PgHfanJ5a+Y0k3z&#10;kuw+VfU47e9Ze0Z1+70MeDxmsVlGRujkb5fx9ao32uyXm7+Hb0+b+dZWs+Erzw/JJHMuXjfCsQdp&#10;/GqkckkRUqrsmM52rhhSU7F+yLl1qkh2Nu3NI3AJ4Wm3mptMoDFst0HrVeWcxP8ANj5vu8dKPOVH&#10;YhTuCfKCOlTzXJ9mQLLNBCzKwVZeh7iq0l/IrbXkI+tbM99HeMwU7W2+W3IwD6isr7DGZ22lV3fd&#10;y2cVqnYjlY+DXJJHVM8rygq9FdTXL7WZyu3GM1nWemHzt3qdoPpWlAY7VNoCqu7+9k0hcoR2aqd4&#10;RQ3Xbg4qNB5Mzbdy7/4e9SLOW6c/L2pse0zqrbtv97FJuxLux1qWAVVVeemc8VetgIEV1VhJKdp3&#10;jG0e1MsJfIYfxRnpkjJpbi/maBQn3f4iWGR9KycrGbi2X21bcnBUtHuy20859qnTV1hUyLuczcqo&#10;5GfSsm1VpZAwLBvlLDPC/Wtex0SO3hXzPl2DC5OMn1pc77kxp23JbjVftke2TnnHpU+myNBIFbad&#10;rcZB3N9aSTTF3eZGuX647Z9KhZmtBGuFOW5yfmFPmRUYXNi3vJLpfl2q3TGcjFaQhXyFMe7d71ja&#10;Xcv9uRGhkCsvOD0ro1CyDbFHHI0vQdCKlyTK9mZsF4zRlGVWYddpzitvQ7RiFZseX098VDZ6P5s7&#10;SFZFC9R61dZxFGy4Zdq8YHWpckyuUmGk+b8wVPLZuSDyK0NPsIrR3K/KfvEDnmqGmMxcqrSKytyV&#10;XBH4Gtko0MDLvZf7pOIyfrtqboykrFUyFw3y7V/gJOCPrVzT12fKzbgzbiMVHHH56/u1JY9HI/pR&#10;DD9lG1v9Z6Z5rllUaCzLLWaSP8pP/ftau2cHk3CsGZuM8uf8KzY45t23ayr3bHH51oWtttlzt3Dp&#10;w2eK5pSFZlqSQxzblVSSvzc4x9KbkXYERY/OvyECrVhpwklzKFWOReMg5Hy1bi02O2uI24Zl53tx&#10;+lRGVyeUpPZqhw0a8/MODwPSpbXbdhWZAvO3cpNXZIPNbcdsn8PpxUtnZJa23Vtu7OdvapJJdOtn&#10;aN9yrIrLy396rkdobGFT99cZAZCGem27eSpVtqqncGpLu7a22hGTy5DtKbd20fWrizOV0LCqrwEX&#10;bt6lTV20JimlYruZV2gk7c1VsImuGZdh3xrj2arVvMrWzZ3MmcZ963iYz1LHk5s22sV28nHP5VHZ&#10;yS2dszPK23OOoPP+SPzotr6K8bDeYWY7FBjLA/TFWm02Ge0aOT5uOoBHy+v1+UfnW3sbnm1ZM8Y/&#10;aY0JPHHw7utPa1hV/Jd7e4xjyZNp+8fT5RX5veLbZG1eRmV43yz52fL/AJ4P51+oXxk1iDQ/Cd00&#10;kMdxgsuJD0+/X5n+M4GOqTJ5e5ox5ewdB+P4j86+qyhWVkeZjI3iVNH/AHh3fdCtuBPevoD9nHxU&#10;LK9t4W3eSV2yMD/KvnOwmma5hiVV2t15r3X4P3H2ewh2r8/96rzaOl0deR6yPo2TV1dDI2VzyOR8&#10;tX7Sfz03K7s3oeBXn411mSP95LFg7SqKMkfitdLpOupHEsnLK3/jv1r5KV0fbxWlzqFkaFGU7sfd&#10;+YjpXLeN7TZZzMu7jr+8PFb1ldPN/rGQ7uvy1hfEKBbjSg8jcJ8+cFtw9DiiOpVN2djyrWpfNyQu&#10;CpwBitfwFbKZAArCOb+ID7tZ2uhY7VJP73zfjVzw5dtFbfMzLtfjaOtbU3aZ2Sl7h+iP/BIrS2vf&#10;jOmnza9parpemxzwaeLY/a7iJpm+dnHDENtA9g/94V+p1sAsXzZz6V+T3/BLnxPGf2hdE8P+ZDaX&#10;Gl6XLfBRAfO8kyxKwabuitIMLszyPWv1o2q07YG019Jgmfg3FyvixEYelL56k8fLTV+VeeKa7rXd&#10;HU+TFe5y/wAv60/zf9oVDsGN2eacifPTasA5zxTZODt7UO3WmYVeuWp8oD43MkdNkjz0+WmtJtXa&#10;vFPjk39aOYA8r60x0+SpPM/3qb5vtRzACR/JTWjydvapOkfWm7iaOUAkyE+/+lNxvHy8UKvm9qkK&#10;+WtHKFw7VGkX7zd/DUu//ZP5UpbCUcpmRHJPLfkKezdaj2ks386TcB3FUA9owPuqPxNRTW+UDHcM&#10;dc96kY7jxz9Kilj+dWUEj0JoAKdGmw/N/OpNo9KcH2jkA0m7BHUiX97R5oH8J/KnlMfd4qOQ4pgG&#10;+h2/edaWOMN1pXC5oK5gVN3XaaHi3fd4pYuFp7jcNy0BKNiOGDd14qSVQr4U4HrTfm+1EbWwOvHS&#10;pJmyvQUEkDcyU4Hf8tJ0oSPLUAM8jHb9aRFbdU0nBpEkWgBXUbKRPl+9zRtPofypByKAFkYItMTp&#10;TpYsvUaw4/8A10ASDmpEGBt/P2psEdO3YG7+91oBaEcwXNRugIqaVBs2/wAXrTNozQAiSZ+WlUsD&#10;SsRGelOT5fvc0FcozP7zbT9+44XpUbHMlPiO1aChZOGpjHy6QyfO38X0pNpVOP1qeYB7Mz/dNHme&#10;9Rli33eKKoCVGANGf9ofnUBUqzDPHrTsn/ZoA7bcPShODR8uP9X+tJn5vxqoxuVoDf6umP8A6ypH&#10;OTRHuD8gGjlHoRyHYKE6ZqQKJE6UEhO1KzIEI3HjinlgO1R7/mzT1+d9varACpQcNTO1TBQh2qcj&#10;3prsNvSgrmI26fxflT1+7S4oxQSGaAc0Rpk0HKHjFABRRjNGaACjY2M5o3U7PG3tQVoNo8r2qX5T&#10;2pm7/aFBQ0Jjr81EkeKdGKGZl6gtQBEUAekxS+bjqu6n4zQA1+tCdac8eaRfu0ALtIP3qG+enO3G&#10;flpuaCGrBRRnNHSgQ3Z89SMoKf8A16Z/F+FCfdoARBhtv60j8R0uxjSMd5oAVDg07NRk4p69KAEf&#10;rTae/C0yg0G+XQRubcOKesuH6Uuz3oJeg1jkbqbH8/WpE3DsKjk+RKA0YY/2f1pcbn+bj60ifx04&#10;fPQGg0D71NHNTBM01o8/7P1oKuR4xQnanP0oRR6igBZI93T5ab5X0pWkzTd/+9QTKViTNNQ4FNZu&#10;tHWgSdiQnFRuR6UYKvyc0N3oHIN/+9RnFFNcZNA7+7ccrdKH5+9UeKczFTyN34VnLQND5s/4KA/D&#10;+x8WaFpuoXAtBNo4NxbzzICUkY7duQcd16+lfE/jyCSe2xcfNJHJhpAwGB6AV+iv7UvhBPEHgxVb&#10;d5N08kfyruAKjdn/AMdH51+fvxD0fy9RmhiuoL6NPmaWDd9//nnj096+SziL9rc/T+Ca6UeVnCWm&#10;kL9naRl2yK3zRmNcH5vWvJ/2nfDTQ21xcRwT/Y9QVnjknYL57omdifT0Fe82OlMoZdilm5IRSMfn&#10;XA/tkaFH4x+FEdnHe3Gnavb6gZrK6TEhClVVl2N6gH8q5Mvp3qXPusRWV7I8H/YHu7zxD+1HpVjb&#10;xWkItrhLu4vpbdWe0YrtjML/AHgSC2PXBr9bPCFpDpuhx28a7I/MaRSDkkt1zX5F/sOyTeCP2uEW&#10;4ja40i4spbW8uFuRHNbMuAvlKU++zuvzHhQG9K/WTwZqa3yeWsMwWNtgZyjBvcEGvYxtO0bnw+eS&#10;vO6Nu6uGmucH7rdcY4pnk+SG2tgfLxVgjftO0KyfeBpkzbJty7i3uRivm8Qkjy47XFgufsvPU+lO&#10;uGW6j2sAx9G+b+VV5ovNGW+Y/lQ0W1tylly3HvXlSOqJYtTHFI2xl3E7SFGMfnWgQzuw+6G6Eu3N&#10;UtHkYO20KEkbrjJrVMS3Cr5jBtvTHFZPUmRCsYbG0scfdw45+tZ91ExnkRdu0/KB6Cti3t9h2gDF&#10;ST22yTOfmbqeKzkrAqljm4rbDbX+ZPXvVqTR/LjG1PLX7rfIpJFaUli8qNhWk+Wpha/J8y/rTSsV&#10;z6WOZlsFBwy7T7CppIEmh2yfw9CO/wAtXLuMyD5t25W4cH5j+FU2l2PuZ5AvoataF+hj6inkq33V&#10;X0rHmvISWzJEJT0UjrW9qkfn/KOR7VzOqaeY0kO3mTqe601No66dmU798qWKquOuD0rzzxdpkUMk&#10;lwqKB95Djgn3rvXjdbdtigyMcHacAfnXL+I7OSIs0m55m6rn5/4eh6V0052PSoXTseSXnhhnny2B&#10;5jsoEfQDpVAeDbE3skm0brhucrwre3+179K7zU7J4B8yqu5vl9v4v51iX2l7oj5fl7d24EDlTXoU&#10;5XPWjUkeQeOPhs8VqL7TZP3EkqJIDKqGBWOCTn73PHFec6x4Vv4LVplEgX1J5r6C1nRZLO3kCLtj&#10;WLyigHBBZWB57ivP9dtJI4tqRlk/u52f+g1vc9KhWurHlJkmWN5J/KVucID80m3pkfw0XUE1zGqq&#10;u3Iyeeg9K76fwzbahaDzoYm8zvIq5/h96o3mm4tA2VVR1QL1/GrjK50cxwEs15Z7l3Eqv3Qe1Fvq&#10;V1BCq5UqOu4bSK7ttJj1C2aTCKfcVg6voAUSPH8g2bcKNvPrzVrQl1IsyH8SLBbMrZbavJPaudv9&#10;ZVrkqypIWP7st/e9DjtWne6PHbXGWZlVuq9d1Y2saUse19u3cNynPStYD0M+71WUTssZRP4tsY5U&#10;+9Mur+a7GHeTb1xWbcWmbhoyI2j/AIlIIz+NR3mqzJJJHbI0m07GOM4+tdlOyMZWILrWG0/U1fb+&#10;7YqHjO7g+oO6njx75Vq29gA3TcuCaxJHvruf99H5LYzjHNQ6pokklkrbPurx8h5rVuxk5djTi8WG&#10;5lO6Qf7IHasXxNrM9wE2btnzbhnaD+NZN1pc0MizcKq9cZ4p2o2N1qKQQqkxaTsVIJqOYOUp3Wsy&#10;SKhVyYv7xqLTLaS/1LaNxZs4BHAxwfyrutJ+AN9rNs0kbeW0YWXKjadv+8eK7/wL+zZdaHHCVh86&#10;FwA9xE21SwG5VDLkZJ6ip5g5l1PL9D+Fk2uX6xfvFjwTx1YCvY/hD8IbW91SNZrOSSGOTABQhGf0&#10;3dMV6ronwDktHWNY/s6riZk7nHXB/vH16V6h4F0H/hDPD8mnxqslvna1vMAVHuB0z+NVcwq4lLY5&#10;DSvgvYL5b2ayx7oQXilZGCyBuRnb9w+nWuj03wWrzxwyRr5Vu7biw/dv9AOa3rGKOzbGGaT2HFSX&#10;V2XCeX5bSsNxBOB96plJrY5PaSe4TX5jkhXzdsYAAzjJJ6A/Wuq0Wxjkt1+9uXqfWuOi0yW4l3f6&#10;vGEAUbssvSu/8HaM+qzR/Z1MiQbc45zjrn6Ucxy1opR1Jm0NbcbvNdVJycjGDjO78ucV1ngP4ff2&#10;6PtKqGRfk8snG4+ua6jw14Bhv7S3nnhWSHG5d6lQ/wAu3+VdnFp32Jvlt0RVXywEGFJ9axqTseHi&#10;MT/KZth4CyqFg5bO3HmEDFa2jeFbVZXzGxZuhx0rpdJgUyw/dTPbrV28sFtpvlUHd14xXFUnc8t1&#10;pPqVNP8AC8M0eY441k2/3M1ci0j7Gu2RR+FXbG02z7slfYVLfQeajY3D8K86o7EuVyjd2qmFd3P/&#10;AOzWLrH+jx7u/wDvCty8P7l93l/L0wOtYOrSBrZ1LFmHfcK82q+x2UW27GLOVmZmaTcW64OMULc7&#10;U+Yhv0qG5CK7bcn6ULF5u5sHbXOepFWKdxdyT3Ik3bVP8RH9K1LDaYPM2rjOM571n3Ns0qbeAB09&#10;6t6RpMpg+aRVjDbtpU1UVcupJI3NIH2n+KP/AL5rXit9rfKwG3gc9ayLJBb7d3y1vQt8n/AvStqa&#10;ucFYsw35iFTabeySn5scfd96zZy6XHzYVvQ9KtadMWkXCsNvtXRR+I46kbK50dn99f7vrVyMbG4b&#10;FVLdxKvykfhUySbfvV7WHsjzZ6m1pqhIvmqbzd43VQ0uQSS7eafOWikz/D6V61PVWOeUbEt1L58L&#10;BaqSBZINtOkuthb5v0qtcXHlP0+X1rhxWptTOeup1aWTy1ZVQ4xmqOoQrLFu21qXdn5spP8Af+bj&#10;1rLv5NjMg6V8xiI2PUpGTcMBBtyF/WuJ8YJ5AbZu2s23OOcV11+8iuzBuD0GOtYOuQfaB+8A29cj&#10;pXAephtHdnjfi+J3VhI0TnbhQXAz9K8k+J9nJBbbYYizFsnPzYH4V7H42ikk1RjtKxwrs5PRvWvO&#10;fGLLMNrIojB2qSeo962p3R9dgpNbHi32CYzMk38X3V9PxpWtY7KLarMP6Vu3kSi43BTGV6cVmXsA&#10;SRo5FSRPXGDXfTsj2ua5m2jZ1NDGePXBNeheH9Yt72AIqx78b2yOR9K85bTZZZi0aqqr0Iaur8IS&#10;tv3/AHtp2kqQc1DlcwqRVrnb20jJOqriPzK05yZYeV8zd04xisKzb7VGdqZx93a21h+ddFZ2rG3/&#10;AHjD7/Y1z1JNnmSjrcm0G3UXoVg/PT5utdpaRBraR0Vfu8Su4wtcfDbskHmqqkjh9x27f85rUh1e&#10;QWbfMy7hnCjcMVy1JNHLWjfYuTeGZXhaZhHh2+VW+cbfXjtUkNl5sYVl3SK+Dt6CtrwPELuN3mVv&#10;MjbKltvKf72d36VJYaR9ltpJJVXzPMckg8MC3y/lURmcVSpZ2OVk0v7FKJFVsBdpyv3hV62j+0Qo&#10;qr8zfMdw24HpXQGySSBflX7uOPmqO1shDM+Y9u1cDYNufzr0cNWsYSqRZhy2y3V9ht6MG4I531ma&#10;ro72sUmV/eRcA4rtzZIJP9X8rfdXHT8ar6hpcVyrfxM7ZwEJNe1SxSOf2iPO4opmlZXULs/i7Vna&#10;nta/2fKpUbg7tuz+Ar0GXw6ry7Y1WPH3flJz9a53xNpc88xUrt2r9zhf1rs+sJnVGSbsjlfKljvr&#10;X7NDGm3oSNx/Gq+peG8363UYVZF5ZgnDn0IroY4Y4Ishk3eu2qV7dLbOysF3HkEg7SazlV7HVy9j&#10;zTX/AIeLd3DTNtZWQBVHGC3Umue1vwKDbzNHHtKhSAOM+2fSvTNau47q3ZlwuTuGPT0rnZd0Fo9u&#10;vlddx7tj0o9sdlGUjwrx98M4tc2TTRsGUYOeQR/d4/nXJX/wVjhtt7QvHG6lcbSMAdcV9IXemW7L&#10;5cz/AJg//FVinw3am1kjKK0W0BgCQgI64BbPNae0O2NRnyXq3w9uIJmRl27OMAZrPTwVdXUixiGT&#10;CHay7T0+tfS3iL4Yx3WpSXEXkpGrdVdlZvwNY2reCYrWNpmjDKvUuOD+VCk0dcZJngMnhqSyf/Vk&#10;7enI5+tVprT9zIyq25E35Ar3iTwfa3m1pI41c9X9Pwo134YadbWEjWayLvkWTcWBbf649PatPaIJ&#10;JI+c7uZoJdpjwu7qEOKcJGlmG1S2Dh8MDtPvXsniP4dWOruqSK0XlpleNvPvWfB8L1s2kaOEtltz&#10;c9av2qMuVHm8OnyFVyPmCb8DrRHZSNdCOOPfIz8J/Efwr1O1+FGyXGxtsY2r5vU/WrOqeAzpiho4&#10;o2ukCtuIwaTqIg83u9EaKVJGVl/uvjr9BUxgE6fL5jduRjNdUPAFzPexybpNv8ShtwH0qe18ByNm&#10;NVaRFTAJbBz61zSqIcYpnKWehtqQK7P3anaCDgt9a3bLQ765SNXt1jih+XJPLV1OkeEjZqI2U8tw&#10;dvWuiTw+zQqFzt9c1HtERKKZwr+HDaW/3CzbmbAp58KLcxsv2dceuea6O80SaSf7Pt2xv95j2+lb&#10;GjwRzS7W2t/uip9oCjY5WbwnIbTKSPDJvVvMAy2PTFN0q0a31JY5P9WzsAR1FemW2jRT2yk7com5&#10;uO9ZGq6DapdeZB5x2/KBjv61n7UNTOlslCL8sa7/AEFZd5AE5WTYfbmukksGtlUqm6RV4G01MlgL&#10;tvmUj59vA/2aPahymXoGjNboxcGMq3JI5NLJaFp3VVZtrcY+X+dbtvZyRxsxVoz1+8OlRy2OzG4Y&#10;Zuxpe0IauYttHJviVsrL6VNPAySLu+8ep9K1rXRWM0kjeeqMGPAyVHtViXSV1Dcqhzu6Fl25rmlU&#10;Fysy2t5DbhsZ3DPX5atWNpNKqyN8p2/3xtq9p2mA7YZGDMvBcdh9K2otOt/J8tV3f888c5rFzuIz&#10;9MdkkLM25VO0AitCWRBFuHy/LjgZ5qxbaPHOGkmG1Yxu+f8AipLeyfyUAyob5icg80RnYyM66k8w&#10;D/Z4O7nHy+1G6S1uG3N5nmOrKG4GPSrz6GqIu0SLIzZOBkEVYXQYzFH5ivtg79zVOXYiVkMtrdm2&#10;ndIzSf8ALQqf5bqeulNdFVk6f7Zz/KtKzijgTlVeP+DcCDV2BIwhbCthea0VjKpOxniLEzMqxsdw&#10;9uvSmeTJH8vCrs8wAsevp96rMxjtCF3szYyuB1A6Z+tQQxqql2j/AHiL0ZV/xqoGG5FothLcyyKp&#10;Zpsbckbwp9RuxWose6Ry8MStGdp+bgisy5tJYtzKg2noTlCa2tE02W709pLhVDsMk7TtxXp0JXOP&#10;ERucZ4v8Jv441T+y4YY3vrg7j58jRx+X83c9/l/8eHrX5jeNUkufFuqTSxiPN5cKFXttcqP0Sv0+&#10;+Kc0kGiTPDcNbpIkkcYXhYz2yevH6V+afxs086N4omQxBY2Zmc55yztk/oefevp8vaPMxEL07nFw&#10;WamfcVRdvQ+tesfBTXVedYVbYI+uRnFeSwABtob867b4ef8AEtmEikL83zcHmunMKd4E5TU5Z2Pd&#10;ob1s7mZuevt9K3ND1CQ4VZNremM7q4zSdUS7ghbd5aquB3/Otmy1Ly1wsi4f7rZ5r4+tTaPvqMua&#10;J6d4ev8AzU2+Yu1fuljyfrUfjjR5NU8NXEcb7Gb7vtWX4VLSPukYtJ/fIx+ldgkIktZFlXp19qxp&#10;72Y5Pldzxq40vZdmG4jK7Bnjla3NE05ZEVlYt5YVsAH5j8v+1UvirbAy+Wvl7/l5+9irfgm6S1WO&#10;SYGRd2Jdozgetax3ua1J+4fZP/BJGGP/AIX/AKvDdQ2LfZbKFrS7SNhe2pZ4w8Pmnlo8IG29fnB7&#10;V+t9vOkse5c7fU9a/Kz/AIJe39trXxpsbGWSSb7HbNcm2MO5YixWJWBOCvybjgZ5Ar9VmLfaclka&#10;Tuw4x+FfRYF3PxDizXFXGzenao0XanPNSuGHpTNwztxxXoLQ+SG7hjpS+Yf736U7ysHPb0pnl1Wj&#10;AHm+T7opuKc8eV21GFJXr/FVAD8iljHFLjNOI2NT0AZubfT/ADeaGGRuH400DI3d6QCuw27aajEG&#10;mty1J81BPMSspUfKcUiD+81OQbk5FMccUEkvmfJTRIypk4JpucimmTAoAkQd93HpTWTL/e/Sml8G&#10;nxnmgCRVBHA2mk3D0qPzAV3ZNN+0f5xQA/eQ9HmhE+UZ+tRFt5+7t+pxTcc7c8UmrgtCYvgdajWR&#10;mDM2DRjaNp5oXhdtMB+fn/CniLPP8VNy2N3GaEcoNwbNAEgJMfahX8n71Rq+Dn+H0pryb6C20yUS&#10;ZDN/epXkb0FQx1MkwTduoIGu67GqOJiKV2XNKOaAGysTSbv9386Xa3rSEkDdxQAqSNT4TztpiMvv&#10;QW2PQBM561E3KUCJXfofzpki7JP4tvpQALIyGnCZW7U2hSWHZaAHRja3LZpZP3clKoYN3/Kkb523&#10;UFcoAZG5uaTzOfanbqY/7tP730oDUJCUT+Gkjk39aarGUbeamk2rHgdfWp5ig2BKa0eV/h/76peq&#10;/hSZeL+83/AakCORSj9ad1podnfkVMsXkpzzVcxOpGjZT5tv507cPSnFQP4aTH+yfypplHY+Znjt&#10;R1pqcCpE61alY0G44oXAk/io38badtKjLDmqADGyUOMmglR/E1O3cUydCPvt7U5ODTaCcN+NIkk6&#10;7sfLQ/I3UwPmk3/us9vWgCYnb1bFGf8AaqJXLfep6qdvSgrmBRsKkfd9KGGRupyDFB/75oGmEYwt&#10;Dspo2sKbQMN6+lGaRORR/F+FBNx6nb14qIct+NPf5fu/rTCNlBIqMQetSNJmo8fN+NG1vWg0G4p6&#10;OQaF+7R/F+FADycfxVHnKfhTpjzTE67e1Am7Dm+7Q/Apu40k20x7uaCWxqMdlOd/no60kgwtAh2/&#10;NOX7tRJwKlHK/hQAjy7OhqPfRsqTYvp+lAEY+Zadv4x39aM4pE+7QVoK4Ljk4+tNwtPHznaaZ5eK&#10;CrhH8vXmjed3/wBahOlOoE1cPM96jdzTtgo2UBoCcCnZxQ44pI1K9eaA0HFyj0h2y9zTXc1Iqbun&#10;FAaDHHFJuGcVI5yahxQMKKKKCJIjxUi/cpu1vWnZxQIKCcUYoDB+1A2wUdKKkzio3G5eKCraWChu&#10;9FFS43DQ4340aR/aHgm5MjLAlrIlxJMzbVROr/hjivgK30218RC9nVIXtzeTS277gqhHkZ0wvUDa&#10;R19R61+kuoWf9rWLwt8sbbstxhPYg9RX5+/Ehbfw58e/FVgWd59QeHU4IXi2GSFUWInHQ4ZeQvSv&#10;Azai5K59hwviOWfKcvp/gWTUdZRY4WZmO2MgfK/X/A/ka8S/ayi/srXZrfyz9m+xxy/6obY5F3bv&#10;m9a+wfDfh+GFI5AsUa7N20KSB97of+BGvnf9ujU7SLT77ULqeOybTbVFnkQAqysmCfrt5+tcWAja&#10;R97TxLlV5T4//Y412PVv2udBWe6+w6bFc3M5eWXEKlk2qG29RuJP/fNfrJ4JgkgtGZiGf5OAuAue&#10;RmvyA/ZhFnp/7WHh26t4J5LGVWtBbwSAOOCd6k8DhM81+vvgXVml8OQ25ZbhbVVjjkPykKvyjPqc&#10;V6uYSTieHnEbSNR2ZNzMfvVE7/vN36U6OUy3G1drVLbWnlHzNqurPtIc7eK+NxW9jy47WKsRMkLn&#10;uvvUyQ+c3l/Lub7uB0qxcRExy4VR8vapIYmliVlDK/1FedJPodEZaXCJ8QN907mbbn5cVpWsZjtY&#10;9zfMy8cdarpGUA3Nlj0HGDWlHbbSVPIHX/61TykykNjRh91S30qwyh36VLHGotmKhgfSoDc+THuY&#10;d8VjMxi7iqqhOu/5fpSyoJY2/h96fLmaPci4I9qrSMwHX8KC4u5n3seX/u1h6jvaTaN5+hroL7Mg&#10;dvMeP6c1zt9tDsrfKm7rnmszpokJi3B8HPes+4j8yX7obd1A7VqLtZWw+3dwR7U1dNUp5n+rz97H&#10;OKrmNoysYLaZtDBVyW+YjHeuf8VeH11CBmZf9X3J3H9K7povtEzHLA+xFUdQsvMTase7+/gVrGR0&#10;U6zTueX3vhtGHlSwrtXcBkpn+dYN54LkW6xHHJ5Z+Y4U8GvU7/w9HeKpaPc33lPTB3d6hOniBJFj&#10;jhRumU/+vXfTqWO6OIZ4p4t8MSTQf88pEOGYcnPpiuC8R+H/AD9MZYVIkZfLBK9T617j460W4E6v&#10;EjSRzMyrH6HZ1JrldZ+HWoLZs32VVbAdhIFyM9Mc1t7Q9KjXS6nhsvgu7sZNxuJ0CuvmFMbkH95A&#10;fvN/siuTvTef2nHbyWtxCzAEeYMg5r6C1jwg1nJHG2VkX5iAQpB/GuK8a+GdSls4bWKGFlkmO6RW&#10;BZFPQY+7x9a0p1F1PQo4mJ5zJbbJNqMuduN2f93tXPX0EkV5JHI3kyRjJVeMj8a9nX4I3jwJItws&#10;keN3lySnOPWp5P2fkugPPkFu33meKNTkelbKojSWKpo+fdR8NT3QzHG2zOcKu4J9T2rjL3wTqmpa&#10;zcRpbzTKHdY357dMD3zX11p3wRjsD/Z7OrrNw81xbKzQx/N/qwF5NZmh/C250TW5kvFSNY2doguF&#10;bJ27c59MVpGoR9cifOOm/CNTahmWZmZT+6KnPHWtHQfDTRiO2+wqY5Ag8wrzGfX3r6PuPh9Bc6pN&#10;5NsNrKIyHGfMLdTx0qqvwxh021/cwqwyVWMyHjPTn2rtjURhLFRPnrxD8HftUhuI7ddu797tQ8f7&#10;P19qzH+AjQoiyCSM7vM+Rtz49NvWvp0/Dr7Der5cJZpFywYfLE3qPWrjfDxIWWS4t41uEKruZSz/&#10;AJjitfbJkLEJHy1pH7Nk1zezXCIuVOEyNsjS/wDAcjFdBovwMj0uwiX7Nb/aUdn3Kv3W9Oe1fRlv&#10;4I2XjSW8McascjapXLevNNXwOukXLLlpvOZjkc7az50JYq55NpvweW6e2N5G3kxtuVY23bj/AHW3&#10;Y4r0bwt4Vt7W1S1/dwwxfOgj/d4b1OK6lfDLfZ0jVYs43MdvU+1VTpf9iM7M27C88UKdzF1HIsXO&#10;lwaSIRF/yx5JPJK1m6nC+oRyHcu9n5yc4/KnSXa3Tx7XZVByWHIYemavWcCXAZo8R7mye9aCjp8R&#10;iW+kSTyqyr9w46H5q1dG0Wa9u/mTa0YAlJGFBPSut8K/DeW51BRJG3zcswQ7Qvpn+97V694b+E9q&#10;ItqxlGZCJP3hTci9E+XPPvWUrnLXxsY7HkmmeFzfo32ePf5bbnVRls+wr1D4TeAJrnTpl+zyra3n&#10;A/chSu373PvXfeCvh9HoGmtCvlsrM+dkWGGenJ9K3tB8OHRbqb7q+YwIwfv7uvHan6niYrMOZWIb&#10;Pwwmi2a26Rp9njX5eCcVbstO8jj5VUd1/wDr1uCIXA24FPtbI52uVXd1wM4rmrS7Hj+0fUh020XY&#10;x+bP8JyOKsNAJlyfmb1q1YWzwpuRQy1NdQefHhVyT07VxSkVzFOy6fL93b1PWmXF15DsrHr096Rr&#10;lrWbY+3PoKo3rrcz+ZtYOvQZ4rz607GkY3HX8+8fLux9RXO6vujLDH3q3WlLyfw7fSsXVZI5p9o2&#10;HPoK8/mO6irO5zU5bzvuqv1NSSXC2wZc/c28f3qbdJ5dztZH+uKEg86Xceak9K2lyxolopm8xlZt&#10;rcAniuks1WWPd91W68Vmw27MU2gYbqFrWsomUc7dvXFOMmjlqyJmgWaBVVRt/u9vzqazfYfmXn0z&#10;TrZFO1vm2+lNkhKPkHkda6aascrk2TsPtku41ftYRFHjofWsuK4y6/w1uWaG4tVHy52Zz71tS3uZ&#10;1drGhZNtHytj8KvbAV3YNVbZsp3/ACq/YQNP8x6/+O162HPNkhdOVjK277vqOtXrncrruANQxv5L&#10;8AfhUkjmTtXrUpHLK5XaNjL2qrdowbaQT+FXkGH9Kjvot7blrnrRuaRZkXUChOg+Xpg1z+tR+TK2&#10;3p610Wojafl4HpWPfQrMjbv1r5/EU7noYeVjkNYlY3HPyhe1V71lmh2Fu+3GO1aurwoAybFZT0YG&#10;sC7lWBZN27YvU9xXnSjY9qlqcL4/0a1aLcsgGzc0vPU15l4t8Kw2tqbhpfMjBwQHY4r1HxZdQ308&#10;kef3bNkNjjHvXmviiwklVo/+WK/MXzyT9KakkfQ4CTW7PItVtd9z+7bfH1+UZNZ13aiTcWyGPqK6&#10;q90WOCZFMAHy4yM9awNTsxG7KqsdvQnvWsanc96MrmRf2rW7xrtbY3dV4rW0K4WaMeYilpE2gHoD&#10;68VVl09iVbP3n3KCeAPSr2j2C2sqsG6dFMjZNOUrK4qjurHUaVFhv3bNu6ZP3a2Y3AtWbDMfu/KM&#10;/N61iaW+zazFdo+Y4U8Gtq1j/djCja3zZZSozXPKVzhmWPKZrSVf3bZ+Y7jtwflqbTQ6pkq5XO7G&#10;7t6VRtbh7ll3RxxMTgDtn3rU0u4igl2+Wzbuua556mco2NjQdalt59mH27+u4fdrtHuY7+x89Q0n&#10;y43Bf6VxscaBvlX8cVqaPrTW4Ve27r3/ACrKMTy8RTu7o6BUEn8OPTDDbVTydj/ePrzV2KSK9to2&#10;G1cNyA3SgQySTMrRkfw5LDp8taqTRx2K9tG0gKhCpV8cc8VI9pJDJlizRjrkgGtnSNNVINzL+8br&#10;UracbiEcPx1966KdRo5ZVIowbu0R7bd1bZuyeOa5zXoY3uXCr8wOCR81dtfQNa2+0Rho9vfrXMal&#10;okcTZ2jDcpHg/MfTPrXRHEzR0YeSvdnIanpatafu8hk7Y5b6VzWsQs6TKV3IBuU45BrtPEELQJGq&#10;wb2ZMjBxms258PeZo7SRxsszdd/AFdlDEOW56lNpK55jPp11drI3dP4n5/QVlzpKi7WXy9vRQwP5&#10;mu+uLVTOYzlRIuOBWHqOktHK3DNtbnB6/wCcH8q6HU7HdSmjjHn33i53HecNk9PpU6abHdLubEiy&#10;DdgVF4t8Pvo8ckyho4fmLLngH0BqHw/dTQKGZm2Rps+Y9PeqlUsdKjpdCazojCPfGZGX0UZqrcad&#10;DNpv2dvNt2kG2by8HzT6D0re/tqMCP725u2RipEEbrj5GGPu/N971zis/bMuLfU4J/BsUisqyySR&#10;/LyRitFfCcNvaxyFWkw2VTYuT9RXTS6cxn3Dd9/oHOP5VaV82/k+XHtVcA7eTS+sMpyueWav4Mt5&#10;rj7SFt42bqoO0frUFxoy2pKtGse7pxnNeqTaDDqUe1lbZ6D738NZeqeFoIyzxQRq235pG52fhR7Z&#10;k+0Rw+m6Is3KqI1PUHlhUl34MhujGwZVbbhUUBQfqStb134ZuoAJBvHl9AP4qrvod3lW2t8rcCl7&#10;dlaGQPCcFu/zbRHsxwgzn1+7VlvC9urM0ca+Wfl+Vdpx+NbDWM0T7juVWX1zRaoyq6sxO3pxUurc&#10;FGxgz+F45tvCnacDPFTDw4GlVFXa2zqvzLXVWXhj7SGZgW3/ADKq8nNQ3loyXnlN1znPllePSs/a&#10;sk4zW/DK+WF/eb2bgk7c1nRaKumSLtV+F5OK9C1PR45LWTeFX5MLgZYHb1rAFi5mdVVd0a8uDuz+&#10;FL2jD0MxrHcW3GRg3OA2KjuLERqrfNy2T7V0kGklTkLIB0+Xjj8agu7GRTCqDczNgEkbcepo9owl&#10;JIwIoI5JVVVPztjJPl7R/wABq02nwLOqKrDyxvxn71bV1pRuL2IojSMeuwJgfrTY/DtxO3m/Kpwp&#10;cL82R6Cl7ZkymkZcaKz/ADbtud2dvbd0qUadFcSqwkzJ7/drfg8K/bEXcrL/AHt7ZxU3/CIxwQbm&#10;iHHXaDT9qZylYydD0q4kg81o1VEVlX5o8Ee+wmri6aHAm8va0ePlA456VsaJaC3uNvk/KUyF7Yq5&#10;a6fub5ZCjNnjII+XpUSmZe0ZyuoaXNeabeXCqu6Nf3KqQHf8O9OitpLGXyxuVipCcg8jk139tYRL&#10;Avm7emf3hBq2vhfz4mkTymCgMq7eAR8p59xWfMQ61jjdIgkeBlmjcfJnC/L/ADols1s2VZPlZt3z&#10;4+7+FdVeaZFCDFs3bRsJzgimNa/a43jkib7rcnrz0qfaE+0MC2C3kbIsZ3odn3hUk/h+RbZpNvlt&#10;jO3NX7XR/wCz72RlY4xuQlh196nuWktoP9Xu528+lVCozNyucqIZLXazLtXOGGc4PtWlpF7bNaSR&#10;ybmi6sFX7v1NZd7ri3F425T5e7bkDjd604TGSSREViv3cYxx712xlcmorhfwI86ywq0nylcHj7vS&#10;q/2otdNGdv8A1zz/ALPrWrb2scUPC7cfd5zmqi2TXF3MS+4K33uBVwIui5Z2vmRzHc37pVwuMmrl&#10;hcSJY/L5y/Lu3rxx6YNQCEJGCqrtKcL/AA/iOtVdFsP7HtbiZpPJXyWZgp4A3dRmuyi7HFW1OZ+M&#10;1uLnRo7fzDEbpTtKyqWmD/wlew96/PL9oTToR4vvPL2rGxBXA6A8Ac+pBP41+hXjyz3xPLmRt5Jy&#10;F3SIVXhgvX8K/O/9pu9WX4hXW2aaZd4k3OMcemP9nv6V9Rl8rnHVX7s82TT12eWrcdietdFoY3XH&#10;l52jPY1zljfhWO35dv41uabcmORWXa3zdq9bFfCeZgtKp6r4dvEt7SGF3+XvuO5m/KuhsZFUquG+&#10;XpxXnOmXHm+WwZgy9B3rtvDtyZGXLE896+VrxR+gYF+6er+A7w3F5Gj+X8ybACOvvXZQXytt3bmk&#10;dsKr85HqcV5n4duI4gJt21o14IB5rs/DN7Jfxec+G2lkG3nbXm63udNSJgeNoFi1B1EaLuGfXH0p&#10;fAsi6jZiLcyrHuUZdsuPyq98XV8+OFzkMsbAlVxmsz4cFZZVMq+Zzjah5zW1ONzOpK8T7J/4JmPa&#10;6F8dr+a3juv7QuBZxCQShllJZ9v0YfxHoO9frxLKr3kqx4Pl9x/FX5Sf8ExPDqxfGeFofslu05aQ&#10;Pu+aGRSgG4H7wBLDj1r9V4CcbWXDL+7YjufWvoMHHlPxviqX+0kwlDHGKdsXPT9Khwobdlqk8z+K&#10;vQPjxsgwfu/rTaGcs9CH93upWAbs+f8Ai/KieP5/lp3kfP8AeNEhyOOKvmAanDU5vn+7Td3z05Zc&#10;rwNtSAMwjO3PDdaHUDbt5+lNLrJTGcpWgDCCz8HFSQjYcN+VN3DHSl2kr7+tBPKT/wAFRuOaakxB&#10;pskgD4ydtBIqSNnrx6Yp7Ju+bd8vpimJ9/Pb1p0kuDjtQAobe/3aQhWTggfjQhxS47bv0oAakf7u&#10;jC56UqS847U1uZKAGzAmSl8rj/61LuY+lO4K7cfrU8xXKRtyaYilX5BNWJHVT0pvWqDlDqaYRk7R&#10;xUqx44/i9aZ/F+FAcox1bZ1pMH1qd2WocUByhC5C7qkZTOvyj9KIQy8AfnUiqd2W6e1BJHFFvpDH&#10;t/iFSmby3pu7PpQA3BpGVQq7efrUrnrUaJQBGRg0Rsqp8wzUwQONxpvlN83y/e6e1AEiMB2ps7LT&#10;kiCpzupGj3mgrlIH+Y8cVJCqpH8y/rRCwL/MuPrTmUZz/D6UBGNxHfApNwNJMeaaifvNtAcw4KDR&#10;/D+FL93pz9KOtBY5Qpfc3X2qJ1OdvNSLPiTlRSvzHurMQ1Yf978qk34Sjf8A71DkelADSFU7jR9o&#10;WRe350MwdOlRyKob5RTSuEnYkB8zdTPKb/Joikx/D+lOz/tD86EB1+cU6TnbjimOOKfGu48/rWlm&#10;aXG08Sb6b1b8afsG6rloFwC7uu2jbzj5cUZoPFAtBvTstMA3DmpXdTUf8W2gWg0jPTil2tjGfl9K&#10;WjOKCRqKw/4D0p+4f7VN3gjqKXdQA/A9Wp/Q881C70JMzDEg59RQNOxM0m7pTX+b7vFRk7WbDD86&#10;PMw9BSZIfl+akb7tP3rQHU0DuNEJduaHRfU0s8m7bjikHz9f1oAN1GKjBzTvM+SgB2KN1N8zNNoA&#10;kcg9qbs96TfxSo4K9RQToxNp9DTXHO2pN53UrsKCRqHBpH+Xg8ik60rny/l+9QAmaPOVfur+tRuO&#10;tPRfk/hoAfuHpTd/vRUa9qAHSdKWMfLUYk3U8sUO0UFcw/zG39BTHkp1Rt9ygeg6PkU7rUaqW6cU&#10;5XIoFzABl6dTSxTpTs0D0Gu/zU5JPnpgVj2P5UijpQGg9xkU6M/NRn5fxphOx+KA0HbqN1R0UDuF&#10;Dd6KKCdGNy1H3fvc06h1zQGggkz60qcPTSNpp1BIO9J5mfWkxuPNCfcoNLjm70VHv96k84f3aCeY&#10;bKqqvzLvVeozjNfJf7Yfhq30/wAbw3n2HfcSMsENxH/q4S8m7+LBOT2r6zmlZU4x+NeH/tfaF9o8&#10;NrcKizMwCx+0gZdp/CuPFQ5onp5TWdOspdzynwkmzSl3bkkZtxXOf+BD/Cvlj9v2BbJ4bGOGOT7b&#10;OYpSWZhMhTIAGPlwPWvpzw9dzkgSSL5kfHHTHrXzT/wUijh0+50jWJ0ubeO48xIJS4VJLgLggdjg&#10;An6CvHpxSqWP0fL6l6qfc+PfgX4MPhf43W1zCWY2rtJbDHJeYMjD/gODj/eFfqx8OY207wRaWl3b&#10;TW98o2zsT/x8H19q/KvwDrEnjP4oaH/Z/wBq+0R30MqhLmFI5CRvAkbOCD7V+qHhC+kvPD9ubiEQ&#10;3arsnUZZXb1U9/wrbHX5dCc6Wtzctto3H5Fb1IrStwVO1lVl9QeKyVDRyfNjGcMPQ1dhnCq2Ca+T&#10;xEW3c8UvzxbtwAQDvx96p7X7n3SuOuRTwFC8806GNYjuyTuble4rn5VEpSsrE9nbedcqx27lXA9D&#10;WzHZKn+19Kz9Mj8yQsflZWzhvmH6VsRp58Po3oKyasZzkyG2sdkfzVHc6eoQqNseEwec4H+NaVtF&#10;tOfuj061WmVHmZEZW3deaylFGak0VI5fLl2qjR7evGc0y8tN8jbd33vWtG5tdy/L5e71xVeZBE3l&#10;+ZuYdSBWPKyoyMO8gGdv7v5uvFc/rNmts+EiVQ3XLZrsLu1yd22qc1rG687T9RWUlY6qcrHK29hL&#10;GN3ltN8vrRKJlt2VdpZupH3RW/Lars3bdregPFRQ6ezKXKtskb14pG3Oc7BCzuyq3zN0OOtWvsDS&#10;Fl2OMLg5PWp47b7JNI20soX5SBwKsZaUY2kN64oTsU5XMS60/Ydu0Vm3VjGSx2xqN3XFdXcaZ5k2&#10;9vu7egqudN8kc+Z9CK6oSZaqWORm0cSSL8jSSL0X1P3cflWTrHhuK0uY5Mn94CpBOQNu7Fdze6aW&#10;gUNHxnDDO3B9Qay7i22jEjLIS2QAwOK2ub06zOHuvCdpqGohpIFkZ/424f8APpVHUfBdrDYbYFxG&#10;o3RgkHn3Ndne2ZDYUfMOAfWol0qQw7WLESdB/dquZnZGtbqeeDTIrr9z0ycMUwQDt7e1Tjwu13Yt&#10;sIjZV5GQcV0t34Xjt9R3cMwxlRxirqWypCpxuLdBjGfrRGTNJVr7HMx+HWAWU7uPlVSRwPrVPVfD&#10;MepyMJGkUfc3xyENt/xrrfsBuGTaZF9GU7v0qB7ZrfhY/LdvmKsOc12QkzL2x5Hqfh/7DdqO6nDF&#10;jnJ/Cn2dkssauyrjZuxXoup6Mt024Rhm3bkAI4+tZb+EbeD5lG9k+Xk4DCtozaOl1Isx49iQqVVV&#10;ZV5JwcVTvdGW7m4Xcu75MdvrWzeaHIikbivmepFLcRvp9rDIY2VW6kjFaRqNlx1ObETwsyL93+LC&#10;9PpVPUf3UjtsT5Rgc9/SunuI45kjkjPy4y3HUVga1aPbzs0cahtyt6jNbb7G0d7MqtdkbdvG7r/9&#10;asPW2utbSKKOB5Jpn2LhVx+NdRo+k/2syMse5VOGxzj611mj/DpZI8WtuN7tukKHEZP06rXREU60&#10;Ke7PNdE8GPfSR2+3cFmRSS4GK9C8P/D62WWOFYmHmL1C7hXSad4GuYtUjWS1kPmZUywrtHy9F/8A&#10;r16J4Q8Fw6bawmSPbIy8/Kn6VtG7PLxOPj9lmf4T8MRW8MMc0KiONlaM55jO39a7m20UQtjczN69&#10;Ks6f4eR4fm2tu6bhnH5VrRWHzbXKt7niiSPn61aUila2qh8L91utXo7Zo0LeXkr0JFTyWQWP92o/&#10;CrK2zG3TbGWLdawqyOdyTIbaMNMu7b93HB71bkt0Qbqpo/2WfaS397qOtXnk/wBF+V/L/DNcEpA/&#10;IrofLeOPcVz696muIMWhdQu5agnm3zKVGSvTFOlvwYtv95cGuWUjSKbMrVnjhjaTlW9etUY2Lv1q&#10;xr3+kDB+76H5aolljj3buvSvLxEjujEfe3jRDKrn6VkW5CRnjDHoeu2r0xbc354qpe2JIbawYHpz&#10;jNc52U7dTMuIFkd+UaJejAZos7HMy8fpUiwOdy9G9O1X9LtW35ZlB64NEdTaUklYu2FujJu+8V6d&#10;quFfLP8AD/d/Cn28OAAq/Meg9aSVQcsO3X2rayOSTuOWdU47VI6jrnluoqFDuRc7vl68jinbOMfN&#10;n1xWsSOUk8gfL8v14ra0pPs8ChmH0zWTbTHdtbbu9O9a1oTJ/d9a6KUTnqGlb3SKdpI/GtK1Kqvy&#10;nDenassRfu1baK0LCTdt3LivSw7OGTLBZh3P5VJAzOOhqKSL73zVYto1Kda9SnKxjIVocjOPmqnN&#10;KwduDt9cVaSXy3+VfzNR3ki7amqgiZFxPl33KDt6e9ZOpiNJd3/LTrjtWlqalwWxtPtWNdRtIF4b&#10;d9373avFxB30dTH1pPtEDNwC3THaua1W3dJNrFtrdTt+9XVTxfaDhvmX34rO1uNTDnPzL2xXlTPV&#10;oux5nrNp5Mg+VlV/l+7niuQ8X2kkFlI20yeZvA+XGM9Pyr0PXbYSTyDbwPu89K5HW4BDHI+4MNm3&#10;5j8qn1Nc57uGqWPI7mxkkMkmzdtG5gD0PtXLalatcTuOCFOBt9a9L1pBkKgx3G0fzrjtVso0laOO&#10;Pa25mzmh6nv0alzlrq2Z2VWV2VUyCWwM07TZWlOdys0f3yP6VbvEMQk2tHuj7EcVS0dTPG3ys25s&#10;njFaPVWKbubWj3bQkDKxD+Hcev1rodIC3MbbV3KrcAg81gWVo0MqNt256E8qa3NNuY7JwrBXycAb&#10;sVnLQ55G5baYbiGGTcrlmVn4xn6Va/s2MK8ki7tv+rwcfnTrB2dF5IVduEA+X86kIB+RcsfQ1jI4&#10;5Td7Fez1BmuJEYLtR9ucHpVuKbZJty27dn74qtMqR7lbhm9KktgyPhkXbt+9nkVnFhudh4c1VrSD&#10;LMQF6ng4roluI5Bu4/OuN0a4YTRr91WbkYzmumgm8t/3jfu/Z2z/ACqjy60LFn7ZsG3arfL16Vsa&#10;dPHc71ztb+Idx9KzlhWV2Hy461oaRqQgiaKRYzG3AA+8fxraJwyiOnt1u1xGxJ+orH1XRGcBkG7B&#10;3r7V0Uv7yXgBh6jio7plP8W3+Hkdq3M1Jo4fxD4dhfFxJDuVfmKhVGDt7e1Zumaa2pzSM6x7fUD+&#10;ldhrEMd/C8Mmd2dvpxVWC28jZiNhu64qYSalZHfCs7WPL9e8EyQfaJmVUdUym2PIz/33WDJF9st/&#10;LYq0yrllLBWJ+n/AjXrXiTT5L+HyowzGTdkk42/WuOl0YaJbiHZs3NyBhm/Ou2Ezvw9a+55R46sp&#10;NS0Y6eY4fLmbcxkQlvwrFHh1raxPmMyvu3q+3qvoRXsE3h6C6kXzIVZVDEHua5fxf4f+zIgWFiJP&#10;lGB0FaOpc9OjXXwnkrvJHc+UrLtjfaueprZ0WYmxbczq3/LLBDZrSvdAX7QY2XEyPjhec1WutPms&#10;bNV2zBWdACM5ADLn+LvUcx1uSZctYWu5PlV/nyen3SOtWJNP8p2aNn+b5CCe/qKjtI5LeNsx4aRh&#10;ghV43de9aEV95UCh3y0fU7m5/So5jJp9DOWaWC6U7Y2X5eCcVZP7ws8q5P8AEAWwf0p0lgZJcqrA&#10;J90kdfrVi30LaNrj5m5IIPFTKViJWRXdVW0fy0Xzm3YH3gKwbq5ZLtuZN8f8e3+ldDfhrONd2QV2&#10;biB1z1/KoLizXzzGU3SR/dOPv1mpMI3Zh2dl9oYxOi5P3jtPGemKsNodvbN8vmbG65PNXFt4UjVr&#10;hF2LncTlvK29MY61LeFjF5sbMrfc/d9Nvr9a01L5mUPNW2KqpKsvIz3qrEod3boF6Z5JqSSRpr7a&#10;R95eG7CrFvokgXK5A3ZyRQKUkgu7aN7XB6lcZxXPXeiCzibyQzOOS2OtdjbaQt1aRIxO3361JN4V&#10;ZomVUWPzEyDtJxQRGokcdpERkiffHHkvlh6D0Dfe/SrP9krcSySKvzh1Urjt7Vuf8IQ2mIzFoxxu&#10;+QY/nV7RtHjF8y/eXd94dPzqeYzlUuZOleG3gcyY3SRNyARg1INHWM/6tpGH8ajp+Fd5DbxysF5G&#10;fvM2FBqWPQIrjB2rnquO/wBamTsYOsmcAIVEefKbHqw27vpVnTdLa6XLwSSMvUYODXW6r4RMkKqq&#10;ZkTozjJ/IVJpVlDafL1b0FTcHWucpaaCzF9sa72PMeeCvox7/hTzoj2YVlTy/V8ZYfhXbXWjybsG&#10;NtvrswahTSJMN/FE3QkcmhyTM/aHK2WjzXNujEOv8PrxW7DaC1j3L36jsK3bHRs26rtVW6bT1pZ/&#10;DLmT5l5Xrg/KajnMXUTdjjJNLc3bK2CzNuJot9OaWPGDlVXJx1rtI/ChwxXfj361Sv8ARWtZZdwB&#10;WT70g4I+gquYPbROaHh4Nu3c56e9V7+wFurFvmb07VuX5XTrhd33QvJKnAqrqH720+6HPqeKuDCL&#10;bOB1C0kuLtWwqlW3MokOKdbWMO+QtGrb+dzAsP0rZ1GzVZtrAKy9T61nG28kbl2ltv3Qa6Yy1sat&#10;3KuoQbdrRvlV7CqSSTWrkLnbJ3LN/hVxt0syqynbu/eEdPwqG7vFjWQbWEkW3G5hj71dUJEMsyzy&#10;NCi7VVm+U49Ko3VxG08nnB13Jgt8+NvpjFalrp8l3H5cyjyl6DaVz+NQeIUNtF8rdTtOccV005WO&#10;KrvY5XxDcyCwZY3uY2ZMLgbmB9a/Oj9qNo7z4lXIX5RGGDh2B/ek4I47Ag199/FDWimiXjW/k3Fx&#10;HwsSygYG6vzy/aLgY+IdQuIpJ5Gnu5Xw42sG8z+XDfnX0mVybOatpTseYbvIuHXb/FzzXU6AWnO1&#10;to+lcmhaKVtybmbrzXWaBKyAAsoZu9e7ivhPJwf8U7nQ7baV2Dd8uM4rt/DNlmVV/H8a5Xw0m6x+&#10;f5feu08LJ5LHcw3Rt618tiJH6BgvhO08J6J5luSp8vaQCzds+1dtpcsNpbxtJHyowHA27z64rlvC&#10;++JPMhkbOCzhQQPl6dWrttM0mLVdLaGVfJmh+dpQf4fYVwXOqcrnK/EbVFvrKOMD5h19qt/CbUrW&#10;OeaPayXGFkQ8YzWd4o0KGHUWZmkk+ZuWChfzzWz4LsbKaQb/AC49oBJfqAehrroRuctT4T67/wCC&#10;bdnZyftKR3Q0Wa6mtdNeSz1FZ18uF1K7oeudxXnkZzX6xxyNOqtIys7jdkDC1+Sf7BkVjP8AFLQt&#10;YSzv45tLu5dPsLOKQxuRJNF5k7L919vl7/8AgRFfrMsUlgRHLgyRrjA6Zr6DDRsj8f4p/wB5JnJ/&#10;h2j/AHqduGzrTX+brR83+zXRHU+RBAZD90fnTcKPl+anFmJ4BWokAXruNAXH719aHOUprpzTto9a&#10;AH4XZSZ+TpRihu9AEJOZOPlp2Nw5/Wh05pUO5KrmATyuMdqVGxHR5nz+1Lt+T+GqAhBYv0P5Urtu&#10;6t+YqXyt/RcfjUc0J9KCeUU/Mdo4pfL29eaMfP8AhTpIsD7w+lAcpDtOdual86moef4aV4uaA5SO&#10;jA396Kcg5oDlBDxUiJ89NVMGnYyN1ZlDH/1lIknyU5x5g/u1Gh9q0J5iaNSz9aZKfLpyHBqJvnag&#10;JSsOQ715/WpFdfM21DRjA3UFR1LG6k3NnbmmKPJTnmkRzjd3oM5aCzU1G4pzjcOaZIm2Pj9KAFd8&#10;mmoxoAzTkVs9D+VABu9qlBU9zTM8UkJoAs5qKSXYm0fe9RTPMylM/j/GgqUrDk+ZmzS55qNAP9qp&#10;tgxuzzQVAhaXzP4aF4bdUmzjpTkiVG+YjFBPKRl2T0oTaE6mmvB/tGlhhK/eoDmHsmwbl+b607rx&#10;29aYD8rU5GxHU8pQvzZ7/lTY5wx5IpucLu/rTS4DbsCpAdg+v6013Of6U1y2/ofyp7DPPf0q0rEy&#10;kJvOzd/FRnFB4o3D0phzHaRHzDUmCBUSr5f/AOqldPl/+vWppccnWpEUZ7VXV8GnM+H45pS1HoTO&#10;lNxu6/rTgd6c0ScrQGhDnNOyx/u7vWhI8CkcbenP0oFzCU548im9KXcaCRFQKduKTyvrSM5Iz+tT&#10;Y4oAbso2U5Pm68U9tx7CgrQrIoz1FSMmRRsU9v0p0nyUArDQc/3aQ/IaXZuHy8U7y+9A9Br8mkD5&#10;p+z5aiI8t6B3H+XuHy03pUh+Tp+lDsPSgCJ/l6fpSg7qeOf4T+VIkOygASPccnhfQ0w/J2p7H5aR&#10;uf8Ae9KCXoCL/vUr9aSEKn3smnPwtBI1DzSvHkUiH2p9AELx/wC1+tKgwKRx5n+z9afGMfd/WgBO&#10;tN2c1JKvlmmOOM0FaCbV/u0u8eopNzelJ5X0oDQfuqPdQOaXy8elAcwiOacku3qM02gDNAaEmaRf&#10;u0mPnp2aB6AJPLo3U1zkUbKBjs4qPGTTn5FCHD0C0G0U7ZTc4oDQKN1FG4f3aBhRRRQLQKKKMYoH&#10;cH70IlDN1oQ9KBaDdnz9qbUmM1HRLQWgNEJP735Vwf7QNlb2/ghGMYk+0v8AZ33H7o9R716Ah6Vz&#10;3xOgiv8Awo0b27XXlv5qxq20A/U1jL4DowkrTT7HyhJYRx3SzwMxhZdqbeQ1fPP/AAUT0ubWvgoF&#10;aKzePSLg3qwvB508xC7QFU85YDnH9z3r6Q0yA297cW/l+Xtk8v1Vec8fhz9K8f8A23dLj0r4aa9f&#10;fZVvLOzsPNa3t4P3rDr8gG0k8N8i7W5r5/aqfpGWy/eRPyZ+H3iWbwH+0Poepx6THJp+m30FvfWp&#10;gYNKCoK7R/CwYgYPYiv2w8MeIZLpLVLq3gsZriATfZIvn+yqU3AZ/uk9utfkL441nR/DHj2PXFt7&#10;+HT2mhuruKLfbyStEqhAgkLFSSozmv1B+BdkdR8PWOrWk2tW8eo2VvLcW1xIpaRtv3WJX+VdmKty&#10;HoZxHRPuetRyNcszbI1TO9QqlmP1ovUaFm2/LuLAe520/Sv+Pfd+8+7jrWhdW6zQtuCvhty9sfLX&#10;y2IsfOx0JNLlaRfnPzelX4wxZhj5t3Wq1jaEHd8taNtbb5PmZgfYVwSkJuxPp1u5dpE2quNvJxz6&#10;VrKMJlevpVOGZWjwFkC5xj39atwtzjv6Vk2ZSkTxTMsbna2WXj5ulSRQqhZto3HpQ6fJQtufLZvl&#10;+f7vFRIz5h023Z+lU3tfJkkYeY2enNXHYHiQcY3cetQvECfvcelSUtDPmVtrHt6VT2Z+9u/Eithr&#10;PH3efrUclj5f3m/Ss+Vs2jOxii1YFz85b68U+Rs221lG09QO3y9qv3hS3X5lzt6Y/rUFtD+93Nt2&#10;1nya2NI1LlaO2WSHcuArdQVqA2aJ/wAB6Vp3qBj8q/8AfI+WqMkJWP0+tTKNi4zuQtEs33VXrt69&#10;qa6KEyArH3qQKYy3FQ+Y29elbR0KM/UMyt8q/gRWfPp3Ltj+H+7XQXdnmP8A2vWqLBhKiqv+9nvV&#10;SlY1jJGHd6QsqKzKfl+bgd6hltVtn6Zytbt/beYMbsL6CqjIpj+4crwCwqec0jK5zGoab55faP3h&#10;zubHTb0zUVrpj+VtkIZl6YrWurXybsbPm/vDPWnLZ/LubjtxW8bmsaljHbTWj2q4YluhxjFO1axW&#10;ePzFHz+taUpUybGXlvunPSo7m18u2b5d30NdsbjjPucjcFoR8qnJ77hVaGDdw2Fx1x81dDcaN5o3&#10;7cBegxUY0YLFhkZd3VscCnqdHtEc3cJFcSZ2ttVuBinP4FuPEEaSLtS3h3SNuBA3f4Vvf2F50ka+&#10;XtMhxkDvUkGpx6dr39m7V3snmo/Zh6YraFwVeSOJvvDP2W42R/MMbSAMijw74Lh1sq1zG80atyD8&#10;rn/gXSvTH8HLqVwJI929k3EMdoqbTvDMiTeUscaruzx6V3U4NEzxytYwR4DsdH8trO3ghjnG5gkg&#10;4/Ouq8L6NHbqu5VXzk3cDqa0v+Eew7xvu3bPlU9a1PD1mdMkZZAr+5H3fpW1Ndzy8RiXPqWbTSFu&#10;7PyUSMFvmDY5BqVPCZ0m5P7xpt64SRhjb+FXNLimt7jcqhV3fxDFbcdv/aNoreX3x171upJHnudt&#10;zItICq8bTV63s9w4/WmmzWyj2Lnb/dP+NXraFPLX5qzlMyc2yFbby/3ff070102BcEL+Bq3eRcbl&#10;Xp7/ADCqkc4uK4arFHUZJbpcyt23dD61HJJJBGyE/L64q75W6MsNv+1z0+lUdUuSqcbj34NctSVj&#10;eG9ikb6Q3BXayovQ7hmq9/dsseV4+amRyM0zbsp82eOaLpvMRl+XzP0rikdyjYrvKzptb5W9etUY&#10;GaYeW275ehK9anG7f/epi87j90r0HrXnVnc6YkiPl9qhQ23kjmluB5o2sn3umO1KsiqQxXZ6k8Zp&#10;21ZDuztx+lZlSIPssfXbzTreyYFW4+7in+V5n+ynoetXFKAdqqKE5NgqmNlbP3OlMmulklZdqjdy&#10;cdqe/eq6jyg21m3Z28kdK05hDvtpLeXs+ZuvFTRlpP4T8vTio4bdUPzZLetWoXycbW8we3ArSm7k&#10;ylYlt41KfL83uetXdOlxNuVsLt/iFVvvR9V/E7av6NaAu0n3Seg6iuylc56mquaUUO6Lh2/KtC1j&#10;zVezODtxWhEoSP7tehh4nnSY1y2ztVq2C7OlRxhWPSponUJ9a9KO1zNsrXEaxv3qKeLzYt1WrtPN&#10;9qp3d20K7QW/75qKsyombL/tfxdfasPVXKDc3G1eMVr3lygkkH7vjr7VkauyuM/Nj1rx8Q0ehRiY&#10;z3W+Vl3BdvTnrVbWCWtF27mTdliCCR9abf3y2twAep6DHWo/7RXym4+UdR615Uz04ROV1iMxyM2A&#10;3sK43Vn3FsxmTZztLAA/Wu91MrPLlUbH0rjNWsWhlbLZ3nb07VjynqUZWOI8X2apbs6KzErvGWDZ&#10;9uO9ee+IZFjbbtVffac17BqejstrncrZ6ZVuP/Hq858V6KJrjJ3bY+FII5+XvSsz2MPUV7HAXE7T&#10;b1BJYs2w4+9VzToltj9xMem01Jfae0c+Gymfvcj9KdYIrj5dh+oqz0ObS6NK12QyF9mF/hYKTj8K&#10;m03TRNcxybj8vyuD6+oqrZwKWfdtVlbgHOK0tJgZR8zeZt+52z9azepjKJ2GgkH92u0D2+arV/bi&#10;FtqgD371R0K6xcLtXlm59q2J4QzGRv8AlpygrOUTzamkjCuLMPNy/QZPHSnyzgSQRtxuGSfUVDc3&#10;bW1ysfD/AC70YchvY1DPLJK2T+8jjGxuxWsYx1sbRTZuaXdeRIv3WZugAPFdXYzLeRg8/NyPeuUj&#10;hWIxMq5XavQ81qaVeNK7Kv7tgckAMRj0HzVpynHWV9jqre4jMnmK25gvOPu1YglLwmRVk5G0c/dP&#10;rVXQ7OS6iEnVv4SV2k/UVqwQgL8qqFbrz0roUbHnSsWdP3Aqp527dvv9abcBlj5XO3bio47tTcFe&#10;VK9hU0Lo/wAu7cM460cxh7Mz7qxYr91WA+7g8n60RWp2L5nl/gK0Jhu+636VXuGYR/L5Z+hqetzR&#10;aFWWBTH0XcvU+v3f8Kw9U0yO6ibcv3ehxya6eIeVBGx3R465PWs7UYWlTKkbtuMYrVTsaUpM4u/0&#10;OSxI2wmSFfmYo23C+hzXN+ILN5lLLHudDjG4Yr0ue3SeEx7/AC9p29M7vrVIeHrfYFbO0Dcp3Nkn&#10;34p852RrtO55Fa+EP7RkCyRqoeHONp+/9agv/Cqwr5cg37ehr1C/8ObJ8LGvy9MnbWPqWjyueI2U&#10;buGbgGn7Q7I4q55/e6Co3eTGG29PestvDN1bP5gRZFUKWHqK9Oh8OSyHy5I5m9wWH9KbPpCmBo9u&#10;1sbPu1fMjaOJseaktc2arGm1o2Ykud2QenT1rZjuYk0vo6uTtC5z+tbw+GsKtJ8zyPK+4h+mD0A+&#10;lS/8IxHEWVvm8t/4VrN6le2TOXm0+K7tWXG1W6kckVRvfBoieRbdfm7Y2sy/rXSXuiTSOFiWRQOo&#10;2Hmrel6JI84LL8obKlztJHvVRRLrcqumcZc+EBprGOdTukTKAqQPxp0vhWIWpVmn/fcrvOcflXqV&#10;j4ciFpIs/lvLEMhtu7j0qtqPgTe7MqfKDtUZ6CtDL60u55JrGirD8sMSbvUtW1YaZDHB5hCquzOM&#10;E1tXPhBlv/MkWZD6DkVvaT4ft44I9sfyg5ICquT+J+979KUnYdTEK10c/ZeGY764jVtv7wqA3RR+&#10;NO1jwjdQncuV2/MG8sfd9MV21vocLyLujjkUyZO4Hj6YqbVpWe03G3DZGylGV9zm+sHm8egyX/7x&#10;laOP5Vwc9P8AvqnWum/Y5Gxv6buneutkSOAKArKq9Qq5xUD6Wv2lGWPzNzqpCqTRyl+0MNLBim0q&#10;APrV6wGPk2KqqUUFVLHB5P5VvJoSNDwuEYZXdwwFWLSwSGaGNl2q/wDDkY/u9fpWMzP2qM5rVrhU&#10;f5pS27OD0qKx8PLazfxBm64OcVsrBPdzKWKNGF5yOn5VrWOmxoWkmjXJ9655aGcqvYyJoLe0so41&#10;hj/2WVAM/XJqKCyVnOe/3skbR9K37nRfOjO0KrfwkcqKp2ulvI8cZXaF64Gc1PMR7ULTRYoT8hMm&#10;35gm4cn606/0pjat5KRsvrtOa6Cx0+G0gwytt+XqOacyqH27Wwq8gHrRzGHtNbnHxxyn5XVV29/7&#10;30qjqESSxtuVeuK7bU9F+xQNNGCsf8QB2kfTNcZrcSXNq21vvDaq5woPrmtOZmlOXMcp4r0Xz7QI&#10;ixxqOvctWG2qmeKSNo5AY+1ddqaKNOZxuZn+6DXO31tvMm1grN3IrSMjsps5+4t1mdm5/Gs+fTmS&#10;LarLuY4GT1NdBPZ/Zo2ZQy+Y2W+YHH0rnNSgCyr+7eT5ty4PSuqO9zaOplXZkhbyx91uT84yKjnj&#10;d7uOMqrr/Fjkmrl0I3dpIyP3h2tk9B7VILkkqylmxwcY3V0xM5MvWSb4lEaqx24xzUV2EurcMytL&#10;zuXZ8uR6nNRR6m0EuRgDd1FV7nVftFo0abW2ruJ24yPQV209Tjq03e5yfjLUkjikm2xsZflIZAxA&#10;PT72K/Or9pbSW07xfN5j8yStKcDhPmb5T6H2r9DvHkS2mnySyqskkgMSCQ9+x/D9K/PP9pzUWm8R&#10;XltJHuiWZiiycsRu7mvqssikcuIf7u5440fmXrblXnpg9a6LRMqFPzKPrmsHTo2mkYvt3J8uR6V0&#10;1g+yWNQvyv2r2sV8J5uDX7y56BoABsdoA/Ouw8GwqCzfMuOuec1xvh+Epbpg9e3rXdeDIsXqRtGX&#10;3NnDfLXyeI3sffYH4D0Hwfp832WNVV13K2GI4/Gu3srtTZMWjjiOMvt5yPSsXw0qyAxKF8xV9Dit&#10;SU+TGijcdvuPm+tcJ0SaMHxdIlyzLiR89Nhzmqvh6IwQLGm5kY8qTyynoM+1XvEltHNlZGwq+nDV&#10;f8K2lubZIVkBZjtXP3gfSuvDv3rGFW3KfV3/AAT68INrfxs0P7PcSRHT4yxtlnKm6wyYHPZcNx1b&#10;NfqzY3Ul7dzSvH5bM33TyVr8uP8Agnn4HW6+Nmh6sb66hisrhrd7aNSgu2liw0e49lXofWv1RCbb&#10;lj8uf4gK+iw+x+OcUSTxOg5x89N3Nvxg/lUjnIoWRRW60PlJaDUfa/zc0bQP7tD89KrvGTJnLY9K&#10;DImmTc24dPWm0iIzrhqTa3rQVzEnne9JvpmQe36Uufnx29aChPNHp+lCNhaTafQ0/b8v8OaCeYHk&#10;z/CadnPf9KZL8/3aIyxNVzFDypXnPy+lIHLpRMdycUxHwaonmJtw301hv570zcd9KkvFBegeXh6d&#10;jIzTHYk0IxzQK4vl+1ORQUpvm/JUZfd0+WgnmHOf3lOST5KjHy9eaeg+XPap5Q5gdzt/pSICTTXc&#10;76mhPyVRIz+H8KXZ7U4oq/3qdvUpQU43IVUhulLIMCnydajeTfQUtAVyUbbz9aVPuUxVYnA+UVMi&#10;fJt7UGb1EB30u4bdtRocCly3900AM27d33qeu7p2pDJg0u5glAC99vajO3+9+dN83FL1T8KAEQ4F&#10;NY5an7MUjx7xxQU7Mah+anY/2f1pyJ/u0RxAddp/CgFKxIhbyu1NDEHadppEChF603P7vd3oL0GO&#10;uRu+aiFNi/Nz+NP/AIfwpdnz0EcobB96o3+41O8ymg76A5iRyCnShQslO3LUJ56cVPKXoPb/ANC6&#10;0so+THRf1ozzUbP5nrVEOzFAx0H50mKkzSA8UEnaMflph+U80vm/J92hjv8AmrQ6CLGKlRhimP0o&#10;TgUEvQmzmo2ff93dTk4NMIx92gOYduNKo+Sm5zQr/PQSOk600DdRnafm5oWXPbH1oACMtkfKPSpN&#10;/OO1R+aN/SnsfloK0FzTmUhPlO76VDjKfxVIX2HaKCgTiSnbg3Wm4pHPFAAvSk38Uv8AF+FKnCfd&#10;NABimOcmpc/7VRvFu6cUC0DH+9SsflpMf7X60mfl/GgY8sydjTfMxTdg/vGmxjb96gB1SIvG7NR5&#10;zSr/AKugnRjw6mhvnphG48cU+gkETFFG6gnFBWg1+tKh4pHOTQnWgNBR85akfrSP8rbqHkbZ2oDm&#10;ExRTfmNMJYd6B6EhTcfSkfkU4c0bqCUrkeKC5WpM5pu0etBY6o+1SU3LGgBuKT5vWpd1RsOtAXEx&#10;z94UtGzjdRQLQkqFxlKmzUdAaDPMb2p/aoyCKkoICjpRQ3KUF6BQ7GjNDd6BcxHTkODRsp2z/doH&#10;oI77OlMp/lfWk2j1qZSDQRWCtzVLXov7R0qeBdsjyLwTxirmwM3NUtWhIsLpc7N0bbT3rOW1h03a&#10;R8t+JdAY/EDUbxdy/anUeUh+VBt27f8A69eQ/tM20Ot6PHpOoTQW9trULQpJLkAfw5J+jH8q9x8V&#10;2Mln4jm+0BFfGQR91/p69a8z/aCs7HVfBOoWMlqsxvrdljlIw+30+n+0K+fldVT9AyupflPyP+Pn&#10;w7bWb7W9D1HUIGj+0/Z5p4lUYRG8zILEbiRx82M1+uPwZuW1XwLpUpuJLxJLGFkkYBRjysbOP7o6&#10;ns1fmH8ePC2j6R8U9dhm1CzvtNnNvem4c5jRGiXEZDY+5g896/Rf9lq8uofAFtYXESwfZ/8AV7QR&#10;H5eAeh5xgg/iK2xcrQufQZsr0oyPaLKxWOTb+7x6Yq3IoBUY4br7UzTk8+FWP3vWrUa5k2ttxXy9&#10;aVz5eOoRu0RZcVZiv1UfPjd6ioN3nPxz9KckOx2+6n61xyZolc0LW5y+O1alnFsfcy/rWFBMsW3t&#10;Wzb6gywrlfeszOUS09yfN27v0q3FL5i7cfd6VQVvPbCtz0zirSIypxzUNnPLQLif5egptuwk5xzT&#10;Lh2aPaCS3qBT7GPfJ/d+tEY3K5izbW/mt7Uy6s/MWrAl8o7VXilDs4Y/Pn610xhcjnZkSWZctgA/&#10;Wo307arKBWndWH7tmUfkaoG5IP3hWMqVnc1jMoyWzochuPSo1styK33W9OorYNutxHleo61HJD+6&#10;XatS6dy1Oxky2zMGwv3evtVWa1VpePu+tbEkXmkryQeuflzQ9q0bq2WZfQYqfZsv2hnS2JK4+bPp&#10;uFZs9v5cvv610ccZcc4z61XuLBZo8BV3etU6dyozMNdPMiYXbu29TVO//wBBtfuqrdcDk5ro4tP8&#10;pmbdtU9OM5qDVPD/AJzKV2sd2eKuNFM2jURyQ0zzLppNpxJ0GOlTzaTHbw/dMf8AF171uNovX+Hb&#10;Tn06OeLY68+ua6I0dLle1RxsmmyPceaiMqN0wc4qRInkm2sqqvqelddZ6AsdmoXke9QHw4rJuVUX&#10;2AzXXGmEq9zmo9H+0DbtZfxq9baWkcOzaWOcYJFXZtLlglXA+63ze9X7OJCyllUcbvxo5Be2ZzkW&#10;l+ReMzQusIbcQDk59qanw6Wa+uJ/nkZz94jBjX0rsEtC1x8kbsu7rWtb6bujAdcZ+8AOtbQgZSxD&#10;RxGm6UyXDRsDHj5VIGcirtppnkXfyxyNn5Rk9BXU3OjwmTzFXlelQf2M/nfu1UfU1upNGMqyZLJo&#10;KzW+5WXc53MxHIHoKdp+l4h/eKS/1rQ01Wjh2su4fLU12kcq8LtYdQDzWnOcvMyokWQq7RU1tB9l&#10;TC/d3bsZp9rAHT/Y9e9SyBkk24p8xO+5Wns/OQZK+3ympIYBBFtapB8w/wB3pUbTY+635is5MI6g&#10;9wv/AH0tZtywt2YovG6pGuSXX5uhwcDoar3Mu+MqvLL1x2rnqSuaxiTJcfuvL/ibqfSsnVbvaPu9&#10;Tt61cZRGN3zc9Ko6mon2qSMbv4a5akbnXRjZ3KttcMnLYzt6VIyZXdVeeMxt820g9CGpst75aJFn&#10;muOo7HXylW/uWiRtr/MvQVWW7cgBlYH1NSX86hd239KzztwWbKhegKmvPqanXTj3NdIGl2ybtp9O&#10;oqwkSIfmMe5uoxxVSKfyidvTsD/DUtoVd/lOfrWZMolyOPcKcxYxf/WqMO0Lbi3y/SnPfFB90Vad&#10;jMnjOBwPzpjOp53LmqragVdx0C9D61MqpM7YzSjK4ElvMHG7HHpWpa2gKhhzuXmsy2gA47CtnTZk&#10;ARePzropR1sZ1XbYja0zxu+XOM4rS0+PylVajjgUyfKBu3Z5PFWIXXNelTjY45S0sXrY/P8Ae/St&#10;CE/LtqjaKFGTjmtCyIbqK9CjZHJJCSfJJxTPObf0Py9Ksuo39KZM2zoorqUrKxkRzS8Vm312Du4Y&#10;1bblaz9UQq/ygj8K5arNqa7mRfwtHLIyu3z+pFZd1cK8TqSWrSu7sSDb+tZOqR5ICfLu614+Imj0&#10;qRg61Yvczq0Z/eJ69KpSWkjxfMN3fk4reEe9vf1qtJY7JPmXvt/CvPd2rnoxkkc3qcUnmbVX73J+&#10;U8VgX1lI7qz/AHu47V02qxyLdYdGUMvPtVSfT929t38OMEUR1OmnKyuc3cWLNF8yyFa43xrose1m&#10;VQ3G7HTmvRb1hGmNq4+tc9e6E2oRSL5e1n+7j5qJOx2Yeo1K7PGfEWgSWMHzLIsrbvk6hfqa5+Hd&#10;bF1YD936fxV33i6wVb/zDNHIsf8ArQh27frmuR1TT2ukDopAbqVFFz3KMk4mZvFpGzLub/cOP51t&#10;6LM275ZGLN0ywwKxltpHA8tW29znhq2LZVskx+8C/Xmp5TWR1XhuYLyZMnG7O9utdVcajHJbfu2C&#10;lF+YKwXH0zXm51dbeRd/Cjru5x+VbuleIl1CSNS33um0fzpuNzz61NydzSntUn+0TbvMmHbH7xfo&#10;elVnZbRImKrjG3H94+pqzAv2YbBuVZerdTVLWXVGVsLleBx8tZKNnciN72Lljfh/4h83K89K39Jl&#10;jEm1nXduz8/P8q5HRJFkVmb5fL+Xn0rTS4aGf7uPl6k1q42VzOtDsen+Hb2OeNdrKw6/Kc1sKoll&#10;YKRtIwAB3rzfTtam+2ogkVCnHzchh+FdbZ+IHtFXdt2gbs55pcx5dWm1saF9ZRxvhsgM+Cw7Ckht&#10;mlT+Ed+PWq15q/8AaezZ5e9upA4qPT75pLsxzSJJMnzb1HGfpWbl2IaaLfnNF/Dmo76Hcv8As+h+&#10;WrzQBn3IzbvQjik2iVPmHTr7UcxHMVIX42y/xdM9qc8Y8vOBuqVLb5t33Pu+9RGUt02nHXFUHMZ7&#10;WTTTNt78jjv6VC1nJbSurDdt6e9XLgyRbmUNub5VGOQ3rVi5kW5fdtxQXdmZNZeZ8u4N7gc1l3Fi&#10;sIOV3KvY1vrAd+7a8ZT7uGzn61XkUGXy9v3l5JYUFRqWMs6XuRV2hmxnO0ikGj+edoTG1ssjL1H1&#10;rpoNOAjx8rL933xUtraKkn7yOMKx2kkcgUai9ucpPYZul+UKU/2aqNose9ty53NuOO1dZfaaomYx&#10;r+7ZuCTyay5NOaMbsN83XjpT1KjUZzOqaRHZoh2rtPTnk1T0KyZldNrSBvlCZ6D611M9p5yt+7LY&#10;4XI6U7TbCNZ/mVW+nFbRZt7Z2sZ0ekrbwK2G+XpuH3P8akltI7p1B8xVXoQ3862o40QqWXavy8Yz&#10;VUxbHZto21qY8xnanpQltscbf723zD/49VKy02P7TtYSJIzZBJwwH0roILXzm3Ku72zxUN7psZPm&#10;NnzPu5A7VjIFPSzK0Nj+7Xy18vH40q6UZbj94vmYG4DGATV2zueGXy/9jp39aebvM2zAXb0NZuVy&#10;OZmXc+C1Z2nUSDd27VVtfBUkV3M7HcNm1B0wfWusdwbf5ZI9vuKltnj/AIvXHNdEZXF7WRz39hM0&#10;W1tykDaCTvz/AN9VJa6KsLN8iq0fQnnNdJBFHMTt+b+9x0+lWBbxiRdzKu5snIxispIz9sc7FoeB&#10;/FhuoA6VJJoiOFYKpUdflNaUzSCNvL2n6Vatp2nt2+64JwBjFc8kVGs0YUGiMRt29PerL6X9gjXy&#10;1Vm29a1Iym7d93b1z3okC7G2/Ls9Oaw5SfbGTJAAi+b8v3ahFz5C7mZuTsDcYNXLt1EmG39cdap6&#10;kVWDZu3CQbjtGdp9q0lGxUW3sVNRuI7uBlZpAo/eEI2Mj05rkdQMa3CxnaADgjYvB/Otu/1NIH8x&#10;vmwd5B4A/wBn61yniPVTa3EEkXlqzDBTOVZeO/ryPzFUdVGnYg1i0WRV2rtVl55/lXOajazW4Vow&#10;q5+9j5cfnWy2rSX2G+bbt+YZHH0pZrpfsYcrtD99ua0izsjdHKXv+qzJwu3GKwb+D7QW52q33QHG&#10;4V0Ws6gs2qbRGvlyLnrwprGniktl5ZnV/ukYzXZFHRF2MqSyz+7Yc9wB0qvexlrR445GaSNlJIIG&#10;6t37L5ib9qqo+7zyfrWLrVq0N600cm1duMYrqijGUrkViq7grb13cjGVz/3yxqqLC5m1hVT7OLRV&#10;SR5MvnBXkAY7U7T7qR9SXpuZeR2/Cr1zdyx3MccbMrbgE6bWc9B9K7aK1sc9a6OH+Mdy1voMlusZ&#10;mk3Btu9vlLdcHFfmx+0dqTReLryHzJJFmLysndAOoz7V+j/xnRptC2PsJY+WV34IPPOfwNfnB+0/&#10;FDb/ABNn8nzltVjDKZHDNvP3gcdjX1eWnFiP4Z53pRPmHp89dPoUZnlVju+XpzXNWbLtypbceAcd&#10;K6LQpXSVB8uT2r2MVblPNwLbqWPQdGdfIVm429MV3vguMTSRSAZbdsyDXn2hSfaYfu4z0967bwgj&#10;x3J+z7U53BsE7fwr5HEL3j7nDv3T17wxdxq2zasjqvJz1rZkJA3cVyXh672SRmZtrdVAHX61va5d&#10;vaRZEf8AD+vp9a5eVnQ3cz/Ed+odsyMzMMgZHNWPA03kagku7G91RRjPH/xXtXNapeLfGOObcsmd&#10;mRXY+ALjy9Tt3XdIyldy+YSF/wBn/wCvXRh/jMaztTufdn/BMkaZ4i+LkE0klzDcafPGkO+5Zbae&#10;THzII92SQvJI6Dmv0gMm2aRv7zN/6FXwX/wSX0C38PW+oaxLeWUX/CU3bfZknij+1Js8zIhBX5Y2&#10;CAg9zub7tfdlqFPEfQe+6vo8PsfinENS+JduhNIzN0NHmU4R+aeOKPK/2TXZofPtXDzPlpTMA/Sl&#10;+zDf939abLbZ70tCAyN+f4fSm5xu+lR7Mf3vyqby9vT9anlAahwKWT5KTdjutOlG7pSasaDS+FxT&#10;ZHIel+4/zVHLLmTHanymctCRT81KkyqeF/WovMz6UicSUcpXMTvIxPamdRTdjYxn5vWhVKnaTiqJ&#10;JqjdQnTFDTbTy2PrTXOaAJYTu60snyu1MTlqc/K7qCuUZnFHmLQqeZTtq/3aCRtOR/l3fw+lJJF5&#10;adaROI6AFY/NSB/LopY0x0/WgBXkLiiPkU7ZhOtIvL8cUFcwk231NNHzdKJeaYr7GoDmJuq/hT0G&#10;EqOI7kyOR60934+vT3oJE2e1ORWHeo95+Wn7zjd39KAEljy9OjG/rTC5D09BzQArwqE6UiltuPlp&#10;0slV85ONvH1oAc5U+tOxk7e1RgbulOd9nSgB6R/L94fnSuuzp+lVzuL8cVNlt+c/L6UAJt/3qV/m&#10;+7xR5x2fw1HvP+RQBNgbPf0qHzMf/qp4OXWkaLcOOaCuYbSon7ykxT14koJB4sx/epkh/d1IRg7c&#10;cUxjl/u0AJv43UbPnppGEp1VoA+MbV5GaMf7J/KkR8Go9zf3qkDuCmO9Npfun5uaStDoFkQAUlDH&#10;b15pwZTQQ2J1b8aJBspUODQRmOgRGnAp2absal2nZ0NACNyKMfvKU8rxxT0GBuoK0DZ81O8v5aEG&#10;Vp2ePvUFEaHBp1Hl/wCc0UAO6JTcln52inY3daaw4oAKfg+tMcFvu8U/p/FQAyo8t61Jmo8UC0DF&#10;GKkJxRQMj6UU5xk02gLiSfJ0/lTl/wBXSv1oQ4NBL0HZpm40/Z8tMY/NQVcTNSbA3Wmbhv6U9Pmo&#10;FoHl4/8A10IQO1Dg+tGeaA0Gv1qPc3pUkinPQ/lRt96BaEaq3rTjF/wL6U7Z704/IOP0oKITtTua&#10;aVI7VM6jZ0po+U880CSsRq5D07cPSkcEvSYoGSbqSQbOn8qZTnY/LQFxtSbqjooFoFGcUYodcigY&#10;KcYoHNNc5SgqVoFoOEwHUZoTtUdSL2oICheMUUOw5oK5hvV6dnFMQ80rjJoJHbqKjxipN1BXMJ5u&#10;PWmUjjPHf0pu0D+9Wb1DmHOMrUV2yzxurc4X8qk3/JUN0pTc3OR1/wBqk1cIb3PnX4wSyw+LLFk3&#10;eX5TfISNrfOnevM/jNoizaJ5kl1NHHJE0ThJWUr5nTLqxY49hXq3xpuxpOuxRyYWXz9spxkKPvYH&#10;vlRxXI+J7E+IdLaLy/nUFwoIbft6Yrwa3x3Z9xlsklFn51/tC/D+z8NwWuqTQwyabfF9OijkJczQ&#10;oqKpywGQQTgdTg19QfsG2LaP+zb4b09r3UNUubFpYvtF5OZ28vdviAY/wqHAUHkKFzXG/tKaBD4m&#10;1C606RY5LeOUtEyyH9yw7AevtXefsdadHoPheGzmuprpfM2ZdxlZNpXgDtz/AOOissVJOmfTYyo5&#10;0E+x9BadEDbLjIqdJ/nVNrZ29cdKgRTGq7fm+lRxXMkfzeXuHqK+fnG582tC/t8qf5VYbuvFTxxt&#10;cFvLVj5ft96q8TrcrncyheT6itjSYWEe5gQ3XgVxuN3Yu9itDaNGhykispUYznmtCzt2VVzk87fw&#10;pUiSDd82VLbsnrmpLO5+ZeKzloS2Ojg2vuVjv3Zx2rUijxFUcGCn3Pm21cSNvQVMY3OZ6kaWKiPd&#10;xSx4jbou71qXHO2jaP7tbLQTdh4Qn+7TttIrbE4pyn71dUUQJsUfLis/UtMzH+7/AHbewzWi/So3&#10;+U881Tp3BOxi6Xut18tvmZup9KvSBWTgbakktVeXdt2/SmvF71PIaFG5hZhxgU6OAvFjB+XpxWgL&#10;Xen8NIsG0ZPAqPZj5jKNkyyIQvyt1GelIsOEXMZrTYhW+UKfp2pyxean3RVxp3Gp2KRiaaBSSvme&#10;gHFJ5S9dq7fTvVo2+H+XiiAAb8gNW0aQnJsqxaZGwbPNVbm0WGZvkG31rTc+XLj7q9gadJF5qfdH&#10;/Aq3VOysLmMLytkm1v8AV+1EkKhVRVXav3uDk1sT6WHT5/lrJYeQ+1nO71xVqNtyo1LkMukkTsFb&#10;IPQnvQdF/dYVkiPrmrxge/RV37G9cVYk01kh2KzMfXIosg52Q6PDIYdsnXd1ArSdA43KMVHaxNHF&#10;t3fMeRxUkjFJdozVJpGUncjMAFSQlR/DUIl37qcjnFTzCLEu0RfLxVV52L7sfe61YB30eVxn5aCu&#10;UktJVijVfmP4im6hcbU2quG9cU2KPA3fxULy/wDe+tUpXDlIRMsHAzt/2qhvr0L93bx15qTU4tjr&#10;IOvp2qq0bTSbSPvdaG7mijYrSJ5EqyYVlkbdgA80y9umSIFOh6cc/jWlLZ7gVTt93Pasu7iED7m3&#10;bfSsJG0CGaUp80gBVumAeKqtdZ9fyqxIpkh61TmgVup/KsJHVT0Iy68t95U9Ky79mB3xldi9M9au&#10;XcTIoKLwOoB61RmdEPzZ3ZxjtXn1bndRRSlaSQ5kPTtSSo32dgDtPp1qWaIK3G75uue1SxgvHu9s&#10;9RXFKJtzEVlIyN97du65PSrS3SxSbm3LJ6dqqSqFfBPDdcUMWLZwUP0zWQ2rmu14jxbfk/Kq0btD&#10;O3LBfb5qhtPnTn5qm+z+W3yrnPXJ6UtTKyLS23nJ83FXImVHqvauwOTtK+lSOd6/LWsYmJKkuZNv&#10;97rWnAxQK3y1kwR5O6tSykynzFfzrso73M6kbGhZz7o9xU/lViIeU/PNZ9udsn8W2tITeanTDeld&#10;8Tjkixa3PmHr93p71oW82B/FWbaRnG7jNXkkYJ2rppXOWRejuN6U4fOme9VI2MrKNoB+tW4+NtdU&#10;YtkkcqrFJnHHpVe9jW5hb+FtuKtXkR8vdmqLPkNWNVM0jqc/qNisMrsP4emPu1k3aMs+CCfwrc1K&#10;KX7Q3zfL6YrJvD8mP4f1ryK0T0KRnrHiiVgp3MM84pzD94o9Tgn0NU2vgLjafm43fjXJy6WZ1Ruy&#10;rq1gk0rSNGu/r3xWQzC4suf3bL97HOa2b+6Co2GH3f4q5++lAdjuKl/QfLWK0djpp3asZ98Mll2i&#10;skg2915iRqFXoCDzWtM25N5/i61n3ttt2/MjfN2FEtTtjorHMeNdMjurCRtm5pVwMKBn5u9edXWj&#10;rahVdvlC44r03xeTb2Shlz83LMduK8+15AUbj9f96sz1sLJtWMG7EcCl1QSMq8KKqB3uJ5MqFx90&#10;LIGx9amClJmEnAbpnjNW7CwgyZFXB/5aZU/N9K0jqdsivJpyNDu+Vd3XnNGmXw03UIY+ux9u5vl3&#10;VYv4tjc/N7dKoxwE3BLAt8vy4HT/AGvpW3KZyT6nZf23as3zPgj7qk8mmXd75sBZZFbI3DLNtWuO&#10;h1E3h2/vFaPqxXpWpFcK0Kgcsq4IzwTUchhGnrdGvZvvLfL8zdcdBWhb3f2cK4CkL94fezWFFrP8&#10;Jb7vBJ+XNTRat57bXKtu6/KW/lUS2sOUWzsLC/a7cySOfu4HAG2tyNUuRnZ833c4O3FcLZXGxvmZ&#10;grdQe1dBpviNIR5b7mDcLt5xUyjY4qtNo6SxLKyheF9av6ZBsUSSN8zDJIHasyGZWifMjfLyMDrU&#10;1tqTwyMxb5GO5QgxgelZqNjjcbm6bknbtXdzjg1JGMp2+brzWXa3yu25chvve2a19MnjnfaPmHtR&#10;JdjllFokt7Vpt25cKe+etPhsNtuNi8t3NWjHGUVWbH0NWYIPNjRT3bIxVGd+5h6hBD9o25VSzblB&#10;HSm/2dzjNbF7p32hD8rDd0PcUQWKv+7/ALvQ9zQacxii0Zl3BQfxpq6Stx5UjM3y/ewOtbhso4l/&#10;d5x6Gmm2ITCpx9KI3ZnzFOFAx2qv6UyUu8qrt+919qtMob5T8reoqCe72R9F3etVyj0KstqxRW2/&#10;KvbNOksFnt0Zfut1I7VNDO0pPHCnaR6VftljMORHg/3e1aaCjKxzU2mnc21OqbR8p5PrUMdsYpcZ&#10;lz64roJwtuWX70bdMdRWfsWcMysv3vWqijSMrleKHey/eVfXIIpj6dg7cH/CrUQaKWEKPLV0zjrz&#10;VyXS2fEiN8rdc1XMLmMqKzWE/d3fjirv9lrcRN8o46e9TLZ7JQzZx2GKmguQgWNlKt7is5GTdznt&#10;Q05rdtyqz+nGKjgh+bLNz9K6LULczwbgB8vT3rEls2ik2c53qufas+U2jJMgmk3N8q4b6cVHj5dn&#10;fG7Oe9WXsZZJvmkfapyCO4qaw02ScbX27M4yOtCk0F0S2k2I2byyT/tc/wAqsSXCsNzYNNijk8/b&#10;t2r7ikkhALenpVc1zPlQ7TpG3t8u5JPQdKWdpCi/J8uN2cYqPT08q4Rsn5eo7GrTPviZSnRfn/8A&#10;rVjIkr20pwNy/e60XEm6RjH0bggVHDatPO7K/wArdBtPFSeVJHN0/wBrp3rErlRSvy4TcRIT978a&#10;5/X9TaxjWOONpGkGctxtrpbg/aYtu1VbOOtcxrOh5laRmYuDkDPBHpVOVzbDvuYT3kl1CzSbuNrE&#10;Ejk1j6lCxRerb/Uj5fu9P++RWldMY7hh+82+lZlzcsxLNtjf+IDkD6VUdT0adkYsdotvvV41bHXz&#10;EH+NUNU1hYE2/d3HcoUEgD1rU1KNkUqzNt/hOOT9a5rxT+8CHDLk5Chud3+FXE6Iq+4zVd1zNxj8&#10;KzbcyfaG3HcF6D0p0+63j8v5mH94HmmQFUXO4szLyRXoU1crQtt/pMGG+Y+g4rFvopJLltozuTcu&#10;fug1qPJ9lb5mC7emeM1n+IT9nspJH8kDb1Y52/lXVGJgc5CrpqJ3naV6GtMXry2q7pGEgeOUg425&#10;HXBrLSFZ2aYr8xG0Sbup9MVeHAWNWJwMlCOMfWuujvczrSu7HI/E+C3uLZY7uYx2ayIswwjyxIXA&#10;JAYgkgNn6V+Zvx3iuLbxbd2t0hhk84yRMflYozNs6V+lfxrgefw/NHCvmfJvwRvLfQtj1H5V+bv7&#10;Rd7FdeObmNh/pUbGGXcfmT+7X1WWnn4q6hY4qxttjbf9qtq1i8uZWU/d6EVj6eWjdQvCjrjk11Wm&#10;2GZIUkAy3UCvUxmkTjy+N53Ow8Ixfa1Ud2OBt7V6FodgljP1JZd2AvX8a5PwbpckMTMsQEcfzbvQ&#10;16F4YsoZ7dZHb5ZONpPX8a+VrayPsqStA2rQuH8za2FO0He3P6V09/c/a7ONmyQx3EMNtZYhWPay&#10;jy13fd60usa/HCWj5j2HHNRGNzY5G/vlvfFKxht0MO1ic4ya9K+GunPJeIsUXnTTK6xq8gVDt6Ln&#10;+teXR6e9xePJubmRXZgRwu6vY/gRo41D4k6CbqK3uI/tsExjmUfvYd2x42wfm+/uJHZSe1dWHp63&#10;OXMKnLRbfQ/Uf/gml8K7zwV8KNIbXrG2g1q1063hvVhG4W7mIbirfeCnnjGeTX1bBEsa/KPvda88&#10;+AnhYaH4Rt59rI00CpFB/rFRV+UFmbqcV6VbW6qmTnNe7SjZXPw3MKnPiG+4iKV6CnZ3n5jinZ3/&#10;AHfzpH21oeeIBn+L9ab/ABY7+lO3BRx+lNzz/s+veq5TMa0eaJOtOxk037x5qgGuP92nRjJo2jfn&#10;+H0py/u2qZFcw0rv/u1C6D+7U0nzdOKaBukyenpVA43I3QjoAajAw+DyKsSxrH603Z70EiKfmqFx&#10;vm+98ucZqz5Wf4TUdzas5VVj/wBrr3oK5RksLNcKeMetShdxxmnCLC8nNAIibdigkZEMU/GTt7U3&#10;zf8AOaDJt6UGkdR2wJRRmm+ZQTKNhWlK+hpnmjftx+NN8ymvyy0EkmaEkYelN/jp27FADnORTUci&#10;ijdQAr8NTPL+SnOd3WjPNACW9vsPVtvpUrQ57/e6e1R5z93cv4U5H+agByRFY/mNGaa8n8NIVwn+&#10;16UAKD5j1Mh6VXQ/NUq3W7sy/U4oAJjxTI+lDMHfr+tDMIv/ANdACp8q8fpSMMmm78vz+lCMaAAn&#10;FO300MHalfhqAE3UrH5qa0eaTP8AtUAOaXYM45pyS7BUDv8ANS5Yp3oAkR6d5lQozVJmgrmHTNj+&#10;9Uabqc3z0Fsf3fzoJG7MddzfhQX8o+tALGmKpQ/Mc0AP3N6Ueb7VHv8AanUAdwh3vz+tSKm1uf1q&#10;HPz07eXrQ6Brnili4NI6jPUU7NBDVh233p33Rx+lQhmPanq+DjtQPQfnFGahZifWjd+7zQGhJ5dO&#10;JxTN+KeGVz0oKGrJ5Zp2cnbUcinf0P5U5ODQA7OKAc01zk02E8UAS+Zj0pdw39ajc5NNHzdKALG4&#10;Y+7TXORTELBKXHbtQAjfdpdwFRvJxTXORQTzDgd9SA5qNRxR5wPQbaCrkmaj603ecNUiHBoFoJIc&#10;Gk605kAH96kXiOgGrhuIpd60jnmoqBklCOaKVDg0C0H5xTJOBnvTGkzQyl+p/WgNCQOX/ipdgPp+&#10;dRoflpFUhetAx5GHx2p2fk/CmD56V+E+X9KAEZydtAOaXon40w/KOKAHUA5o3U37/wDt/pQA0DNS&#10;U0jPTijfQLQbRRuoxQGgbT60d9vagjb1ooGL5efSk3U5GwKTDegoJuhNn+7RRnFFBUdQprR5pzd6&#10;KCbIaseKdRRQGg1+WpuMU737+lD8mgkB+9bd92o36VIvBqN+RWctAHbM9qZcfum+b8zTkc0ybmP+&#10;99aConiH7ROjeaJ5OI8OJgcZUsOvze1cRoGnNbac0k0mVl+eMk8j/b/+tXo/7Qs6WULRm3vJv7Qg&#10;aFJFQtFDjqSegJrgINShTQY4lba0UXljAyTXg4yNpH1mWyfskl0Pmn9o/wAJXeneIpruNkSOZfK2&#10;tGW3KvDM2Oo9hzVz9kK6k1qwvIdwh1LSGjS6gI4eRhnK+vHNbH7QFm1/KLhpWkFszJF5kQRY93zH&#10;681Q/Z+0j+ztca4tfJhZnWUxMcGfarqM+vAH5ivLqSbjyn1srPDHvcF5sf8Afc+hPzZ/KrNjIZdr&#10;7j5bdsVnRw74i2flj5z2qxZ3rQErxtTvXBUVjwuU2ohszhR861dsbpmRd7bflrPguhMik/e64FTL&#10;NtnyS23sCRXDLR3DVmuZFIXbgjdnn0qG3kYyZVlZT2BqC3umf5VSSTnbyccVZjVZBwNu3pisZMTV&#10;jUsJnZFJxmry3GKz7NOcbl/Orf7w+lONjmloSyxeYrMoP506GLa3G7931z3oiU7cZ4qa2ZV3Y3fj&#10;W0Y3IbBQ2dyjHsalROaR2yKcBkV1LQQjKS+3nHrSsn0qQ8VHituYCN0ycUJCrI2Vp/lLu3c5phfH&#10;96pAdbSqx2s2D6kVHcKoVlO6muNsvFUdR1CS16Rxt9c1UbMCYyk3HlhcbevvUqwmMNzWTp+orqU+&#10;Qqq/p3rZiGwfNW1OncHZEWD6/pTETYzY6etWPK/9BxQsIlh+WuhU0ieYjkhVhwPlXoT1NRpGynn5&#10;qsI+xPmU/lUiRLHFuU5+tVyhzEDIxX5qzNR05pbjfwo9K2HGTUcqqw+YUSjcFKxj2ll5DeYzDavQ&#10;YNaMUuU+YY+tS+WEOVwR6GoZLPyQuS1YalDnk2tuVc5+UY7CnCHe24r+tOjts/w/rUm0hOnaq5WT&#10;zFeexWRcfMD6Cq9s3krxuY+9aAYkd8+tV5AIwzYFKVOxUdRsc6mXaKkX5l459hVdFEJY8BvU1YiU&#10;t94flSWpXMTIRnpUMgyOf0p3C9Nv4Cmux20JWKGyy7l6bf1qvCm0bjz81RzESt90r9TTVkWE7SSa&#10;NDQW/vfs71nTXazJuPzL60axJ+8Zdy/nWehYNt/g+asZG0IliaNWj3LtA9MVBtUP94/lUz3f2Zdq&#10;7m/EVmXWWk4bH41zSkdUYkt+ym2wg+b1Fc5qM6wXOGYbfvde9bSFi3zHC+pqHWLbMW5lI29MiuWo&#10;rnZTunYzVLMnPzU9V2Kq7e+38KhlKwJu+XO3njpUc90XT5VSuWSubcpOjYbDNJlevtRM26b7v8PY&#10;023PnM2eo6n+9VqytG8tunlt03dTWXsypaBZ7mKnhh6dK0owpUcfeqGKJVPyjFWLZVLHkfJTjTvu&#10;ctTXYtW0OUX5ajuiLU9OPWpkl+XatQy2vmptbafwrZQsTHzG2MvmlcVoWi7UXIUfU1mx2kkfKlc7&#10;cYrQt3+RflLfhXRTViKmpqWtu0lXIrdYZcn+dQ2Eii3VsNVx5Sf4a6YnDJlq3YAfKvl1Zt5FlT/C&#10;qsf72H5v0q3aKqRLxXdSic0ixbwfNuqzBHvTmoYuEqXzNkfH6V2xiSWbkR+V0FY1xbiMbv4auFz/&#10;AHt341DcksecbfSpqQuEDHvrbcu7bn6GsfUbdBE0n3fY11DjI27RXN6ghjdo42Xy/wAzXk1qdjsp&#10;SMP/AFe8K2SG3c1jX37m6DHlT0K962dQQWzMzfxelZ94vnou5f8Ae384+mK8utA9WnJMzZbw3K7c&#10;/wDjwrFvy3nPJx8vQbTirkTGOeZe38PtUF/HHJG3G33wa5+XW5107Iob1lg2/wCzVdjIPmkV8Y3Z&#10;fnn8KZf3TWkW5d6/jWFDrzTXkix7f3fV/vY/Cs5SsdUY3G+N4Ge1beE29cY7153rYCRgom3fu5U4&#10;/nXomtQNqMTeYzfL8yAfxGuT1vS1ifaq/My9COPwqYpt2O7C1FF2OLuUhEi42ttOBwevpUlpcNDN&#10;s3FTt6bgap6lIUuOAhjzj5nZTnd1qRLYOm3cV8z7zJ8uPpmulKx3PVXNi1Vrq5+6rVuN4Rt1t5GZ&#10;TIyrkED+L/CsXw/F8/mNhZMZyTzj6V2GmX8cVr2G1fm/hz/3zmrOavKS2ON8R6RDZPut87VfZjI+&#10;b61y89yVj8tZOJF3jafmFdp8RdUWxUeWA8k0eeRgKfWvKbzUreWcxKyM6jOc449Kep04eLkaF94i&#10;3FrdZtskifMVcNhfUe9a9prn2chWaSRGTaDkZJ9a88uLxw6srsFznfx09K2NC14zoyyMdykAgsOP&#10;TFOVM6pU+x3llrRut23zOfXvW9os6yzfvNzfN82TjH0rh9HumeVGVty+/FdBpFy0EjndHu9W+7WE&#10;qbOapCx6dol+8kDDG4wqrsR3/wBn6+1SSXIuLiPdhlXggN0rBsNajWFo41jEZb5jnk1oNq6ySfdD&#10;Ssyk9hio5DyZU7OxuLOYW3L932q1pmuLG6xq3zDrWBa3UN2qt/q5uhYvj9K0vD2nEXbR7+P7wG41&#10;MabMZRXU7PSNUW6+84NbEVyoKquNrHavqBXJvMthGrLI2d38JFWLLXlvJVVv4TgE/LmteQ4pU7q5&#10;1c3MYbsU3A+pqPd5zuGUMy9COKqIzI6ncUKduoq1ACu453H2qeUx9RqfIEVlPzdWxUattwp3AN09&#10;6uXFoXjV16elUPKaC7jfkNH95QM/lRGNguNmt8DPemWenqZlUqREzc8ZIrSTbcbfl3Z67uMU7Edp&#10;8uN3uENPQzcrEMOi5tm8ll3qN7Z71VuFeSJl8lkb+52/OtmCVlY7TgSDZnHWodXs/tDeZHtaRuo3&#10;YFacolI5yI7W2t5bf7QFS/ZPMdGX5VXqNzc/pVm9iydv3s9No61XNvIibE3Z9Sq1K0NY6Ewsmnw0&#10;nktjqQuPyqxbIyR/MF24xj3psRkhC7sbvROBVyGA3NruUt03cEUXJlKxTuYlEh8v+LpntVf+xvtR&#10;yFbd61b3Ay/MMeuatQBY4ei8dfm6VLsS5WM+a38geWejdPaql3aK6eZhfvVev5GuI8KV3euahW3Z&#10;m4c7fQsKz5iloZ32QbT8q5U7hz29KeokS13Oq5+8d3PP4VpG3B5UBj7c057cG3HmKPm9KkrmMnyP&#10;++t2MZ7Ul0gEgG3k9sdasy3BXcxVQV6Z71F9sjjkZV2r8vzIecfQ0S0ASODaOW49xUU8mxdm5vlO&#10;CcdasidXTHaP/wAeqPz4z0Xdxu45pNXAoz+c0LLHI1u0n3vl6fSqttqrPI6XJ3Feh6Zq1PIJm+UD&#10;86p3P392G/MVz8ppHXcmvZSNzqW3R/NnI25rF1i5mwZGCmROy9K1GnVCxk4wNiue/uR6Vk3Trul+&#10;ZWX1B4plxMnXbaNomkI2t6CuPuNRlij8vc4VeobgH8d1dFf3yh9xb5kOOTw1cfqt2t3L8q/Nu6Z4&#10;+9W0Yno04tlPVdQ8iZe3mfewc4+lVdRskmRWZdyHoc8inXL5kH3m8s45PSq+v3AgsgEzuOcD1x1r&#10;eMTo5tbGHdzGWNgzLv8Al4B5qGzgktUbJXjdt3d6S9uPsbRsyx7dy7Tjk/WlW+XUkX5Nvme/3a7a&#10;US9Cr4k1hUtXjjhmxJ1KorFfpWFPeyXdmYssy52LudufrVzWwqPh2VV2dcVnWd6sHmOw3MfmDjsf&#10;pXbEVkbFhYrqbFWWMtCnyLuxke/+1TrqyYBgu1gvzIp4yPTNVdO1MRyPI3+r/uvyPzFR3l4XDSwh&#10;WVl+X2rrpx7HDWupHD/Fe8U6VNPJ5O2Phv3oVj/shfX2r80f2g7FE+LGt3aNubULt5MAFQgPQDPp&#10;X6YfFnwdcaz8PNaZtttfW9mbiNihdQgfaUJH8Izz3r8y/iZI2o6/dXEq7nkZmYZ5B3dq+ky05cRr&#10;Ew9JR50Rgxw3U46V3nhcNL5bLtVx174rhtBl3S+WOm7pXqfgmwEEUfBJbuSK7MXUurGeXU3e56R8&#10;PrX+0EaIbo7ZEVm6FnNdNZ6LHA5ePLMBvUnjH4Vz/hCfbakLGys3yggdRW/BqTImGWNps7cF8cV8&#10;/Ujd3PqoR0sT3l7uh8tWWNj/ABYJrN1i786GSTZ833uT3qvqdyzSeYMBQ3y89apXF/8AaJG27WWT&#10;pgdKqlE6HCx03gbTWvbLzJF+bO1sjg19gf8ABMj4PW/jX4qP4hj095ZPDF0kM93Id8dvujDnK9O4&#10;/MV8qfCzw7JcI0YkRZJXwsg5A5x0r9QP+CV3wyuvCngLSZ9YsNPj1TXLh7zURCD5ThGMcTE/3iAu&#10;V9q9DD0z5PiTEezoNJ7n2Z4bs7XTIIY7VmMdsioHP8X4VtmTHrUFhb4P+rVf4uB8uasTJXpRjZWP&#10;x+pJydxxYIcZGKa3OaXy8+lIg+eqMwX7lHnfvNvFEg203dlt22rTJ5RyvtGO/rULyc1NIo+bmo3X&#10;n+GmSN30/aS+M8VHINzZHApyKc0mrhHUe3PHaoWUnnv9alkVUO0NTYCXftTK5hGcuKarFe1TSKGO&#10;V4HpTBFh/lb86CRUZt/WpPLaoypaTgEfhTt52daCuYHO1uOfpTWi8zvSIOKNufu7qCRNmO9NxzTn&#10;6U1JNj/NQaR0HKPmpuMU7PzfhUjKD6UBLUrtHuSjZU05A+6tR7W/yKDMTadnQ0ke536CnbG9aVT8&#10;1ACU4rjvTaPM2nlSaAB0BFNVTjGDn1xUoUGmYUf3vzoAMHf1oLbO/wCVAGaXy/8AbH5UAQq5kGak&#10;jmzyxpCm7pxTfL/zmgB0mV6Kv504Hef8adznG1abu/hx+NABz/tfmKbEcNnqG6Z7U9vvU3ymznd8&#10;vpigBWO/7u0UqctTD8lOhYYoAckWBTZeaM/L939aVvvUAIh3/wCz9ad5Z8vPG6kkIiHQmoxMTuoA&#10;BFvbcRx6VKkVRbsPjnAp8dzG0ec/rQAEK3QhaaOZKcCp/ib/AL6pskwD/KKAHU4hZKru6t93NHmb&#10;R8oH50ATfdXA61Gylpehpqybxtb5W9aUlkegCTyvkpfJ/wBk0eZj/wDVTWds9aAO0ds/3adupu4F&#10;ulN3VodAUKOlORRnqKduoE1cbgH7u4U6nbPem9aBhTc/JUm33pjpzQLQY7mnJJzTcYoj5egZONrJ&#10;yab1b8abvY+lOTd6rQFxhVhT0YUjcdfmooC5J5i0Kyx9qPK9qa/7tv730oC4m40pfCU2lHz0E8wx&#10;+RTcVJ0oJxQSLjjdTPLpzyUufl/GgpDE4FSb1NR7GqRI/KH96gob329qI/l6807ZjvQnWgBjjik3&#10;LUjnJpuz56ADPFI6kjpQ47dqTcaAG4p8fz9f5UpO3rSpy1AAigCmPy9O6U1DgUAOxSocGmeZ81Dn&#10;IoC49j+7pKN1GaAuR05TsSm54ooAdvptGc0Mc5oAjqTef9qm7Kd2oFoDN5nWijFD8ZoGN/jpfN+t&#10;Jj5KbjFBjyjnOTTs5puyhDg0FLQdQzdaKjxQVzEm6jdxUeM0YwdvagOYdn56ci4pidafuoJGv1pt&#10;OflqYSR/CalxuA9VA9Ka8fyUm8eopJHwakadjhfjdpEep+EPMm3LDZv9qkJcLtx0B9F9a+cfCerL&#10;e3EirIk0sb/dVt1fVvjKEap4avIWjEqbA23GfMI6r9DXy1f7dG8dXEW1isZWaCRIVWJd3bHVsd/S&#10;vDzKL+I+nyeonHlOV+M2gQ614VaFreQtMPLyjZZU9Pr71yvwXnhN1sWYTbZjgOMyBR1GBzxXo3xi&#10;sJr3RpoLXy2mk6sHb5flryv4S3n/AAjPiz7N5yta7SjOi4YNu5PPr+teLzczsfY04OWG1PdLmN3t&#10;Y1jf943ysoHUU5LZidzZRm6g8AVJot8t/brMgYL2yRkVNN+5dvlj59Oc1z1YnjU9HYktJBv/AIl/&#10;hrQsp/ObkA7elZlnqCMm0t83TOK0LW9Vmwvyn0Irz6mhoblvAJIsqu1vXFTiNtvzDb9Kh0y9WK24&#10;w31qyJN/8q5mYMiSVrabrmr1res8u3BqBoVd+lWbNFxjHzetKKMnqXopdy4xnd1q1Fb4qhayeTNz&#10;zVnzmG35uldkDHlZajKn+7TjL5a9KrxTAHpUok3j7preLuSN88OPvD86nRQEqnHuR9y/MvoRVhpv&#10;I+9tq4ybAd5fzVBNCd1Ti5yOn6VHNKh/uflWnKgIY/3jVDcWaTLhhn2q2sexOP4uTUFrOpuNrf6v&#10;+9XRTimEtCpaaYsd4PlCu3XFbKWqqnzDNay2NvcM8i/MrdDkAiq86bOm2uynFIxcmzPkjUCq7gQn&#10;t+FWrp1FRwxLPHuqetirjUt/NX1qOV2jG3Aq0OPu/LVe7UTO3OKAInlx93n6UwtsX5jTjH5dEpMi&#10;fd/Sp5gESb5vujFMNxufaykil/1kLfw/LUMT7X/xqo6mhaX5R8nT3p7qdnSm2sTSHbxVjyQhZW3Y&#10;rbkM7kLMI13Y4HeoZYzv24GKmYb1/wBleo9adEiZ+8rH2NRKm2UpWM9rfL5YRlfTFTRYC5+bHrVl&#10;41NRfZjtz29Kx5bFXIZBum44HrUc8qw9dxqR2b+7/wDWqu377LNwR1zUcppHUJY/N/2e1VxEwj2k&#10;bm9ae+7fux/F0zTJbsj5drL7kVJoZ92U8/Y2Mn7x9Kq3oQRfLnzP0q3fQs8rMW+71+Yc1kalOIXX&#10;cT+FYSOinqYt9qUttqC/e278fhVq/v0d8KG3etVtfuobqzVlZmb5edwFVrGSN9qlkdtvUc1xS3se&#10;hGGl0WrLWkhPzLhfTYTmmalqy3I+Vdq9MbSaiuYQU+QL8vTmsfUpmikVmDKu7oDWcjppxu7lqe7X&#10;IX7weiL95Kh/5ZtWdFeLIV9fTNaOjOtxL/u9H/8ArVlyGso2NDT/AJ1xhavQLGp2ou7d97J6fSi3&#10;gXG5tufamqpXseWxx6U+U53K5YdCIG8t/mb7uR0qGNfKh+YruVssAOtOaTZIqnp71DJJhm/6aU5h&#10;GNi1Y3flH5mb95yMj7tXhtKVhpIwn8wglc7enatqD97GS33R1I7UR1MqisOPL/N+lW7JSOxqs4VG&#10;Yggj1zVzSpTaptbaG9etaxMpM0rQ+TH8v3/Q9KmilXf82F+pqtBMXb+GpNiyNym78a2ijjkjTtZN&#10;xRfXpWnCnyVkWkatGrDI29K2LYZWvVoxucsiaC3XbtVkP1FOeLanBotyQecVG8xjk2t8v1rvjTMu&#10;Yap/h7+lNkG9Ks2/7wdF3VFcx+Tu7VNSFhxkYupK9s6qqA56kA8VnS7XX/arXvSsgbmsm6DRnpXm&#10;4iJ1UmZOpp/pXy8r7sKzdQTH8X6VpX7E8/Lms6cG4brXj1Yo9KkzIl01XlaRfu+lUdQsyse0s35i&#10;ugJVPmVti+mM1m6m8ckfT5vWuGUUjshJnG6ykkDsd0in+6ORXKtAUuZeBsRj04Jx1zXWa2I2sW8x&#10;W8wfdYHrXJzB5LiZVy29h8w5Hzda55XPVw47TtS+1H7qfN0yOlc74kuGSQ7QvHU7T+lWw0lrJNH5&#10;zMytkHbjNZ1+mY/mJb6VpFa3OiMVzHG+JCyQM0hdf+BmsfRNSkli/eKN7dcnj8K3NeIdm42r6Hmu&#10;NlkkTWMHcqqmQMcVsejGN1Y7CDU5ZI0ib5SX4buV9K6PTPEaxCMSNtXO1gRjIrkbK8QhWYNtblW7&#10;D8at3BG/nev0GauMbmNSKZe8YSwzWMj+eGP32BfovoPkrwfxCLi01lvmLdh2r0rxO0ixsVkaSNl2&#10;nPFeT+JJ/tGosIyrsGyDnrXRGNz0MGlHcuG4kifKqzAjIZOMfhVXUtWktZQuXjXk7dwAYnoM+1bG&#10;kRxwwiZmXc3Awcgis3x/aQPokclrxcLIyyZ6bPUe9b+yudUN7HSeEPHcMhNs03zp3JruNN1Zplj/&#10;AHiyCRc4b5sn8K+Z9E8VNp9/96QKM5VjgHHXmvUPBfxER9sMrBvu5LnJ/DFTPDmNbDytdHtXh/UQ&#10;p+YqwzjAFdppc0Nyspkj+VV4weTXj+l+MFt54/LdWikCtmu+8LeKV1NV2rtyuG9q5XRaPJxFPW50&#10;mg3STXzI0bFd3XcK6zQNRNusqb38tvuhnLY/ECuJSUWtwsjLt28sFPWugGrRz2paMNx1ywFTyWPP&#10;qxfQ2PEtzHdMskbtvT7y4xVfT7qRCrLC7KflBLdD61zd/rrpuG7cAcHHU1e0HVmvJhF80KsrMOM5&#10;NLlQOi1E9K0q6W9jSRZEkC/dKtnP1rWjGT5hUqv0rk9IuGtn+7/DjGMCuiiu2lh3bvl9KXKeXVpm&#10;qnC7aJYF37cLu9aoW12f4m/WrcUqyxryS1Sc8otEbWmHZl3fTFTgh4dv7zH1+aobifymxzn0qqus&#10;qsjAEA+jGs7BytlyWFo2Vtw+X5uvGajik8yFkZhj+6D/AFqRJvPTdj5fSqtwTncsm72xitAjF9SR&#10;owzcBTndj2pr2eXWnWTBk6ipv9WP7wNRZlNPoU7xPJba6r/vA1HbXvnx7Vwv8PB7U6/mE0m0c/Sq&#10;QaRpV27vzAqGHLfc05bfcuB1br7VIkeF/i2nkjPSqtvMxg+Y7crxn71WrObz1xkfMdp9qxMpXK1x&#10;bkbVUDK/ePrVm1sVEG0rub1qw20NnbuX1qSVxcJx83+7QRzMzzGYH4AWi4VvIX/WcLzVw4Zgrfg2&#10;OKo3l4gVlUA59DQXG7Me7i3Hon5VXurcxNuxlG6mtWUbxuP970qvqCqsG2s5XNzISf8Ai+Xd9OKk&#10;TEZfcMYXnBqOBDcZb5lVemTSSqTB5een3T3P1q07jasRXNzHbr8wP0FV3uFmUqoC464OcVFqdy0j&#10;7eFQ8Z71nG6WKVhu2soyQT1FLlNowuSXOqG3fMMwb5euNy1RW8aaLMi7ZGOCPQ1Qv9QW5C4+dXXD&#10;bu30xVM6mFeUIVjZhtKMDjPqDU+zN4xZleJ1WVZkK7mxuUhsYrkoo2tGZVZQsrZBIJIFdPql35U7&#10;sFVsLyM9K4/Wr5ra+3KrGOZd3TgP6D2rppxud9IstfNPKxYuAfmOOxrL8SW++cHsmOBs/i696tXV&#10;x5SDaCf72O9QXcy3Np5fHPVvSt4xNJRs7nP3H+kyRlfnkU4KdcGn48raq7fl6+1KbZ1uGb94satu&#10;IH3D+HWqcl4ljAyE+YV3blHOfxrsp6FvyK/iFPNi8tYxI0hyNpzhvT6VjX1hHF1+63Uk7cVv+V5p&#10;LA59N3y7axPEymBm3Y3N0bYcn8K2pu4Rt1MrQ5Gub1Ru3Q7v4wVDVtT3sZIR1RP7rBvvfQVzenyT&#10;JHIsXmZH3Qe1dVp9vE1lBMwZmVMgFm/wrvoxscuIVpXMH4sSw654EvrG6jvmhvI5I5pLRkjbPlkq&#10;3J6FiCR/smvyr+IUh0/xrqcGWZYp2Az3Ffp98WdOupfDl79jt7XyxA2Gmu/s4iJVjgYXk4VB/wAC&#10;Nfmn45t38ReNLplgWFZpX+Qc/rXu4KooHFKm5xKHhbTf7XkjYL8j9S3J/SvXfDeiy2PlKp3CTaeV&#10;+7XE/DCwaK8khaMbY2XBI4r2nTrdbHS2kdU3Rnbj0FFepc9HA4flVx1lcTW8Qb55sfdXG4j/AL6x&#10;VuS68y2/fZPvjBqjFqEepwbvLUrtxhx836VTm1pFfy/mXd075rhlI9qnG5p3JjRl3Mue3y/KKj8P&#10;2n2i8CTLkE7hkbuPXjtVSFN4ClWLMcAHvXdeEfDMen2sfmR+bKx3vt+Xb+f8Xv0rSm9bI0qWSueg&#10;fAzwrpmta7a2N9Y6hqK3V7BbQpA+I7ZSHZpZEHBUYGWzjkV+y/7M/hSHwt4EtbXzPtn2NIhFPtCl&#10;gfmJ/A1+af8AwTt+D13rfxim1i8a1TwrJYAwSMPMfUL4cLGuP+WYj3bmbABK56iv1d+HVotl4O0t&#10;fJjhZbdQ8anIjPydD36n8jXqYbU/JuL8Zefs4nUWvyxYPFEzZqHc2/r16U8v5n91fqa7uU+FbJUl&#10;/wBr9KIzkVGo+anKNlHKIHemocGh3Yjr+lNximlYBzosv3jj6U0qR2oPFNDkL1zTMyRyNu3b+lNz&#10;kVHMWcbl4oWRh8tALQe7AmlHXH3TUfm44xz60PJ826gCTNO3D0qFn3Djn6U7zKrlAmzg01ydnaox&#10;Jg/NzT3mGypAYsmDQkuD1pHjyKURE/8A6qAFYZFNkTAp8J+WnMm373NBoQ4x+PSnB89qVzz/AL3T&#10;2o2kL8oz9BQTzCF8UsZ3imupY8inqp29KCSOR/K6qWP0oqRolZNxzRszHQBHikkkjHepc4qMjzP4&#10;RQEtABX+E5+lNZ2Pagbk6DFPxt6fpQAhYnp8tGKEbb15p+5vagI6jKXevXHNJ2pr/K9AB5A3bv60&#10;4jFSB1KU0T7X5ANBWgY+b8abLJ5dOeVn6YFRkeZ1oJDOfvcUeXtTjmlEe1+eaVPutQA5R81Jn5vx&#10;p9RkYNADWffJn+H0psisBuVv0p/lfWkeM7PuUAMhPnf8C64qVYwidFqPZj/Z+lSY/wBigBsjkfdY&#10;flTXTDU8xYSkDqvXmgCDY2zofypCQrbQPepHK8/N93pSSTbAxG7O31pN2COo9FDjnH1pgRppePlo&#10;k/hT7pbqKfEfKPPNMCw6/JVYrk/dqXcdtFAHbSKCeDtqHZ/u05/v03FaG7dgxRUmc1HigY7ed3/1&#10;qFU4606m4+SgB1FGcUUANfkUL83TigjH8X60qDigByp5PXmk6VICG/hpr9aCXoNp3lH1/Wo0Y7ql&#10;U4FA9Bdp/vU3H+1+tDH5abQGgZpc/L+NG4bOlJ1oIFc/NjvSiPf1pjqd27H6U7cRQAzZRuNGF9aE&#10;OHx29aClYcjFU+ajefu05+TTRzQUNaTNPRgDTMtTcUASE4pu4ilA8x6R+lAB5mDzzTaKM0ADNj3p&#10;ySbKbRQFxzS56U2gsE6CigLhRRRQLQKdn5KbRQGgIm1Pm5oXtQOaKB3HptFNcMr8CkqSgLkdFO2U&#10;3FABvP8AtUD5evNDd6MUE6B5yntTXOTRIm77vFNoJJKNn+7RnNFBWgYo3Ub/APeo2f7tAaDUODQ5&#10;yadk/wCzUeeaCRx+U02jBooAd0emTo2+nOeaY7lxQAeXSsgfrS7qa5yKzArXdsxRvl+VutfLn7Qk&#10;E/h34hLBJb3TC4JWGdVZlZB1Aw3ysPQ19UPuJz/D6V5L+1n4fvZ/AUmpaHDYrdQOj3Mt2uVEKvl0&#10;Q9ELLxk15+Op3ietlNblqang93af2lamFusnbJ2/l1rn/DGg/wBheIFVo43imCsVK85+tdN4f1CL&#10;WrGGeMELMgaIH7wz0z9abe6U1xdxFQfMUZG0ZyK+Xj8dj7yNR8tuh02lXCyyhsLtbov3QatXC7rh&#10;VAU/jVXRLaNYVztO3pwea0JJdrHYRu7kinUjc8uOkyvbxGEc5P8AF1HWrUDst0qDeyjrg8imh/N4&#10;wwG7uamt7fZICU8xv4T0z9a86rE6IyuaFpcbFVdvTr7VoW52lfLVT3+TI5qlu8+Bjt3H34q1Y3Cz&#10;Ii4UszcknFcso2MrM0Y3LClin2s5Utj1pgk+X5WVvoajU5lwZPmH3QOh+tSos50maSS4Xdmpd+Uq&#10;pDw2T8w9KsrH8itu/Cto3RFyfHG7b+tTo37rvVQzYl20JI1WnYz5TRDLGKXCu3I3VVt5mKfNzUxk&#10;8tK6YyDlJPsmBtjLH61UkDRTYXGO2e9aNmFD553VXuo2kuPu7VXoT3qg5iOBt6fxf3fwqMoV6Yqx&#10;DH5b4+8vqKckeTu3fhiuyndGcmWtPvvJi8s8++w1YmnU1TVFK4GR7UOWFdkdDPQdKAyMpALetV/O&#10;+zHbjih5yHph2tu3Bjt6cdaz63KFe6w3So39e9Qu+0/N1qaOT5MbdzeuKSdxagGWROlN2jO35qai&#10;HzNu3j61Ps+eiN2Mo3jfZw2F69OageTBq9eRLNtXIx602PTtiq2N31q4xNLljTLhZI8fxetWLiqc&#10;QW06VZt5fta5HzN6CujmMytNLuO1TgVHDMFm+Xmrjqu37oqpFKsc33axuwLQOW+9+lVpnDL8u7NP&#10;kfcmPmU+1QXAMS7t1EtBxjca7fP/ABcdfeonJ8vd8vzdaie5+eoxcc7etc8tDoiiQHccUjR+YWDK&#10;VLdM96recsW9t319qiN8wY/LuVehCnJrHmNLDNQkWNH2/eHXNYuoN5yZKjd3FWtQvBMxVd3uf71Y&#10;t9dCFt4HDdQTXPUlY66NNszdbSS3VdqtJGP4jw35VQQfZG8xdqrnGMHrWrDfrMGbb5i/P2rnNb1e&#10;GJm2hWZW3IADhq5Xq7np0U2rWL58RLDJ5TIyuWz5hbH6VW1edbq1zb/e/uD5h69a5bXdWh8uaRpv&#10;Jn2/KM9Kr2OvrqDwxrHs+TeuM8/w8/hQ9Ttp0Xa6NZMxS/w7h2wc10WijDbV+tYtjFHs28rjqDzn&#10;8a6DRNqNuZVX+Hlu1FiamhrQ3GFx39KkW9UDthelRzTBXZgRn6VDdS7E27lqnTSOOMbk11cgP+7G&#10;6pFUSJ/u9Kpxxsq4/vdc1OpZT8qk/QVg43KloOjTfLsDAr7Gta0mIRh8u1u1Y0cwguVYfeHX0rct&#10;8fZ1bC0ooxqEkKbH7Iv51ND9+i1+aTblfxNSJCYm6Fq0V0c8iWKXyX3dVbqK0EG58feH5VnRbkk2&#10;jf8AiavRoyD5uPrW0bnPKxsWSgpIMcJVqylYvt7561m2N2fKKN96TuO9ammRMlzj5WVm5Ir2MKrn&#10;FUdjQt9xm+UBvrVxtOS7HzdfWrFhpqxBe/vTbzzLV9y/d9q9iEEcUpWM25h+xS+lV9UcSx7gQK07&#10;yf7TBhsBvUisC5uNp2tWdaNjSnqV51Co2e/61l6g6K9WLnVNkki/Ku7p3xWbcztcRs3evExLSdj0&#10;KRS1FgGyw2/SsqR8p836VpXg887mXevpnFZ1xH5KcfrXjVZHpU0Ubmcr8oVj24YVR1ISNbMqOsbf&#10;nU907W827aGy3QHrWfqt2Z3jVfl8zjNefJnXTjc5TW4me9KksxTsqEiuQ1y6bTLlpI7iOReu0Rnr&#10;/wACxXa+IdoiblT7kYNcRrd5DdwtG+wPu+8DUuzPYw9ylFqS6pum+Rvu8bsVBrU6z27xrwzdMdqr&#10;GQWbc7Y/mzjpSPcLLF5kjEL1y4yK1idXJZ3RyfiDcY9w7elcbdbbq7ICrkDYTzxXZeJb2MJ8pXa3&#10;U56Vy/kBpm8pdzM+CMdDTO+l5m74di8uz2uNrN8pHUY9quszgbWwE9V+Y1T0kNMq7f3fl9e+atPc&#10;M67Fbk98da6afmZSsZ2txw38TjarMOpzgj8K47xB4IRonm2kyTL8soRRs/Cu6uNMe6C7l2g/M2Op&#10;NSHQd8PlMpVZOnGcV2RaNY1LHkFtdNAFjEO5mj3EDpj1FZXiS686wmVswwr1O8ZFeoa74CtdKvd0&#10;e35jvEhHT/Z+lY/i/wCFi6jol0Yizfu96sjMWi/DHNdMZI6IYiN7s+ZdYv2tdQuFQsvIK45wG6mr&#10;vgzX5Fuo28z98JcEHPT1rR8ZeC59LlVXhKyRjYQRgn61ysrvpw3qzqB3iTBrRxvseoqikrHvWn+L&#10;o5bC1LSfZyywhxEf9Zjr9M1614E8QRT2haGcB40VmBPOa+TfDPiaaOKNoZn38YAIwu3p1r1f4ceN&#10;3s9TZml+TasbLvbk+tYypo83EUNLo+ibTxE97JsVV3KdoJP861LO7kkPMm5FXjJx+dcr4Z1e3ngW&#10;aNjJ5vzCNWBBP1rotNv4AieVwqkKD97r0zXn1FY8eUUjQa0Mk33Y/wC9+Na3htfKuBJt3v8AxBTt&#10;A+mazrO6huSu4N8nCkDr9a6LQbdVMjiNT83Bz+8/PpXLzGdSpaJ1dgWiiVpFY/hW5po81C0nyr3F&#10;ZNhJvs1YlWX1zWjBcq9usnzOsn4ZqjxqmpfO2Ly++7rUtpfZVQfmI9sVThuftTtgY2U+VNirhgqr&#10;1OeTU8xnJFfWNRaRd67VP0PNYz6tuuN0nXGeK0blTASfvKnY1zb2UiTTMykxN8oOeg3UPQ2oxT3N&#10;jTfFUUN28cs0ap6scVsR6lG0O5Zk+XqQd2K4axuPMv0kfdIqN90YOfrXW2jx3lmTtVlk6BeM1RVS&#10;mixHqaySsOY9zZGeMiqtx4jST5fM8zd05xis/UX8iZSG+ZTtxWffyLCE+/u9QazFGKNxtY5Kqu5h&#10;1welaFpdwxovBj/WsOytluT825WHU+tai2eV5y27puQrisZGdSKRdiuFkk/3untVny2i+6V3bulZ&#10;9jFIlxnHB/vVvWyxxOmR8x6A1iclR9iEws6qrLuG3v8ALTkiZF+7u/HFXZdrItUGLQNtVt6+ueaD&#10;KMbjZ5ZCm3ai7jgc9Ky3Ux79vO3pmrRm81P4jxu/GhFyG8xvvdMDrVRjc1V0Q28uT8y5qrqTBjg9&#10;D0NXZAvlsV61lXyMISp+ZFXg96JI1jqQzkgt5e7b6Aiq88oK4yzfhirEaqn3lZR7iq92y+R8qhm9&#10;QpqErFamTex+d/wHkfWsDypYpJEi+6r8uXCqF9Nq5Nb810UPK7MNznisa9uS0smJm848MFxzTfkd&#10;UGZGtQrDcN5a7VXoM9a53WtS8jyWDDcz8jPI71sa9cNFb79oZvYGuPvg7Tl5s5+8FHVT93+VaRhc&#10;7qcUyWS5ee5GQvl/xc8msLxfefOWXarD7q+laMtzsm+Tv61lX0LzLCsmQAmVYENk+9dFNWOqmrGe&#10;mtNEUVhIxbqa1IkW7jClQpbqBWDeQeTdBhuZm6gDIX61qWDNGitt3R4ycHmtU7FSsRavaII22iNl&#10;PQnisS7C2czbmYR7Nh24YsfWug1FWeNfl+cdR2FZuo2rTxEsFBVf3mP6VrFkx0MO01Jxe+UF2q3X&#10;AzUmsWayMyyCNGjXqRn+GprK0jtE8xflHoeW/Kqepzski7ZAqj74PLV0UomcvI5EwPHqz7vuu7Lh&#10;znaPl9K6rTZfKtiXZgjLtGwbsVk6rD52xkbDeu5v14qzply5Ozd5zZUYkHGa9KmjPERvE53x1qsd&#10;vpd9N97/AEd9okQjcxXaCB7Lz9a/Pq4sUl8SSMPLkXfIFeI4U/N97Pp7197fG3TZLbwbPtj/ANId&#10;/lO7jaF5/OvlSTwPZ2erzQxx7V3seBn5fau6EkjbC004mL4N8LLqF/bn5QpZfMJG4D64rtdTsoYL&#10;R2YMq46Efe+lZuj2EOkxN9njEZzjmMdaLu9a98yNXRsLz/8AWrOpO56FONlYxxcGGeT5tqu3y4NS&#10;LZ75Ax58uq89qbc+u3pmtDSlkuLpU2lw7bclgOfSsXK56VOKRqaErLeRrJGdrDaCo3EH1r1DwpoM&#10;uqyJEodmzhWLYyenNcj4R0pVuo+NkLdWb+D5u9fQX7OfhZfEvxJ02xTzGhleQPJGG+UJltxGOmQe&#10;fY12YXV3PMzTEKlScux9vf8ABPr4QReFPCtrY3UcnmHZcwOy4ikDr+8EY6r90bvXPFfYWl2X2aL5&#10;QfmXkdkrzn9nXwZb+FfhzpcYS88yaACTzmDFQemD/Fn/AGsV6tY2scK887uvNe1QjY/CM4xDq1rj&#10;UG3329KkD7uy05EpsybenP0rqPL5h0Y3j7v60vm/WmxPtO08Ur7t/TigOYAcpQ/WmL8j0+f5unFA&#10;cwiuq9eaY53NwpH4U3FOyD/+ugkb320J8p+b+9T9opkbswyQM0AI8DCmeS396pg+4ZPWm1XKA1WC&#10;HbkYp275f4adgf3VoMW16oBtFFAGanmAArHvTg+/7u6mn93Qh29KkBydKmmbNQoeKCcN+FBXMNxU&#10;0alY85waZs/3qR3yaCRQzKu7GadvqLzmzt5p7ldv8VADGny3+z6U5DldtJhfSmFzHQBKwyKYp5qO&#10;ORpPvfpVgPlegoB6g6jdTnTcvHFRydKem1hzxQAwR5pz/L05+lSEKehC/jUMjMo4UH8aAWg1xmOh&#10;1y9DRCRPlamiXNABIpz8poz89M3nfT0O7quPwoAcTijOabJ9/wCX93+tCqV6jFADt/G6o0l96djn&#10;b2qKNQX47daAJ/M4z2+lDS7xuqN2ZSuAd36URpIPu8/WgCTzM/8A6qMsU600tsOO9EYwtABbMHXA&#10;IP1on3MnFNjQQhmWnSrn+9QAgk2pyufxpNoLdR9aBHlPl/WlSLHP8PpQAyR8H7o/xoePHy/rTmIk&#10;deKfLHmk1cFdEAK78svzeuaJ2EKqwO76VLHGyj+M/jT3OT2x6YpgV0Il6fL+BoDNU5Qn+636VDsb&#10;0P5UaFcp3TqcdKWiRyKK0NWrjU4FOpuPno30DHZzR3pUYUmcjdQFxHHFLTnOTTSMUAHl76cnWnZp&#10;EPFAXFzimv1pHdvalY7jxQJq4yMfLSMxMlTbN6fLTVTB3UBoBTFHl07G7r+tG6gNBuzHehR+7pHO&#10;TT0iwPu/rQQA5FQup9alztWo3UkdKAF8k7+9CR80Zb1qTdzQUhknKfN+lMZ9lPc803aSvzAj6igo&#10;UHNFRlGbpxUlAA/zfd4pH4WloHz0ACR8051HpQnWnMcFqAIdlNxUgOaKBaEOWpw5oZSc8U9U2UBo&#10;MopzqM9RTW70BoFFFDd6A0G7d3TctOXtRiigNAxineZTWYnb/nFN/i20BoO3n/apNwpcHFR5oIJO&#10;9SbqhRWHenZoL0Co8VI/em4+eglqwIMGnbqZuNJigcZXJN1G6oxzRjFAcxITim5GN22gfMaM/JQS&#10;I4J/ipKAc0YzQA1+RS5529qXafSk2H/ZoAZijdUmaMA9qzAjkcisH4ieD7X4heCdS0W8iElnqEOH&#10;UKMg+xYiuiMfmVC6NnKlQ3oTxUzjzKzNqMuWXMj4fkuZNB8Z3Om3bL58TsY/NYGWWIjMYkA746Yr&#10;prdlkjVwu9icg5xtHpW3+118GZNK8d2viqw8mO1ktWW9IHlqCOVIJ44LN+AFYPgyePUNJt5CVxId&#10;wOeCPWvk8TScKh97h6ynQv1L9lceRcrGPvOcf7Kmrl7OqR/LtjLdTjOKo3ieVcRN/dbc2O9XgUZF&#10;WRfu9M/1rlkzPrcuRzkp95v0psVy63O1kO1uhHQVTklaHdtUHjPBq0NrPwSa5qiuaxTtc2YbhfK2&#10;d/WqE15LHc8RlgvTtmq7XJjEh3H5OauLIJVZfm3Jx92uSUSrGlpWo7025aNvXFXlmwNu35vWs20g&#10;yP7u3pVyNliCsG3fWqMZRNK3ut7fdCj3qw0nnLxWPPe7Dt3n8qt2ZZbf7sf1aq5TNxSJZkyd3vjr&#10;3qaO5z3qGOXzWVd3bHTv60244f8AvfpUuNjM1LErIF2t97pnvVzydke5hzWRp1yQ+fl3KvzDsPpW&#10;mb1Yk+Xc2K0iZjxceW2e9RTXOdud1RtdCaTjrUcsfmnOTt9K05uwRj3NK2UeX1WpUO5uFxUVtkLt&#10;+b86tMg2f3a9Cnqc8wx827dz9KbLHlagnlZn6FaQXTN+PTitlK4EUqsfuKPxNQ4bZ/FU7vzj9KkE&#10;KsqoDlvWiOpXKY93O8M20q23scc1JbXWF8va27oTjpWlfWK3ER3DDHoR2rHnLWf8KF1bnAPNTZoc&#10;dTWSRdme/pQXUPVWG6G9amY+ZD23VpEiSsLMd0v3d3oOlWfIXyetZs++FzKgyq+qmtCxvVuYvmbH&#10;1raPmS79CKVc/wB2oo5TFJ/rNv0p19Hsfl1/A1Tnu1VP/Zu1EnYuzNCeXzUXb+lUDN5T/wAJpUud&#10;qcc/SqksmUx/F61mOMbluO7V328/WnSyLLHtas2KcwtlulNn1HyduecdazlUNIxDUz9nG6qqghmk&#10;ydvpUc17Jdtux8q9M96rvfNFEzfef07VzykdCh2NCS+Q2zBiscg645BrGu79kGcswG7Paqk+rra3&#10;G2Rtzf3/AP61U9R10Iu1UU7l5ya5pVLHTRpMl1nxNb2UrRyeWsy9BXOahrTXbbn+7uz8/P8AKpbm&#10;KOYMzlf98nNc1repqkqxA7d3Qetck5Nnp4eiuhav9U8i2CrtVsAkD+Ld1rnNa1mSOLfj94vT0rG1&#10;7x5HYXixltzMSr89MdcVjal4t84bdxXHPy84rM9ijhZJXLtlqzarfbpmkExG5mDBsD1xXUaPpvkT&#10;LImQu3a2SOB7Vyngi2XU5PNJWFV5jj+TzP8AgQzkL79K7yytvsjcM5Xb0JrSOo63u6Iv2sHlru+8&#10;PatbSLiV/m3Mvt5hP9Kq6LEJk+bb/unrWxaosbZ2/vPRarlOCrIsR5eHf831zUdwqorDG4npitWH&#10;dJBj5lX0OKguIGe5Xbn8xxWkjljIoIjFvmAjjf0BJWrsf7of3F3Z45NTtZbEZQNxPQjvUEsDQBi2&#10;7DLwdw5rGSsHNchdwSxzwehxW5p7ZhXdt3+lc7DMGvEyzj2yMV0VmmY1aojEzqFq2Hz/AHv0q+Io&#10;2jGxvzrKkkX5tpNXtP1Dz2KuuNvT3rc5KkbbGhb2vkx87fu4yamj+Reqj8c1GLxVVV+7+tSCVS/f&#10;8xWkTmlcsWw3uu1vu9OK3tLiXzPmwPpWDaMtvNs27vm65rasH+ZWr1MKctU6KzkUDGfm9PSrEY84&#10;7WUGs20l89sqfmbk1raY6yAp/GOvtXtUzz5FO98ONE+4rlfTNc74i0v7KFZTzXdTFRD8xrm/EMvm&#10;x/cWorK6uaU9Dg7yNYA7N81Zt1fRqGXaN3oDW1r8SvF027uuO1c3fDy5tu75vXFfNYuTUj2KGo4T&#10;YO7q3p2qjfXSyXH8OfrxUkjMx4OKoz2pUBk+bd1rxqrPRpruZ2svhdq/eXp71hazErWv3CrKNwwq&#10;/L+tbmpDdweHblfasm7tG8v5m+78p9xXFM7aVjz/AMR3tyr/ALqPO3du3N1rlbhftcnmKx2r1969&#10;E1nS4XmZl2lR1Ab71Yb+HoirRsudvzp23D0ojJs9SjUSOPudPkuV3tmMq6qMDPFZt5FPcKm1hu37&#10;nbPBHoBXS6xpi6bIVhYthucnpWVcFIWwB/u+9bRZ3QkjlrvTZBGyxhfM9+RUNvowt50bC9Pm929a&#10;6W8tFMW5lMiN1wORUItAB90svynOOKo05zL0nTpDu/dIv/AV/wAa0zoc0luZI45GyMjAzgVp+H9P&#10;JuPL2becZxnmuittNMbLG0YCk5JHQN/hWntDnqVrHLQaHvkOduVpdY05VtW+VlaDqQOtdRqNmokZ&#10;Y42DKv8AeHzfSsfV5QoXIzu6D1+taRmTCo27HF3CC7XbIjYH39wxn6UfYmggk8kKWkGPlBA2+nNa&#10;ij7XqMcILsGbBx6etXV8OKkS+YN0nudw/SuqnK5rUklseVeOPBEd9bNLcQ8rlSnHLDqc14L448Ef&#10;ZZGSRUYr9wk/Kfyr6o8a6Pcfb4reO2aSOZfMV1+VcA4OSfU8V4z8W/Btxot2uVQ2+zcZCfmz9K9L&#10;Dyu7M9HB1tbM8RS2bRbtoV8z91yD2b6VteDNYEOuQNKTskb5l55ral8JDWLrd5Ybnb6Vla7oa+H7&#10;lvLV0ZemGztpVIWPRbTVj2jwv8S3+yQ/Z1jaFeFB4Irv9H+ItuqKrqy3ByZP7uVfAA/Dn6V8z6F4&#10;jjnhWGORVZn+fb/D9K7zQfEsNzHNLLtRmbcu05wa4KkLnHUw6R9BWetJqR3Ku6TbswMj5q7nwdqz&#10;RJtLbpt3QmvDfh1qv2mZJl4WT5BGMsA31r1Pw5qy3GWZZI2bod2M1586djysVRVrHrGheKI7S7Hm&#10;RwPuXgvyD+ArYe9jmmZoWAVuq9l+leZ6brcssqrJtaMfdJGCK6HS/E+5Hw2f+BCp5jyZUWdlDdR2&#10;7t8/3utW5WRolY42t0OetcOPEzO/36nbVpVgPly+Wv8ACAd2KOU55UZG1rM+26kQL8p461mRlpGw&#10;+Y2br3FVbXWQ3l7m3M7d6ltb8TXO1qe5ai0Svpiu6/My7eu3HNaOnSbWOWZVBwoDDiqk0BVv3khb&#10;8MVbt7fe/wDd8sbuf4jTFUkmS6rYLqNxuCnzPuZLsBn16VRvdK2PEysre3/Aa0rVZA/B2v09RUjW&#10;Ck7vl+VuOKzM07EGjWryDv8AmK0HtnXbztx174qK0+U5+636VoQv5jY+Vi3JwambMarZHZxJGf4h&#10;t6bWA/nVoXChVVS23+8SPlqvcXCr8y5GOvFVYLrajYP51z8pjGLe5vJMcKflxtxmquqP5kbtub8G&#10;Aqla32TtbbtVmwcGhm+0En5t0n5GlJWJ5bESncnP6URTtJD91fm6c9KsG0yn92o7lSF+8y/Sqi7G&#10;kXcpz30cMvlq6/XFR3KhoWyepwPes7WYGh1GGSJ3KRnDDNT2V79piMbeYSo2g57+tKUrlLQp6p+6&#10;KlQigdmrP8iSQMzLuzxgtjNbM0Kyblxn3NVL+38sKrfK27oKkvnMO6ib7H5mGO3buyq/41TltlEU&#10;kiR7WPzAjnJrWvyY1EbFFQthiV4IohtlHGPl7CpjFm8JaXOA16WRH/fBVfdnHasibRo7izljO7d1&#10;x2/Ouu8VWoc/Nz8uN2RXNrcxvcbFbzAnytk44rtid9KWlzhmnaKZkbb+7fGS3arCT4jZ33yCPsvN&#10;O8V2Y/tB3j2okm37p3Zqh9mcs3y/L3Bbbuq4nTzXVw+xxzycx7WkboTyavR262sG0BW8v5Vx3HvV&#10;OS7j8vd5h3fwncKZd6uwjbbHG2emeKqOom7i6rujuFjVSzMvyYH3qzDcsJmH7pWbuwwtSz3i3E32&#10;iR1jkXoDxisnV7k2x8wxlW2/dX5q2p6iK+tP9lbdGwWH0PWufnv/ALWduSpXox6fiauXXjFbq2df&#10;M+YJ0JbP8q52bWBMrRlFXam7JOAx/wCA5r0KS7lRibRhS3tCN2dzcMehpumXHlXPylV3hQu49Du6&#10;1kpqe8Ko+6v904/nWnpSJPCuOHUbea6o6E1I3VjnvivF5+lyQ7Z8NCwGEVsH1r5/ksfLiBk5JO0M&#10;F5Ne/fEedorC4jt1Csy7VYqTivBfE+srZ6kI9sY+b5tjblGemKHO52YSNomXqmnLBC+MKm7dnvXL&#10;XMfkydm/2t2K7PWr2GdFRlKhvuY/irB1fTo28vydu0K2T/eocrnoRgYoC3cm3DMu3qRg10nhPSGS&#10;/jG3cvmY5H8Pr9ap2djs2rt3N7V1vhjRpI8MzN8vzHB2YPvmouzp2Vzq9L8OR3SKLdY41VGDgDPH&#10;+NfS3/BNz4aa1JrThrWzs9HutRgXTPEofMM0LbjNaNGuSCBtye3y56GvnnwxpoS5jgyyy3MqmMKf&#10;MYhVw449+K/QX/gnXqVrqtlo+l6fqUd9HYaabl5FRZHgWUgrgLwqsEZQTySpHY16WDuz4PinGclJ&#10;pdT7H8NaTBo0S21rEvlwhY02Z4C9K6KIGDqc1k6FbKgfYOfUmtoJjn71fRU1Y/Hakm9xyDmjv1/S&#10;mo/z7e3rTsYGasghuJFgePdu/e9ParG/cvNRzKtww46N8vtSyMN1ADM/vNvang73pjjmnLFhuvFA&#10;DtlNYK3tTmAK/wAVNT5fvc0FaEcj+SnzUA5qS4i8xajiikFBJJuXf0qOlf71CferQA6N+NKzEds0&#10;Ocim7T60AGaevyBSKake1/m5pUODtrMBo+eldg33RinSR7elM7U7MAQ5agDzKVVz7Up5XjinygDs&#10;fWm0UA5o5QCjOW/GinE+X/DUy0AbTXGakcYamdf4qAEQYpyDb0pOv8VPi4WgBfvdaP8Alj+ND8LT&#10;PNx/+qgB0h4pu/nbSgb6VI+N1VygOWPYlRTW6yJ3H0qfodtNf5/u1IEMabn54qXYT/dpnbPenLJh&#10;KAE2eWePl/WkZTJ3p7cvTei/jQAxwP8AapsSeXJ9OvvTpTigRZO7dWgDqGfyxQDmmv8AMnNZgQ+d&#10;h8nax+tT9e9VCqqMOefUVIkh/wBn/vqgCZUxT8/L+NMJ+7Ts4oAbjPTijcfMxg4+lNSdZfu/N9Oa&#10;kzxQVoRsPLkpqvuThs/SllkyN1JEuR/Eo+oqeYollmSP1+neovN+frSTW6odzNSoWkX+JW64yKon&#10;lHRy46/NUnn+1Rldjfw0bn9KnlDmO6YFzUeWHapfMb2psjDPWtjVuxFtb1ooToKduPtQMdTU4WnZ&#10;puPkoAd0owR1O6lb96npSZoAbsbZ1qROtJ1O2lTg0AGf9n9KaTspdxpj8igLjt5SpEbd14qHf/sm&#10;nZ4oFoPeTNRb6dnFR0C5iVCAvSlMmKbnNNHzDmgkNzelGf8Aep1FADdrUdBup+fl/GmRjb96gpWB&#10;+RRlh1+aj8P1p2eaCgBzTcLQflHFSFVHagBu7Bo6010GN3ehZMUBckQ4NIx3mkpu+gAJ2Ub6azda&#10;N1ADlkxTs1HTuiUC0G9s96N1Dd6bsoDQcOaKF+ShPm68UBoG/wD3qMcUU7PO3tQMa3el8vjdSd6d&#10;voAdTHjKdMfhSeZj+9TvMxQToNoSID+9RupPMz60D0FbvTctSSSbuny0/NTGVyWxuf8AZ/SnbqN1&#10;R9aoUdBx+U0DjrzTcZooABzTuf8AIpM7elI8nFAB5fl0sbcmmByDz81OXI9Pm60ASdqjqTNR0AMf&#10;71Sx8pTXSmqrJ3qeUCR/mPy8VHLHmpM/PTc4qgWhyPxe8Hw/ET4aa3od5b+bBf2kkS4O1iSvBB7V&#10;8keHNJHw+1GHT40a3W3REdTJ5i/ga+2tUTzrSRO5Xg+tfLn7T/gSx8CePdB1Kzhmit9RHkTCM5t0&#10;IR2GfRiQfyNeXjaCkrn0GV4tpcjI4XF0+5vu+varskreXn94wbqQKxNO5CxtwOnJraiAdMLkqOpH&#10;Svm6lOzse5ddTKu9SezuVVW3bTluOo9KmTWmhTc23K9MGn6vZQyXLbR+NZNwCZWXaP8Aplz1+tcN&#10;R2PSp2asdFZ3JuoWkZfmb5SvbFXbO6Xcww+5RvY7utYnh52uLatmFNjFWbdv+bcRjj0rBq5MlY0b&#10;eZlTrViS/wBkOc8/SstZ2U8t8vTFOurjavDH8qblYyauadtM067iw/KrlrHvb5wu7+PHQ/SsTS79&#10;S67ecdR3re8/92rKo+7z7VpdGFSNi7HKhbdjbTyFlrPM7g/e/SoyWPTP51LdzP2ZpEkAdOPu47/W&#10;mNqAt5EVm4bg+1SWjq8P1pl7bqY92Fj43c+tZrQXKTibed2d/GeuKt20ytvzxt6e9Y1nK21Vwf7v&#10;TtV1rrygn3fm689K2puxEkbcT4H1q3ErMnGPxrFtp1mjyGYhuhHar8WoeTLtK5/GvQpuxyyiPuZM&#10;TMuD9agt1+f7v3unP3ankdZRu5ph+Z+OK2iHKPdl8r+Hd65qtHdtbXCnA46+1TsFZaq3KLlutXFF&#10;Fxr1ZCzZGPTNZGpPiXd8v+NW9OIMmcbR6daj1SwZl3eX97p7VvLyBaFSBmlHQipYUkSfLfd9KfZx&#10;/L9KtmBdu5tw+tZJWCTK7zld0bcioftqWf8ACD+NLLOpDMKpXisYc7ufpTlMcYlp7lp0zg5psa5G&#10;N2xfTGazLS6ZEYttz83Y1p286zHPb19KhyuOSsTLa7elVrqLyevH1q1JPnp8uelVNVvFRsN1XoKJ&#10;TSJjEjEZG5lJ2+hFV7iOO8ZlGZPpVf8AttvMZdq4+lOtL0f2o+1DgRKpGP4vm5rllI3ULEbQLboz&#10;N8qt0B4xWNftkMUbcPU8Vb129W6k3L8u3qCeKzIdQ89WU7awnJHZRiY+qO0haPdtk7Gsu9lks0/e&#10;H86mvka2lkYMyr/ErdB9DXOeKvGcKWbxrJnO3JPX8K4ZXPXoUb7Ed34uEF4VY/LH1X1rhfGviXzd&#10;QDK0fzDJ4I2/SoNd8Ux7XAkUFfvKrbv1rg/FusHe0+/5Cdkg3fdpbn0WEwVt0aOsakbq43LuaPcP&#10;l28/N15q9plg12YyzR+WH3bdvAHoTXMNqccaL5Zbjrj5sV1OiCK5ka3KN5fQkttLU+VnbOHLE6fw&#10;3DNFeW6tIzRseQ4+8vpkV39qEu5UVV+XGdme31rl7GxR402hVZenH3a7Pw3p8yW3JV9pyCw2nd/h&#10;VR0PCxEk3dmloMASPcy/vdv4VqxR7JAv8Tbse9Q2VgbP73+r9+tbFlp/leWo+YL0Pc1pHU8upJdC&#10;SEfLjv6U2aNZmReVVm5I61YWPYd1OAzGWjUfL61bVzlUmiR42IUovvxVO+XcF8zbuXoB0qQMYhtY&#10;N+7O3g/eFQXb7x837z9KiTKgUbKwBvZHb7v3VHoK3rdRGtZGnbctJyy+1acEx6rtPpmpiwqMnuFV&#10;U3KMf7NOgbypt3eiUhuo+91ohUu/Qt/vfLVGTdi9byF/735ir1sfKC/eP4is8qsKfLt3emavRXeF&#10;X1+lVFnPIuQqTNnv9K0rSRynGRWdaOZn3DOa19NdWbaa9bCnBVL1g7CaLcdu47TjsK6i10yOFzJG&#10;zfP61zsUeArbT+VdDpdzvsk3HPy17VM4JEt0PNDevpXN62du9VZT7A1sa5rS28Py431xupXp83du&#10;PzdfairJKOpdHUzdYUfNzXKamuJZWRd2OnPWul1LUFTcyuHb07Vy2pzYlwp+b0r5TGS1ue1hItFL&#10;7YfPUd26+1CXPmR5b9KqyjZJ5ki/w9jUckgs0AYnceh/hNeNKVj04xuRXTLNIm4jbt655rP1SCSS&#10;H5Sv51bkkW4GegXpWfNcSCST0jfGPauaVjenGxlzRlk2tuC7cZPWsvV41WZ1HDN0PpV7V5ZLnoZF&#10;+bstVI7bPzMd0e7v1pxOqOh55qt0oupYopPMeNm6nlqdZ2QkjVtoLEcA9q0/FMSxXUjBSxPYDDGs&#10;6Cc2y/L3XvVQPSi/duiG8i2hsKDnovrVOKNYU8tSOu3k1qSupRX3R+X9eap2l6rPtbcU3cnvWhor&#10;s39J0X7PH525mO7dwKv2995kDbSu7pg9abpsjXEKqyuvtuqdbFpJWZfMX5vSmtTz5Su7MpzXKmdV&#10;baG291rEuBHPcM0kmYY25JXbit7VrRYot0cf7z7vyccfjWbNYbrbzDHnyxlR2jHv60J2NqejuZJh&#10;WG8+WBlKvgCQ/MRWppTC7PlsrbfqM1n2b7BIoXCnoGOdv41e0pPIfy3YYPcda6qehdTUdqenJqDB&#10;l+XaMLswMLu3Y/OvP/in4AGsaTcW/kxMpO0kn5h9K9Z+zRz/ACKNretZXiOJZbWPzI127vmYDrXb&#10;h6lpGVGpJS3Pj3VdGn8O6lc2jbmUPhSp5Bri/G+rolmxWNY5I2BBZT82d+Pzyv5V9P8Aj3wRHMJZ&#10;8yKpXcXbE2F9cnvXzR8b/DSwyySI8n7xCWTOOn3cfSu6pPufSYWtzHm0WtSWt0rctHu2HHzke/zV&#10;6L4D1K4uljkk2xkdV6hq8pmuU0WXbsZt3X+LFeheB/EUU2mRzlvu8kAdK55QPQqHtHgvW5rfUY54&#10;2EsO4ssZO0tj0FeveFdfV4lkO6JZDggj7teB2CNqEWxdoEuNrN1Xd6Yr1TwbrDOFtztRo/lPfJ9a&#10;8+tCx5leKZ6da6wqt8rbV9W4rS0nWFkXdGNw+XBHOceteftqtwz4jXdJ6MwWuo8HXbvpRdbeRAzM&#10;HKtnaN3WuJ6HnVKaSudJa2hE8Y5Ybs/dPzVtJEirgBVEn3t3GPpWbpd+ty6KNzbl5Zht/Ktb7D+6&#10;TejL83bmkefKWtiGJ12lvu4+7ntUlwx+9nD+1TJp0Z+ZjhT601NO2xO3zSfUYoM9CGTXLu7u9pmk&#10;UKuQSO9bGi37JH94Lv8AVs7ay428y42sV2eoFaVjiaBYynzK3zEUIiVjcgbzG+Vurce9aKQeX82F&#10;K+mDWPYJGNvnM3ybj/dq/wDal2KMt93FTzHJVi3sTOm08VGmoNb/ALvanpnPOKgjufKmbcy/N0ye&#10;lQX98o3bdp2rwwPBqZakxhcuSXX2l1HzKJKhlvFjjxl93rkVUDrCJFZ2+bv/AHfpUU07FGzgfWsz&#10;SyiTQ6qY7r+JlrWsrlTGv3vl6VhLD9pdePyrTRfJi3bE3+nOKqRlUVzQGpeeqqys31bbVa/uWCZj&#10;PK9M1UnZkl4Py+tQ/aspltznrzxXPJtERiRy3HnNtZT8w3E+9NglLt2/4Fz/ACqK4O+WSRQu1uow&#10;f0qzZwh7bcwUfe6NRzFco15JPM/j/OkmHmn5vvL0PrTpIV4O1ct9aS8/c27N0x096Itsky9TQzWr&#10;RsuGbbj5hxWKNQks5DCzfMvRlO6tK5vmuW2qjx/7Wcis2+8u33Mwi/rW1PU6oLSxR10x3D9FVsZw&#10;W7VyuoW373zG+Z+jAkYP5VqaneC9nb5pEwu1UJwpH1rPmuY0vWX7ituZDtJ5966IxOyMbKxl6nob&#10;ShWbzJGboNwAFZd1aNCWyc7VwORzXTXL+XHjarFeAAp5rDmnjvLvbwv1py1NFJpWOemsY5J5vvxu&#10;OS4lJH4CqmsQ+XYrtG5vQVt6kix3jTscbk5UDisLXpklTcFRg3QdMVcDaOphomzds+Vtw+VTzz06&#10;0slu13FNltxK7wf7vt/9anSXGbkSLgAoWBx1K9KY0ySSyDzgit2FdVIHocF4nt4od23arMdvArKs&#10;9Pj8tWb7yqcuc8Y68VseKgYr90JK7QrDaueaxyGgfA3MsmOB/tda7o6nRE1LezCzf3u+BVzT4Wis&#10;2bLbZG8wHuBt6VRs/MLsrxLgbgMgqxFaWjssuoeWzdOq+laGckcN8Ybe+TRWe3ZWjYZBUE5FeF+J&#10;LaW0tIy0LpNMx3ZVTjb0xX0v8WYSdFupY/LLRpvyV2/L7CvFzYQ6z5bSQKy9WMoJx8vaszswesTh&#10;4dNvtQl3RrI6x/d74ovrNrfdJ944xjsprsLvT00b/U5EbdWP3a5nVrk+a3y/KvykeretB6VPUy9I&#10;mf7Wp27sNyoU5FereHtNW90+PcvyYzgIcke9cR4Z06GUrNuX5vuc/er0/wAJWVvFCqMu05zgg9Ou&#10;PyrSOoVp6WO0+GHg9vFviDT9Ps9SutNvBMksc1qVa4RVZc7Q/wB7b7fer9T/ANnPw1pem6NeXWkQ&#10;2c0d9HCBfmARXN3AuWQOo+9ye+PvGvhT9hzwlZ+LfHmv3E15pM2o2NtFbizaLzZreE5xNIT2bBwv&#10;U4Nfon4A0ePTtMtbe3VY7aKCOGNTyfl6ZxXvYKmfj/GGIbqciO30+3VUG3jdViQ7vlWodMdp4MuN&#10;pbpjtU2f9n9K9lKx8C9QQ4FPkODSBM9qRjjr81MBY1b+HBomi+emxuY+1PZ99ACR/PUjkH5ccVCZ&#10;NvSidiUbJ/Kq5QBHz/jUm9Yv9qoYfutT2UHv+NSBKGDLuGKKhtz5PB5FTbqAIXGGpE+9T5hUaHLV&#10;pHUB21aaRgUrH5qcPlO080ALupuT/s0bVpH+9WYCeZ/nFKgIjpnV/p19qd5n+cVqAUbjto2t/kU5&#10;RhqUtAG5xSkmP09qY8n+yfyp6Dd1/h6UXATdTx89Jt96VP8AWVm9QCWP5N27n0pUVfSkkGBS5oAE&#10;OP4aNp3dO1Jgl/vU/C0ADKJB1qJo9z8c0qHnb2pSfLoAROlO8g+tCKQOhpTJ96q5gGO/NNS4Mvyl&#10;Wb33Ypzjmowix/xUcoD2PzUJHtX5uaQ8VIOaOUBP4fwpkn32qTNDx1IEUkXmUsXFG8/5FOQZatAD&#10;ytzNt4pNm5trcfWlAx91s/SlHyvzzWYDJQp7r+VVkXL/AMNWZHyv3QKjYLG9ADlyPSiQUN80SjvU&#10;LvJ/dH50ANZVicdV3ccVMrELtxULfPKp7KN59qsN8ye/pQA3y8dqeEUjZioEDK7Y8z8Wp8iFY2/5&#10;aN9aCuYf8rrtPzfSiMIqbkDsudv3hnFNtpWcfNtH0pV2jcVK49M0BzCswKdKbtPrTpI8pw22mjpQ&#10;SjugMt+NM2bOtKAT0OKAd9aG7VxHTJ2jgUzBxUznJpu6gYin5aWm5+SgsRQA9DzTM/PRGcim7SO1&#10;ADlfBp+fl/GmpuZ+cUtABRRR0oJeg4rjvQ8fOf4fSnB1ftRnigOYhdFppG2pXUEUroH70EjF/ef7&#10;P1p/l02pN1AEb/N93im76kx7CmvHzQAZzRSoy0/cNnSg0K796N5xuoYdaKAHb6BJv602igLjm5FN&#10;IxTj8o4oAx15oJQ7NR0P3ooKIyMUYqQDfRighK4UO5oxiigrQO1FFG6gNAoxTto9ak3D0oDQhxii&#10;nOeKbQDdgcfrRQ235eaMUEDXGTQBjrzTqKDQjxTkGEp29d9FFwIX6VJnCUMobpiho81mtCeUMk0P&#10;8qUIcGhzk1XMSCDBoy1OzmiqAECioX5FTbqa/wA3RSPwoK0I04FSZJ9KbtO3p2py8JQSGfnptGM1&#10;J5f+7QBEwyKU8Ujoyd6UfvKACmvyKdRjFAFe7TKVw3xa+HsfxG8Lf2ezfZJDLHdRyoR5iOjgqATx&#10;glRn2z616CoWSs3UbTzeDhoz17EfSspJSVjajUcXdHy7penNcK0cypHeI8kcgQ5AKd6ttILeDYQw&#10;VuuBXW/E7Q49M1+WeN4Yo58KiIvzEn7xcd8+1cqqfaJN0qruHVc18vjIWkfVYOtzq7K7W7C4b+Ff&#10;Uc1l61skjKnn+8RwR9K2L65jU8Ntk/Sst7ZZYtzENu614laVnY9qjfqJokrR3O1mAV/ugGunEbOi&#10;fu+r7R9KwtItvI1WBeoHXJFdPY3KtbuxXzPrx+VZx1KqSKk0XlHYqqV3dzzUDSqse4tn5qvXf76T&#10;cFxVOK1eTcu6TG7NTIiNmWdEgPzSNtkkPfotdDYqspQ7vlbqKx7RFjZdybVT7oB6/WtrT7tIkRWX&#10;8QKnmMqrCS2ZpeF/I05bVj97j61Y84Mfl4pJpV/iXzPxxT5jHmEtmMKbgNyt93HapMDG35l/WmiU&#10;JFtIk+flcdqjE5KZ/i3VZMdR00yxfdAH/ADU1s/2lfm4z6ioUVbhui8+x5p0fmRD5v4umO1bRiiH&#10;5mpFB5IyvB/vf/Wp78tuqlYX/wBqlbK7VX7hJ6/Wr3r7dfauqLIcbkkJZPunP1qdJRKOm361BC2K&#10;GnaI5x8vpXVT1MS0VEdV72LzX+T9Kja6YjNOiu0EnX862iidSqs0tvJ/y0qcaj5sXzcfWpZ7fcdw&#10;5qFkWSTLbcegrRaFEcNwzN8q/e61NJKLg7flX/gVRKpD7lBC+lP+zkRbsr+dZ6Eu7M+cvbr2b6VR&#10;fUJPMxIuBu7CtaYKzZ7VXv4o8dKxkzeLKMcfmD/d+8fWrlq2xMDaoXk+9VIVVCy7tuem35s1BPeC&#10;G3bB2nb/ABcVjKdirXNK6uF2Fd21l6Vn3KrKPmB3euazbi+kmmbf8vy+tCXu4qm4sV6kc4+tZOpc&#10;0jTsSFlhfkVXuJ9yMi5Vf4QD1+pqO8mwu75vpVWSQj+H9aylM3jTuR3UkjL8zE468dayLjUE2FSd&#10;zDqR2qXWLtjGWbau3rweK5bXtWktIGaP94zdRvAxXLUn2PSo0bieIdYw0m773XABww9q8/8AEV19&#10;nl2qccqOPl/nVzxV4oke0Us2xgdxOOg29K43WfE6M0gWTfu+UE9j61mnc+gweFknqc54oceay/u0&#10;U8smev41z9xqMkMbBs7VbdgkHd9a2LlPtCuWYBt+7Oc8elZFyrGYbWAUdSBuz81bQVz3qWguk5ui&#10;DJGm1hnDvn+Vdr4WuPs8ilpArfeyPl5/GuCtJJBArKqkyfKNp24H416L8L9KTVXijcuwYKTGSOB9&#10;atqxOIkoxPT/AAZbtOm5lZctkjcDivTPDukyWw/exhW9AMiuf8B6KvlxvxujXEfHC/413dmocbjU&#10;cp8XjKl3ZES2ao21fl+ozVtLbySvGNvSrQt1Mm7C/WnSx4fn5q2joedzFVLfKNTZLUwo22rHyv8A&#10;3m/Sk3Op2lc0BzFB7VYo8BWVvXOaqTO3ntydv0rUlTP8Q/OsiRGT71YyZrAcjrEPlXC7ulWrOdf+&#10;+vu+1V2TMbd/pTo4fL281MXYppM04pfPXBb9KlSX/rp+dU4X3BWHFXLeXz+i/pVxdznkia1l819r&#10;Bh7k1aWEh+tNhxjPy1NH8v3f1rSJzyuXLBS7rtOK3rEANu5/KsGy/d7Pfp710Vqm5P8ACvWw+hw1&#10;bmhAyvb7jmpLHXBZRmOQfd6YqjGWRfm49jVXUGKIx/ixnFerGokcfK2WNV1L7VLkVga5cmMt5e38&#10;aszzsI85/wDrVi6lcs0fOQ2M8iuLFVlax1YeizNvZ2VWDPz7CsO8JW4XcuV+vNaV7cxyDdWRqEq7&#10;t27k8V85iKiPdoR5RI7ncrBSB25GaW8tVuIlXH3aiicI/A7bvxqGfVCV/u/WvNlY6YxK9xDHCON3&#10;0qlfR+XHJ8q7W6881pyXcch+5Hu9Mc1nahfJOGVevpXM1c2jcyHgWaZWdtqrywz1qhKfsVyyr8yy&#10;DLD0+lJe6jsmwD907W96gF8s5YMVLqu04PQVasdXKc94usRIN0bHb6nrXPskY+XarMvAPNdd4ibf&#10;Z7lXd8ynArhdWf8Aefum/i7Voo2PQo3cS5dlVXar/L69qz5bswSBizbW+bjHWpRfeaihuAv3uOtZ&#10;1zPFNLltzGHjavIaqOiMTv8Awbdre6Yjbld26sDnFbc8pUN838XYVzPgy4jt4gsaqqzfdCNuxXTl&#10;g8H7sZbG4E007Hl1tJFK6b7Qu35Q3uay76HFtJDwxb5jzjj0p02vqlwyrkf7SkAfrUMl4skqju64&#10;x70ioplBLZn3OwcBuwNSWd8Ub7uwjoduc1Hfah5A+cbV9aoRXMjuwPzK33CqE1am0dHLdXZ0Ng+7&#10;ey5ba+0c9qt39quqsrMsitH1YMcN+G6l8O28g8LIWZlmG8knHzE/d/Kp0UQDa0nSt6crO5yc3vHN&#10;+KtN8q2Lq22SQbZHDlfyKgt+lfKf7Ufh1okkszHJ9oZ2Lou99ylO5YDbX2Jq1xG1kV+XdH2A3V4V&#10;8avCEdiP7QjU+SI3WZI+rknaACeuK9KjU5tzvy2vad2fBWtafcWGqNCx+ZfvbTjb9c103hXUpIrY&#10;wTNGZGOwYXANQ/FSO60nxbtuoWhmuFyQRt534x+XNYDXtza3XmRqrfNtiAPQ+prqij6p+8rn0f4I&#10;ma60u3m86TGwnO3+70r0Dw1rsNzqkcKtl5EZmdTkIff0r598B/EBmtYYVMkccJy3zZyf8K9F8G61&#10;5+rEKy+XOvBZs4/KuCsrnHUpM970KVbpfmfcPl4H3fy6109jOtrbiNSq/L8uBwfrXnuh6mPs6xr8&#10;smM52muv8LXX2q2VZELeXyD/AI15tSNjzaqVrHXeEvE4tLtm8lXzuJLH5U/Gt+58Ul7eJoVLbxlv&#10;bnHH48Vx32co5jZmxGdy+WQd49K0IrPyo9se705P3Bndk1kefVjG9zvNJu/P05WkXb8m7jnmkULN&#10;8o/i96wLbUPs9mkf+xnrV/R72S4hWRW+b0YUHLKNiYw5kww59q09JKudy52j7p9frWebxrxVk+Zv&#10;lx93FOGqqkWQxRvYcUSREot7Fy6vFQsmRnb1xViLU/LjXcTWLJIJPnwOmc5qxYy42sdxX0LCsyJQ&#10;sbkk6gbn/Wq/28Hb5m3cF5YDkfhUMlzsXavyjpzzWekjN8y/NleT6UCijWtZvPk3hVPOMk/LWk2l&#10;iO39W9DXN6Qftdyj/eXGMk459cV19su62Vvm/D5qI6kVNDOiDWse3Hzepq5FL5qfe/So9UQR/wBK&#10;o211tG4bsHsKhu5m43Vy5eIyx4Ckn0ArMRmaTbtkj/h69q0ZZcxfLuT361ANjort8+OT2xWcjNXR&#10;SumlZum5m6DoBVqwnaAOPnY98kYqOeaPay7vmXpz1qGa9jijYsdu7qfSsiopssPdjevzL+dGoais&#10;FrIzFFVPfNYs19seNwy4Xtt+99Kjnv1EEiSdJP71bU9TWNO421uVuTuVlkX/AGDtqHUZl+yNIW8t&#10;U+8cghfrVG91BbRk8td27r2AqhqevJqNg6NDJG0i/N83Brrp07HRGm0ctrl432h2UeWudqYOeKoG&#10;dnu1IY/uuqnqas3lyqXDfNhW+6FG3H51Rb9xu3djgnua3UbHbZGldXLSRLzlvvZX1rPaJX57hckr&#10;6+lSnV42tVDK0k0fYMBuqus32gyKxEfmDcO2KhqxHIUtX/0iJ93GPlOPSuZ1UfZHEayFWboCM5rq&#10;Jz5e7a27b1461yviC3AuFYDb6EKSFpU9TaKMXmS4aRdzeYdgQdvp+dZuqXXlQNtk2t/tfN/Krl1F&#10;NNbLIq53DAwcYPy8/pXO3ZmMLxsreZGuCNw5Nd9PQ35UzOuZI2vGkk3evzGp2SJLN2ZI1b1I/lQL&#10;eGWNjIrjfxyO1Q3Qjlik+ZvM/iTzG4+grpWhXKWNDZbpVMjPt+7kjnFaltGizptXa2xixP3q5233&#10;WsmV6Yzjaa1LGOZ7hGMcbKoZD8g3H9a0M5I4n41eK7q0trix+zylbuNi5Y7TE3p7CvN9DvWt4cPG&#10;0Mn3cBw3G2vQv2lLdm0238oxmFXhaGKIfMgZmyC3fov5j1rzFrtoYSzfKVXktxism7Hdh/gN6eH7&#10;VA6suUXp715/fW0sVzcR4V9svDBSRXceH7iPVNOhZ1/fL13hS5/EHFN1LS0lvSyxqrZ3q2Ov1FM7&#10;aUu5zuklrdhJIzblOCTzg+wFekeBtJuNRtnLK3lqN4Q9T26/Tn6Vy2m+HEEiebncrbiB0Neh/Dpp&#10;N0hWPEYDE57AL8o/HtXRRd3Yyr2SufX/APwTr8FWtrp91Ist9eySXcFzIXi8tVV93yA4ztGOM/3f&#10;evvHwdYQ2bSQQpthw7qrHOM9OfavjP8A4JmM3iHTb5rq3m0+aIx+VEjhku4wmVkz7FiMe1fcmjbR&#10;b9WZvu56cV9NhFZXPw3iepzYhrsXBH8i/wAPrjtTs5FR+Zh2HapEQfd7V3HzIm5kbvRsFPzztpm8&#10;eooAYVYd6k3Ad6BH5podef4aAI85pcbPvUNH5dPI80VXMBCX2O2KHfEmBz9Kk8uiJVH8NSBGWZVZ&#10;j+VOVyFqSZd5qF1JHWgCR5d/41GsaoOpqTy/3Oe69BUcMhVfmb9K0joA7FKOX/GkG0+v503cQ25R&#10;keooAmc5PSmMfmpfN/zmm7h/dqeUBqD9Pu//AF6dTZIlR+Afzp1UA7e3+zSp8r/NTRwFp6fL97mi&#10;WoDCcfwmn7qj8zdR5oP8NTygPx/sn8qTcF6foaEkGeppuzb05+lSA53LU5Ov3aJBtj3HrTY3yaAJ&#10;JQv94L+NNxikDfJw236DNMZsyN96gCTYEqMfP/8AXp23H8P60u0A0APLkSbajfpR5m4bf4vWmq5X&#10;71ABGuOu5vpTXI9KdvJ+9+lRTPVcwEsLAD5/zNPl4Hy8VFLIzDah/MUAsE/vVQDvNxJt7UK4f1qN&#10;mB7U7GU5/Sp5QB8eZjnb60iuEG7mkz/PFIn3aoBJbjD/AC07z/kpvltu6CiNA61PKA1S0j00F364&#10;FSIdzfLxSINp+bnFSTzDoWPl7f4vWlkmMX3VP4sKSE1O3HUKaCiiZ98YfaVVjtII7VIko3fd/WnX&#10;K7WXa2V9AKZs3S7RxQAvm4+anidT6UySPHy1GTslUbuPpQBMRnjoKjSRhx8350OWK0JGEO5hn8aA&#10;HBz5m5WyvoaBN7rRsWbqu3d1welO8pv+eYoA7qm4+SpNp3dD19KaTitDoDOKjpznIochvurQFxuK&#10;cIt/cU7OKbub0oAVY9lPcc00HK/jQ78UAHSiliHmGlx8340ANxk0rf6ukkfaNy00S791BDYbyp2j&#10;pT0O5OaVI8LR5R9aBDc0ZxTcfPu7elD9KAHZ4pu+myOVO0c0I2OtAEnmYemtJmlcZFMUYxQA7Hz0&#10;4vhKj8zP96kEm6gvmJd1R0UYzQO44Mpo2A00/K/FOQ4FAtBxO2ikYeZS0AlYjfvRQ55NFA7h/wAt&#10;Nu7inB8010+ehv3dAkrDnORTV7UUYOKA0DOKMn/ZprjJp1AaBRub/ZoxRjNEtBg3emK/FPqPGaCZ&#10;Bg1J5mP71C9qa45oDQNxNJ5i/wC1+VNRTmlqeYkRuZKXzPeik2CpAC7LSl8d6KNgegBu+jf7UjH5&#10;qceF/CgB6daRn4oQ80mK0jqAm4/3TUueOtQ9m+anZoK5iSmv1pNxokODQSNRzTlfimJwKdQA5zk1&#10;HnPTjd1qTYBTdnz0AFI7mkx/s/rQ/IoAavyCq94flqw/+rqOcLJH0rMadjyj4wQfaH2/LJuTcHx0&#10;+avKtWvpVO3G1lb5sd69m+KsYsp/lSWaADZmMYxXkup7ZpJJFZsydM44r53Mt7n0uVy0sYc+q7H+&#10;ZS30qSKXz5eiuf8AewKbeRRvN/qWf9KRQY3+Yn72fnGf5V8viL3ufTU2mrm3ZlTCsm7p/FjitLTW&#10;WGBVBDfL3rEsZfL2BejdQela0F6sadG/MVFHzJqal0yLMflpLNFK/wAWPXFVI7zzZptjEIrZHzDJ&#10;+WrU9x5Nl5m0+YvUAcGnJmeqLnkA7KfDZr55k3N5irwc/wBKzH1JS8W5vKXOMud1XJb9LdIzncWb&#10;B+lYc2tieVmklxl9p/ee/SrWc/exWHb35nb+/wDpWlBOxj3bvwYUcxnKDRYdz8o3cMdoPoKiMvHP&#10;zfpQ00ZjYfNlvujeOKqTXWJGOW2+mRWvMVGJpwTiNSeyd60YNpwzL8rdOOtc/wD2z9mgYqoaSNfl&#10;HY/WpLPxArybUk3EffXPK/hW8ZGdSm2bMxWN9wbC9MAUlvqayM/P3fve9Zcl7vTjcd3zHHrUK3G5&#10;8feH5bvpXSnYnkOmt51mFTF1krH0mf5P4fpg81fecL91h1xxXRTnY55U7CyDadoX9arzOQ+Ry27p&#10;VhJg0nzcVBP+7Jb+7XRGSJsaemS/aYfWobtlWPcR+VUYNQ+yo3y7vl9cU0X7XzL/ALXUela+1Qcr&#10;Jmui5+Wo5NT8ldpBNQTbiNyfpU6xLOOfvenesZTsX7NCG7Ehz/D6VXnmaU4+bPptq4YuMbQpXr7V&#10;TkXYvC/N65rFyuKKKNxdiz3eY0itH2rM1PUI7iM9VA6+1SaniTcpbYrdecmuYnvJrYsp3rFH0+bJ&#10;b61hUlY7qNG5qrc7m2tynr3otbsCVVbhG24I6n61hprS+Vu2tjb6VVi8Sln4Vju4HzDiuf2iOyNF&#10;s6qQRhVKN5YHXZ2/Oqd9MsMZy3Q4PsawtQ8QPbJu3sFXqMdazLnxvJqLCPywnmDEkhODt9QPWs5V&#10;F0NaeGky/rN8v2SSTllj5auI1rWVtoZGyP8ArmTx+daHiHxOVikhj2qv3W3dxXmviHxRPHNNGu7c&#10;oYoYiNv41hLQ9jB4Vy3IfGGsK0Dsdmf/AB2uTvLlBAzKMf71V9b1vedsrFWX7zHjP4VztzqkiOyx&#10;t+728NtJB/GiMux9LRp2VjWgvzJHN8p87OCMVHMVCfdX/gR21mWWpmW2SRvuycqR1Y1dVlvIlYr0&#10;/hzXXTjY0krFuxLM7MDlo+uC20fpXqfwv0LzCk0aq1xt27M4yPpXmHhhPO1aKO4V9rAKAwzuJ6Dj&#10;vX0X8NdKhiha3jW3Mluqh0H3kPv6USkeXmVa0dD0Dw9oa6dbq27e5+8DwB9K6LTQF+9uP41naFbM&#10;UTq31rft7VURTt53UHxtaWtxxiycj5W/Smuwz06dfarbx/JUTx99vzL1GOtBy8xAqFk4AFMnGz5P&#10;Xv61I427cNVO4my38XzdPalJ2LjqNePH/ARke9VZIVkfd/F+lTCfb1552Uuz5KyckzeFzOaIW52r&#10;tPzdwaYlxlV3cfWjWtQ+zruXaw9RVPz42k+bj+H8KmVSxvGLZr2l156fK3X2q1Cu0cFR+Fc2940Z&#10;2RdW6Edq1rO7aGL942aVOfcmVM2ItVA/i/SrFrdrOn8C/hXPi7VPu/NV3T70n5g2V+ldMaiOaVM6&#10;H7T5LrngNwCe1bmm6j5Ma8g1xcGpwsdqtH8vzDHGT+Na1nq6mFvvfKuD7V3UcQjjqUWzqv7SWYsU&#10;K49SazNRu5Cc7uPu59qoR6qoTG5VHuazdR1bzD8rfL6ZrWpirmVPDtk15r0m3apPy9dw61j3OryT&#10;x7toj529c8VVv9ThtuVbc3purJn8Rq7/ALvCo3XPavOxGIvsepRw1iCW+ZLvCyZX0MgpDPhzksdr&#10;d6x9avlW8WRSrLH15xn5ajg1hb0t98V5blc9P2KNyaVW+5+hqrKnzs3zM3oBxUcN9IR7fTzP/Qqh&#10;vdRUDLZX3rOSGo2H3MrRLu3KP+me0/zqhc3QKMzfwt8xH8P1ovdSXztynK9Oax9V1BERsOFRvv8A&#10;NZaG9ONyN285m2KeX4yw5qi77JB825VXrjBb61VOryBQ2Ydq8ySDrn2FY+u+Jlx8pdfL4PH3qpan&#10;XGi2WvEHiJUjZD5m3bjha5C7v1jYsm7IbnK9KpeKfF6xBpGbh26A/drnxrouLkqxyv8AAWBXNano&#10;0qDSsbl7cYkZV6detU5dU5j2/NubqvNcvqXiuEycyfeO04zxUlt4ht5lUfKsi/MMdCaDoVFo9K8F&#10;eII764jiZvLJ5BZwcflXa23iCNtNViY9y8OB6e1eK6JqsV5OxRvmjKrkHGBXcR6rjTY3kfcrLycY&#10;oOGvQ1uaeu3avdb1+Vt3QDis+bUvJVT821m4PcVn3mvebuU/vGU4HbNVbrUY2slaXC+Vyfm60Exp&#10;NFjWdVWe5SJMsrDJ+U8Cn6br8mn3Ee6ON4o26Y5FcleeJXs7hVUJs8zGS3O30rpNEaS7QEKxjfuT&#10;QaTp6WPQtL1sanbo67AJE3MwPQ+wp+o3Qtot6/xbsk1zcF+umE+Wr+bIvzLu+VKaPECxwMZcJH7g&#10;4qoyPPlRs7luXXGmLeb/AA9NrD9a4HxzcLrml3ULrtjwwRj0zu61va9qfnxN5P3W6l+f5Vyev3jW&#10;1tI3GcM209MV2UZWOqjTs7o+Sf2oPBk1rrt35e17fzDLHKh+aQDqD6Ywa5XwpocN3oSsw2yxjco6&#10;qfqa9b/aOLXGhXD+SZZDKhEYReE/j5/4Ea8W8JeKE0yTyJCqrIuGAOfyr2KbvG59FRk3E19O05dK&#10;1IN8x3ttyfl4+ldt4PupNKZZs/K3TPauW0eJdZ1E4jX5fuZzx9a7q00cw2u1tvyrge/zVx1I3KlI&#10;7zwz46ktbwLJ5bRTlURv7td3oHxDbTb1HIjYbt24D+H0IrxiwsfsEQ/h3NuPOdproPCl9cTXXlyN&#10;ujUYPqTXHUhc56lOLPd/D/j7+1r14/MTy1Xywe5PrXW6FfKbdfMb5WO4H1Hoa8W0SGbTtQt3Xc0L&#10;pul3jJB/CvRfD+vedMufu/L8tcfKebWoxWx11zP5NxDkkLnOPb0ra0zUkW3wfyFc7ZSLvZmZcg4G&#10;TnFaFtOtrvz/AA9PejlPPlEuX2ppaiTbNt3yfKPb1+lVTrrSyyYAdY/XiqU1wb5yyx+YqnZkjArX&#10;stP+0xL99d33Tjr9aqUSdEWLCRpQm1fl+7gntV+2uv3uz5t4TJ54zS+GtFMdqsbLuC9G71rGxhsl&#10;zIvynrjqKx5TGUleyK80bSHztrLubkY4FVLazNrPICy+Wd3arc1z5bMqrt+ikrVf7VvTlVH41JjE&#10;vaRaYu9ynGTubjgD5uBXS2kypHj+H0rmtNudv3eavT6i81urxvIo9amM7GNS7E8Q3Mk6/eZdu3GG&#10;FULebdEdrKNvGM1R8Q+L44bdY1ZpZC+0nI4FZeheJVYBfnVnbPUGpk7HRGm3E7D7WuzbvP5VRur9&#10;lRo1/u1Vl1doxhmVW9TxVS4vt0O8MGz0wetZvUz9mSzzb23K2fTFU5JPLhlb76+hNVbzVJNvyiRS&#10;rcZPWqt9fyASRt5jbSzJk43D1rM2jTsT3V6I0Zl2x4XCjrisy88RpNDhF3MrcAHaT+dVztVG5Zvm&#10;7mo/siyn7uGrspI6Y011CW//ANKTcV24z96mt+/gzuCgepqO8gNvD82PmO1WNVLtpI06/eXn+7Xb&#10;Gxdkc7rlw1o8jB029WJPArKuvFapMysVWRl8wMx3Ej1wKPFqK1xJJ8rKH3KrfKCN3Q1gyXUL3sew&#10;CRQMZHJz/hWuh1KKZvDVmuVV8ruHUMc4/KpppJLaHcu1sL3asfTUbzWlZ5Hj9OlP1LW2mk2bfKVT&#10;ggc5NYNXJlCxo3GsrNbDYQN3U5rl59Va5uMiMhh/EPm/StW8v1exVcbHdN2McqaoWumRC2kb93u6&#10;ZkOaVONiVGxlX0gW2dVH3V7GuavJQxyQAobK5PJ+tbXibT7ixjkaPbs7RkH+dYM9rHdw43KWC9VF&#10;dtPU3jYjlT7QrK25kU7QmMZH1rHETtdqFbarb8Y5Jx0z9aux4tJ1jWQqVGSCikj9ae1srJ5xa3Xb&#10;0cH5j+Fb82thy0CxtjBGoykhU7WO7r93/CtyPdBbxq+VZNzO2O+2srTbtJN2VYfNxz5n/oVaM2pL&#10;cQSPCzK0f39hGK2MZM4P4238rW+3cf32C/luR93bjPHP4V5bqMPnFlVQ237q9z9a6n4o+IZJ7lju&#10;8swvnb1Gf73/ANauKguGuEG4bt3cnBrOSO6jpAsWl3/ZyL8n3V+fB/lW3pWo/wBqWyttAbbWMLHz&#10;1bC7s9MHrUmm6eLeWPy/3axn5epz9anmOlK512k6ZHqTruMa/Su08PWkOitcMifLHEJZJApYIByS&#10;fQDvmuM8IT5XasjkbcL/AHgd3evQfB7abFqlr9sa1Fvqt1BaIZiHjPnTJG25WUHABOfoa6sNG8zh&#10;x1RQptn39+wXpVxZ+Fkt2ms5FWEXc7C3Uy5mGQVlHOGHOP4a+pdPOyLbt/SvLP2XPAVr4W+HUEVp&#10;FYpb+TEkLW8Q8t4Qu1QpJ+6PQ816xbx+WlfVYfSJ+FZtV58RJk3l5pqORT0Yg0zOK6o6nkjvMo2+&#10;9NxR2rQCZflG7vTjtHamRtk0SzAp0rMBjH+7+tCSbKbRnNVygSbh60bh61C4y/HFO3rGn96jlAGR&#10;mSmn90ny/rU8LfJSMFdG4qQI9jetLgf3hQp+al2e9VzARn5jwuDTl5Xj5R6UDnnvRVAN2UbW3dad&#10;RQAD5xnvR5XvSr1p/Wp5gGP1p9NfkU7NHMA0qAfvVHtKjijG6Xmpc87e1UBEnDtTvvdOKbn95UiQ&#10;nY1TzAN83C/L81C/JTihO37q0jctRzAIfk/+tSoPm3UzBx1p0bEn+lHMBMnyn5uaZJ8oZjx9aXaw&#10;frUbA7PmNSA35d/eh3I9aM/7P6UMN6bT971oAUAnv+lDpx2py/IlMdiU6UAAkOPmOT6gUOdx+VmH&#10;4Uz5ZPvEn68U/Hz1XMALHhKJX8tKc55qNvnNUAPFu+76bvxoUYWnIpKdaTz1Q/N+VPQBTxHSxqp7&#10;VCNzS4/h9KFVkfG3j60gJjAEqKaNnfav8XU1JGNqfMc05XAbqKAI4k8pdvX3p2F9afs5x2pkZz/e&#10;/MUAQTxtG9OCBl3AjNPmtUYZYKB6nNChUTpU8oCA7+v60k0Kn0p29fP20SR1MtAK1xJ5ce6ooJ5Z&#10;SysMAdM96tOiltpGajiYHbx060AOV8VHu9/0NSfwUeY3p+lAHoHmVGPmHNG4mnVodBHTo+RTcYpy&#10;/uxQAsg+Wl3UoO1MHmmbKAAnPTilf7tLs+emucigASTZQhx/epu0+lSUAGaEjOabj56cr/PQToSb&#10;qPN9v0qOjrQGgZ+99aa/IpXHFLnFBJHimbT6H8qlx89OccUANV8daa7/ACU4He+O1RuOaABOtO2f&#10;7tNThqdnNBmDDrTE3Cp91R7qDaLTDGaO9OQ4FNoKJN1G6o6dsoC4148jd3pu1qmzUa8YoFoGMUMN&#10;9Oc5FM8zHrQMXFG//eo3/wC9RQLQM4o3Uxz81MwR3oFcl8360qOd9R1InaiWpVwfvTUODTm71Hg0&#10;E6MkzmkdvkpEODUb9KA5h26m7z/s02isySTdTS+KaOaB+8oAd5macOaRANnUUpGygCMjb1p4O0c8&#10;0N0+Xn60ygB6DC08H71R7Ts3Z/CnVUWAbM9qd5fy0IMGnbqoCOnOyj3pGPzUh4FAABlvwo2n0pxl&#10;2dqRX4oAV+tNxilc80x3yanmAdTtgFR7if4aHfJqgHOnzVFcJmL+7S7zj/61Eg8yDHf1rMDzX4qX&#10;LCOTgrMvKZ+6x9K8i1a5YvuRVZQuMHjBr134xQtB5mQv79fXovqPevJb8xlNu45XeQcd16ZrxMwj&#10;c+jyto5jU71rac8rgHBGOlVLDX1nk2lv49vzccVDrAcTMzt+7Ybj61k27MkitGu+RWyV64FfMYiG&#10;tj62jFOJ6BHdB4V+7/wE1at5WY85I9K5fRtUM64+77GujtwpjUBVDbetc6SQuWxdscQPyV+brzWq&#10;WAtdoG5vSucR/s8u7cEUdec4q5Yaj53WTzGxnANZykRKI27l3aj5ZUkL8wHvVgXHy7W+6vT1oaJW&#10;m80s271IqG6kaA5XkepFcvW5UVcuWDtaT7Tt/wC+V/xrYtbtRDt+779ax4rtblV4UBTg+oqa1cNx&#10;k1UUmTKJoSSbtoCRhvWqV7dNFcN/d9e1WY5olTJbLemazdauBbr/AMs2P+9WnMTTi+pN9o+bP93r&#10;70+DUIY3G0hc7dwI4P41lW8pl3+nrmnXBaJPlby/+BA5pxqGrppnRLcEx8MF/GpIZGkx0X+97fSs&#10;3SZjPtT7v61pInlY2fNu65rrjUucs42JraTcSWCsF6HpWrbyqUVvmb+Lj1rKTLKyg4H0qxHuhX5d&#10;vy9OK3jI55I0nuhv6fN6UyaZp3ZRtb6VAk26HJ+8O9Al8g5/hbr61qpNEcpXupGK4bg+gp1reNu3&#10;M2PoKTUQ0gVlbp146VWFo27cvzN3APFOMmyje+WdP7v0qO2/dPjcCv61Tt7orHzQ+oLEMcBvWnJs&#10;lxfQuXV1DahtzJGrevWsy411XmyrHd9OKr6pqAV/m+X5s+tYF5qSIvmD5V+tYynY2p0WybW7lVbc&#10;FXI/SuZ1G62p1K7l571Yv9a86X7w2r1OetZOpXSxRnbnjrmuapUueph6etmSS3PmQbVH8NZI1D7J&#10;PIHbBLcDH3ar6xryiNpEOc7uOma5l9faST94jFl+8X+XNYS0PUp0bnQ6rrPmbSu0xr97Ldawrq9J&#10;vR5Zh5XjMac/+O1man4pkwse1Y2bqRyoqO1uUJVdv3jtBY8iiFjqp4dpXL2q3ElzFuk7L8+K5TW7&#10;aN7NlBwGO3743/l1rqLzW0MCo21Y2VdxI615j8WvEU+hXETWd0rwtH+8YDd8vqN3epkz0MHTk3Y5&#10;3xberbTyyY/h8vB9fWubvNcFvaKI1jaQbs8cCsvUfFsur6hLI0okXpuPH6VV1C5jjidFUsZO4U/L&#10;Toxue9To2V2bGgLHrN1HHNNIz78YA2r+Fd1BbW9nskklh2t+8OPT0rhfh94SvtSuJbiQzQW8bblc&#10;f8tT7ntXa3OgzXVr5YZsKvHPWu5Kxy1rN2O7+H0VlrEvmbRtXKg45Uq3Cf8A169u8B6dDY2trDHH&#10;zC3y5+9/wI968d+AelR2+llpoZEkcsu2YZOP731r3LwJa5iU4k2+7c1Et7HzGY1PsncacFBiZfu/&#10;LxWrEwU8msSyLRLswct9046VYW/ZPvfhUylY+aqRvsXpp9shVWDeuEX/ABqxGVcMxx+dZ8DC5bcp&#10;HzdcGpXcqdob8qmV0ZcpPPGFj3Arz0561l3yLJIqkn8flq02rxxqVZevT2rFnvpJL/csild2eaxl&#10;URrTi2STkJBuAHA3de9Z9zqQ27dzZ24yvY0eJL5o4tyySYXqF71zt9rEE5+ZfvNzwRiueUrHZTpt&#10;ly61DcDGxyFbJ9qz7fWN7ZJyayNU1iNHbG5d3Xms7Utca3idkHmbemKOa56EKDOxs9X85t3zSfiK&#10;vprPnCvMdM8YzRajJH+62nof7tayeI/s8HzMvy9Md6ocsOzuhfLGuN1TQ64oi27tv0NcVbeK/Pfa&#10;5/1fCkf1p4mcY2tId7Z4oU7Gbw/dHdpro3Ltb733+Rx9Ktw6zztVvvfd56/WuF0fVI7deJMZ9Tmr&#10;R1cW2V3LlO+KunWaMpYZdDs/7UUwnLMNvXPas7UPEEUIdV5dejAHb+dc2/iPfCW3jbJ22msPWNT+&#10;2TqobcF+8FbGacqzZdLBm3d679o/i2nuDWN/wkQSdlclRjdg8cetcf4z8SyQS+XGxUKMHa3zE1i2&#10;Pi2NIwoZi2edzZZlrncpM9OlgHa56U+t/wBon5D5inplgM1atz5g3Bdx3fSvOdK8YpJMcZZf4u2P&#10;pXYWmueXHu3K33fvnd/Kp5SZ4WUdzce7+zx7t3y1n6jqC3C7V+b6A1jXOvhpdrKQP75P9KrXevra&#10;lt25t3TtmibJjRuTXmqfZrl/MZtkY3HHesm78RLJbtH5m7acAj+tYV34p+2agfN2/wB1XweR7iuY&#10;1XxYkN+0bbY1K7zx0rn5X0PTpYTyNzVvFMUM21pEHmHjc4VSfSua8R+NY5JYjv3i4VpAdpC/e61x&#10;fibxdG2ou3mfu1OASeCfUVzmqeI28tW+6zBPlU58tR1H411Riz06OCsrs6LWvGAuoG+ZmWToZRnF&#10;cjJ49ltbqREZlx91uoFZtz4zjvlMbqrOnoMCsHW9TWR/3Ue7d6nFdHs2dHKomprXiwAec37tVb+/&#10;5e786u6Z4vLKqu3zfxYPT6V59qE8ssQUMqfN8oB+99M1JZa29m25ZCzSdBuHy1Psg0PYvC/idkvm&#10;XfgbN7OD8x/Cuwm8aR2drG8j8suCSvDH2G3mvBdA8Xst0yyBZFuBkswPyj0GK3L3xM1z/q/vJ8yq&#10;2eDWcoSRlPD8x6vL4kjuHkmVmXPzB933T9KrweMRrFy32d22qdp2jCn868s0zxLNKG8xxtbqBmt/&#10;w1rq2RYbj5jt83HA+lTZilhrK53sckcU26RVZuuC3Ga14/FElk0bIfM+ZmLD09MVwV9rCzyR/MX3&#10;MvtWpb6xsgDZZMr83y5z9KDnlT0ud8vidtVLSfu1O9m4Hb0pt1r/ANotdjeWF24yRXG6drrQtt2u&#10;ueRkYq8+p/uehjZWYiQ/J+i0LQ45UzQm1uRoHiTy2wcEgZwfSuc1vxAtnEvzP8i7mYja2PTC5qCS&#10;7uJWkjkaVdw8vf8AdGP72a5vxFpk91bGSKR2hdfveWK6aVzSlTRxvxY8Q293pk00cPyNCxG48EHo&#10;f0r5bN1HJ4gkZYFVQzFflHH61778Y7qaw8JanaNu865ZWysact83P3eB7V852UhXxBt2hdz7pOCe&#10;PQV7NGWlj16OkT2r4XyNHLgA5ZuSRnFel7o9isqmNumM5FeX/De988JtRVjYZPPIr0mx8wpI33WV&#10;+nUVnK7MJFu2LSFtpzlcjPrXSeFr2PTbnaylmxjJXv61zNvOtpNHJ83zLkfO20n0q9Lrqwlt/wA6&#10;K+CfvED8K55Ilps9Q03V49RtAFVU2hlII+YH0rY0i9mtbiHd/E3NeV6bq0gmjmW5nkZGx5YH7tl9&#10;x1zXaafr6HaWZssmV9jXP7M55Uz1LRNcWQfPlS3zEj5sGtJfMaGMKQzbcE5+9Xnul6z/AGdcsZ2f&#10;Z2+XrW9YeM1k2r8q+mW6VnKNjgnSZ3Omx7IwRyW+Yr2zWm1+dFaFNg8uQ4bcefwrjbTx9FGjqsu7&#10;ccMQOh9qH8VLcOGeTcq/MCT0NTJnNLDtns2lXsOpQrJGG+6o+7haq61e52Ku3d/ED1rivCfiVLmC&#10;RYdrvHyRtAx+tWLrXJp7hoyvHzDOecetYS0OL2DjI1ZrtcAcZboMHmoTdbB8x6d6yvtzb41kbcyd&#10;2+b+VSyzl129n61ySk0bxp9y5Ya2rxKy7v8AgfP8q1H1fGneTGnzdeT2rlZdFjfbsfcmcf6xhzU1&#10;hHNHbSt5iNu5UnsPSpE6SZT1KdjcyYWRlOMMFJBzSadGouNy7G29MjFT3NyrlY/vSbc+gyen5VX2&#10;ta3TOuNknT2oep0wtaxfn1PMpGSJE/u/KP1pt/dRxSsFZgJPvPvHyfhVSGeN5t5kzu6ms3VbgeZH&#10;Hv8AvbcnPWk3YzjTub1sFmmDxj5vvLzuDEdcU3UZFksPuszhc7iMfN/hWXpWoRwIP3a8YB4P8XXF&#10;XtWZoFVv3bJIuMAVBLi07GbDIFGGVc9hg1cKsh+7xnGfesG71UMSzMpzyMHGKvaD4hjuLbbJIAki&#10;LgnqG9a6KdSxpUpvoO1NmcKnChfmHfmq+tXv2XTvVtvTIqxfIqyfu23dqyNYud9ttxuXZ1711RkT&#10;rzWOE8SX7Xi4/drt+9kdax5F82Lblh75Cmt3W0zP2+brxWJIm2Tb/q615jvirFjTZFit/LG5ZP8A&#10;npnP6VW1N2kuVRfuq24Hv+NTwQlwxX+83NY+oXf2RmbH7uPd8zKfmoTH8RavpmY/KvzFepPWmadq&#10;WEaNfOCfex1bNU4dTju7fc8ihlTIAPOKS5Cwr02t6uc/yranG5PKXNTuY57WaNjn/YP8P41y9xE4&#10;X5ctuO08gcVb1XUpNPtiJFj8yUZKEcY9c1lSal9tUMTnd0wcZreOgKNjN1A+bqMkkZby/uxkr94V&#10;NE5jt2+9J5fYLmq19qbQeYzYhPG3j5Rlat6ZdIsSqz+Yzfe4xmtI6u5Ui1ZaWd0bK7KuxmYsMYPv&#10;VufT4bS0vI4403N1wamttwXAA2suC565+lQaxqElnbFtgVm6lfmzXQc0neVjxfx4zR6pIrqE8t2x&#10;lc7vrXMiFZJdpX7vTPy5rd+I2oXWp66nk28jQoGfe3Gfm71nWFiZZl3RkydfaokejTsoiWTfN83m&#10;DaeMHrWtZ2wl6Nu43fMNtQwac1vdKu1drjdlDuCmtW007/RtqsrS7cYCnOaiMWzoUrK5seF9FNo0&#10;TFcec2Tx2r2n9nzwzDrHiuESadHcWkbItvlUZJXP+rTb1B3kYPvXCeE9LWex33BYMifNyOOnT8x+&#10;Yr62/Yl+G7WPiS3S70qSOPUZYZo7jezMAvmBkK4+V3IU7ugxXoYOm3M+Vz7GRpU2m9z7K+Clh/Yv&#10;w601VZHS4gV12JtW3H9xc9V966xODtqOCCG0t47WJQtvb/JCANoC+hqU8fxV9TTp2gfjOIlzSfmP&#10;By34Ujx0ls2ee3rTmbL9a1WhzjUYj/PWhxmOmsMt937vTmnRuTWgAvyUR/Lu3c0sgyeOKQnFLQBr&#10;uUfinIyy/wCzUbhRz81Iqln4OKdwJmPzfXpTfK+XHeneUeueW6e1JlcZzzU8wBCamkTYjVCp2cYq&#10;OeVm6HFSJuxJjijed9Rwz7TtPNSUDA/K1FG6mhmPatAHdabvJoRz70SDd0oANx8zGD+VSK/yUin5&#10;qXHy/jU8oBH0pZT5dMMmyg/vAtHKAr/epIfk+9QnzdeKO1HMA7aPvYqT/lnUPmf5xQ7+YnzLj6Gp&#10;Ae8ue1NT71Ip+ahD81ADU+U7W5p4Xyhj+L1pmPnpwfb1+bb096AHO/NNc4TnmgfL15odvM/ur9aA&#10;DOKGOTUbqd3WkdWZeDigCZxvT5abg+tNLMo60/OaAI23F+1SRxYXk5psg2NkdajSZs42r+VAE7R5&#10;Wol+UY/i9amz8v4UwR+ZVcwEcsm04+9np2zSKGkbdinSx52/7PSmq+fapJ5hc/Pt/Wn5/wBqo/MY&#10;SfxfnUjutaFDZBnp8tEYZv4aIlZo93U1IrfNQAbW8vrTV+TpzUn2hd2e3pUcnzdKAGlWaTn5lpvl&#10;tvxzipE4pw5oAjEefl/i9aTeUT5qlldV5Xg00BfUN9DUuNwG/Njbxu9ajWMpu6VNIe/emsp29KkC&#10;GOQsvO786UDP96nwIH/h/SpDbZP3l/OgDtE4FOzTX5FGPnrQ6Ak6UAZjqTy9o+amlgyccUAN6vRt&#10;ahOBUmPk/GgBu6mlAKc8dNAx15oC49eGpJPm6cUsfzHn9aVzk0BcbnFG6mv0p3l5egWgbqEP7ujy&#10;c/3qaflHFAxyfL97mmv0p2Ka/SgnlG7T60Rlh1OaMZoSEjvQGgYzTHc76lj5FNdKCRueN1CHBo2U&#10;7JJ/hoJ5Rm40mCRTtlOjGTt5xQEUGcUzcakePNHlfSg00EU9Kev3aZsG+jb/AL35UFA/ehm60N3o&#10;3D0oAMU1Pk+9U26o3XNABRRihO1BPMNeL56GjzU26o84oKGsPmpyHkUUJHxu70E8wUMetGKNg30D&#10;0G7KGjzTn+XpzRQLQh2kN070uwU9zk02s5aEgU3HjihE+SnBM03rQVoO3f7NDnJozlKbmgSVwf5R&#10;xRGoJz2p3mYT7v6UKgJ2np7UA1YaOaKcYtx4Xb+NNxVKNhC7jSUUYqgDGKjeTzTt+7Uzjmm4HpQA&#10;bqM1Hipty7OlAEbfMOKbUhG4ccUeX7VPKA1XwlJnBxhc/WnunNMMe5t0f61QCd9tKflh544pDxSq&#10;ufvDNTygcZ8VdM+36VFI0cckcW5i3TB9/avAdTMcUQEO6SNiGyDnhupr6g8Uab9r0m6Tgtt6HpXz&#10;X4i0uGK/mSPaVdc7cYIHTArzMdTurntZXU1scfrb/arcIANzLwfWsVInXcyhWVjtzjBxXQ61b/ZY&#10;ZPL2lm7H+H6VmQRrLIu5l24zwe1fLYj4j7HDy90seGY2Mq/M3lyevWuqsohJGvWsWwjFsy7QDt9K&#10;0o3Z127vzcCvOlKx0tpjrqPYW+b5G67u1N0oeVM33eu3pUk8bMm7ayqPujGc/Wo7CIpz33fxVzS1&#10;EkkackjBN38NRXU5eNlj/Wo53dovLGT8+Mj0pLOXP+19Kx5RqNlct6apRdjD5V+Y+pNWZ18qHcrF&#10;aaHXZ83De1Z2oX0kK+Xyvv1qloTuWDqhFyu751bqemKJf3rZb5l3ZzWdHdeZJjdz9KnttRZLpY5N&#10;rNs++FP8qUpNGvKaMFsVKkKAr9qlNlshIb5mRcZpun3XmKodVj2dMHNXGbcn/PTd1prQyk7FbTJ1&#10;t5sbfm34ztPSt60uhqFuu3bIy9QO1YnkljuQH8BRayTWe7C7t3Xcd38q0jJmNSzNuK4xIx/h9KuW&#10;t6rkIW+Y9DjrWIt0zp8vLegp0F80DKxVsp/tCuunUucsqZ0BlSJNxGVbqPSoXfyyu3k+9VZLpp8F&#10;c7m6+lOhuPKg2lI/qetdfMZ8rLqK8wZduz6DNRXBW3xlt271+Wqb6qoHXBbgkN0qve60zRSMdpz0&#10;+X7tVzWKhBsi1XxJHZT/AHsf7fmD+VMGrJenoBn2PNc34g1nz3AjC7W6ZHWq8OqM6YyqluhAPFck&#10;qkjshhn1NrUtaMe9dvPqTWHqGuJOjKqrtzwMHmo7i9jmc7grev8AtVl6nOqF5FjXavIAbqazcmzs&#10;p0bFWXWnuNRK/L5eeymqPiDxF9m07cv8LZOe4qvfTtDb+ar7o15O0ZJPWuY8VeL4drRq3zIdrAjg&#10;D3rJ6nqYfDObuiS71xrgSLvZc8j5hxVMXhP3WC7V52Hr+dclqniry5wzHC52qR0I96LfxVhSE+bb&#10;19qTuz144Vo2dWvFVt5Zd314rKHiZYw4Ty9q/MMHcc1jatrf2xUDMyyAZPzjBrndW1FbG3bawHGc&#10;bvmxQro66dG6sbPiDxhII/Mkm3bOgDYFeWfEX4m/b7BIy0kzSR7AwcbRVTxH4wuNQtkDRyTqqbT5&#10;jb1J9dpwa42dpNUjkXYrbTgxqpI/A01Fo9XC4dRd2amlat52I/M2szZOR2rqfDemXX21N/71Q3HI&#10;P51y/h7ww1vKinbvkbfGQpbaucc/jxXqXw1s10krHtE0kzL5QHX7vcGumjRaLxlRRj7p1/grwteT&#10;XaWcMLkQ/vJmCr+5X+9juORzXX2fhcW8O2T7u5lyeuK6PwtYhNKWPy9sjbSSzAlz/eyO3I49qsLY&#10;/O67c7uoLD9K3Pkq2KfMTeARHa3awmNh8uckjrXqWgzCzk9FryzSsWeoxiRMTMcEf3D711XhnxGt&#10;s2Ljld3Uotc1SVpHmYhObuj1QLmBW/iboM9KVZPMOdpwvTjrWI2tRzWixwyRsn95eaZ/bHlLtwfz&#10;qZVEebGm+ptQTSWS+Y2WXdn04q5Jc+Zt24rl18SN9oRd25G+U5HQVcTxFG0UnBZuw6ba4p1JEugy&#10;xqt+LdHLde/tWXNqkcETscjAyc9v84NVdY1pS7MwZ2KtkDoK5XVNX8q78sr5G47XAVV2j32k/wB4&#10;/lXNKodNGibes+JNyMoPtwa5jxTemG2STcy7Tg471T8U67/Y9sJpPMw3IEZAya4fVvjfHrOk/ZZN&#10;PWzmVmTJmEhmX1OOhqXJs9XD4SUtjY8Qar9hhjzN8nl71LHk/WqFv4qhEDMJCxTnrw3y159rPjC4&#10;YyN83BG0D5QFPQc1Vi8U+RF8zMqgqq5HQe9KMn0Pahg11O91DxFHvZg7KX7qNn86vR6800C7Zto/&#10;gxzj615pa+IY9VuZFaThR0B7V0Xh28S2G4PtX5flRT/WuyF2FSikdXp+tyJL8zqu3k5bqa6XSvE2&#10;Ict1VeMnrXm8utsJIlZVXc2TjtWjpeuCxcvtPlr6nIqnSaOeph77Ho0upjcu35cfpTDru+MM8u3d&#10;1zxXBjxrBMr79q464QcfrWXf+Kftfy+ZgO2Ww3QeoqYszp4OTPRH8TRySff80t0weBWRrfjL7ANu&#10;Vct1XOP1rjLXXZI5VXeM9cZrP8TeNDFgbvmmRSpBDYoOylg9bGxrOtpqjbl6YxtDd/XNYM2oLC8j&#10;/KwU7Qd2K5fV/Ha6YmFk+UdT6Vkx+NoZnVSysNylRu6/WrjG56VOg0rHdN4nitXaNPm+T7xBUfer&#10;W0r4kyW8K5QcHdxluK81vvFMKf8ALQN5h2jHYVDJ4nh063WRtu1Uw2e49aizCWFT3PVrzxmt5htz&#10;BW4JDVR1DxkZ7fyQxmZU37dq/wA8153H42/0UTKWaNhuAA61DrfxFXT7JTEWx/E2Wyv+yeOtTKLJ&#10;jho9jo9V8eSQFlZVVv8AYbdtrkvE3jVtnyyLuLbQxb749BXE654ga+vZJA5VRwcZ+auf1LWpmkk+&#10;ZtxHAHzAN6iqowZ6FPDpbm14t1Dyo45YZGjK9QjcD5veuf1DxEzxYSRhHt6uC38qq6hqP9pWLeZ5&#10;Yz0wetYou2CKoV9vqRXoQokTmoqxtWSAS7lPLLg5zwaj1PVZBCp3cr12jpWXFqbeYqfMvmc5I7+l&#10;R61qUMVn5sk0cYY4QN824gZPT25rp9lLojilU7lOfUjdFW4H9ymjVfIWNXmaRmbI4xmsa58S2ckz&#10;SLMPl+6yr0/CsXVPGlnmVQ+Wj/vHb+VawwkpGMqyR3Vl4njWRUXcCnetqz8WQSwtCRvVTgiNEXB+&#10;u2vF5fiTFD93a/1bDVNZ/ECLcu6SJPObcTu71pLBt7IqOIT6nscmrz/8synrwK6Lw3r/ANlZPMY5&#10;Y4J6815DD8Qbd47e3SR2k+6rAZyPetzS/FX2ptyyqu1mYKzck1zywUl0NvbJq1z1+51IX0issnlx&#10;p/smtvTPFFuqrDIzNIV+Y/6sD6ba8gsPiNyp8xd6rhkX5qtaP4lje6W4WT5ozghWwCfxrjlhZIlp&#10;NWPZptdW2jJaZ9u3DAkYH0NaFnr6yRqzZWRhuEfXI9celeSN4vjljDbtxHCqW4P1rXtPGMbahaTS&#10;OiQmbdJu+bau373H8qzdFoxdNM9CuL5p4XkDNF2II5ArNvdbt2idXchCMsF+6B7VnXutx3hKsSd6&#10;9zu/lXJ65f2+l2TOs3mAnIHXLf4V0U6djHl1scN8etfFvazp95iMxt2hH9a+frC6RNQMjDkDJOeg&#10;r074xeJV1UTfMu5V2kZ4FeX206SMXzt8w7sY7eld9ONj0aeisz0r4VeL3bUPJmzJIeAAQ/H/AALF&#10;ez6bIuo2e37rSbGyFXkjr3714B4KMdpN5m4qzbVAx0H1r2XwrrcMiqqlW2jIxzTZhI2764GxdpKL&#10;91d3GF9frU1i32dB5cjKp6EEfrmnb49QhSMq3l7eueaueHLJvt21pA0car95m+b9K56mhXMT2mms&#10;p+0cKcbsDOK6Pw/qsbvtZdhzhz8hwfzprWkNxabWjZ8/KMelU47S1W/bzljZVbczsq5J+mazkkjH&#10;mTPTGgWeNFMisWXAGOtTLB9nU7f3zDbkdxXF6Vr3lBY3kRmjTKx+p+tdVpGqxzRtuXEjdeelc0rH&#10;LUg0U9f1z7NKqjDbDubcf8KuR+NobBFkkjYq3VU4xWD4j0mTU9W84bljG0rgfvD9T0rU0nQQ4f5i&#10;zscYyGC1i1c2jFONzuPA/iuZvljZwp+XdvHzCuyivBeW0bKTiQ5/2selcNowS2XJV1UjIDc7R+Fb&#10;I1lbZWPy7V6gDp9KykcFSmpO6Nre1x93d/f3dselX7VfLmVWk3b+ev3azNG1SGeNFZQPoa3Gmt9R&#10;G3d5cnTOO1c0onLUuh01xEWcBdiqd4BUioRPOi7fMOz6ioxaNazRRuyGOUsgLN5efyontls3mWPy&#10;xtXAHWsiCMOu5W2I3q2Diq81xhJR2bke1Ur643F1UhmxnGCBimpc+VI8hwpC8jdkVPMbQgS3DNHG&#10;5Vd24ZCk4Iqh9sjlkG5l8z68L9aLrXTAkn7xUd12r3rIOpbpGkDMN/bik2bRgaF1OupQoscm7+LK&#10;nvVrVPEebNdqMmzanHP8PWsN9Q8nO7a3oH+fb+eKrz3/AJkbN8u36GkU6etywH+0TeY24nb0DsRU&#10;pBiWLa3lt/sDaP1rOtrpS/zN8vqKsNdGJfMX5lbkZ7VrENCb+1ZjHtk+6zLkA/L+XWqd5ekt/rPm&#10;8tuM8fdqpqF4bgZjb24NVJlHmRyZ+V/l69q3gTGF3cp6zeCV4iQyleo9ar3tjIxhuo2k+brln2/+&#10;hVHrMBeF13IsbOgCEfMAevPtTtP8QSadHJZlVbCjyyONsh24znoK2jqaS02GwztFNt2ndu6bhj/P&#10;IrDvVU3m/esjM2UOf5ity5kNlZxyO4VeMgMCBn1P4j8qwNQ1SO5k8tfnklGSAwcr9N2K6IwCBnBZ&#10;ILtGUKgU8neCxX0xS3epNv8Amj+VVwDsXmoISLuR9kYjkVcDgnmo5NNkMLL91WOVOckD1rqpI006&#10;lPUbpNQZ1b7zBSfm7DqBWPbv9hvHVpfLVpcxh/l2n/CtW9s5Bc7sM4j3Z7Rn8OtUkgWa42+XFtkX&#10;aVPyiRvXK5xVOPYqNmYmqtJLL97lM9ejbemKs6PEZtQVHWRTHyR61pXugK6pcMRu9F6UaS0dpOqr&#10;kKvAUfKcepJqloYy1Oks7hbQ7dx6buBuqPUXa4R2KOqr0wu6qa3uRuYb+397j/gWKy/E3iaDT4WX&#10;y/O3BiNpPNdELs53ZSuecePdaX/hLJVVY3WMbI1HAamW2pw3WmxtLtEzcOSM4G7rxWZrd5Dc6vI6&#10;sWYNlztTp7c1L53mhbdfmZjkNkAEelP2bbsdkZJKxtWscax7kEa/QZrR0a2+03yyNGqxxtyQpyar&#10;WLfaljjBX94M7lHBrvvgh8LLz4v6rJY6XLa2+1GjM93EWhD5x0FdVOjczxGJVKGp6D+z98K2+M2o&#10;LcWv2+4j0y4BlZISVKlVGW3D5lySMjjgV+iPwQ+F8fh7T9PvGkkhuLFFEfHyuP8AH5j+VeTfsf8A&#10;7Od54E0nSbFtUvL2O3Di9uIwqxXBI3NvQfMoyRjPpX1Ha2sdrEEjVhGPujPSvXwlCzufk/EGZqtU&#10;5IvQn/h/Gn7iqNkE/hUKuR/wLrUrMWTjmvWWisfIX1uMVmC7Vbj6U8PlcVE7+XT/ALw3Ht6UR1I5&#10;iWMYWnE5/wBmq7nH8RpyP5hx39KqUrD5iaOZX+Xnd60kw+eoj/rW/h+tM87du3Lj6mpFzEvkFW5N&#10;PO49AFpiXLMnzbR9aGkyPur9c0BzEm0/5NNdN/3aI2Lg8H5elDAR/wB6goJH42/dPqahWXe2/wCb&#10;HpkVI0uJOB+dQysUfPy7fSghskA3jK9akjYjrlqcojMeR8tH3On6UFiKGU9BSk7D/hTBLvel/jqu&#10;YAjHNOoThMd/Sm7m9KoB1Hmf5xRTUi2r8xzQAPzQQF/vUSDy+lGz60AG47+9PjG+PmmZ/wBqnL02&#10;7f1qeUBcjf0pWj8wf3aR/vU+jlAhx370IMDdUjKc9KjwtSAuD60hOP4qdnFNEeB60AO3cU1+aNnO&#10;3tQgxQAbAKXDelJJTtpH8VADdmDRIN3SnuPm3UzP+1QBCib352/kamYKn3uG9DTQp3rx97r7U6JB&#10;H8v8XqeaAGZb+6alRztpOn8VH/AqAAAt0P6Uzyvm/rTlfMO77vvTk4jquUCN4vm3UOwJ6U/B9aZj&#10;LfhVAOHyp8vFNxmnN8sfPH1pybdudwx9aAIv4vwpdjfd7U4kAZx+lBODjcM+lADQjGOnbSerflUO&#10;6RZ+B8tTR0ADxq6bfm3etNkP3drfpUjn5qhkjaPbQAgYs28jj0qbv96onOBTbRdkzdG3cDJ6VmBM&#10;B5dOJxTWZmO3BxUX2hj/AMs6AO7oxQOaXfxWh0D/ALy03d7Um/NJQAZzT/4fwqJflHPH1qTBPegn&#10;mFbpTM4ppbHO39aHORQCHdKMUp5jpNjbKA5hr8vQjmnZpqHAoHoOjO5f4j9BTtnvTQCqfKcU9TgU&#10;DF2nd07U10+Wj5T/ABNQ4yaAI04FSbM96bnFOQ4NADAPLFI/IodWznt6U3y29P1oJ0Bu9CevejGK&#10;VAQ9BIlBYpRQ3OaAjoSbh60ZqPZlKdJ8iUGg2jc3o1G0ntR5bUBcKKM4b+lFBPMFFFFBVw3n/aoX&#10;tQvaighK4U1+tOpj/eoKbsDscU8ybh8vFNc5NIvr/D6UEE+6o91GajxQXoSZof5W+XmmuOM05W6U&#10;C5iOjOKkDA9qa0ealxuSN3+Wcd6kRl9Ka8WW3d6RD81SXoLIwU9P0oyCnSif5n4pqI1BKdhz8pQn&#10;WjoN1Cj5qrlBsdTcY/h/WnOdvTmmtL/s1QhtSVHS7jQA9uc03etNR+Kdv/2v0oAbnFO2j1qN+RTq&#10;AHH5UpNxoaUj7u38ai3n/IoAkqORWA+WpMZpoOZNvagBudp+bmnqxEdNaPLZH50gcqdp5FADbnMk&#10;TLktu9q+fPjXpS+GvEIzIyK0RIl3jknkfm3A9TxX0HIrHodtcN8fPBMfi/wcdy+Y8c6EYIUlEbd1&#10;rlxEVKJ2YOfLM+cPEW37P8yLI3rJmsnSYlhRtqRruXauecV1HjGwi06LD/LJkDj5hnt/KuftGzt3&#10;KPwr47FPlkfbYSXNTuWt4t0+XdH+taGkzGSTa23Ef/j1ZsKxyyHjp1yelXLVfs7b9m5fTaa8icj0&#10;jYe4j+y5zx60W7IY/mwp9TWcl8fJ2szKPQmmNqP2denlr6npWJKjctXd4LV8ZwG65qxZybI/lZW+&#10;grHd/tZ+X5ofU1e0yy8tn/vt0GeBU8rNeXSxsG88p/4Vx+NU51XyGbkn3pJum7cPmpk7uCwjVmG3&#10;0o5RxiZbufPZVPzeoqxanMq/e3D5Scdqa8HlM7cbvSrFggjZ/wCIe1OSNC0s5jXdu/WrVhesl3sJ&#10;yudv4VW+z/2jBtwilF+QAdfrVmzs/KkXJx7r81RLQxlHubNu6z/dVV/Gp5Lf5P4V/GqVndqJCNvC&#10;c1ZOoiV/kJ2r0JI5raNjjlFgLVVmbAA/GniJXRs9fSkNz5/3c/lTBJkN612U+VGTLcTHerfw+lQX&#10;ZZHGW27/AFNJ5qqNq4J9M1I8yk/e3bemRW+gmmioqeXD838Tc+1Z3ieCSSFHhIdk+8wb7n0H8VWt&#10;evJJGRY2+VupDDis9dQZoPJPzN61k3c2p6HOtP8Ad3fw8CnRROi/Pn8KtNamK53Lhl+9071V1XUY&#10;LFHWRtrL05rJq56EL9DL8Ran/ZAa58st5f8AEvPv0rmdV8WK0Y+aN2ZuB0BrZ8Q3K3FvJFI7eXIc&#10;cMMk/d/lXBa7NHZJtTO/5tkY+YfnUtWPSwtG+5V8T+P7hItih5lZNpAO7B+Vc/NjtXnmoeJp7xdr&#10;qkZxuxG8m5h6kbq3NUvTerIpb94vXIxiuSubpRIu7d1xsC9/r6VHKfRUKUY7DpdWW4uEVgMv92TP&#10;9Kjutej0q0Zd3zLyI88/iar31y4cbW+Vv+WeR8v0Ncvrc7XrfMzMyllOfmz/AN9VaVztjG5sSeJn&#10;upt9r5KyK+WBkCZb229qwfFOtyNE8TyOq/e2bhnP1/u1FZvHbzfKix3Eg3svXH0rM1i23tIv3dz8&#10;Eqck/wDxNXGmmbxgk7FaKZJlkXIjK7uOtW/CWk/bNVkjaLdbrIvzEY3VT0gLvbO0s3Yn/arsvBOh&#10;q9yY4Y907Mfl2r8uOuearlRVapyq51GneDLGJV8mCR2JZgQpOAW3AfnXafDzwPFHOrNGreXyrZ5F&#10;Q+H/AA7d3FuqhYWb5T6V6F8P9B/sm0FvJIskm9mVl+XK+hzVt2PncZimla5uaLpRgkWRVy3RlI4A&#10;9RWhPYKTt8va23lsdK1vD+mSejNj5zz0Wr7aO0g+Uj5euR1peh83UrXdzjtTtWf9+qqoYYPrj+79&#10;Peubk8Rm3uWXbuCfcAPX616dfeHo7yLDpuX7uM44ryX4n2sPh7V3hhEcckpwmDkn5u1Yzi27nVg5&#10;RqOx3ui+OIXgEKybfJVQxrTk8UwmPeu0px8x6HPSvn+61+S2vonLSNIWyGBxu/Cpr74sTWFh5Lq3&#10;nKSA4Z8fL04xWTjc9D+zXLY9qvfFjeZ5it8vTpWfafE1S1x5i7o+i5BBD+/tXld58Vob+yXbIcqu&#10;wqx3EN+FcvqPxVtDYBofNi2pt8xUClj6kE1zunc3p5bJnuFp8U7O9vJoZLhfPiXecDr7fWsnxf44&#10;gsoY8TJC1wzIjDg7sZwc98c4r511r4rR6QWVZGkuFfdDED+437ujnsPrWf4m+PVrqmjwR7mluYG3&#10;uxC43bduRzTlh32O2nlLR6p4i+Jz2wkeRo5I2TaVZvun1FeQePPigLfUP3cYP/LMtvwM+teYfE79&#10;o1IEaS3aVWU42gbdx/GvKfF37TbXdg8s7W6yWq8Y6SH0rSjgZVNj0I04UY3loe96x8fPIliWSZma&#10;NT8i8k56ZHtUulfGuGdWLtlm5OW2D9a+D/E/x8utav2kV41ZPujYFz9eaw1/aI1COdm+0SpJJ8od&#10;gWAH0bFexRyd9TmnjKV7H6E2/wAXrex1eSZZJJYk2K2HHQdfzr0vw18XLDXYoprG4HkyHBVmG5D7&#10;1+XcX7ScqwSMl1MqfxbTtz+ddj4O/bKbTzsVjMPusH4yPbH8VdSyvlIliqT6n6fjxLHuO2VX2nB+&#10;ccGrUWui4tPlPzM3PynAX1+lfFvhH9ufT9VLLcXEhS5ZGnDGOUpnrjJ7V7d4R+OWk+L44LrT7xZr&#10;NhzvhC5/2evX2rmq4OUehjCSezPTPEGqZvSejfw87QazpPEjW6dd38XBfp6dKwtV8YwSWX2iNpPl&#10;QsAw6kVzY+JKxSXEdwinzn3KUO3YPTmuSWF8j0aLTOs/4T/7NcSCFrjch27VRQv5msfxP4yfVL0N&#10;MTHLnKuzcAemBXJ2vi77RqUzySbvNAYADABK8VneKfGYglaP5PKVuGZfmNT9XOynFJ3LPiPxtNFc&#10;+V9o+VW8wYJbj0PzVk2PiGWK9Xbu+VeMmuOu9XM80zBWODk5PQetS6f4jVA3mHHz7YkPcfWpVFo6&#10;48vQ9Sh15ljVpDIcdeelU9b106la+Xu4Q5Xa3Vvf2rndO11dQ0/DFst1I7VDe6jJYLtC7k9B1o9g&#10;Z866nZSeLWt9OjRvmKHbxwKwfEOuTazHJGiKYmO88kGsh9b+0RBdynPzDnqaqTeIPIdv3g2x/Kp9&#10;R71X1e5PPFGtquq+XYMpxvPzAo23n8awzqQe6272xUDa39tuGBby2brkcfhWbqs9rYOk32hG+bhG&#10;+U/lWtPD2OWpiGjbfVVx/sr0GK5PVPGVnayyDzFCpxgmuf8AGHxAjsJM7xIszfMFC/J+teY+IvFX&#10;2i8Z/MmlA5IB+8a9GnSXU82tiD1C4+N2mafIvnXEisQygKQdp9a85+MPxzXWII7eORkkBDrIx6YX&#10;aeB615/4q1ptdJEKyQBeqgZx+NcL4hu5Ll0X7z52gnNelh8PF7ni4nGSWx2msfGCQwbY52Xc3LB+&#10;K5m8+Ll55rRxzM0YOCGbr+Ncz/Y0jncxDZ6DnFKmgyFtx69fx9K9ONGmjy3iqrdjpYfifdO3zFiv&#10;8ZzyfpVy0+K109vt3GRkbK5OM/SuVtNF/wBK+dWZR2PFa1t4fVTuA+Vuh9KajBAsRVR0sHxSvLKY&#10;TLI3H3Rv6Vu6d8brlirKdvltlcsefrXCpoyqvKqT6YNTRacqrtVWH4VM6cOh0UsXU6nrmk/HG7ud&#10;kcUgVv8Alqp7/Q101p8bJkbmZly24jI4rwnTrdrVv3TPG3qe9b2n3TWkY+ZdzdflJrzauHiexh8U&#10;3ue6WvxjmuNStoldtsjLnA6V2Vn4oN8qSCQrnuQefwr5v0LU5luYyRhU7k813mkeKpViXcW+X0Ne&#10;bUw6R6UKlz6E074mR2um/Z2k3buRk9Pxrkdb8cp5c0n2hnWTo45x83YV5udXa3mVkYhdnQ5NZuqa&#10;9cXr7U3rErZA3VzKnY0cVe6Dxd4nbXryRlXarfe+U81BpcStLtYZ29PeqjKTuO0eZ9eKm0JgZlXy&#10;1lXGckEGulKxs5XOw0R1F2VVm3Dq4I4/Cu+8Lakq7Oq87fwrznR4WkmZ1+Xf32Guz8Lx+fexRsWW&#10;sZEvU9S0W/3ttRm+bk7Bj8s1pw6sIDyo3egPNZnh+xKwqR5e0JnOOa0Wtnb5hHld3UDmuepqZrzL&#10;P/CcSJN5YVgF5HFPtvEHmXe7y2ZYWyyEfK/zetUZtN8ybaysGJ2ggdRUcFs0Bbdj5uR8q81zuVy4&#10;xidDNqcYC3C7ohJ9wjmur8N6hJeQbWZht6EMM/jXBfvNjK3bt2X5e1dLpd81vabF4LdT/EK55Iyq&#10;RTOue6jnbb77flVen51f0p/s123KeUdrHjkGuW07UGunVXkk3L97aRzXRaddqoZSu3HUtxuqTmV0&#10;rM6eDWo7qVY9qw7V2sQM5q3HM0yDOffzOc1zMDR5WVWU+Zt4Fa1hq2+4WFvl+bqaxlczqabHQaZd&#10;/ZotmVKr0bac1uafNkH5vmB2k+lc3qNt9hh8wspXb/CabomrSPayKW+VvmDetZyMJQ5ldHYSXDXM&#10;ysxY8Yx/dX296jurt2i8pJG2q2SCOv41jw6v8yjH7tup3cillaWfaVUrt6qT8p/GseQx9m+pNcJ5&#10;uJFLZC7T/tCqTARKu5fLMh2nIPArQWX7PZquwFtuM571m3V4syKrfJ/sDn9ax5WaLQLzbFBxlQ3T&#10;K/MK5q+vyjNCPlUNw3c1vPdKYdpXCt0UHOPxrF1rSzskkXzG7vj+GjlZrTfcyrnXv9CZTIqMvzJz&#10;lmNQ2vi77TatLu2oH+UFhzWD4ogaWRpElYCP+6wrJsLOS1iKE7lX5gApPNEYtnbGCaudReeI2jDb&#10;HDLnbknHPpU0fi5HtG3RO7A7VG0AEVzNurWWpsVjbEcmEVf4j681rR3MMxj2puWTbjPy4rWMSJRi&#10;uhrS65tjkZRiSNuRvGDUI1z7QzR+YzK3UqQdtZsMcj4UpG3dj61HqmnxDc0UJ+Z2UDkZFbxiYqKR&#10;envJLyPEbq7dc9f4q5/Umn0eVQysu0FwOobb0yatfbPIfBjkUBeu7pVCGOa/klkuWVlk+dFLcqtd&#10;EaYloWpbxr7S2cSbm242g/3elYibYpPNyoCnYODmt7TkbSzNGs2Az4A4OKzNU0dvOLMu7aMSAnA2&#10;+3vXXEFoS2ckd1I3yozN8wIbGTWpLZbCu3a38XP930rHEq2N0r7QWUZCr0q9Z62t5AequPlOewrW&#10;WhNWLew3VI47fTw0qBvl5xxurnbiOFLido444Yy2TGn8H41pa3fNI/Xdu+6B0Fc9cTNLmPa4jbkH&#10;H86uDCJoIi+V8wG1toUZ6Cs7Ukjtp0ZT95dpx2qaZ2e28uNpAyrxk1BBYSY3iV8dcbwa2jG5hJ2L&#10;KwtHZt5K4ZV4Gc5rkvE07by2V2k7GOePwrsoIGjT7tcl8QbD7Dpkly7Hy2IjLCMu3PTAH8R9Otd9&#10;Glc5JVEnqebX5zr52Fd0m1toH8I5I/UVLd3i2CrJN5cK5DEsNowehHtWt8IvhdrXxg8W6tHpdjqC&#10;tYqru11aTWcbZO1lVnUAkADIHTIr7F/Z7/Yg8M2k5j8RaJBruqLPHdC5umUsdiZKKoOJISeMHvXZ&#10;DD63OXE5tRpLc+efhF8DfGnxZhW4sNLjtdGuHR/7Ru5QhljZ0JaGM8s20EZbjmv0H/Zy/ZZi8E+H&#10;bOK1tbSa+W4DyXNwhaEwsEEgIbHG0MQOuTXoXw5/Z7Xw1Is0sdvHGu028SgK0C/3FHRV5PB54Feq&#10;afpaafbpHHhFVVyAOtdlPD2Pgs0z6dX3YMf4b8O6f4NtpbfTbdbaGWXzZArf65v72T0HtWp5u5OO&#10;KpuflVackn3a9CMUj5KpNt3ZaeTmnrJtf7v61VSXeGJ609F+TdhfyNacpzlouslMlk2428butRLJ&#10;j5qAyyFfl/WhRsA5pd0nNSxXKhf9r1qOUcZ+Wo/KwlS9RWJTL5vvSMdoZjTYvmX+9+lEjtD1FAwV&#10;PM3HLY9KkR1hGwkH8ajQE9f0po3O2OM+tAFpbjKNt4psrn+Fs/Wo0hIO3PFPZMnigrmE8zAweW9a&#10;a/zHmmSlf4sj6UhZUG7d/wB9UElu3kYLzhvpSSTFF4pIvkqWR+ei0FcxDnmpQ4jj+Yih02jcF5pA&#10;+5du0L+tVyhzEizCZdwppkYdlojj8tdtPePZH81UUQCTNTZphjYvwu3d1pUVgvODQA4HzEpf4Pxp&#10;h+Q05PmTmgBuSKdnFNcZocZoAHX/AHvyoMxhHPSmoxPVcfU0MNhy3T0oAfHIHTkmkyaYnSnyS7I8&#10;45rMAk+7T0BCY7+lQvJ92pUcqPm6+tABSYOev6Ugcl+9EiMRu6H3oAY+3Y3J5/Wh5M0kgw7/AN1e&#10;nvUdwzJ2oAdHdb/m2t9MVMHz/d+961Vedo4yiqWdvRh8v1qaEHZQAPOytx09akt5fNj3YzTdmOKS&#10;H/R120APkom+VPl5+lD8mgjCUANQZG5x/wABHSnng/epN2f4hUccrE7WZd31rQCX/gVIgxTdvyfd&#10;/WneYv8AtUANlRs7l5HoaIYsRqtL5n0pm8s/BxQA6YES9flXoKhRXjb7yld3UnmpX+ZdxpBuH3gD&#10;QA6UCNG+9TiMrxxmoomYnoU/WlN2R/Cfl6cUAPE4kNKz+ZJtqBX2P90/lUhmA+b+KgBWQN9/t6VH&#10;bxyg/e/2unehJ2Z2yKernburMCUnPT5ajxSRz70+635Uza3+3WgHenk8fLSsmV20OcmhBg0HQMRS&#10;F6UpOKHY7aaPmHNAXFYeZT04ptNEmTt7UGYZ2j5uaNlNT5k5qQnFBURpk2dKNzdM03FFBI9SV/u0&#10;mwZoHzinog6d/WgvQSnOcmmOWDdD+VJub0oGOU/JRuWm5/eUrpzQAjlT/ep1RqpGOKkJxQBJG+4/&#10;w1G/+1+lNQ4ehj8tAtAfkU6o/LapKBkb/M3FCc4o2gL/AEoPyUE6DkOBQ7AjqKbRs/3aChyyYpw5&#10;qOneZk8cUC0Guq7t1FNfrTd/yUEEhGKFGMUBy1DsaC9Azx1oqHa3rU1TzCiFNc5NObvUe0+lUEg2&#10;n0oo8zLUUEjv+WdGfno6HbTSMUFcxJupmxvQ/lSYNSbm9GoJGlmYelGW/wAinZxTdp3daJaAL5v1&#10;pki5fgYowakB37c/rWZeg1zk01JPlozinJH89BAP1o3Gh+tGfkrQBo5oxQfkp2fkoAbin+V9aXdQ&#10;XI/vUAN8vI44o2f7QpN9M8yp5gHYp2SaTcMbs0RnJqo6gI5HpTB8ppX5FJgvJg9KAFSTJoI2PxQY&#10;8/e/SnUAITlsj5R6UzOKVvvU9XaT/wDWKAIx8/8A9esnxlNGmhXDuN0Kq2/d8oWtaq+qW/2jT5lM&#10;asm37rDhvrWFRXVjSm7O58j/ABA1NW1maOZJXkkcsPKkDLHGvTO7v8xrDWX9wGVm/efe4/lXUfEu&#10;wtNS8SXFxC8O2d9jvGdvlybyu3H0B/I1zcEPkoqtt+9lvb6V8VmV/aWPtMvqe5YsW8jMjsy7j/EV&#10;GcfWrsMC5z2XoNq8/rVCK0FxdRsWXAbqcsx+pHFagkh8jdHzt6e9eS7s9aMrldrdg7Z5qC6RWgYH&#10;lW6DPWrvmBS+Vz+NVpYBMvpu6/8A1qDogyfw/iddpK+Z/dzWgs/kylF27xycHoKx9If7Hdblj9uT&#10;WpLeNOjbtrbjuKgYwPTNTylR1diSW8BZV3fw+n+7UZmUuBjcrdDnGaozPumfG4benvUySAYjVP3a&#10;cZJ5q+UtKxauEjcbs/d6+9MjlMTDaWw3bIp0PmRrgZU+5Bp9uvlhQyjcOprGSGN03VGjuHjZSrLw&#10;MsK247sTn5mVvpxXOJHiR9vy/wAW1fl5+prSsJGJdd/zfSspIzqRuSXF8sbrtbvsTn71Wre53rtY&#10;bvm78ViX032Z2yq/M248/dPtVm3vkSH5mXd6bxTjoYuF1c2IrzY23zI/M37unGPSm3GrKIt2Vb8c&#10;VXeaNyxXcG9cVn31tvt0Xa3yt823v8tdcZWMvZlq41re+4FG/DFWrHU98XO0++K5mVWWQOdwJ5AI&#10;4IqSLVWiVd2VA6gVt7Q0dNM6Z5NjeZuCL6darzXUccXmLyfYVijxIpdNxy83bacLTv7WhaHEG4j3&#10;o5iVTKuqStJcfdVcdua5fxSZIlbLbpPUn5av6pesx5KqqtgktyRVLV5EufvMcdjipuejRjy7nH6v&#10;4kks4i0js33Vbjo3y8isfV7iPVbXzAV3snJxj+LtT/HNytjBJjb5YG87/mI/Kua0u/ZlkYyNycgR&#10;sAAPSp0Z72Hpq1zF1y7+x3JVYV3HoUy351gyvvYtj73D8/drpvE1iuo26yQhZWVvmBO3PzVzZSO2&#10;I8pYlyFZtxzk1ErrY9Skyhe34XdG37tm+6w5xWNqIWOabzGOS3CAfKv41N4ndo5W3Mq7emD1rB/t&#10;R03sQfk4bPOauJ109AklWOZpVVY1b5Sepx7Vl6pqDTQeY3G3oSetV9V1LzLst821SwGPuk1e8O2A&#10;11RDsUMo3HcDgCtYnTLRcxD4eaS81ELtA/vJ/Cfoa9y+GXg6FZY7uUrDlAwAGWy3XNcv4G8ASRXO&#10;7yklLMpVVYFR2617dofhnNtEzoyqyqCG5x+VOWh42OxSSsXdKtY7O3cgKsmcqe2PSuz8K23mrvVd&#10;27qSR+lZ9toD3ESHy9ynbwWAzXbeG9DZbSNdrL5a9qzd2fKYqtzFzw/aLZx5jXAkGc5zkelaUFqr&#10;7sqv5GnWemeWVxvX+98vyj6Vc8nYnG2rp6Ox5Mp3KtxZLLCpVTn2FcR8R/hp/wAJfYbFCiSH5lBI&#10;VifrXocqkJ0/Kq9zZ/bV+X5R+tb8qZVKtKm7o+PviB4dl8MX8kflrvOQm7Py46/lXmXxC8U/ZGxn&#10;Bz1AP3vT619kfGX4crremTK0dvukjAO5c7AfvLkevrXxR8cfCUvhy6hs285W371b5jGV/uEbs/jR&#10;7E+5yjFKscF4v+MLWabcylVKs22QBD+HWuN1P4nqIpp2mm8xfn4h+XHpiq3jMbFkkaNtrdOOteYe&#10;LdY+1WzxqzFT1w2CK0jhV2Pp6cYo6TxP8dGluU+dV+bc/wAo6/nXK+JPjW0Y3Rq0wVeUJKqfxrgd&#10;baa6DN5nl844OeawDHtjCswbcvfNdFPC3OetiEtjV8ZfEGfW2dcrBtGNkecbfqe9cdq2o3FygVpG&#10;K7tzD1NXr9QrfNyW6n0qtJEsgbj+KvSo04x2R8/jJzqKyOWu1eKVm55rGvbBp5SWb94vBAPSu6Gh&#10;i7dsj7vSnf8ACIMQzKpZd3yk9T9a7FUSPJjhaidzz97BtvVlLdVNLDE1ueASytuBKkZr0M+CY4W3&#10;bSmePmHWoX8Dqk/zRjC9BnrVfWEweCn0Zzuj39zo9+JkUR/3vkBJ/wCBZ3fpXsHwx+OOoaUF+0XE&#10;m2NtwBduT9BXIW3gfzovmUlY/unHJ+tWtO8ONZy+W23bu696xrNPY9DC4ecPiPrvwT+0Pa+OordV&#10;ia3VlwYmbeBjryPWuva8hv1WTfHKv8RA4FfG3h6+m0SaNbeSSCU9ADwa9W8OfFObQdKkVm83avyA&#10;t1rjdNM9WD5T2DV9caxjO3KHnaSQN23pis/VLhda2Nnnt71Wt9Xtte02KTc4aZN21hyv0pZbvJX5&#10;c7umGAxXNKibqo0V7u0+zxyBvlONqhHDZ+tc3e3zJdtiT94rcLuHy1qa5JItoZ12gt0XBya5W81T&#10;/SmPON3zccmsvZnVTqWOi0vX5reXbu+Vu2a6G01P7XbYf7/1ri9G1JWaNcyMjLwT1NbdrerHsGF3&#10;SdDg8VHsxVJJmw8htyo+bC9ORzWZrs8bWu7Gd3XJxirE0rzLuwsit905xisDX/EMdnaP5xO3pkCt&#10;vZo4pVGM1XxHFplruyuOu3t+deZfELx/9umX7O7B16YPH3aj8b+J/tcm5AI+dmwc1y627XIx95vU&#10;VsoWOWpUHQahJqMZDF2YdyaVNHllk3N8q/eyau6NovklmCfO3UHoK6W0tI3ij5ZRH94cGr5Tndpb&#10;nGv4c3iRWjEm9cZYd/wrmtX8DrBLI399u5+79K9QmtFP7tB+7I3AjvUOpeH47mPzG2jjdg+tVGco&#10;7Clhoy3R5NB4Z4/1Y2v9046VfXwEY7Xz2YbsY6cZ9a7Gaw2bV2su3tin3sIexbavO3/gNdUajZlL&#10;BwTucGvgSQMJkEbQM3PBrVtNBjhg2lW4rp9Is8QOoaNWXouc1V1aFbVAVVnI65bGa0VzOWHgjl/+&#10;Edw+W8zOccGq93YKiqxVtvqBxWlJeKiqzYGPm6HrVWe+82PdyW9cfP8An0rSMmjJ04ortGttEV6/&#10;+hLV62i8lFwpY+hFUYbZnnbafvdjW3olg8zn5W+T1FZ1F2NaSQ/TbRo5VdW2rt6da3tBn8t8fMR8&#10;vWm2tkIl27Rx3q5Y6ds7GuKrE7qUjSFx5ibdv+rXrn71Pt7VZ5fm+f8A2ehp+nWzMfm3n8asXFmy&#10;fMIVK7c5Vuc+lcco2OrmsZl1b/aE6yKy8Ng9afa2xWRVhC7sq3B7elXXt/4NpyBuU46n3rR0yyZA&#10;g2j645pFcxe0KFQV+X5h1+U4FddobbbqHG0ZZcL6/jXKKiI0Zf5f7qqeT9a1/Deq/bNRghxtXd8y&#10;noPoaxqaG0dT1vQLyTZGF+ZZBs4rq7F1t1+78rNk5FYfgy1hW1byyW3DByPunb1Fd1p+gw3PzbVK&#10;+melccmYylExb2JmsRIOFxkHHK/LWals13IShYBVxkkV2mqeH1t7FvlkK52/erFudDOmFpE8wr/d&#10;Nc/NrYIyRX0iH7TqEsbrt8sZXHzZ+taDQKoZlAXcuBz1NY9zqPlTq0Z3Mx2t5nep9P1dp0+667hu&#10;GGBxUy1Kept2LravxJ5eBkNjqPeuis5lmh/ebOfQda4W41aGLUV8kloyrKQf3ePuf3fo351rQeID&#10;MN0Zwq9KzM6kL7HRGWS0upgv7uM9Oc4+lXxq6wxbi7F9m3p39a5aPW2T7zMv4Zp1tqxaVNyblbqQ&#10;elDVzNQ7ndR+I5L/AE1bZndlk/i3VoadchLYxLlyvcyMKwtNXci4XDN1Pb8Ktve+TdBV+XzGz+FY&#10;yM+VWsjp7K4bzMKcrt++Rz+VbcVwvl7R+9+vFcPFrDK6J8zRsvJ6YrZ07WlnSR1zhO9SctWL6GvM&#10;TZSIrfNHjeNp2n9aL+O1hsPMbPlyfvAw/hHpWLNqCW7r935RtHO3+dMN601isbSyPHtxxUWI94pX&#10;OpSJK6xMx2vtHI6UQan5xdZSVE3yke1LJZw26t87yNu6sN38qpRSxxyK21U/DNFjeMbnO69pw+0N&#10;5e7a3UFqqyeXEsjLGh29cdq6TWUhlhj2RruHXB+9XOXdlOJx5eVVf7y/e+tNRsdFOWlmQQQJPnzW&#10;XerZLL2FLYXHm3LLGwIbtvHy/Sl0yP8AtC5lhUlWX5WOOop15ZDSpUVNgbb97n/4qklYcpXL63K2&#10;aJvcPztPbcKie786IbWaTY3UjFc/fatK1yxkhWRFHyfNuDN6DdjmtbQr7zY/LbdGjdUjI/ma6qcb&#10;nMzHv7v7fqHktx5O7ciqUVvxXNVzqKrOsO0yKo2SMDj8qtazeR2WoRtIu5T95Omfvd/xqtqWsWNp&#10;btDC0ZbdyMtz+NdCVio3Yqai106ohdTjapLAEn1NOlLtKqrgbvvZyc1i2F8tpcZk2fMMqxHAH1rY&#10;F2mVMaqp9QpNbRlEJaEV1eMLrYr7T9/LOw+Ws7UL+S2kjVW8wnhgPnz/AN9Va1i0jef5ZD0z5ft6&#10;ZrMfdcSKswjLq3yNuxj7vWm7s0i09y1Hd/2jDGrSFWKkggd6SSWOL7qjj5eT2oijFwixbiDxuR2B&#10;xjrgj1qG+nVGVW3KZOxXrWkYnPORXtrvfqA8wblVcISdoatC5vfKRV2K0sis+On4fWsuW+W2l3GT&#10;c2758EYWrltzbndGjN/Cf4hXZTjc46kmhsuveZBI7RsrRv8Ax/6wfj0r0j9n/wAD2XjTxzp9rcQf&#10;aWuGHkgjc8Eibfu9s8HrXmsUMNxK8zKF85uSVP8AKvcP2U/Bs2peMrNbc6hFcyMl20kQULH5TJw6&#10;9fm3HOK9ejGx4mZVuWnc+x/h98HooZxeXmmx6VcXOI5be2RIVVRtVdpHQleTnvXougeE9O8PtO1n&#10;Z26ecMYZQxRfQGr0F094WnmaOS6k5Lr93PsKDPu/hK/QV6cYo/MsViZyd2y0ihQrN1qRZMCqT3Hy&#10;U9LjKfNx9a6IpI82o9bl7zFoQkelVo5PlpzOCnU0EvUfJKxb5sfhUkd5u6VCPnWmkY+7xVcxPKW4&#10;5A5+835UspwML19aq5ZAzCpUfYeaOYOUsx3e9fuipI38we1UkIB6frT1uNi7aJRsSSFik7nt6elS&#10;N8xbdzSNIp3D+FuvrS5/fNUgOSPA/wCA4p+75/u1GJMnbTZN0ce6gC0J4z6fnTHdXGfv/pVdG3Hh&#10;WX2xU8RI9KJaARPHt+9zTvIBT5lqVlEhz/D6UqjzEoAhSNvT9alCtImc/NSuu3p+lSQuuzOOaAGI&#10;m3bu5/Glf5enNO2UbKrmNCPc3lbs1K0vmQ0m4FenHpioyN3yjiqAfGzK/Jp6SZH3T+VR9KT5l6c0&#10;APH7wZNPz8v41AW29RR5nFAEm0e9OqIzNC+7GVqWgBsg5prIz04PvXdRn/aoAEOBu20NHmgvilHz&#10;dDmp5QGCPb1+akdCF/8Ar0//AIF+tRSqxqQJEcN8oI3etOMvl/eqIReWFb+7973qO4dpG3fLQTzF&#10;hl8xKTySfvVEhJC/L+tSrJ7bvxoGmPMCruIC7W64601BinJL/n1ozigY14v9n9aaF3tTnc+9CyKB&#10;ntQA142b5j19qdGP7zCnJIpP3h+dNJD/AHRu+lOzDQa6bOm2mwwqgXdjcO9SGPFNeP5/+A1YDt3+&#10;0KY33aXzV/yaQHK/hQAzDSyMuVWpIWZupA/Coo0zzt5+tTmRRQA3ZhOP1o3U5zTSWH92gBPMO/tS&#10;lPMFGzzP9n605Xwn8NADUipsCZf5qJbjy3pqTCJW43N6UAP3Ef3aUDJ9vSo3uf3W7D/N15pLOZZY&#10;d26swJSdnH8I6mo9/wDs/rTbqXyzt/ibr/dpwRj/AHfzrQDvM5p2P9r9aSNlNJQdAE4f8aM4pQod&#10;+abIOKBaC7uM1GVJLYG2n5+VVxSuwI3UEBs+SkHC880m80b6CojiMU0kL2/SgSb3oY+ZQGgIcCnd&#10;qjpybQnU0D0HB/Mopp56fLTqB3G7vm/hp1Dx80UANaTNAGOvNIVK9jUu4elAEIGadlqeWVO1N3j1&#10;FAC0A5o3U0nZQA1jxu4zRRs/3aMUE8wUE4opvmbU+Zc0BzDsUYoDk/3qkDZoDmGPHmk2f7tSZqNu&#10;9BIbqG71HipM4oK5huynUUHip5QVgpjscU+mtyaoNGRx9Kep+alMezpRuPtQSDnJoEjBucGm5xRR&#10;LQI6kjnrR5n+9TR87UZ+SgAeRvajPyU2kT7tEtSebWw6OXceafI6ioskjdxmlZd47/lWZpzDX5FP&#10;3847+lJjK/hSLH5TbtwNBI9+Wpp4p3/LSgsofpmtAG4zRTvvfd4ptABTQWVeeaduooAT+P8ACmdq&#10;fn5/wpnfbWYBT1OwUyiqUrAPzhvwpdw9ahZifWjHyUcwE2aKjRiO1Hmf5xRzASbOd1IXVKZ5n+cU&#10;UcwBnNOVSsecFivVT0NRrLjqKcrY/h/Ws2rhGR88/tCaba6R4ngt4Yyt1eM9xIgAXKcDcB/vMDn3&#10;NeV3F+qblaVgxXgEjJr3r9qTR4ZdJW4vmka1kdYwF+VYi7oN2eoHK8e1fPMk8dxPuaNly7KMsOBX&#10;yeZUXz3PqspndWZoR3QQcv8AkKljufs65b96zdAOgrLmi8gSOPMZm5XAyBS22ofaXWJnjyOpB6V4&#10;so2PpKcbmw15mQf7VXLS1JGFG4r0BrNtJPMz8y7lOM+9aFtP5cIJbczcgnjNSbxTRSuo20/UmTbu&#10;jkG5jngfSrv2mN7T5ZF+bqdvSsPxDdtbPM/yybV4BBBrJsvE5vrRJF2/McF8Hg/Sq5TenRd7nSyy&#10;AyAbuW4Az1qxpFxvbDfu2baxB55rAtb9pZSJNm0N8uByK1rfaZF3KdqjJI6mj2ZUo2Nd7pSD8y5B&#10;UE56VnXeqbGb++WyDg7abfTNF5ciyLtIwF9/U1mXsjOF2/MvqK5ZFRimXX1s/wB5sr1461PofieT&#10;7aFk3mOT7pB5H1rni2H+9U2m6h9ll+bbx096ybKlTR0Gp6sLl2HyhTwOeTVHTmbzfnYtVOK7WePc&#10;fvI+MVpWb9PlHzNx70jGULKxoDVmgj4b5pOxPK1Mmrqy8moZIftC7d235cZLDNZ1yjWibWDbvXcK&#10;25mZ8hvyS27QKzeSect7D0FZ9zbr5TMrCP8AHNc8mrNa8/vVbGf3bcVatfEC3aeWc1QezYurwqZV&#10;baVx/dNRwyx27LI236DpVPWfEUJkeLzIw68H5hxWJDrc2zdI4kXrjGKrmN4U29zR13Vmmu9gL7vX&#10;+GsmK8YW+0yfKq4BJ5NNuZvNl3buQ1U3m/dySZGE7VojqpwsZPi6I3kUvPyL8rfO3I/KuQWxV02f&#10;M2xstjiux1R4ZLdWVkm29P7rfWuethi4k2sZGfsWANFz2aHwmJqqTJbXDCRxIw3iMfdH41yd27QJ&#10;t3NH82NmR0+teq3liltC1wyp8w2HZIQv61wHiuyW2QN/yzJwORkmkdlGor2OQuoZbkSb2VdvTjOa&#10;xJbdktm3RRsjNsQq2dx9a2tUd/MZT5br6yNWDrPktFJD9oysjfMgOPM+h7VSVj0Ip2uc/s86/Mao&#10;AyjBCnAB9ea7j4e6JPpkUUnlsrSHLBf3ZK/hmsfR7ZZr1vmWbcdpRSE43epr1zwbcSXsytLH8saq&#10;qjbtyAvNWpWM8VW5YnWeA9Dkj022uFhjZZk3cHoMbs16BHpj3Ft5UMfLt8xiPT6VT8G+Hfs2jRrH&#10;+6XYsSeX6ba67wx5mn3YVoJJtzcZjIzQ5XPj8diLuyOk0jRlt7OFShVlVcncDiuisLdo7aPPAHVg&#10;ODTdHtlvF3bSPYiti2tV2f7vQdjVxjc8GtUbKjwuU5DfhTFkYP2rSa3U8fNiqtxarG/3j+VOMbO5&#10;gnYY6sQr7Rt9M0sUO4tjjPT3pyBVTDK2KfazrK+37u3oa6IofMUvFOnMdKL/AOr8wbPmxXxx+0x4&#10;Kk1G+lRUyCxQuB9zHWvtu9hS7sismSuNzbOMfSvnH4q+DZb06hu8yNCshCDnBPQ5reTSPbyWu41D&#10;8/fiBo39mzhZI/Lj42knhs9MfWvKdc8Bm+kuGWSQSD94Q3PHpxX1L8Y/D0djZzrbwu0km0FUYEjb&#10;0yO/4V4h4p08WDNbq5kaNFJIHJx1zWkWfoNOreNz5/8AF+kTWFxsXdIoLOcHpXGyiWKV1m+Qt0BG&#10;MV7h4o0Bmuegk8z5uVxkelcTr/hoXUmNuBH0bIz+NdtM561med6klWtE0lZ4fvN/wIVrax4RkSVP&#10;3LSKXxnHBPpVOO3ktDt59+OlaK6OF6k0Fikbr8o+Xr71tWWnxzRbQg/KsiwleSb7u76V1OhLsRl2&#10;hffrVlaFGLRVzwroW5Xb2P41De6cYGKtH8y99tdU9iFZWVs/N2FH9lfb4/MMa7W6nacCloVHQ53S&#10;9H84eWyptbg4FaE/guaGcMEb5ume9btloL2Kqyr94bhlhya6nSNGN3p58/EjfMVzxiq5SlJHm9vo&#10;Ya9PG3H3SVxir02iFbcBDt3dO+a7LUdBjVXZWKf7mF/nWTqFgzxgt8w+UAjjbUhzB4Q8R/YQtvIN&#10;qfe3En7voK7XR9RXW2by2ZvLXvxXm0mnF5xujjbs2DjA9q2vD2p3Gi53JmOT061MooOdnS6nNI+5&#10;TsVlGSEGBj2zXPanBsjZty7tm7Gea1Dd7kaTbtycjnOR6Vmatqaib7o8tl59RXNy32NI1BNOiayj&#10;Ldd3v936VoWesTLIrKI0J6SF2O38KybGLfsK52s2SCelX4bX5N2flHUVNgdS5r3nieLyI8Llo+D8&#10;2BF9PWuL+JGum9jyFZtvICsMZ9DWhfaksMTBuu70rlL65W8do5M4PzJj19615Uc8pnKamrXc+WZg&#10;GGM+/rWvpWlQmzVjt3L1AB4pj2ccySbN/wAv3Mnp9aSzLrIVVpB8vy89frVaHNJ3NWYqAG+VecLj&#10;uferGmz4DH5fm681mxlht3Htt59fWiO5WBdqlF+bPHNSOJrSzra/dXdt+UY9KoyOzPhhkfWoLmdX&#10;2/vD8v3sHrVi3uFlP3m/Kq0No6q5VubZWmy24Hb3qNLM3KSBUOF6j0qTUizFdpx/tdqv2dusbNty&#10;397HetYhKSMaC18qRWjXy9v3uc5qrrUqqikqpK9fm6Vt6gqhmWFT8/3sjp9KwdQZnSRWOctkHHWt&#10;kckpnO6hbi4OVTj0qG10prhVZlUSegPFbUlusbs7fKE7H+KiBMN8y7dvSrMHYrW2htFywZW9SK39&#10;JdLWBSnykdcDdurNaeRIu429Mc5p9hllOS3y+lDVgjK5uxv5h+6H3dc8YqzBgNjG0+5rLg1PagB2&#10;hm4JrStSpbLLn8a5amp1U9Db0O2b7Ru3Oy+y1tkqImHysVb5Aw27vrXPafqAidRu+X1Fb0My3cG5&#10;mwy8gBhk1yyidUSkzKsoy2PM4HHSrMEixx/Nu3r0wOtVpnztzuG0bhnPP/j1XbWNtu7H3V4zWD0N&#10;rkdy832hT/yzPT5eVrT0K+jE8MbRbJScD3NVraRJR/q41/WrWg2f2rVoWk+VUbdsPzY/EVzVWb05&#10;XPXPBF81ttj5O7rz0r17w/fiCPDSLtU4P3uT+VeL+HL9YbyH5cbWXGUP616lp+px6ikeFWOSRt23&#10;d1rz5GFaF1dHfXmiR6vp+5lJWPkYONh/rVMaAL6GaKZsKvyBtwzn1rT8J33260EZH3m5rV/sWWWX&#10;zG/5Y7cOCPm+ornlo7nF7TlPGdf8ISabrfkywL9l3ZjYNzj3pk+k/Z02xMvzLgHaea9R8T+Go54J&#10;IvJil5yrOgbA9ODXnd9p01rdNDIir97nd/KtLnXTrKRk6pYrJE/8LeoqOwd7H92GkaL3PNXNRgkR&#10;tv7tdp+YM2M1K9upV2z8vrjiszojYrXWpmSDaq7l6cHmum8JS281jGsirI38W442/WubktnZt5Vs&#10;K/Abn+VWtGn8iZI4x+82ZbnjNVymdTyPTdE8u3Q9So6k/wBKR73ddqU+Zs7QcfKtc7pGryP8rNtV&#10;zjJOAprqrGyjFurbl+/83PT60ONzil7u5HHLtzlcY657VUPidYZpIY2Vf7wz935u9XZdDzatHwoZ&#10;eWXLGuZ1nRprWYbflwcEI7Ln6kisQjqXjrkksbNubjpj5s1etNY2t5TfP7YIrDEnnXC7NodX2uM8&#10;Ee1akNo5jztXzFXG7P3vpUyVjRxSJ9S8XxxxorcbSoJHeq51AapBuViJCvBXpVS/soZ2VcJwNvTv&#10;61FaQNEsahtyqdpPTAqRpJGpAJI3IOFj28dytQXWpJbvt/VeP50sby2w80hFQdfmzmsbXrz7TZ4X&#10;dC2HOwLnGOnPvVcwre9Y6CW2ik0+SaFlaQJkssa8iuYur/7WrruYqfvMR0+lV/8AhIcweT5zSQse&#10;V+8u30w2DWdeaj9ond1DGQLyMYUU+UXIywyLLfLuaQbTgAnjb6/Wrxukgtm8uNV3fd/vCuZ0fU49&#10;Vubjy5Pu/wCsyfu1oXmoCGZvvbR0PrW9NWM+W7sZPiqaaCdShaHd98qF4+mTWSmpPdTxtIv3JcNg&#10;dvWtXUbsSvu2JIvpjNZ9yY1iG3crA8gr96t7Mq/KT2U0ski/MzFTuGcYI9K3NDkW9DRsw85lwoB6&#10;Vk6KyyhFDTP5jYDHgKPl5/SlstVktbqPzY1ZZkR1PmBhsPUYHy5H1pxiTJnQ6xZq0m7Ksp6c4Nc9&#10;eeXOshj/AHkydulatvqMcw4b963UIcD8M1g6zfLZCNlIYqMAk7tx98V0cyIUrFyxdgPL3dH27cc4&#10;+tNnVYEZdyrIv3iqnj6ZrnTrbyN8pZVPDN6VZF+xSPzJFkk/iDHBNaJWMZC39gq3qtGrbd2XUmrl&#10;pfgeZlFTb0xk1RYtefMv8J5+U8r6/SpIraFwHddozggA/NXdROSrI1kkWSGTbGWT5mbHUH2r6K/Y&#10;CvY7rxZcXCRx/aYZTAssuWdlXbvRO3brXzPYyxwH5cEM4Ughe/Tv3r6o/wCCfFhJf6PcEWYgksb2&#10;YWqyctIGf7wPYe5r1qeh8vnU7Uz7ktvkVV+6CNw/2TVgnFVEY9/k7cc0stxla7os/OJEysHbg+Wv&#10;r1FWFaM/d2tVONzt27j+VSRSBOjitPaGLjctnkbhxTEb5s7ePrUf2j5abHc5G3FXzC5S8j/59aTz&#10;frVeSfy9tKJ2KdKYrMnkl2Bh39KI2ZRuJzTJSS27impLz7elAiwCx7UbiKC+37v6Ux5PmqnK5fKT&#10;q7Bvv/pUwfPc1Vilz975frUyXCqmRyakgkVdjZ+apGKvDzt/Kq+89d3y+maa85ztq9ALCyfNjd+O&#10;am35as9JKtJL8nWk7MC6ZFBw3XrgVE14sVV7mZnCsvDfMuPao0GOR8xqQLf2jlamhbmqEkuY8Dhv&#10;Wp7a6ym7vQBdzRUUbmRKTcf7tAEhbZTc1G8me36VIhbf2rQAHCc805Bim03fQBI2517VHkA7cVIJ&#10;M01iWPGD64oAD+8Rqfg+tIY/LqPd7UAOjiy23b+tOUKO60xZ8jhSp9cUbif7tACyjP402OTy0pd5&#10;25/u9KXeuM9vWgBzbj6UbOdvagcj71O3VmA2ZzGrfxfSqsgxmrLTZ/i/SoG4m+X7vqaDMFk2VMrA&#10;pwMVEi7X+btUqj5aCokMhZPusU29OM1KrmP71K6ZpjMQnIJoKJVPmjNROflZaI1ZBz8oPTNK/K/d&#10;/SnZgQ7mCdNv1FOEhWTau4ClWNVk+XI+XvzT/LxWhPKAud6c0se1+5pkcXmfN+lO2FSqgGkUGweZ&#10;tx8tRvJ5dTI7N1X86bPBug2jlvWgBqzNJ97K/hUcyNJHtzt9zVgR4TnmmtHv3LQAsRwn96lEm8cq&#10;ajCfLs3BT65pUY5xjigBPOy+Np/KpHjylNQ4NG72oAbLH/wL6UGFnZm3bfqKkPzxMfuj1NOjlLlh&#10;8v0oAr5Pm/w7fSnWq+QNoXj0qXYMbtvPpSGIIf4c+uKnlAjntzu+UZ+tO+yxn+Jvyp/ynvUhC+lU&#10;B2Sjd04pc4pyDBodOKDoG0D56KM4oFoFR1Jmm5YUC0G9qdso2j1p1Ao3I6NpHanbKe5yaBvQi6Gn&#10;bj7U1xxu70L2oKHOMjNO703zfanp8vLdaAGfNRvp1Dx8Z/WgBryb6N9NxRQFwdzQXUdqdspoTfQT&#10;zDt600jdnHNN2AU5ZVTpu/Kgz5go8zH96hu9NcZNBQm40P8AvG+b9KSignmDzNlSLLu+6MfhUezP&#10;anH5TQHMOYdaKN5/2qKCgprjJp1FAR1A8VGH8w1J95OaakeBuoK5h1NQYNOooHoFN2U6jOKCWrDX&#10;I9KbjNK5yaVDg0S1IUrB0H3f0ptOdznbTanmKAc05GHpTD8lOT71UZ9birHikcD/AGqfTX5ag1as&#10;CjBpjjK092Yr0pm47KzloIXad/WjPGaKdn5du0/lVRlcAQ4NNoxijGaoBNgpabtb1px4NAA8fNR0&#10;53yabnNTyk8wUbqMU7y6kobSqfmpKKAHSfdptOHzLSPw1ACUrH5qSigCMfPTkOOn60Od33Vx+FOR&#10;W/u1XMZrQ4L9o7wjJ40+HVwqWsd9PbssqRSttDsrKwbPr8o4r5M1yC6sdTQTLll5PGGJ9NtfcGuW&#10;fn6dIr7mHovO6vjf4mSw3HiTWJY+i3TqAPQdN3rn2rxcypX95H0WUVLT5WZlrqAu7Ndu3+707VXS&#10;BgQ4aQluvaqSXYt7lW+ZV+ny1rJF+4kbcfkX0r5apGx9pSkEmrywzfKsgUMrE+Yef0rUj1NpAv3t&#10;3yqw28Ae1YF6cTeVt565zVrSr3dtUbn9xWUdTocexp65befYsyR7nbrz0rlLAhJt6FVOMdP4fp61&#10;2MQEkO35vl6+9YOq6etjI7bQd3L7Plx9M1RrSlrYS31AqUYfNt25wRzV/wDtQ/ZfM+6JDtBPYVjy&#10;lWf5WVX9Aay9V1SRJGWPEkbffGCNvy0HRGHM7Gte64s9/wD6z5f7qmm3PieGyt9vynL+nWuPbWov&#10;PUq+5mbkg9KkfUYZZdrOvytxz1rklE7Y4c7TS7pL6FPm+ZuoYdK0lso5k2jAZjgexrk9N1COCJdg&#10;j+pNalprAuE2rLx937h3Z9a53octSnJGkscseOF+YbT7H1otdUazuZF3BUftnLD6UWWqbE2yNn3x&#10;WTrMGZPMV/L+XtzSM+VM6q319di/OGZly4HVT6VT1XVI7mOFdyhN3ynufrXEP4iuPM8qaRWkjbgj&#10;jd9ahm1q6/tKOSOQsrNl13AhRW3KX9XOzaBfMb7m77uMcYqrcbbSPzM/lVKLXswbpFXd6Z5qKTxT&#10;H53Ksu4YI25GfSqI5JFqW4XyFYLhn+ZUGFz9SarL5cG2QAD592F+UAenNR6jqEdzJuhk3Iq8bPlx&#10;WJrszOm5AFXdnEa7v5LVRjc0jTb3NS/ukdNq/ebqq/dH41j6lqtqWaIllLdRsPFVFvsKEaPy36Lg&#10;E5+tcZ468Ux6S26ZpF+0NwoY8N653fd963jE7oUewa74seLU1aAeZDG3yvnAP1qxbePLFRLOYS0z&#10;HeQrj73oPavPr/xfHAzds9HX5s/hWVqPiNYFxGdtPlPWp4dtWPZ28XWeoaWzTNukjG7y84Zj/vdK&#10;848ca7HbGSaSTzIVTgZxgf8AxVcH4h8bXFjcMm3cPk7kdev5Vyuu+P21OzaCFgMHBBjB3Ucp10cG&#10;07nU6h4vWXc2Vwy5Az1NZmH1obt0m5jhQTtxXK6HFJdMrRtIqruxubNdP4StFvNYt7d9okmfy96f&#10;NtPripO+UVCJ1vg7SZLSy8tsLITgKrhcn6mvdvhr4Zig8OLeyNPbxQypD03lg3Vvp71yPgT4eNLd&#10;RvP+7RiHk+XO3NfSPwx8LW8GmtGu1ItyyRqSzAn+8eP0oPls0xllZE3hLwq1nCqqRJb/AMHyE12d&#10;npTRbS0asp6E8FataXoyxRldu1P4cdq1oLTyk+Vt34VpGFz46tiG3cjsYUgXA3L8351atDi429Kj&#10;jTypF3frVmCJ7HzNzYQ8g4ziuhaHHKXMSXSfJ8qr+dVFJZmLYY1aUrKv8P5UGAIu4KffinHUOYrS&#10;NhG+WkhhWaPdjafapmhEqfXpUyvsKgfd9cVrCIuYzb+4a3s5R/y0C8ehryn4i6JJrFrNCztiQbSe&#10;hr1bxDbeZaeaq4b68VxfiVRcadJGqbpEXdsAzuP1pSR24OpyzufBvxHhkt/Eky3h+zxwy5ijwh+X&#10;ftyxcjjHevI/iRcqfEsljaxn7PGEwWCM25uoYx5Rx9DX1f8AtL+Co9Slkk8mG3dYdhZ0z5n8Xzf3&#10;ufSvlzxX4W/sfUmSOH7OF2/KsYjibHXGOaunqfoGBxEZQuee+INDYSbyMyDhx/dHtXOzeGI76Rmh&#10;k2Mu3cMgg11GqXcl9rUkR2uY0ywwRxWDLH9geYyO5LLwMYz81ehTZvUdzlfEukiG5WZl2qpztA43&#10;etcvqmjJPN+7MY28nnrXX61dLINrNt/HNZsWnrIqtn/Vr8vHX610R1OSUrHKR6b/AGdGPu7j39a1&#10;tIk+1zbVUr+Fal3oJkyvln5e+KbpOhNZPMzZyepPb6UFxlc1rSy86NeOB1q8ipbyOwXc23q3H6VF&#10;axqtkylvxBp5Hmx4y2V+8cdaAWpoWs0bqrOq7h90HoKvJdDEqqzLu+VckcCs9bRYgue3X2qSKVrg&#10;hlVvm6cda0M7sfeztcKqPIrcqCG53flSXFtuldUX5cbufWnG2VotwILS/Mf9k+1XNJ8rzEjeTY2c&#10;Nnmp5R8xjxeHXS8jbb5cQ+UjGwkf8Bqjrlt9ijwqtlumO1ddqtwoTaoDM3IypXFc+Uiu3VD+8I6k&#10;HOKl6k+0KGl3T+Qfl3d2BPI+lSm1N0pO9YwvznvgelQ6zbSQrtVjGqr8i44b8a5+8157M/Z43Of4&#10;yhx/Op5F0KjVRuNqq2Um1i3tgVNP4kjjXaMS7l5xXIm9+2XXyn7vTJq6wXI/dqpK8Ag81HIOU7Db&#10;/VpLqRsPj8KybgK2W4+XrweKs3kEkSOzMr/U4rLlmKSNvb5R0A/rT5TFyuSGJVDBcAt1GDRA6JHz&#10;8rL0qmL5pGY9+1QG8kjf5mP5UtRGpJdF12rtLZxgetUnRn+7u+Xrx1ptrcqZGaTcvzbqsPd7YGwu&#10;T6hhRyCUrFFr/wCzsytu3elWotQezTeydOpz0qhLc5ug2V56ZFXxPHPabQAdvXPenylqokrFyDUU&#10;Zv8AWLuPYfMKvwXG5FU/Ksncda5yWwUv8q7tvTgirVhqbeUu5vmVuATWkUYykXrrOzczY+lc/d6q&#10;pk8tvm91q9c6k1zAytn04qkI47lPM3O3+9ha6DnlIpSa2Yx5Z3s3bNTCePduXay+4rGa2YzssjFv&#10;7275mH5VpWEYtItqs35ZqeYx5mXftKxtgfKfzpwLR7tqBM9NpzmqPlOZ1ZVX5euQeK0YboZIk25X&#10;oAap6m0dCSM+ZIvT72a3dP8AM3ZXd+K1Q0wwsPM5+pFaIn8tlVfrWTVzWMi8lluul2Mu32U1uWqi&#10;3hzjcyrwBWTa3flLuJxj2rasWzFuXc0nqSMVjKJ0xqFeFGleTg/u1+XPetKxKsmG3EP/AOO1Ctms&#10;pztjx7/LTrXUltbtRhS3U+jVxyiaxncsfZI7M5XZt9CK1NDPlsG+ZgeikgZ/GmvcrdYznfJ0ILYH&#10;6VZsdse1vm2r0Ga5KkLm9Odjq9HulkZGVo25xxzXceEWlvNQtdshbaMjb8ufzryMSzJPGdxkhHzO&#10;g+UZ9jXoXg7X2CwSKqMVbg4xn/Z+vtXHOmb82lj6E8MStDZxyKcZG4cdR611UGoJMqEZ27fmHrXn&#10;Xw+1eM2TLNtO1V25PRduMfnXZ26b2/dsSpO3I54rjqRaPFrXNC6t/Nf7vt0rm9e8JR3DNKqqjR/j&#10;iujstVZBnaCMbsms6/uGvbaTlfRdp6/Ws7smlKSPMb5/Mt9jbk2/NuOMg+9ZZYxBFVl/2pCvX8K3&#10;vFGmRQ3TSKm1/wCNt39Kw72zZBu8yTbVHrU5XGtqMZ6dPvZ96tabq/kybcfu26nzDurNgXYNq7j9&#10;TTLW6+zXRVhtMSbyeuarmKNHV9U+0MyYZlzv67a1PDnjaZYf9HkCt1dc4Ofoua5NtYViqfNl16qz&#10;N/SmWMps9Uby3aGRm5XFUU6cXG7PYdO8Vfa7JGfjcmTimvqK3kG4oVw3y98/WuGt9WYzQbZpI0hG&#10;zaDnP1rWsb5potwYyN0weBS5Tn9lYu3UX7/7REsbNnJUtitDSdZJt2Vo9rSNniRj5n+FQ2Q82LMn&#10;RjtOB0FVr+Bo41YbdrdQW2t+FQ1cWjJdSOJGXayj3GGqF9cWFGVlEY+XpIxrHv8AW50nKyLGYY12&#10;Kv8As+pPrWZeTR3PK4P95Ag2j6msJKxrGnc7HT9ajvm+8rP6jn9Kq+LNC/s+3Fx9oaNXOfnIHHpX&#10;Ptq/9mI8i+W5Xpxisufx3c6uNs7K+1+FjU4NXGncn2bvckvZgzeZtWNdvrVCW88mVvJ+VV4JAKg/&#10;nTwkkgbYxT/aQf0NUr9mDbCzsp+Ykndg/hW8Y3L0HWV1HY3bTK2Gbh1Ufeov/Eq3945j+VWG5Ubg&#10;gev602wiaSVgqhM/NiRgMmo5/DJhf7QrCXnOP9n5auMTOSs7hoQ33TeaF2FVIYvzkNyMe1TeILX7&#10;PKkjFSuA2FP4isS5nkg1yO4LbTAoVcfxMOpx71c1zxCXEbblkVeDnjAJ2j8q6Iq5jUXYsaZqkkbw&#10;+W7Rptx1Bp3iG4XygG6ldoA4x9K52PVtyNJ8hj3ZXLbQBVr+1l1SONSys4GSoOVx9a0UbEyRqW0k&#10;kdkp3M0jBi6LyB9DWPfXy3cwDDzGRt2AeKd9sAO1trD7vHHFOMCrKrfKrybevArbliZlZIlfd5KM&#10;ys31rVNiI7dGMjR+Z05BYUWUSY6kfxYDDr8v+FXgPNQqgC56E87aDGpfoV7PEIkV05kGUUH5t3pu&#10;6YqPULvG6T5fL+7lT8ynpkinR2bNcSbdwixldw5AqZrNbmJofO2qqMA2R1+9k/jXdRV3Y462hzem&#10;eJWuPFMFqrSYkkBG/wCXPp+Xf0r9CP2D9Lhk8PNNb3UN6szfaFSNf9SjD5cEdQ33h6jmvz9PhqPd&#10;qC3lvG2mzQ+VdFztJjL7ZR68DoRX6dfs0eE9N0pPt1isLW8dnFFbyQHy1fC7lyPZTj8a9aMT4/Pq&#10;l4WPaYbnaOef4gfepWjyazEmaQK3zA9far8Vxjbn9a6lKx8DMcHKHg1JDIcbdvzetQzyovIxn60y&#10;GbL/AMXHWqCOpd8z5/un8qajlgoX7v603zw/3mAx6U5SI2607smyLUTA/eGadG6svHNVI32yfM2P&#10;rT2lwrN979Kv2jEWGfcM9qiQc/d/WmXEqsuclfYU9WxH/wABqoyuInI+T5mx9KIm8wVF5vkr/e+t&#10;LE2xOtPmAtYV+tSbNlQxjf1ppfHenoTyk3mr6NQ/7vn7zegptufMTPf0qWQKOMjd60EjMbNtSpMN&#10;jcVFtGfvL+dEZwlAEjsd/WpozsTPfrVd5gH6URqsh+6f7vXtQBM+7zd2PlqeOZR/dXd1yajj+dOa&#10;f5at1oAck+0YXcT6CneYPL6fw+tRPGEK4GF9c80kcuTtxxQA4TmbpxUyFt2e1MSLaeKnRPl21XMA&#10;4Kx9KryStCw3Z+bp71OX3fe/So7gNJt4Hy9KqOoCiZXT5R83cU0TNvG7t1x3pxiYDcrYLdeOlRwy&#10;+anSgBz3A2Y3fN606CTaqg8n0pq2/wB7+LLcUsEQJ3fN+VAEr/L05qNXAjPI46+1E8nl1HGyyO3+&#10;119qAHBVZ04O361NI6hdvaoWKxndtXavQYPNKOXYN0oAcC0eBg4bp70mP3e7b97rzQsbSSKOye9S&#10;IqMnOfyqeUCLDN02jb0pHYHA7ntRJy+R8ooYMDhd5K9CDUk8oQxK3JzlutWMfu6ECyJn7rUb8yY5&#10;oGlYM/7P6U14sj7v61JRnFAyu21V25K7enepIYi6cmgKr9akjUEVqBGY/L4/i9ads2/eYfnSSOC3&#10;UUmd/Xv60gAL8/zZHpgUOmTwWG3pSjj+INu6c9Ka7/Lj070ALCWU7WU06MYSow6s20Fc+lQzSbyj&#10;FjubqB0FAFiYsydxTIkZUy3Wk88ufSo3uKBN2LAG/nd830pyoFTnj61FHLu+UN83rinOAke5t3ri&#10;gYnlU7Hl/wC1VeWbe+5du30waka42KsjcL70APjIPyszbvTHFRwJtjbK4ZmyMnqKlnOxOB+NQxSC&#10;S428/MvHtQBN/H/F+VOxu605WGetN83Azjj1oAakeKfg+tMZiar4k/vfrQB6A7/LTQxfqKkZMrSD&#10;mPd3oN0xKa/SnYpr8igYiAh6VuRR5XFB+SgBuMVLn5fxpj8inUAtAzim/wDLOh+lGfkoE1cHORTa&#10;Np9KBzQMEGcVJH8vXmmqdiZ7+lSJ1oATY3ofyo6LtpfMpruM9RQAbqjp3l0BlNBLG7iP71C9qc0X&#10;+1TcH8aDPlGycGnZ/wB78xQygP13UUEhuo3A03LUJF89BWo3FFSUvl59KA5RiDBp2z/do3USflQT&#10;LQG70Jx1qPf89LuNBXMP3UA5qPFOPy0ApWHMeCaM5FMz8u2lj60BGVx1Gc0OeDTU4anoaPQdTXGT&#10;Tt1Gc0ribI8Yb8KMYpzjJocZNBHKHV6NgFCHBoc5NTylA7Ap0pEPNJSIMLVGZLnFN/joHHXmjolB&#10;q2O3VE/38dqTf7UPyKzeog357VNuqJFIHSlxTiA5zk0IcGo9/tTqsAziiWLcNwOaa/IqRDhKAK+1&#10;gKEOKmZATt7VF5Xlj+9QTyiiTP8A+qpDxTTHn73H0pQokTvU8pQ1utJUmzCdajqQDzP84oHy9eaM&#10;ZoxQAZopfLw1DH5qAGDn+Km7snlj+FBRkfI+76URpVaGY6R1Qbm+781fJ37SNrZ6TrCDbGs0lwGw&#10;iY8sbX5PrX1e0fmLtr50/bQ+HNzca9p2vabdCD7KHae127leM/e/EYOPrXHio3iell87VTwx7Uzu&#10;yk8SdB/dq9p9y0cTL97d61nfb0u03RyHbzsIYZGDjmmf219kvPJdTJJs3Z6LmvkcRTs7H3uHlc2J&#10;Ed05Xdztzjmqi3LC48t1b7ucu3f0p6ap5dujbc7vmOD0NZepWf2qbYrBxjdnkGuNaHo09TqtPvo7&#10;eFOp3Nk5PasjxDrX2k/J8zKdoC/KMe+ahvbz7FYqVYbo1wSpxu/OsS+1loEkWQP5sW3JJ3A/lVcp&#10;0UaabuaUFyYlyGjx83RgxrP1F/MdU/1m3oem6qMPiBlZoVVjD/CoIyfoaeZvMVWjX73qfu/WlKdj&#10;vpUXe7K2oaeobK+Xjdnn5eKrQWQNz80ZjZegHNIYmtCxZnlFx8pGPuipNPlWN5FVZFReqHlhXNM6&#10;4Nmxpdp+7+UL9EBH862NNmIEbKjbSm0D+In1rG0+4j8zczj/AHQq5/nWvbFpfusWwcLxjzfl7+lc&#10;sjlq3E1DVCzbY+JM49qqalrrR27Lv3N7Ci+LRys27/Z+8OvrWLfzyKxkZnw3QetSFOmn0MnXtRlm&#10;uGbbtjkGWDsu3HsNuai0nxO8s/lrIu7O3mrOtvDMDGituJyM/wAI9K5qLR5H1dSokVcbsgcVtzHY&#10;ox6ncz6qWjURBWdl5XdzVcRtNH97a27dkt3punWTRxYkV5G+X5d2P1q0t5bx/vGRd33t2ec/Sqjq&#10;c8opbCW8rRwN5jBlK4yhzk1PFfwAnDK6jg4OcVVdVvQsariINk5O01Pp/h5gzSBNuMsQvzKxHWt4&#10;szm4pHNfEFpltVktNm9mbf2xnpXF6q8dzZsq7gzK2dxDb/8ACvRvFlnG1u0Q+Sb5fu/MPSvLfEd9&#10;DZ3kkcJkLKcHyxwDWkTswzuc1q1utxcMsav+7btVVbFQpVFhZh12jGPzrXEJurjcw3SfN04H41o2&#10;ejRqrBVVJG69zV8x6canKcFqXh+bWn+67fPt3NwK4XXPAM/hjXZopFZvJcR5H8RPQ/jXt15af2JK&#10;3mSRorNuAHOazhbrr2qmZxlpGVvnxjK9Kk0jiJLU4jwn4clh1TyBC6q/Lv1I+gr2DwH4Kh0eRrow&#10;pDcMfl+TdsX1+tWvBPgy3+2tMir52duOteqeEPhza3gZWV3kzu+bgY9KnlODGZhpYZ8NPC01w0rs&#10;kSjfsx1Xnp+Ve2+CoWsXjjbcxb5d4H3R7isjwn4S8u3SOPc21OD0/wCAn/GuztrH+zIs/MWPQgjm&#10;iMbnyGNxXO7GtERGu3HFOWQqMhhj61RivwlqrMy5HXmrETCdV2nj0rdSseXZ9S15/wBobdhfM/Sn&#10;z3q/ZNnLMx2k+1QA+W9NuRuTYvUd6rmI5SS0uPJdc8/0q1JdLsAVtyt1IrBsLySC7aORio3dhmtS&#10;O7NwNvDfhirp6hKNi1DI27bgc9PakmlWIY+bPpVdJvvKV+YnAOe9VAsyth2kY+ua2i7GfMXNQbzI&#10;FGfl29K5XXYBZlpAvy+vb71b80hZFQ5BHOd44rnvFix3MLI7bl9N2Kl2YU5+8eP/ABv8NNrlpPNE&#10;rNHv3OewHpXy18UvDn2sXEZSRJoXZGym47tq8jH8NfbaRnYqsoK91Zcg/WvM/in8JrHVLGa4gso2&#10;uVbIwCNy/wBz/wCvVU9D6bL8coOzPz51nwqv9ryMrSRyqqtgjBYDsawfFKwQOqzHayrz7V7p8XPg&#10;5LojtdW6+TDvdVUt/qh9e9eTavoYkVhIrfMq/wCy3613wPpqdeNRXR53e6dulZuNuM8ioEg86AeW&#10;uFXvj730rstb0UWFv5mFkVBtXDg5+tZmn2SwQNu25+bcf4R9DW8bkyuYkg+0AFVj8wHaQO59Kdcx&#10;R31sqbD8/OSdtXnsYpHkKhckcbWzhvWqtxYPbpIq/e+6oPUCqJp+Y7TLZiF3bd3p2atKxtm81VkU&#10;fLwPmH61k6VM1part27m6c5xW3b7ZQm5djK/OTjNBSdiDWH+wxN5S7c9OM5ptlcxpZs4j3eT0JBF&#10;Taorfd27CvQ9c0yLI0zayu2Pv9q0KkkhmnatCZvLX5lZ8BD2/GiZja6isynaqphlHPy/41jwaR5b&#10;vJHtjVjuGOSKvR3MrDbNt2quFI6/jUPQxlobTuuo2zGNWyp2gk9RXMnSbi3uWzJ5nb5a1hqn2ZCv&#10;yMB1G7GKor4rkjVt33WbgkjNIzuyvdM0vyyL97dgZ6VyWoQbZ2/vN3rd13XGv3aZjI23oD3/ACrn&#10;b2RpW8xfyNAKSQ60CpJ/tVpxxqSGbadntWNHAytuLYNWknaNGxuX6c0A6l3YbrOoATeX5Y3Dq+ev&#10;4VnAC+gAz8rd8c1d1FNw+Zsv9KzjJtLKqbMfdyetBPMYGrFoNRZI84VsjnrSRS+ZJ87H8a1JdJN8&#10;/mCP+9Vc6W6W+9laNvZs0BzFaadlXaC1SJcHbt3NUc8rbvu1CieZ97b+AoJ5h1xcmUkfKpbp7VJa&#10;3siJhsAdOaimkAbd82e3NNjtt+0fNtxuz70EXZbGpXEYP+sbHXHao7jUWUrndu6YB5q1YwhkbIU4&#10;ODz1qvdaeYp3xtVWbg9SKtKxDm2Ed75q7T8wA3HPDA1NCh8wcHJ6ehrPMvkMw2lmbuK1rM7uv8O7&#10;FaJkykUXtxcSMzBVYdU7N+NAUqnIPrU2oO27aq/JjOcc1RNzvby9vfb17UwLmnSm6Rs7Vx1z3qRr&#10;RZZGb5R+FV4XZNu0ls/ewOlbFpbLJa7u9LmBysOtLXZ83f8Au54qwl1ll5G7b0zzVXebPbu8vZuz&#10;jHNXPLCPuwufWoNIF/T5DOdhXcrdea39PvWtnjj4NZGkKu35mj3egNPvJvKlGW+53FZyQ1Kx0TPv&#10;+ZW5HX5TtqmJGMvQfKdoPrWdY3/mShm3E7flUHg/WtWOb7R5m1duW49qwcbnQp2JIdZNpMqNtXb0&#10;AGa6TQL9bu3AK8q+CPQVwF2++5+95j1d0XVZrO5z5hZfRzn88VhKmbRqHd3F75GoqyMdgbkEfKK7&#10;PQ7wmKOSNlEmPvL0VvUivNtJ19bmdfl/eSfwpx/Ou50GSSOzEmWVV25yzc/pXNKmdPtD1Dwr4plK&#10;qkBV3hO7b8zEjd0O1lr1rw1qMd5axszbZV6q7ZxXztoWoLFdxyDv97nGa9D8O+Jbm6hhNvNDtbGP&#10;U56Zriq0uxy4iKex6xd3P2jaG/dybegqG4XzA2d23G7OMCs3TNXN7pvnMvzdiasR65bo6wyS4Mx2&#10;qD6VySp2OKFzH1bTR+8+fe0jdMVzt3Gu9Vb5VX5SD2FdNrHz3i4k34x2x1rmbpLi/kKqG3fw89fr&#10;Ucp10qncybyI/a9vl7vn28cVcfQtqDIfaRtA7fiavJ4d86JZNrE43ZFFxI8sDq0nyjbyBxVezOn2&#10;mtkcjqulyrcL5aM27rxj8qgsVzdZ2+YN33gc11otY7uMwhG3dk2L8v41RHhWS3EM4Yr5xdoyByQr&#10;PgkVXKzpjVVrMzZ7iO3DeXCsZ+9nYDz+ddN4Zmjms1LGYLuzjPzVzstj9sLJ5alsZ2q2TWt4a0iW&#10;wuFZXS3nHZuT/wB80ONinZwsdhblfMT5gGXqu3rT9Um22iqxVWVM8DPFYMlxLbtH5jySMu3/AFh+&#10;8398f4Vdtr+K+nikLCSSFNm4nBb6isrM5+lzmdZ1RrO12nf53/PMAsIfx3c1RhuTDEqJErFtuTu+&#10;9XR+IbaGedd3zbuQcYz9ajOn28Xl7F2/3sc4+lJq50Rkis1gmoxsrKp+pxWXLoaRbQpdQPmOZTnN&#10;az3n2It8jHcMjjqKbBab7h3HmM27+7xVRZEpNFa00n7FH5ixtIu7/wBlrM8TWebIXEKqq98Kfmrs&#10;rO5+zbQVO4tlgSMCs3xSITCV8uPdu4IH3fm9K6Iow5jhpbptPhXcfLk7+tb8N8stkkg5845cAdB6&#10;CuS8Zzlbvy3+Vo/un1+tUdD8TzRj5VMqt0DHGKpaGko3Ox1Oyt9Qh3MpjuN33sgN930rk9Yt2tHZ&#10;ZskH5QB6bquTa+TKkjDdIzcu5z+gpup30GpKrRFdyqoJZeldCVjGWhnwaastvtXqSyhj1I+lXLTS&#10;o7S0C+Z5wU5yRtLD5eBR50UZxnaW65cfpUknEHzCN1b5gcEYNEdTN6joYIWXPDD5elMv7PmTluOV&#10;9qS0JcZ3MDjO4MOn0qwree0q/vG8s7CWOM1fKZy0K1nutiqsw3R9c96r3mvyabM2794mcelS3LiS&#10;6VshR6n+KqkTQ3k0izFePlOT0b1q4xuYylYsXGr/ANrWzR7o4WVdsjCIdPl6c1Z02681W8t5Pu/L&#10;uPX61REv+lho2ztbAXIww9TViwjW3t/tDQ723Y64XFdtHSR5uJlY6TT9Mk1D7DA1nc31vdXEaSwo&#10;2xjGW+bZ6A+9fpJ8BNL09fD97Np6+VY/axbLCSTtaNdrEH+9hRz05r4S+CVjD428TaXp63EFrfai&#10;8kELSuFUlQDg5+6vI+b3FfoD8CtG/sD4bWtqPLSZSHkMZ+/IV+Zvxr1onweeVr+6dksnkWy+X8v8&#10;PrxQ7mVM5YE9Peqq3G07W/SrELhnV26L0FbnyskEcrSFT2Xr71I0jQYxzjr71HF5Yfb/AA+vapGn&#10;VmUp06809SY6FiOdnPI+91qxDJuX5uvpWWt2RPj+H0/iq1Bernb95vrT1Autxc7vvD0FIrsDnc2P&#10;TIphulhAY87qSTa7Z5X5e9UToTRMG6FfxqZJvMbb8tVQ6x0+GRnPm8L7GqUrCasW/L3P83H1psMp&#10;H92hboSVGgw9MReS4bZjimvJv/hP5VDDJt5PJ9Keku5+aYEkd0LU08zeZTSiSLnuvQU5kMar0rTQ&#10;CNmLNxViM4XnmoyGK/d206Pk0AEqsacpZHWjBxUkcW+gzBJG9asRuy9Nv41ClsZH/u/WpTCYQrHr&#10;QVyk3mLNCuMGo1HkBc8fWmW6lOedu3pVhE81PmoJloNLMV3McemKdA+8Px93pz1oRdqEDovTNOWQ&#10;Jxnj6UAO8z5qfvYP0FMaVT6UyRx/tcfpWkdAJXc5anDCp8oAqJJdp+bmm+dzjv6UBoWdhbbkfkKc&#10;52fKdrD34qBJ/N/h2/U0rbZU+bj6mgCQlZUqusflzNUwQf7v1odMigAEWVXd26+1Gz3pY337s0qD&#10;5aAEWRo927H4UxHxJ/wHpSjl/wAaQwMDuoAcI95z/D6U2UFBwdtPQts6rTJWEkLVPKAK/PT9adHJ&#10;lqjlUIKbEWT+Fvyo5QLiHmmuc1DbOpTkn8amWPFUAZIqNpNv3eKkc1GU3rleR7UARmUwx7ju468j&#10;mmmVnB2gtnpjtTrknbj5c+lNWMOn8K/QGgByyU2OCQYbqzdR2FPjTP8AnpSiTeuFH60AQhWinZvl&#10;pztsfjb7c0903sM8ZpI42V+WU7unHSgBv+qf5fl+nNQyPgP833elWJGx/dp+xfKXco+agTVyos3l&#10;LuXafTANS20jX0X7z5fn3cenpSpAJz0wq9MCpHix22/SgZBMitwh/KlZ2RflG1fQ81JHC1x/D+VO&#10;eHZ94GgCONJPK2tTYkk2qWGG9RVg8fxfrULll4VVI9QaALBlwnSoWZjL0bO3+9xT4+eGVcfWlj5f&#10;7v8ADQBEk7xHbiM/8Cpd9SSHBzxt9cU35f7y0Ad4pwaXerJwMUm1WTkimowFBqnYfvxSZzTX5FCH&#10;AoLuOJwdtNfl6Pvvz+tSbfegBvWilkGw0maAuI4yKFIH8NJ5nzUfMR939KAuP6L+NM3qeny09zzU&#10;T/L0oC4VMnWoYxvbmpUPNAkxKHVT2p233ptA7jSCJMbuPrS7NzfLxTGG+nJ0oIbHBs03oN1KU3H0&#10;pjoxoENz89OHNN8unFSqUGcdQxQgGzvRuPl0ZzQbaBTpG2dKjy1AGOvNAaDakB31HjFFBi9R24el&#10;NooPFADsLRj5KbSs/FACU6IbV5puMUrvlanmKUbCv1200llfvTunJ5NRsu/1qS2xd49RSRyZajZ7&#10;05QE7UCBXxR5mWpG5kpE6VXMBJlqbipM5pj7fVqoBKdn93Ue8/7NGfl/Cp5jOOo6kVSvU5pdw9aM&#10;4o5jQTq34U9HXdUaHAp29dlSBJuoqPdR5v8Au/nVRQBJ8gopsz/LTfM/ziqAkoozxmjdQAZoxmm5&#10;+b8KDLt6UAK33aXG0cfpRmkVzs/pQAjtxUbAf7VOcj0ooAdGeKdUZ+RMCjef8ip5QHOeKb3prSZp&#10;IpPMG6jlHoPppYJTqjf5vu8VJHKSVwPx+0tr3wbdfZfs63gGY3ljL8DqCB613fmfSsrxboy6nosy&#10;7po2j+6UHX65pVIpqzNqEuWd0fAGlXYn1Oa3jthbwxS+WiocCMr8rDJ6/NzVuWTN1HCwO6TvkZqx&#10;4o8VWces6l9nSO1az1Ge0uov4YpFZ+SvUbsDGeuRWHB4hifUldwm7+E4r5jGU2nc++wU+aHMbptl&#10;hSEu21GTcd3GDVb7TDZX22aXK7fmZvlA+pqaLU7XUICpcNt29DWRrpju7vd8kqxjO0Dr9a8eVOx6&#10;1KTLur3bX2zZs8tU2pzwT61zfiCIC03qqsZFzwE+Y+3y1rNbE/u923d932oudJN7ZNhwzdULMFVa&#10;55VEj0aMrHHvGd4VmVF3evK1paRdNallwqiTpnnbVfUrJbG4/eSMu4ZOGB4p1svkSD7yqybgcZBN&#10;YOqmelGpc15UF0yOrFR6EVBPb7AuVVl/vHI3fWrWlxnczM+397u+cYUr6Cob+dpGQIpkO7+8MVnK&#10;owjILdWYLjhtuK1YtVYxqF2scbs4IrOsEdV3cLnp3p7bQ3d1+7npxWMpETSexYvNR89lSQtnd1Zd&#10;u6s3UYPMY8I2Pug8YqW5SNZEkkZTGyZUY5BoEKSLu3bvpUKVy42RiSp5krSbF8vdnvnFdH4fhhtn&#10;TzIdv/LTpnI9Kx7RfO1yOP5W3/Ltb5Riu0tEtYrZY42jLIvDE7P51XMTVbWxj6tex+RIseVX+7uH&#10;y/jXL3ryzLJMGdiibsKuR92um8QWXmRrtaPzG25VT96ueu5FtoWDbl5yqjqR6GqhUY6dh3h3Umjl&#10;dXb95vx8vAx+NdbeeJ47LTvMYqX4OSwY/N7CvMxq32O98xXMe4ZxjtWT4v8AHsZuVWK4KrISjhfm&#10;27VrqjURf1dykX/GviqSVppkkEbXDbTkHEZxux9cn9a8w1PX/tV0WEkzfeVpG+Uk7uuKNX8WTXi+&#10;VI8ce5lyA+fm29f/AB0fnWJo4WWVi8Ucg3cYQHP610xPToUVE6rS7FYkZZNhZmyflHT861dM1CO1&#10;uYyzRqrJux5YLflmsuwuYbC0jjkkw2dqIPl3fiao3epbpVjB3bRsAXkfnTFKN5W6Gx4nujfq6xjL&#10;ZwuaTwbpbXyxsyr8r4PB4rCtPOufMXai7Buyxwa7TwXo81tJLcQw5mT5FZj80TfyNVymVSXLHlOz&#10;0GyDS+XCWSSPk/L1Neu+Fr6O1RSVWNl5JHOa838K6WVuhdMuJmbLvEcA/QV6BZtHbIse3aD8rMhw&#10;APxqT5/FSudlpOvLazLtO1W6+1dTF4lhurFsbWaP7wHf6V49cyi3gaQSN1243d/StHwD4pmZ/LaQ&#10;tGxwWI6VKujzJ4a/vHe3GotIG25x8vFXtM15Y58SbphJ3H8NZK3Czr23eg606yuyVwxcR+oo1OaU&#10;L7nTf27C05VeNn97ilTxFbsW3Mufc1zlzbefLuwRu64NQTxyQx/I25vXFVFtkeyR00t6s0jY4b1x&#10;WjaR+XEvt39K4+w1L+zWbzm3OekiKR+hrUl8QFYI8MFVupzXTT0MKkexsyXEcU6ZPbb+PrVS41lY&#10;DzJztrJu9UEzcNhm5HtWXqDicKy7uOvPSttDONPubl94kNhcKo+fauG46msS7u21CXzC0hVuo9Kr&#10;XLMzfN8rL8x2gtk0kU5LRr93HX3pmkYRTuMSwihfcu1d3UHmq3iHTP8AQmk43f3v/rVqweYHhzub&#10;d1qS7HnQsjBm9siqUbAqlndHgnjX4e23iWO4V4WffhGV13AKOuMdzXzx8Sfg2t1qV1DDB5K22yTm&#10;MhmHpX25rnh6NblpWgUso3EAEA1578SPho2tW8dxDtMizZk5A8wFeB+FdET2cLjuVWR8V+I/hx/q&#10;kjjWMr08tDj8a5XxT4VOj6W7SRrG+GLAjAA9a+rtY8AxiCVpIXVm+6MYIrk9V+GVvqE86mPy5h8p&#10;wvVfXB7e9d8LHr08YnufKMVhFE0rLCjPvxkD5aku/DzX1o/lsRGF6Y/rXr0/wNuNb8XCGxKr5w2h&#10;5WbaD64xR/wpW70K52KjeXId4fblD/s56Z9q15Udf1mB4XDo0q/ufLjVx/qyVx+daBsnDqY442GN&#10;3417X4j+D8axR3Nrbx20ecSxZRVH/AiarD4WLHE22Hft2kZXFZ8rHHEwZ4yUkuoGWSMxsr8nrirF&#10;nD56KnzfKMjkfMPeu+1LwMdPbzltW8uQblEA3Z+tVU+HU0cqSW25vMOWWQ5IB6AYrTlZXtFI4W60&#10;eSFWZgirjONp6Vl6ifLhZcSRmTbhxyw/CvXNU8MPZ2a7kyyrtbJHIrivE+krbyblXy9zfKu3OKiQ&#10;3JPY4LUJJo3O1Gjkk98g1j3MkkKKBlh159a6C+YJGzMdq7vk38GsDUb5RlVbLKy5AHIqHZEFKS58&#10;ubEm4r6CpjOk/wAiqMt1NQxIbl/LbgDuXGRWlBaLENzH8hQYyuinNCvk5xz8wxUasoI5bk4HFT6l&#10;YSSbWVtrL8xHYGo4bNooyW5ONzex9qrlJ63K99N5zsQ2Du6YrOTS3uJlzI3DfPx/KtZrKScMAU29&#10;OvNWBF9nGNokX34NJ6CldGelqtsNuGqC8hEYZVXantyTV+4spLvldynr0qvNAyqqHll6+1IZzlzZ&#10;RySBt21T0B71GttmNjyueny9avpYec4DRphFxnBq/aaVuj2ld23pQVJ2ObmtkdzkL8oyOKerqkm3&#10;+L1/hrY1LRvKSQqpYg7CAOnzViXMUkDtvH096DOMrk9rcLG/bpu/Gi9hacfLu/KqLytEFb5v++at&#10;QTq+5VBx7mtCRIrAyxbipk/CriwiNG+90z+FP2tAvmMoJ9FPFQvffJ+Ofw9KpWJtcgvbiMK2T324&#10;9qzZYwlx93oM9e1aL2q3CtIpf6E0/T9FBIbZhQdxIOQw9KOYuzG2keYxn5t3XtVk35tRtX6VYuLB&#10;baL5efpVP7LI0ybFZtrc89ayux8tyWe6+1nht3sBWmFYwVSOlSQtnczf8CYf0rTtrXMSrIePanzF&#10;R0K0dzsk8xPu+xqzNetIQGVFLdQRWpBpET2p2oPlXB46Vk3iPbXy/L8vqBuFJsDQigyFZfm/HFXt&#10;uZ9rNu3cHgiqNrMyna68bf4+f5VMr+a5bHRueelId2WrmMSSNII2baMjjGRUKXW1Q0gxu/u1JCyz&#10;Jxzxs4BqrKjIPLZN7L0DHBrJq5alY2I78W4jcOQqSebkDnHpXd6L402uIZIw4k6OTjHfpXlsAZk3&#10;Hci528DPFdP4clbUbRtrSLhMqWPIP3f5VhKmbc56rpJW7SORW3qOuTux+Vdn4P1GPT5mjMkce7Oc&#10;MDtz0x9K8U8LXt7ouopENyws3JJyK9C0nUFkfLMzt67gK5/ZsHJM9csPEEcbb1mRtrZLA8N9BVS+&#10;1OOC4do/9YvVtjMqfSuL0vWmSdkX7v8AED2rZttR84KGhyVVccH5q5p4eRitDd8PeIGvLtlmnY9f&#10;+ufLccdeK3IZI1hdoWVmbhjnp9K4+O8EaySW6oJmXDqf4TW7bap5OirIqs7IN7AnBNc0qLQPyOk0&#10;bU7edSNyspVsKpyR8tUvG0UWmXccC7m2s6h9uNwXpkVzMfiH+yLhJ1Uxqx2mMcqPxp+teLI5baNl&#10;jjMseMHO373XOan2bNqcZJ3JbTVITOyk7mX7jHjdXR/2jbX1rGsiqGjDKoXt96vNFnlmvfO2tDGv&#10;QAda0YNfKQsNzb/98Uep3uKex1l/dW9u2VUHd8pPAOKk0a5hkk2b1Y/3T1/OuUhvTMnzYz/tNVzR&#10;7tom3ZXH93PH50n5l9LHWX9pHcxqyiRmbqAf5Vm6XbTQXbKyuv8AFk8c0+y16Oe34+VyvzRt8wH0&#10;IpILiV5FkDSqrdNo25/OsJOxEtFYj1V3ursp/Cvyg47VGYpPLRvM+7wfmHNWnk+ZhNndJyxUdPpV&#10;nSEtzd7pFJ77sdx14rMd+U5/ULNntJDGH3D5lJHQ/wCFMtL1oh5bH5h0x3+tdHqQjjjk+Xav3cH0&#10;rktRH2d/vBULcE04i5kzWt7lZZAJAsm5cdMc1DrkcNysasV3Y3LgH5qy4dWDzbY5NrK3BIpuo36w&#10;hAW6L85z92uqJlLQ5HxXYs0MpkyZN+7OO3pXKwma3WFW+93D87q7bxJrMU8Tsyq4AznaRxXI3Hl3&#10;AO3lFf5QOg/GqWprzFq0t21CVVaXcw5weMVcMqgbVZ/l6j1qnAs1ojbdo/hyeuKII5HTc3UdSENb&#10;x1MJSLrXWxpGO4Efd74qlq2q/aAvyqv+3/8AWqrqhxKnAYN8x6jmmi6W1SXznY7vu57VUSTY0a7W&#10;ZlD/ADN97B45/wAK0IzHBK7NIm4tuLY5B+lcvJrIhTbC20OdrEjkD2q5put71G6MK2N7HOc1tHUy&#10;kx018XuH+/ucZcbeB/u03aonVovMTPzNk5yadc+W+qKy7P8AV4d8dfoKrajMYbRdpz8ucr6+laRi&#10;c1SdhLK7+y3Uke5i0y4yR0+laT3TO8catuycMp4ANYVgDfXzozFm6LlwMV1Hg61Ww1ZYbgRMjR5D&#10;LKHwfU11UY3keVinpc9V/ZYgt9N+KWjSRf8AHxcwySSbkVlMYKIVb/YO5enPFfohoGryBFcoqs33&#10;SBgD8K+K/wBmb4Vp/wAJVZeLljht5NPjaG2kSVpJZW3K2yRe6ZA+Ycc19qacI2sYPKVoi0aFgexC&#10;8gfWvTifn2cVOadicaniZs7G+b+9T5tTZk5lb04IqukJjfG5mX260Wf7yTaoU4G7mtzwZMuaZPIx&#10;8ybbnrtB4rQjlEEeNvKnaAT2qjHiymUB8P0wBuGPWi2ucru4b6mtCS3Onm3W6Nf4W6n/AHadZFpJ&#10;tzJg+xpEvSei4qxHPgbmAHfigJaEjXACc7jtOBViOQNF938zWQztHNuXaq43cAnmpbefyB91m+ve&#10;gWhoMzb+tSJcrGNq5X6c1Xtxv+6v5moVmaK5weV9azJbNQybKk+0fPVeM7xSAEt1quYRf8zzBuWo&#10;/O96p+b5S43EH3qZZNke5lXP0NacxWhbtbje2dzMPVhtqWabD/xVTgYErz83p2p8jMrfMaOYNC3B&#10;cLnDNzU6upTjKn0rL8z5sd/WrNrM5jUM3PriqjO5JcM20cnFOS5+XrVWV967aIU2DczD86vmDlRd&#10;S7Eny4ZW9SKes2fvbjVMKWTIbJ9KmQHG7NLmAuRS471IjjZ1FUS7B/vcfSnO+4fLuo5iXG5a81id&#10;vy048fjVaN/mx3qXzN3/AAFuKaZMtAi/0eTb1+tOEmH553dahHyjd8zfUUZYv3raOoFmKRcKy8n3&#10;prn5t1QLEx+8ZPm6YPSrG3au0lifXbSMxyQt61G6cr8xqbgJ0/i9ahkOBuzQW3YlibCn73Hp81IZ&#10;yFoT5oty/wAPX3qFmYBmIyaBcxaSTj/gVSJLgf1qiImPzBvlbqKu71xtoGmPKbGpzHejKelV3mNJ&#10;JcYT/gNAyRTiOn8Z24WqbzODu421YgkaSMNx83SgBtw+Tt+Uj602Es68/wAPX3pfKx6VPCF9KAGq&#10;vlf3TUmf9qmuct97P4UyRTH3/izQAjvxTRMoG1cinlRsXmo5goOV5b0FAETSb5qsogMee9QiMurM&#10;APwp8SsvWgAkkZUbbgZoRVLtjilCb5MGlhO0bSuW9cUAOEe//gPSneV7UizAU/P+1T0AQLt/h2/r&#10;UExaRctxt6EVYB3Dhs1HMQVxt4pAQ2juPl8vip32q2SSSKqiR45NtSiQOu7Z97rzQAKwWTbtP4Gn&#10;K23dt3L9eahKMV3dKsTw+anK7fxoloAiuqnmmSPsk3Bvl9MVBNEWdcFhSIpfqcUExlcnSZdv3f1p&#10;bbcFVf4qhlHlvTra4bpv+X6c0FFmR1R8f8tPRqpeZJ/dkolJMu/v7mnFGzT0A9DYg/w0zI+9t5qT&#10;pSfMG6CkaCIaNlNb5xuWn4Yf8tP0oK5hEOz71OzUbDOaep4oDmBkbbupCcLjvTt5+7Q4b722gehH&#10;inKWBxninZpqfIPmoGDyt7U1m607YDSeV9KAFTgU9WAFMjO371DHcOKCdh2c07coqNTgUPL/ALNA&#10;cwSfN92hDgU3gfNzmjvQSOLEUbm9KaGLtzTt9BPMN70cf7VN2Nvp1BK0GbjnbSoMJR/y0oy1Bpyo&#10;c/L0Ypm407zfrQVzCOMmm1Ih3deKjoMSTeo7U1U30OcmkQ4oATOKMZpzJkUIpB6GgqMbg5yabj5v&#10;wpx4/h/SjPyVPKUM3HfS0GML/eqPav8AtVICv96l8zFIx+alSPf1oAN9CcCnMmajDkn/AOtQBK7Z&#10;6n8qZ5lOyNnSo9nz1XMAYoxipM012BHUVJKjYTy/npX6UueN3ekc5FBQY+X8abTt3yZ70n8P40AJ&#10;Ril6L+NPj4681SlYCNgXpfL+Sn0Z5qgI/MwNvajzG/u1IyEntTF4NADTwfvU/cPu44pAQ43FaSgA&#10;Y/NRsbfSbTv6GpaAI8UKcNRK29/loCbevzUAA++1NdGqXYKR+lAENDDH3ePT3p/lfWkx8n+70oJ5&#10;RgYn+E0/Zxu70Q07FZlEfl/NTbm3+0q8fzfvF6etTYprozsu3hl70PUqLs7nxT+194Um0TUNQ1aK&#10;3WG5uNluxWbaCobnj+LP514npt2zbY5H/eqcDLCvs39snwrY6joMWqLaqZbc+VLLKCVgi/vIP731&#10;r4j8Q2q2GrMsbN/rGZR/Cw9Qa8nGRPtsnqKULM3XvJIIML8qt1x1Hy1Pa32WZmYeWPmVs9R6GsW0&#10;um1G0VsOGX7yY4P41o2emu80a/xbfu/3q8PERR9FTsXbnUlVFEbR7lGRGfT61FDqjXPCsd23oOlU&#10;L6DEXmyb4FU5KhujfX0qpo995/3pBt242Hnn6ivMqU0zspx0ui8U36gVk3Pj5iCRx/tf/Wq2I8wq&#10;zIkK7cNz0+lZEiee0bMpRUX7m7lvm7mpItd8vzI/5fLt/wC+c1yTo22OqPkakuoyGVY8L5XzY9Vq&#10;Oa48vdmH5F+5sO0t9M1mw6gszMx8tdvr/F9Kklkjt7ORm2yRx/dI5zWcos3Ssb1k6zLuHGei+ny1&#10;HPab1k8vazNxgDhfrWPba5H53ksu0Pzsz936mtuC584Ljd8w3NtXrWMoiUWiC5sFvBJuVmXqSePy&#10;qq982nyRo23av3OfvVqXt99lj2sn+zx6Vk6q8d4jR72Vm6k/w/ShRsF2UxLv1BZCy7uxJ27auJ4p&#10;aKDbu/GMYrHukSINtVfm4GX61Xu7iK1WSTb5zSLhlCr8lHKdHLzbmprHiqSBlYAt83y5CjH61i32&#10;vvcPiQtu3dXIP8qz5r/znjB2rGzcbRtJ/Oo9Ruo7eGN2kjTecZDA80oqxpGCTsgljWVXZmkHmDac&#10;ovz/AOFZOp+GIY5NwClSzN8w3n5uvStK3uY5/MYHcy7flHNNa6yu5i21ehyMV1xSNVJp3OIv/D6C&#10;48wK0a/eyi8Z/GpTpC6HaLuA2/LwCN1bVxKpn3NHF5fXFU/EM9tf2LsThV4CDv8AjXZE35mcV4i8&#10;R/a7yRljCxrubCn5s+1ZejX0l28J2qyt8pBOGA/xq3dWTX77WXA+bqSW/RquaD4aYakkkzSBvmba&#10;wJ5/Bq09maSqJKx1HhSwF1dQySCPbtxgj7v09Pxr0rw/5NrCzKm/cOhOPmrh9GsD9qjwqhW44U11&#10;mi6hC52Blhm3dCtEU2ePiqtzrtOvinzH5dq/f/8ArV0lnrH2jTNzcyJ97b0rmdHgW4VG2qyt1AUn&#10;FdJ4ct1luZP3jlnOPL4/lRyHj1JXLjWh1IbGG0RnC4PVfU+9XhpBtbGVom6FmHbNJbXS28zRqq/K&#10;ep/iresbX7UoYLuz0AYYNLlOWVV2sZnh/wATzzWaNcqscinaVwQpPpmu00edNTsvNRWXavzEjcp/&#10;EVy95oSzvleVjGVfpn/ZI/rTEYJKoEjKY+TtkYZ+oo5SJWkdatwjy/OzL96nNJuC4rEt7zz0UnZk&#10;HBBHStGC43W+4cj1q4xMZXQ+9jWe2Urs3Yz0qK31FpLdoZRlo2wcOOBUMetCKfy3C5+7g9xWfqt6&#10;sM5aPcu773l8ZrVRsRFX3NJpMvt3N93GatRbpZGO5t3+8MVztnemZl+Yn5u1bmj3Pm/eG7/drUzq&#10;KxcS2ULz8zetV7pvvSKGzH7irVzOY0/u/wDAhVKWPzpJFC43cdaqMbma8xpnltJFZiPJk+8392p7&#10;fy7hsrlvu8A1XkHlL6H0PIqO2uPs52oPk7EVRPKWtfiN1btGW27V+QgcmuJ1QMt0q3AxG5cMoPRR&#10;0I9zXbSPHcLtkaZlb74JwB9DVXX/AA4t5atsjV2b7rE4xXRFGlN8pwVx4UivZfmhh8vZuOzg5rl9&#10;W8Ax2MwWJd3GVBHJHoTXpf2FooizNuCPjJGMD3qje6Ss9mc/w9+9bRnY2dSXQ8x1L4ZubpXjCqx6&#10;EFmI/IU6HwLZtCYdStLe4kHJDxAc+gr0zTLcMskcyfvIe4H3qsXNjC0bYjjZojvOR8x+WtPaGv1i&#10;R5XP8K40ucPbqsMmCCSDknpx7064+B8eoNHJCqM7jG3cBzXpUenLepsceWruoyOSNvTFO8iPSpvK&#10;/wBWuNqsOefWj2gvrE1seL3fwlhWCSJYmtVkOyZVT93J83cHn8qyW+B0mlwb1XcsYIIwNwK9DXu1&#10;/B5l8yqqFxwcj5SfWq15o0ph+WPduG0/MPmrT2jNo4ufU+XfFnw8+3St/o/2eUt5aYjKKPrmvKvF&#10;fw0uoA3mRzbQmHyOVPzc19neIfBSzWzrJG3lquXB9PY/3fbrXl+q+DI3iZZlhuF242r8qj6qeazd&#10;W56tHFJnxb4w8Eu95t2NGoGQEOciuDv9H+ySSYLblbJJPWvrL4i/DxIJ5/kZYoWxER/q9+3oR1xX&#10;ifiTwI3lzBvM3KWBIHQ1En2PXhNSPJZdLkSTcG27l5qGGaRJeSd3pniuq1Kw8iXyzhm29G+U1y+o&#10;2otrj5WJ5xx61pcmUWSC5kSNvmZt3rThqHlBlVd3fOxartK0ybQyhvTPNPitfPdAGbCnaOO3vV8x&#10;np1NPR7ZmsmkbaeN3405grO4f7w7Cm2NzgtzuH97p+lSQQLIWVSRv7nrSbBxuLZwM78+u38Knk0J&#10;bw5X5WbqfSktUVbjbnb3+X5q2YrEptQBsyd91J2Q3F9DnYdLWOXdsRlV+cd6beWnzYQ7fYCugm0l&#10;kiZiPnxv3j/CqF3KturFvlb1IxUymkNwbMe5hjMah8MWG1j0yfWsTVdGVnVj+RrpL3TDcFWULtkH&#10;zdOPp8tJc6Itw7Rq53K+4ZHUelHOjNUWjjpNIEnahdDkgfCbio9SK6H+zls5kHX7nWlgh847X2ru&#10;jL/l1/KiMkxKk+ph2un7U+cSEbcZ3d6tnSYZ4JNu3B6H+7VucpNMgVfmLcbehra03TlWzZSWLN23&#10;nNHtBxptnGw+H7hrtmSONs8BVBINa0GkyWsK+ZGyv6ba1oZPsE2V+cq3AAzWgka6odrfM276VPtD&#10;T2Mjm1gZ92VZqntNMRW+YN97stdCug/xSAfRaZcRFRhVYcZxmj2hXsTMNkksnyqPxqvqOnvFbptH&#10;zN1GOlbVhbMZ1LDA96nvFF1L5Yzu29cijnJlSsUvDcccqMvyr6jGc1Z1PTrebb5WPyqKfSnuI9qr&#10;5nz4y21zj8SKW20prf5WeSQ+rtu/lVcxEoNDTaQiTG3nb0xTPsggiZuPm68Vtx+F1jh3MwZn9j8t&#10;ULqwltoGX52z0wetHMiDCd9pZVXvv+U0qPunxs3L/eJ5q1Bos19dNHtO5lYAKOtN/sia1uVEkZIH&#10;GT8tSVzEtvpwnG1Vw3Z8/wBK09CAsFbfuEmM+2KqQvIs8caqF9TsNadtZtFa/OWZ8bfu0PUV2bVj&#10;dxxSFo0X932Xg/rXWaHJJNEn7yYSnttrgWsdisySLubqO9XvDmsyxspbayq7ABgVbFZ6EczPQra/&#10;minj2iRt3UjvXV+GvEC+d5UpXcxCqxQ4GelcjpN/HeW6s2z5emRtzWvo/iLT9N1aKC8STbJlvODD&#10;5SvSiUUw5jsjZCKMyLtbzRuODQk7fZT8h2uu3FY9j8Q9PubtLVWmWGRcB2+6P+A9avWl/He3UyiW&#10;ORsblAHGPWueVNMIya+IzdZv0tpOW2w78fezVF70zxLImGV09aseLdMazj8xvmjxjP8AFt9cetcT&#10;b6hJpUi2q+Y4Y5VscAelc8qdjupSudINYmt49s0ijC4j8sbvzxWhphaSdpPOlZd3RxtrBtLky3JO&#10;35s4bd0H0rptMkRo+XHBx+PpXPVgdlOpY3bGPemQzRnOMdavCy3Rbk8w4/hHUVLY26xJE2zcrDcT&#10;jpRqWpW8UYBPzdz93dXNU1KjK5Vldo8NtaPKZHHWtTTJvL09VaOOZju3AnGPpUUVxHeRKu0bm+Zf&#10;p6Us8Hkl/l3bjgc4wawlqU9QbUpA21Pl+fduLDGPSnxXDQs0itl93Tt83Wsq8uZIY+dq8459adY3&#10;JuXCbcBvm3Z4zurNXZnMv6pqjui/6tucNtG3H51zOva8sEZVflKHODzx61v6m5hjVWZVZxvwBu7Z&#10;rh77bqEr4VW8s/NgZ+b0+lVGIKyKV94v/fq0HmDc3mHJ6D0pR4vkubVm/efKvOe9Zeq2HlfdbEX0&#10;5qg9jJEsrfLu/u810K6CTRb1i/k1B2XlVB3EDuPSqemIsl2ysS3G7DfMM/hUyWe6GMlVy3Ums/8A&#10;1Fy3lq3mex4rWJnzI65IYZovLMkm1uvrQ6wwNKiqoHuq/wCNc7b+IxDLlkbHrV2811Ps8e2RY2+6&#10;p65HvW8TllIztYvJHv8Ay12jb0560rweda4mZtu3qCM1nT6skOo7m2yEdMLnNR3WrlEZsfLjOM1t&#10;FC5i3dW8Bk2/d/4CaIS1hL5TqoXOeW5x6Vk2MzX16vAHltzufrW1eSfaF3Sbd/tW0SJTLssLyQF9&#10;ykp/dU1nxaob262sDw3LDt+FbUFz59ox8tgrLyQOlZw05Xlkm2Ky/N0OK6IUzlreRrabpbXbROqx&#10;szDeUb5sfiK6FfD8M95H/Z+n2sc808Vv+4JAkDNznbnbXO+Gr1ZZmjLfNjauflz9K7zwPqP9neJd&#10;Kt0sJrtluo9i5wpw3LMfQetddGnZ3PHxtTlifWP7FejXEGmzLfSvfww2hbT5iuxdjtwvy53EbRzX&#10;0TZyK0ahWUFO2a8v/Z+0+HTvDcbW9n9jtZHIjjAKhFXogJ7+1ehO+ZflK/N12qa6Yo/OcdPmnc0W&#10;k7/dPbNJA/ky5VThl5OKz5b8qm48svSrEN4JIsMqg+wNbHmy1LEt5m6dv7p2j6U+C8Djap/SqhkY&#10;TseNu7OKmtLUId3zevSq5gNCC4AHRpPM9eNtXvtKonOD8uKw4zh8cKPc1oWcyvBuyy+vGcURlcJa&#10;liadXj/wpkYxPy2Vb7vtUDy5DKf0qM3n2eNf4m9B1qrgbVtcNsz82frTVj+1XSrtcfN6VnW9wzlt&#10;wx8uODUlvc7BnA3bsg89KnlJ5TXCmODr93pToduz+Kq4vf3W19q/NnhSaha/aNyf4e4ojG4aGlhX&#10;5+83pUnm7E+YVTtrpX3BsqeuRSX180a4UgYboXFUPQt28jMmRwatFfMReax7G5Me9WX7rcHNW0vl&#10;2UDLOeasp8qriqKXvAb5vm6cjmrsU+B95v8AvoVSdidByTbH+baakR1STa3eq7so7ULJ5nPdegpX&#10;ZRa83+7TkbEm35ufaqsUmJN38PpV6Ni7bvl+XpVx1E3Yk8xT14+tCS87cVG8zK3zMv5UjyY+7z9K&#10;CCUsxbcf0qbOKr25aRc7Tj1xU6SK3X9aadiZICcbfvUJJzjvSuxzTVDB8/LmrTsTZliKfY/zbcfW&#10;nPJ5n+zVdJFK/NxUifNWhmWGfP8Ad+9TZ5CU+6v4U6MZz92muWVvlZU/DNBbVwktQFzuO30WlPH8&#10;J/KlgXCLtX8zRNGTt+SgXKEO3dtpxIHb9Kb5bIUbK/M3PPSptm9loGlYjKACoynmpVhjj5dpYetN&#10;MW4+lAyGJNw+Y5X0qxFFHb7VVduemDnbTYVHpTpFLSbhkelADnIzjHTqKIovK6sDVWaVmO5T97rU&#10;0Lbt2aAHud6/LSr8zbWoVlBokOW3DigTdglbenyrUccXmrgcH1psj5ba278KltZllO0cc4oGMO4c&#10;KsmKWIeZSO26TaFx+NCjJ2hcfjQA4wkPuz+FJIcvx8tOklVI9zboz7c00Ormp5gGRxgHjP41LnjH&#10;fHSk2kjd3pF4PPVupqQA3DA4VeKhaYmX+Q9asM6rHzx9aiG0tu7r0quYBqxLI27mpIYvl21IoUpx&#10;8v1oxs6fpRzANkTavy8N6NwKjbIHO0/hTZQzvjHHrmnJ8zc8N6HpTbTAidSSvNRbSXcZ4q0YvNG5&#10;R+VNjhZd2V/MU7kqNgdAkKL9xm6nrinLD8v3sN6YqRX3dFH402M4fb95vWp5iiq0iofmpTcY/wD1&#10;U6/tAybhwfSkFurDO6bnnrUgehNJmgybulNc56UE7K0NByuqJ0ofkU3FSbqAGyS7egoz89BYB6VG&#10;GelACYG/+KjLCjPz0PyKC9AQ/wC7St92mKOlSZzQMahwKN9NxRQAYzTwmR/dpE4eh+lBMhWTLUzy&#10;j/eqTNRuPnoJGgY6/NTido3d6FbpQV8ygAozzRTXQ7t2KCeUcvahh1pu35vu/rU1AcpDgh6c3eh3&#10;NGcUGug1h81GynM3WigWhHRTtg/Om9KDEMUY5207Pz03Hz/d/WgB2fkpCwH96kpBwOfmoKUrDjJ5&#10;lMTbu6mlPyUzFAcxM3HX5qY6j1pScUzPy/jQHMJinorZpmWqVDzUyjYcbsZH0pp5fjin/eHy8UzN&#10;SMkqOpAd3Sjy/agBqj5qPLqTcopoOaAI8Zpf4fxpU4FOfPtQBHinKPmpf4fwo/i/CgBH5FCcCnUV&#10;XKAUn+rG77xpcUeWB/eqgGo+KH6U7Z8lNjOH/vUAOyNnSo91SZpu33oAb5n+cVJmo8UI+KAFXhqT&#10;zh/dprMT603acdKCeYm80en6U2R8U0nH8VEQ3v8ANzQUO80f3f1pu4mn+X8lMQYagAjp+5vf8qCm&#10;ykwv+1WYB5mP/wBVNd9vShxmjZQB57+0Bolxqvge+MENxcw+T5V1CgwJFf8Aiz2xXw78YPBUmoyr&#10;LG3km2JLKg5wOo/Cv0W1uwGqaHeWckv2eC5j2ux7D3r4h+MfhO38I+JLizhkj+zK7Op2loH3OcjP&#10;4H8jXBjFpc+iyety1LHlujWSxQMq7Vz0wCv866XS4IgG35/c8bj1rnNSsJhdrJEqLhuR2FaWn3rX&#10;gbay+Z1b5Tgmvnq0bn2F7q6MnxzdKkCqq7km3/eO3p0/Ouds2khVdp+b72O+a6bxZZrOqBirM/3p&#10;M/c/CuZhu9j8P5kY53EYrikj1KMrQNrRsmw3Oo2oMqdpUn67c1k6hdLaKMbd2/DHHWtnTbpZ7Xcs&#10;iyR7Q+R057fWuY8aaVPMiyQiRYbgfN8vMK+q+prPlOrDtXsy9a6hvVJVkAXdnc33vyrUhurdNyzb&#10;TJt6gf0ri7S2lJ3NLPIrdFYbcVsQPIlvny4WCL8zE1hOJ1aHXaXaafqJ2+Ww2na3yLsx9Otb1lpc&#10;bjyo9rSKdoLDcuPwrmNHSKKRgyqo/hYZwfrXTPAwt9xyrr9znbmuWUTGSa6kF1ItvPtm7DJz6Vxe&#10;vXUkWpsrKu0t8hV8/nXT+ItKub5vOZ4l2pyB3HrXPTx+aCsjt8pwScZFZ8rN6dkUZbgRvJMdq7Ru&#10;C4yAaybppJ7hiwZ4264rUhtoriaWOMs+04PfJqLVLKW3k3MyhPQb/wDCpOmMkjK8xkkYqVeTpj+7&#10;9K5Lx/r08KKkb7mY7w7jOPudhXY3TK5yqKzMNxOcVxPi6Ldqjbtp3fKr+g+XtV8ppStzEfhTxbMk&#10;3kSB23dTI2WrrJtYjuwWj38bsjPArldM0G5t086RSR6hea0BDIFbhVVupB4rppxTKqWYauy3Lwss&#10;m1VO1mEg3OPpWFdXr3Uc1u+6RiNwwwGKs3lrcXdwitu2u+FPnEAGoTpuy8ZR91iqlvau6mrhzBot&#10;opn/AH25mb5cAjJFbUFutoiqY45JffiqYAhELw8sf3gUj5SPTNXrKLz3yrHaVwM9ScZraWhy1pXN&#10;jw/eQ3FwsMZ/eMNwB6iuij0C5kvlkSNz/e284rB0HTkim+0bvlUYyGGc16N4H8cw/YlsZ2jSb+Fp&#10;GLMfrSUbHk4iTWwliG060ELKP3KZZQp6fWrf23cd0C7ZsbvlB61fvr2K8uo44Y2aHq0jHAZfrUi+&#10;H7WzsmEMRSb5v481eh5sql9y/wCErq4v1aS4Z2d2+V3cn9MV2OmbYpliyWVunbFcL4bv837R3E29&#10;oThgw6n2xXYtqS26BoxzH3qOU5ZyNyTTfs/O3dGeuO1YviyI6VEtxkGN22ZUfeq5LqEN7aBOfOZc&#10;EF9tYHibxCf7NaGVV2QnzFJB5PtT5UTSbH6XeieXa5ZC24kLzzW1psuLHb269a5axcyRbg26Tch6&#10;46dfzrZ0a+eWHbIP9nA9KFoayF1R5A+5NqsvQgE1PC63cSl/lO3oaku7Esvy/wB7PNYs935TyKrf&#10;NGMY7g1pchK5eeEwXCMTsjP5VpWLtIuV3KPUVR0g/a4VHY9M84rQNqunWfAP50CqF0StMu1vmxTr&#10;W58uX5v4W+T3+tVreYrLt9OvvTb+aQqrLnb0zkU1Kxk9S1qNxhJHZSuP3hPoPSqum+ZdjcB8rfd9&#10;qn3fbNOk2s7FjtIJHSk0e9k0ifa6tJEzcElgB+lWTKNjQitVWPbudvL7E/eqa3i3Dy2OQ3C+1SBl&#10;kbcu32qG+hkS3keParfeTjoaqMrGTuzH1UCG4OeI26DH86ySiyzYA4bqM1rXW2VvLZNzf3AePzqu&#10;9i0L/u13f9MwM/rT52dEbWuxbDQmvZWaMrHM6rz1FSjw/wCVcqrfcX5Qe7D3rS05vIQMMqynaRjo&#10;KlQtPdLlTt657V0xncy94ytT8PNt3kHDneqYwv51h3llNPceXtPy9HI4Py16IsazwMud2RtPH3Kw&#10;ZNI+zXPCblZuCe1aRsxxn3MGz0RpJPMkw2eRjvV3yR5ajLZTtXUyeHpLy0jliG7cvzjIG2q7eGpI&#10;1ZpFH4CpIlWuczqugb7NpNxVmO0rwcCuF13wpbi1kljj2tIM846V65Z6MrWU3nMOOpKniuU17w75&#10;0bbPusckD09BWMro6cPLzPnnx/oEM8PlIsbTSFiwQdAV4/GvEPHfgKVYWf8AeMWGAsgOSPl+U/N+&#10;tfVHirwu4udwjG75ckMOK898R/CrUNXVrj7LKu3qi/MjfQ9KqFRH0eFqpbs+N/E/w/8AtguLiP5J&#10;FZv3aIQMeuT2ryDxPpshfzE37QMHaM4PrX17rngBbu4mVnhRoT5M27kI3ocdD7GuA8SfAg6dq11N&#10;NBGWZ8LtPygbfSjnZ7atI+dNDsXjRC3zZyAre3XmtBYGMm1flrqfGngWTSCzQrL9nuAHGP8Alpu6&#10;/SuZuLeZbryynfbkevpWvMOWH5h8Fr5kXzLskbrzwK0LeDyVXvzjNQ2ui3CRCTGQ3UE1tWWlnyV3&#10;K3ALnjpjrV8wvq8h2kaZ5jLJt/49yqjj733utbMoknK+XGrRsy4YjGKXSLZZIWZXLKzchBmt610w&#10;zwBdzDf/AH/l/Ks5SRcaTW5gywbY1jTDKq7W9TULeG475NyoVZOxGQ1dRF4X8qRZd8h28geWv61X&#10;Gmqs3mrwC2A2eo9cVyymbRppnMz+H2ihYqFZUO3Aqm2nRySb9ivzjdtIFejaRoaqjBgzKzZJJHSq&#10;t5olrFGwUrgjcBjrUe1L9mjzzXvDKSWCyDzGZGJxnHC9KzYvD73UayCORf3bLgn+91r0c2UI+U/K&#10;AvI3A5qM+HsHcrfL6bhSVawpUUedxeF5LQqrH5k/2atWlhNDHKJFXa3K87yPyr0a28N7poztVmG7&#10;II61GugRxlP3a/MuDxVe1JjTSOF03QJrmTatud3Xlq0rTw9cWMu42m3nHD7q7fw7pbWt1IjglWO0&#10;eoFdGNJhEGCqlvvZx3o50Tys85utD2W21o2P9xFXp9TWZNoItEb5PLRPmUt3Hoa9RvtNeKbcqrH7&#10;bc1XTSA0jboEHmbcPjbt/A1XMidDzODSAI18uNmx19qdJ4cZW3IrbgvQivRE8LLPPujj27vujHBr&#10;QsvBhiM3mLGvuDuqvaIiVjxm3tZ4iFZXyehY7c0yYXFrcx7cxyL95SvWvWNW8EsjyeTFukVec9B9&#10;K5z/AIQSZlm3I67e2cj86ftDGTuY+medMGBbcVGcY+8KnudHEkTBRu+n8NXYoI9HmhtyrMzfNt9v&#10;TNazrbxhmaOMbhzjtSjUuYSikcrZ2MdlO3QMjd/vVDq95E2orubKs3IyOK1tatFvLiRlXbu6YHWs&#10;fULPyysjpsLdcDOK0jK5k1YsT6RDdxCRfmZm4G8DNTR2rK6sVy3p2p2mSLFbBZF2N04521YhuBbd&#10;JD83TC7sUcxDk0U7i22Oy/LGp6Y5Jp0Ol+RFtU/LjO4+lSHVGv25jEbK3zEjGfpVptat7WBCVHkr&#10;yJG+8T7j0pR1JNbwxdNfKqqrGRsbwB93PSta88OTXkh4Ksj4yRR4Om8qaOSSLbG2c4Xk7elegadL&#10;Zywxr2lwp3Dnceh/GtIyuZyqNHms3hC8gmEi5WVBnzIuOPpW18NRcRSzQ3ckkkyR5zKe27pXUa1p&#10;3mQhVZQrDPB5x6VztxMtlLEY/kZQxZV+Xj3K5osi41OZam/4luoJrCN5ZI4h99QRvyPQ4rz59Tj8&#10;K65GzQrNHDjllOGy1XPEeuf2hcbfMZt3JGMD7vasCSSOaXbMu6ONjtLN/qs9PrisZQNaMrHZ6neW&#10;04WSERqsvI+XqfStzQ7mK90Ly2kaO4WRWCs5DQnd6d64WfxAYLPyB+8425cbsH1GKk8P6/Jdq0jy&#10;FYox5gjA+Vj/ADrkqRZ2RkenaTcyR2rKxLbl456VDqDMHyyorBlxJgnP4Vh6Hrkl4yyxnYmMMBzg&#10;+9XdS8Q7naEIisOHLH7tefOLOuEjd068kgKMsatHH8/J5Den0rUvZJJ2bb97/WAVyMPiXzEI6LJ6&#10;OOflrSste8iGRWUyR4yADnaf72f6Vz2Zbl2KurXfmTeXuT5DuX3+taGhTLbRru+X9az790vXLD5n&#10;XqMYIq7pFs0o2t5cf0GacYkTlpci1q/860kG4t5Zyq+YwyPu4z9Kx9Jvo9OK27f6qST5nZmyaveL&#10;LqCzdY3kVWboskgyfwrl77SsXKzS28a7X/dvtH6jNaxiS7JXNzV4ItSVVVM/L7j/ANmqjF4bicZl&#10;bhd2cd6rW+t/Z9vzKcdcnpT49dSaTyw6j8K1jG5hIoX9iIXMcez5PVq5fxA7ac7ZQr8m7cOma7Ke&#10;5jmVctj+6ccn61keItHN9asu5A2cYZxWsaZHOzlH1lbaFEUszeuOtX7OVZVVZHEbfxAckfSsjWdJ&#10;/s5mXbGvdmbgD6UvhrUY7hljVl2s+CNpYgf7v3f1roUbGEmQ+KLaWw1HfC25d2VDfLn6Vq20EV0q&#10;ksrBEyoY4z9ah1OBVkYybVUL8pxnFPskCzKF+Vs5y3C49KuMbGalctQWQjQ7fL3jq2elXBaSXAVc&#10;le+ciqskElw8oR/MHVCGHH1qHQbiaOR1LMsall55P3q66cbkylcu38bK7bZJFZfuMOjfUVZ0By9o&#10;qs28Sf6rHOaz7ydtyj5dwOCN3ejT7dIrWEjBjhGR1BrsoqxjJm9a28ZuRt+WT5PmH8P1r1v4M6fc&#10;33iyFZBHt3p58JcfvFbAUBuzDI3DtkZrzLwbbLdQTf8APcAn5+B8rcV9NfsTeHYfEp/0qSxt4ml+&#10;2I0jM5K/KNqKmV6qD1ro5T5/NKnLTufTnw608aV4YsbeHz1SGPARmP5k7utdL5oH3mLcdxtrOtRH&#10;pVlw2I4V445/GpkuWbdnaV29aqOh+e1pXdy5C29WJbcO3zCnxwlpBj+Lp71RiuCk8nzSeYvf+Cr4&#10;kEsLNs3sPukHpWlzmsx8beQf3n3vm4PWrgfcmUX5dvQGs6aVty7sbm6+1LFLgsVZselA+Unmugwb&#10;36e9T2t3iDbjazdRmqBmwSuWwvTkc1JE6suQuW9c0LQkuef5bf3vpUlu6tcru5b0qCM7l45+lSxS&#10;KZOOG9aQFrUJfJuI3UFVZuRTlk85fk53Lzj+lZ91+/HP8PTnrTkv2ijVvL3n64q+YDSt7ktH8y/r&#10;U0U28cqGDHBrLjZn2FcYbqMGpruZoLfmSMcbuB3oUrAbGnhbu42qR83yn6VJKix+YsfzMehA3ZrB&#10;tdU8n/SFVpCeijgmta11F70bpMp/ukVQtRxtmfdubb9KngdYtvb/AHuKYhW5+8T+FTb4xH2X/e4o&#10;DUIldLld2OV4/uir0NwsZZWxiqfm8/xf99CnFhL82Rx2rOWg+U0Gl8ztSMwjG7IzVJePX86VpmX7&#10;3NPmHZlxJNz4b7vqatJMYzt+8Pas6OTf1q5bS5PzcfWriS1ctGfzNvAppXPRdv402OXeflFCOr9V&#10;/wDHTVcwyaONkK5Zdsf3cDr9akLbevHOKYZgE6VFbyfjxu59aOYzepaYbJOzfQ0Ry4GV6n1phnUz&#10;ccVGknlP8q9emR0rXmGXd+7qBTUcA/xVAkgfrn8ad5n0rWOphKNi7FJuXYOCq8n1qRVVE+Zz+VZ5&#10;kZW45qS3uzN96q0KL0T7Tt2t/wB9CneX/srVWPcG/vfSpBKxTrUgWsZ7rTc/J+NV47jM+2rUh3Db&#10;tK0ALHytLTWjZY16t+lODAnrQAK2P7vH6VDchnXG3eV6DOKfINp2dC3U1ENxO5P1oAb/AKv7vP1q&#10;RFI3c07y+/8AF6Uu7I/hoAYkex/male6T7uR9c0jn5805UC9Wap5hNXI2Zd2fm3UKMO23j+L8ak2&#10;ZlX735ilVgKOYYRhnG7d+lPkUFNrfe9RTdpXaoBxQ4+aquA4hDH82Tj9Khk2pNt+b64qOZisXyty&#10;3XBp0aFNrZz8veswLEbEmjZvX5qhWcxu3Df99Cp4mEyZyM/WgBMKy7SM00r5bfdpbltiMwk2lenv&#10;UYvv3m3G4e1AEueKSWTykqKQyA84+lP8rf1bdQAxm3DjnHWmhyRj+L1odBvwvReuO9CqfTFACDcs&#10;irjj2NSi4xHnrVd5Wd/lZR+NDxsBxy3oOlAFlk3j5WH50qwKgbru9aZC3mHG1lC9CRUsYwOeaAI2&#10;uQfl+X6tQAxH8NV5Ydz/ACxr+OamSPCD5h09aAO6+bfT9h/2aTH7ynVoapXI9rbqKe33aZigegMd&#10;9OTh6bhd/WpN1BJG3ejef9qgDNCjpQXoO30J0ptOQ4FA7jqjp2+mnigB25vSmu5qSo84oIbHINyc&#10;0ScCnA7ulNY46/NQITy/pSJCR3p2Pnp2c0ARuNvTmmBianqMpsoAAc0bPk+8aDlOmKdn5KAG00DH&#10;XmnY4ox8+O1BXMGz/dooooHoN2f7Q+XpzQ/Me6nbP92m5520GUo2G0qn5qTFO3D0oJG5xTkI9Kjf&#10;kVInWgAdPnptOc5NN3c0AA3P1xSbBS0ZoAESnLFjtTElx/CakEufWiWpqnYjf5F4/Sm+X89PoqeU&#10;QJFs6GjzT/s05OtNfr92jlARxlaQMIx1qTPyVC59qkCTNN3e1SbRs/8Ar03dRLQBvmU7qcVHQjHd&#10;mgCSio9q/wC1Tt/tWgBvb1pXYk0ZI9KXNABQI9lG4HvTfMoAc5HpUO+nPJmm7V9aCeYdvOP/AK1N&#10;cLno35U5OI6azE+tTGVwlKwuCe/6Ur8x01WI9adnFHMHKAcP3/ShTspudvShDv6/w9KoOYk3e1I3&#10;LVBvYd6ekvFAcw9z81GKa4zSFiBU8pQ/pRuprSZprqcdDRyk8wtxEt1bNGw/1i7T7V8b/tZeELzw&#10;/wDFdbS3sbi80owMxuUjCxwH5mzn7xGQe38Qr7GMrD0rzL9prw3b+KvCTy3VvbstrCwa4AWOS3Ho&#10;rZx+dcWLjeJ6OBq8k7nxXf6c1vAys7bM9cc1n28hsrxYW3EyNkEkLmuoubuN7aSXC26SM21E+769&#10;TXK6jZSXdyzJuK7eoHK/Svm6l+p9zhanPEh8Q3X22Nt6gfL/ALtczqUbS2skfy/3c/OvB6dq0Bdy&#10;TR7W64zhvSo2UXpXqD6bh82fu4+lc8kexTlZWMK+kltF3LIFl55UHb8vTipdV1VtQjZVCnbwd3yr&#10;j2q3JEWd2dV3L0z0rOu42dXWQBRIvb+GolGx3U5Ju5n2mts85jLRqVOCEYDH51u2t6NQ0uSFTGAy&#10;4zt5rlr3TY8q+7IjG4r0yfc1qWeqLp9s3lCRpGOR5h2gj1rCSO3pdG9om+2vlQL8y9QcqB/3zXcW&#10;t1cQ2qiSaRju6kVw+h3hKLJsCtjKjOVP1NdVaX0k1q0dwEZuvzNu2/XFYTOapK5cvbxriEAKrRxv&#10;5j7jtOPX/wCtWK2nR3Ujc/MArEDqTVq5ufs8yr0Gc4b/AJZj096q2l4tsc/eUcnHWsJRsXGTKs2k&#10;HSLptse5sdD8pZfX607XZYI9CaOSNxcSc5LcrW2bmK9X94v3V4c1ga/bLEr/AHgmduTyayHGpd2O&#10;NewaKX+IfPuAz229KwbtvO1AyL+8XowJHH0rqLu0uIbtiG3Rx+o5FZ2tWas42tImBuO+Rjn/AMeq&#10;eY7KcrO5Ysbfz7P5vmX1b5v5VHeWC+Y212+nGKn0a0uHHlsTIsfGfKA3VofZdzbir78Z68YrenoT&#10;KWtjk7otZriGNVkxnlCRj296o3ebqHzFJU+w/wB6ui8Q2vkjnfIvzbjuUEfT5a5bWdWETw28fAYb&#10;iN43AetehSZUZXLOjypc2vkqvMLNGGPrVi1Q6JArxPL5kh3bzzkZ25A78VmaRcrGxbbIvmFvlKrk&#10;t61spfrIUYblkX5igIP8X3mHf6CuttM56hes5riOeOZg6xsmCo6bf8asyXMmozK0Mh+XoFYYP41C&#10;8qPAWhw0O1ccHK1d8GwT3m4eWSsJAJXsTyKnmOCpa12eh+AD9q06ESbSYVwwYdRXVtb7rZWxHl+c&#10;4rjfDF5/Z0yeYDGudq7uMj3rsLHUbeR1i8xNzYVU3DcAenFPQ8SrfoZOoW8cuoLKrbZlbcADt3Vu&#10;ae7KrQyMq7l6gZrPuNLjudX2oxMkRwuHGF+vpV6CIfaI1bcd3Qjv81MiWxetpmQyN5m1vl3DrjHp&#10;VHWbqFwsUsbZbpKehqpq/iAWaSHG5kVuF53H0+tYjeIZr9SxRldxnDNgL83aiOprSgzofCsq3SvH&#10;nbGq8I3X863bcC2i77fXvXF25a2McyGRv4SN2NwrrZJlgsYfnZd3U4zS1NKkexoWV4VtGLMVbrnr&#10;TLicMh/drz8zLt6n61kWWrrd3bRq7bvu4xxitGIG5KKx3buvak9DOMbFzT7n7OFX7uOvI4rSmLz7&#10;dqxqo67Rtx+dZtj4ekWbcZA4ZskA5rdsEaKLDMFkC88ZBqTKVjPaMpjcNrtuxk9aePnGP4d3Sr2s&#10;6S81iVtmbd821SvT8ah0m180KkkjK7nHzcFTVcrJ5kTabLKs/wArsqt1G8n+laXlK9uqcMfUCqo0&#10;9o29sZ+X0rQskUyldvTrz0rSMrkSta6Ks3+ixbV5Reh702FJrmB5GDBW6ZHStqfTDOuVDY29Mirt&#10;roa+QEy2D329arkZh7RHHXentO37uPc27PPFXrHQJpX+fdu29HOa6A6QsDKqnPuRV+3tVeIbdpY9&#10;CO9VyilU0sjlL3w61lIJPNQrJ97jpTooQq7Tx8tdM6K42lYz9TWXdW8ccrnHP93vWkQhJsr2SkSs&#10;F53dcVYXTFZ9xXLA4xjimRGNNzqfMz39av2VwBbfKqlmZSQT0rZaClF2uWtE091G1dyr6Bc1eOmq&#10;hb93hPYZqnb6rGP9WsdWrfV1VWVyeV4zVI53Foy9Tt1s1I+WONn+bjrXI6zpjA5haXDfdBHSu2vr&#10;mO7fEm3bu6E1iy6JtxnyjsXH3F/xqZHTRdjzfWfDzQysrQsqt1bOQKqP4cXUbSSMR+d5wzGoUtj8&#10;q9LfwTHd3AZm27+2cirmm+F7fTZS0an5nU8kfKfb2rFRaPQjirHyr4v+HGnxaj/otnJuLu8wSIiO&#10;OQPt5boeK4nxB8Hkvp90cUa3HO59pOMLzxX2Pr3gyGeLyWWNm8wuuMBk3Nzn1rhr7wXbtthVfMaM&#10;gFgRkluoNVZnrYbMLnxL48/Zzt1vmhXc2UXG8bVB2/fH+FeT+Kvg1Ja6hNG+nkwxzMolCmNTj7rb&#10;Tzg9j3r788RfDdLiTcY1ZvvLkdT/AIVxfj74QW0tnGzGYXRYhgXXBjPT8RRzH0GHxibsfD6+Dmif&#10;5rd1j90IFO1Xwi9vb7oVbzDwRu4AbrX1jL8CbIaX5ayTNM/3pH3Pj6ACuA8S/CFdBTyfs++3Z9yy&#10;EN8o9Cd1Pm96x6kK0WeD6f4dmtYQ0zIWLcBzwfyresNKMShl2+WvA4LEV3l98NUMfnfNluCM8fhV&#10;KTwp5cSOFBZfmK525rGV+htKKlsZj6T5cas3Gw7WU9axtbsTBhk3bQ+XAI/eN/QV0dw7WkUi5X52&#10;X5H4/Ws3UAt9byBVjJLcYHWspRYRpGbpl7hXVl29uTjis+WTbIcs52Hb17Van2W8XyqFZjtIBzgV&#10;h6hqS2lz82ePu+/1rGUZdCo07mnZWP2mTau7cRkZNX2haBVBLcHHbiuUt9fU3m0Fty8Ahu3rW3pW&#10;q/bYG3Fd2N3TvU+zkTUptK5paYptrnr97hc9qmbyyyL8276isubxFb26MzT+WY+cjnn0qnca2t/C&#10;vlyO+392CGAOfWq5WYaHR6bMrFidob1JrVgkwSp53dPeuK0/VlsZPLLbvcmtWw8UwmQKy+cc5YBT&#10;wPUVUYsjlOw00RuN3X/x6tA2McarIqKy/wAXtXP23iO0sbePayx71x96rlt45s4FbncrHByehqrG&#10;MtDdsYLaZvkWMqoySGbH4cVbeCMbguwhW4wP51ysHii3jc/d4OSWbKgenFaEPiBZI2lV9ys3OBS5&#10;ZGTgn1Nk6RDKgWSNVd1+9msjUPCbRsrx+X5cg3kE9Ksr4gM0hY556D0qee/QxqpZhznkdvStbM5p&#10;RsYtz4Ejlj8xlEjbfl3YDVy+t+B5YA3yyfN8p57V6Zb6rGq/K67uqgSEE/TNJex/2qmGII24cnAz&#10;9Kai0c8mzxNbFYrz+7t6KPlz83vVPVbOO5/0cR4b+9sWu58VaT9nvjGsZwj7d3fG6sO50v8AcyNj&#10;5j0P92uiIOxxd8f7OjRVCsmzaxIOc+tUbC9a3ufM6L/dJzXUajAjRtG+7zfXjFc3qMX2aaMbWkx1&#10;wcbqcY3M3K5aRftDblWPpnFWpLIXIi2ttt2Xkb2Uj/vkGuXu9eubfYsbFec5x29K6Dw5P9ttEkj2&#10;opXAy3WhXRDdjtNF1KP5NqgY42qC23610emag8yIdzAswZeOhXpXHaFcEQlfm3bvlwvzH61Y1jV5&#10;NFuhI83mR7vmD9vpiqjoQ9T0rSb9bplhyrMzZLZ+59a434k3jQXRW2DvD94uEb5j/wB9dKLDX1nW&#10;GWNgv2geahVv4fQ0a5qTzsn3pI/u5PAxW0Y3JUeV3OQs9XWRIWU7W8zr935vTntWs+mLK3mKu4sM&#10;lyOg+lLrOiZtFng3YzvZQvI+lQ6Br/mB1mwyh+QVKsF9KFTsXzFC+b7LIiOuD6k0ml6kFbbH9xuu&#10;KXxrq0U0rLGA0yfxGRgfyrH8OTvqEf7tlaaPqCcZrnnTNqc7npfh79yzMs0g3BmIyMZrQfT/ADrq&#10;R9x3O3euL0LUZLaTbcKsYj9HzurpLLWI7iRVeTj3O1vWuOpTO2nUuWszWcS7WYyL69Ksabe+czI6&#10;qAv3sd6mv5LeaHanLSdx/DWabOVXZF2orHBJODXLKkkdMZGtFqcayiPjnoMH9TWhpOoTWM7eYv7n&#10;ZnKndXN2FlIl5Gkiny3fGc9q6e2ffbmRWVmAUnYNowOo5rFQsOVmrGfr3l67qYlZI1C7ckjj8KEt&#10;v7RQq6xxsnzbxzz9KsWmkSPcKsrNu/gcL0+oq7HpTW8fVmVfvF1yT+VaRiYylpY4PxHov2R2kbLH&#10;bswDgbq522uZ9OulkDYVepPIFd74hRdSuWBWWNVO9geMVzl3La2kO6OMMVZc/wASmtox7kNlO51p&#10;7cKCoYs/yknfj8qsSa7sjwGYEfMTkHJrNmuIXPmbTGqhWGz5cn8ar30flSZXAYN/E3FbKNjN6C6r&#10;It3cYZpCx+UuXPA+mKgGlrp+ZI03FevG7H/fVSWkeA21hIW75zVO+1D7OwP3h/EADzVnNMe+oiZd&#10;qhvu+uantVWKBWVdp6cnNYRmkkh37y23ocYqSz1CSGb72E3djuqzNWRtpquC37vKsvzseAfpVhGT&#10;zhtVvnb0/wA+hrMMkd7GrBmb/ZxgUxpYzM0eF3fxZBGPp+R/OuinoLmLN5H5btNlm4xgen93/wCv&#10;Utpc+S/2X7rZ2etWtOu4tSDI/wAw6jIxmtKS2jaWORozndu2DHzH616FKJzVHYuaDptzeXyw7Wt7&#10;WZ9u90J/dbvX1r7a/ZA8KNptjbwWzRtY2dsjgFfMaBT0iyOv1r5F8BaYuq31rHHH5gkdWYKgXA9B&#10;mvuj9nbRpND8JyNIsatcuu1wdrBV34yPxX8q6qkbnyecVLQsekukF85WVWZW+8M4zVm2tI7aErHu&#10;ZepDH5vyqqiNsXlf97PFOa4xagKwJ2/Lg8n61nofH1Y9iaKdmuyhkVl/i284qyZmETKrbc9M96zL&#10;W/Z2CSBsL/F5pBb61qRKrqm0fw96ehHKRo7O24oW+lSOqwj7pGenPWo478R3OBGGb1JwtNivftNx&#10;ImNyx7cYp3JkrFqJpJRnDY25696a5kzmRlC+jc/yo+27BtP6UG4WePmi4owuSRzFJAG6N0wetTJf&#10;Zb+GP6KTVGa6jivVWNZGUjIOOgp8i/J/EvzZ59KCeU0Ul80qf4fSpFt1UH7o2+1Z9hc+XLu3bl9h&#10;VhJzdOE3cjoPX60XDlLYuFSRVG5fwqVbuN4W3L+dZ88/lttX7nqetORwWZgY1k9GbFEtA5TTt7dS&#10;eFVQegz0q3NLtGUXb71i/bHaL3HcVattRVzzuZfSq5i+Utwao0ci/K35U+4vpJGKrxjrlxxVd5fO&#10;PK7W9B1pqz7mZl2tu4PPSjmHymkDIYm3fMp6Fepp1ncyFRvYt65GM0lretMu35m3dOMYqaMeay/d&#10;A+tS3cRZjUyheeKNzM/fnp70ebsTcwwvoKhjbzFC7vmjqbiLES4C/MauW83m96oySbDt9KktJlO3&#10;Hy461S0IszQjZv4jj6U9WcN2xVaKYP3FOjuMcDp71oItLN5nGRj1qQMQny7fwqkk2flO38KnWTZQ&#10;BOjBBuYc0kkuGqHfv6r+tRiTbJtPIp3ZDVi1/H94fnVhyrw4XzM+uapo7egqxHLk7a6YyIcbiomF&#10;xk09RsoziPb/ABetEbGStiS5bbQvejzgTx8vrUVtJ5L8fN9amfy8btnLdeanQBLdsHdVpXEgVvmz&#10;VZG8td3zFfQGlWTPRmX8KkCxJcYXbj9aVRkbm/Solm3EZ3Mw6jb1qSSXK8cUAEoVhuP86ZFIRJt2&#10;rz05qJpP3m1eV9aIRtyu3aye+aALSuHG6Mj8aSSPy029qrOXSTDYeP24NTi7Dp83yfTmgBI/mk56&#10;elWCgC1Xhyer/N6Gpx8snPNToAyT5KjQbn+bcPrTpDhaAwkX9c1IFiXdH90qPqaI5FcbqjWYOdpG&#10;RSh1jfd/D6UAMKYf7tSOq+lRiNpAq7vm9aeZPJXnmgBkcAXrzTlJjOG2g+1ND571JEgZtzc0AAj8&#10;5Pm2moYrfym55+9UxRgflpH4WgBQyzc/6uhCFPAz9KZ1b8aZI2/5tu0+xoAa8XmfxD8KldF29TUU&#10;LSeduZt49MYqxuG/5R/D3oAhH7sNuLr9akjTLZ7etEgLnaCT9RTXlMcnG1V296AJJAxTqy/iKjVm&#10;iQc53dPenPKFPLE7uvFR+UDIzbjt/hHpQA4DNOwvpTic+1RmXB7fnQB3mcjdRmo3cuflp2cx571o&#10;bKw6gnFNwfWj7n3qCh2KaEBpwOaQjZQZgRnp8tJvP+zQ0maaOaC9B20U7y8LUajGKc8lAaAyBevH&#10;1pQgU+tRmTd96l8z56CPaEm6o3Y/7NAbNNc5NBPMOWTy+lM3GkHNFAcw/wA3nvSoB71E3MlOV+KA&#10;5iQSZ9KR5Sf7tNPymm0BzEiDpR3pEkpe27vQHMG/J20bz/tU1RtPPFOb5s4oloaaBRuoqPNFx6El&#10;R07cRTaCJjsc7aaeKduJprKXfoaDMT+H8Kcp+alCg03GKACjYPvUDmjFABuoYZWnYWhOtA4q41Bu&#10;Xnj60H5Kc/Wm0FhS7SOxpMUrlvWgBU60SdaF4SgfMaAI8f71DD5qdnFN31mAuflpnQUufm/Gkf07&#10;UPUAoVvmpW5al8ugBr/L05pythaaDmmyDO6tAJH5FOUkf3ajST+Kh3JoloTzA5CjgUY4oo3Hp2ou&#10;UN8r3oQnPapt49/++ahPLelBMo2B1Y0uD60uaKzWgONxOn8VMaHI+8adJQnFVylDfJb+9RipKOlH&#10;MTykbx0ISG2/LTpDzim443VRI7fTfvJTtgFG4Yxjn0qeY0G5xSRsw6nNK/8Au0JHir0J5RsseUrD&#10;+I/huPxr4LvtOa1jvN0eBGyB9/510ATKdqB8koZf4evvWEo8ysXFtO6Pzz+IOmnw3q91a+XGi2bs&#10;D5X3FOc8r16cV57eaz9rlZlm3LIdjYbfj6bq98/bJ8G6f4W8XyS3JjtbfWpxax2yW/zTOUdgVP8A&#10;Dz6186tozWM+5V8spuXHZj618/iKNj7fKqicdSO5ytzNMz7dx3KOwHpVS0vWeWZodzKrKDHuHyD1&#10;zVm4SW3udzErGnCgELn65otbH93I0W5WLbmGeq+lebKJ9HTlcu3E9tawvuXb+Of89R+dc9dSrhju&#10;3Z6Yqt4rLPONzfKOu0Hn5v8A7EfnVZ5JIoFXcpb0rGV2ehSihl4FuAqqPnh+78pwn19ahXTpZb1d&#10;zMpY5Oz5Vz7Z/i9+lJosu7zUmYIEZtqKc5+pq9HdrBHDIsLs8gy0XoNzdDWUkdilyqxvaDpc1rdx&#10;QyAjlV+Y7l/Suwvf9DlWFJNm0cHbksvqfauf0i6U2SyLmN2TK7ex/GpD44g0y+hW4jaSKRtqL3zt&#10;7n0rKUTmlJ3sTapepcxBY0ZvOZiq59enNV4Imi/1ipvVfmxnBq1rS2tzLFdWbN5M218OM4b2x2qj&#10;Jfhzwc7lwcOODXPJm8ZG5o1yLgfM42+lM1uNTGFb+9lff61gW8otJ2VVk64rQUtcQqSzMwOCD2Nc&#10;47KLuZ8mmtcyD/lmv8RHINZ3iXS21HTrhLeFnuNvyndgCt3RWb94vl58z7oO3/GrF1aQwyNgBW9M&#10;H5qhamilY47wJJqEemFbxZHkiZsk8ZrXaeMszMGK42fLVPxfdsFH2ds5+8F71Te/Zrd96ydN3yHP&#10;NdERtXdxniGeK4tG8uNtx6A159qMk0zyGMzTCR97J5h3J7Zx0rq/FKXSaRJNbKzbTgY5rkEv7ie6&#10;ZpGMhXOWOCpx7iu+mXE0LW1kSATSAZjDPwa2vDlp5cLCN9s23buYZrLTV1ghaPaoDDZ/q1NO026e&#10;A7k/1fuea69DKoddaad9sjCyH/dxwD9a7PwNZR6batCv7zzFJYqMklflB/KuB8I+IBcuylY1jV9g&#10;XGQfxrvtJvraC3hhj2r5xY7cchvr6VB5NaTfulvUJt+oW+5Q2fvE/KoqxPd2+m373R/ds6mPyxGT&#10;tJ6EH2qne3dvC219yY3El0IrM1qC3msWW3WN/l2qY1GS3qOarmOT2dviOx8G3I1PVN0UkXX7zdGP&#10;ofeuuvtFCaW1x5kXyNnYjgsfoK8O0rUptGTYNyybsYAPT/GuptPiFd22mrbybfJXq6gqR+dSZyo6&#10;3RkfE6aeytZJory48uSVI2jUdCW5IPtWRpPjVo7lFmjQHJXAO7gdas+JNah1GDy13NBnzM+9YUWk&#10;TalOzKW/dyeZuJ2ja3WtIHpUaacLM76y8TxwSKZpo2C9n5/lU2q+Lmurdlhlzb/wMH/1n/xX/AsV&#10;w95ayWaFV3SMrYJx0HrUdlfXNndqzLI0Ma4VN45+laFKimeo+CNX+13W0r83HzZ456V6Tpdu8sSf&#10;e574rzH4Xao+oiO5ZJreFwTtLndheR2r1zQZT9mVpF2svIHY1k1c87E+67I0tKsB5eP4fXvWg9kH&#10;bcqgD0qGwvYhFlSp+hq1bagofaVznpS5Tgd3sCwiSH+7j1psVmqz/Mqxtu3ZHND6nBHJ5a/Lu6sp&#10;2/zrPn8SQQl8yKWAyRu5xTsxxpyZd1i5+zp+4K8nI57elZ3hvxPbyyOzboWVtjE/dLben1rB1P4k&#10;Q2t3syokUcBuM1xR+I5g1e4ksli81P744b5fvY9auMX0O6lhbxPeZdWWGAkNyFwadaeKIfMYzSRw&#10;qpwrOMsx9hXk7/F23uY2aZkSOMZAE53Rj19643xV8X9l3DLNNcbowwjUoZBn1bb9DT5anQUMtlLY&#10;9+1bxXCknyxJIvzHIPGD0qmPiFbq0kTzLCo+7uXcRjr0r5zuv2j49QVo7W1l8wbQQW4Ye3rWXd/G&#10;jzJNokXzDgSbHDfeXnFaRpze50Rydo+oYviNaywt87f723rWJr3xDt7fa8kqIHbG7tj1r5t1X4xf&#10;b/DNneTXEcMzQoxVZ2VTXL3vxovLu3P2WbdHllbcCcfSumNCfU2pZV3PpR/itb36KLW7juJN+/zI&#10;/wB6v05q1F8V1sGjjnmjXyxk54aIf1r5dj+J0l/GFQNC7cjYwUE/5Iqax+K+1MbYlVU4XBBYeuTW&#10;3sToeWq1j6qHxRjLI0c0kscnRlI2j8a0LL4qRSKXTYCo3Ou7Jx6ivk9PilP9g2yMVZuVDNwPyqkn&#10;xRnNzJdNJIzocIVfqfcelNUzP+yUz7VTxpDMnmFtplOBuGMGrcPi9ZI/lEZVuuTzXyL4J/aPFzpL&#10;LIs8I27WVnz8+7+I9z9K7u2+Pl15K+X9nVSV2SqNvyf3Tnt70OLZxzyma2PpSy1KGSPduX5enNWH&#10;uRu/hr5/8K/Hm18QCRYNyorfIA25h9a7bS/iB5kELMyxyMMpnpKPb1/CjlOOeAnHc9KdlmPmZ+Zu&#10;pOOK4/xdHDD++aE4c4YqwGD61mr8RBI2I38xScAKc5rmfGvxLhe08tpFfH3eMZ+taxjcvC4WXNZn&#10;SPDBq0bbSvnD5VJXeAPwrmtf8OrdW7qqhtndF5rhoPi6dPPltNDJu6gttaH6DvVi2+K7G0uoWulZ&#10;m+7vcFhWcqaXQ9enhalN3YT2K28knnDywhIwRjkdfyrj/F+l2uqxrbEKvmfcLfN+eKr6l8VYdO1O&#10;b/SNyylnGzso6p+PrXBeKfiMsMkjtNHll+XJ27K45Ramezh6c3uM1ixt4JGt8fLG3MncfhXG+IL+&#10;GJig2u4faV6EfhVHxZ4/Ms+/O/dwCrdfrXG6zrf7hrjcrSKOOe/qauNPuezS8zR1bUFe7YKFUr12&#10;/Lj865/WtRVh93/vk4rFbxYJ5G3bWYthuOo9azfEfjaG1hZXkG5/u4rJwbOrnsaF5qXzsdw3ema4&#10;/W9WeW6bCksvBGelJ/wlC3Mu3d831rH8Sa6ttKsjSBd3Jw45PpW0aRn7ZIkn1HyCWLLuB2kgdBVj&#10;R/F0kMuHWPa3Uhq5y41oTbmBVgeoB6VQN5HYRdSW9Cear2HY56mIurHeX3iWHUnZclRGNoB/iPqa&#10;q2Gv/Z1VfMO2Mbimev415zP4uazmkfOM9C3erFtr8jW6Kx2My8uOQPxo+rnJKukelT+J/Js/9Znj&#10;BPfNYo8eyWV6zLIrsTkSHjI9MVyWo6vIIti5YqN5IPWspNXVNvQ/UGtoYVGH1rueqaX4+k1S4YXW&#10;2RYRnBCnj/gRFXLX4gLFdYVh5ZGDhsYX8e9eU6f4hWKSRst867auQ6wYkyDtK/e75rT6n5EvFRZ7&#10;CnxITJHnHzHbpuFTxfE5oZM5DDONuMCvEn8RBWLBm3FuB6VLP4zW34VpFbG7I55qfq5X1hH0LpPx&#10;NXUY/M3qo9SK038cRFflkAHoPmb8q+dtF8dthd0mMLggHgVuxeNYl+YSR7vTdWMqDRMqiZ7la+P4&#10;YLiOSFo2kT5cv97H0q+PGj3q5a4XaOxO7H5V8+ReMmmuTJEzeYy8E/dNa2geJvMiCu/lkdTtJ3Vk&#10;6bRMox6Huk+qw3cTN6ucY+ZjjrWPqt8xtm2yL83ozVzOk+Kreezw3lsi4YA5UZHXn3qxNr9tqMe6&#10;LbIsibhxjb8m7+dP2bRzysinNAyTOzMFi9c5rA8byNpFrFtG5sZ4/wB2tPxBefZYpHhkTc23CsOD&#10;XJ65qiagCxjhZlO3nOKqEWczdjKLtLJ/F8rcZq/pvihtPRUSPzCv4Cufu9ZiE/lLt2/3sc01Lze2&#10;RtGd2OOtacgtGeiad4nhuZUk3/NnHl9Bn61cn1N/EM6Qv5jADYNq5/4EfavN9L1kpfxquUhjbJ+Y&#10;Ek11Wk64tvcQ3DJ5hbapflsD6Co5A5j0CHRrq3hVZGZthXaGPRfTirNtMz/eZSx+dsrxj0FUNI8R&#10;NqjRJuXyW6rtPH41pl03SKGVWPQelbxiRJlmwkhuNKK/fI4JIIwK5W6lhg1Ro4d2Vb5ie9aJiePc&#10;qN8zNghgVGKz73Tmiv45FZvvfNlhzW8Y3VzLmMbVoAkDcgMytlgCSKj8H3jWl2yyqrKzdR8x/wDH&#10;sVoa9ZqsJyuWZcAKetc5p1xJbzFWkmjZWbJ8snFYSNqeh3d/GbqLfGzL75FR6bcfan2K4jkzgnaT&#10;j+H+VWvDVo13bbG5Poa1rfQljuMxuxJ+Y4xwa5akUdcJWLmiTtFNtSN2/wB1sfzrWum8pnClsjnJ&#10;I61V0FYreba2cx9T/erR1c291Gxtw+V+ZvmHJrjlFHVGRTN608ar8rMu7Csdyn8RWjpF7h2TPztu&#10;57/lWJp0Bt/3asrMvT5TzVy+LI/yqeV6kbTXO4djXlOwj1mzhRd3k+Z6d6TUNRjkRW8vC/LwEX5v&#10;pXDpq7W8vyo+6NuSDt3fnWqutebFGZJPlTsBVKNiZUyDxRMbK5/1eWZPlGxefm71y8umSRpM67lj&#10;RugXNafiPWZJ3LHcxJVQcfdFULW7YwqzFty8Bf731rSUbkNWMjU1VrWRguNn8O8ZrC1GdxbedHj5&#10;WyQzda6XUU3QOoZd0i4B9a5zU4WjkbavOdu09MVcVciRP4cuDcW/zKobrgHmn6jpbXc+5c9M4Ybe&#10;Kj0e6W3t8N/u7AO31q6dXWKFt7hBnLsOfm9varOOcjmpbRoZhuH7xX2gA/K49qbJFJteNfM+ua0L&#10;67iv5FaM7vn+bKEY+lSQWZZMvtyeuO1aGMtCPR7dlbaWq5fWSXDCQLuUdTnBNV5Jk0uZMr8jdRsX&#10;I/WrEesKxVv+WfqCcf8AoVdFPUzlKxNaXEgkXaWXHy89hWtDcBL6Pds+ZsgY6VnwoZmSSPB29QOc&#10;103heBb2/hO1mYOrEHsB1Fd1HUwrT7nqn7P+gyR6pJPNbrDavMscarx9pf3J6j6V90eE7VbLRLdN&#10;oQKmU8tmG79K8D+AkNnq+jWrw2kPl3MKMoYfNGC3DV9BWOoKyRqI/KVhsIHO36V0SZ8Nm1bnnYvb&#10;w0JU/wALKTjtVGeXBYfe29O2atqxR2ZdqfLhR1z9apXFu1z8y5X3rN6Hjgm5pd6ssi+hOK0rfUfJ&#10;i3Z+VehrHmjka3bKxhv4Q4zu+mKWH5rdo5FbPoKOYy5C6155s7rmRQvTmnw3JiZm8z73XA6VAIvN&#10;kaQfKtSRvtf+JlbqWO2qHJFqcKse7vjPQ9KLVmd+u5fQ8Uw7SnUrxt9alhuVVXwoO7p7UCSsSJP+&#10;/wDvyfdVfwqxMc2yKzKGZ9xJPb0rPltzG0Yxy6ZzmpkBVFy2f96i5BKZFjPyrx8oxnt61Jbalh8r&#10;krt7Dmqzbom+QqI87uPmOPSpLWXEm7bGvmdAW5FLQjlZbEnmlc8fWlBaEfe3L6lhmoBcpuySEyeC&#10;Oc0sb75c9vSoeol5loysy7cFtvXjGasIyQIMZ56e9Rw7VjyVUn/dND8f8C6e1PQ25iZJ/MlX5tvy&#10;t82eKueXHACR0k+b8ayrd2x82Gb0XkVYlvCsyxtxngZ/ho0JNK1u2BXcGX6CrM+rNE+xlVdvQetY&#10;7sWlyQ2PY1Yiulu4lwrH5V5I5p8xXKX/AO2onbapUL0y1X7CUKjBmQhurZ5rEdVl2/KB/F+NT28z&#10;btuaq5nKNjXuhsG5Dyu7Oe9MtXymQBubqM1RlvWC4YKc9ODS2k/nSsD8rDoB3qoxuSaiT7OjN83X&#10;jpVqCbevVaqBNvXj60KpRuD70SlYizLnm7uo/KrEb5Ss21SRpZGc/K3THarqo0aURlcQ8TmZdw4o&#10;MhHf5vTFQqrJLjC7vrxU3ksvyty3rVCauTI/y09ZNj1HGpL9Kd/d+tXFkFuO4UdeaXzFboGFU0Ri&#10;N3b0qTbujbaxA7VqpXIsy3DJjaf4vSntc571BbIxG5uPrTkdfN21tGVwsyxHIsqdSKf51QgeUM/0&#10;pz/eo5REplUspLc+1SNtb1qptON2OasxHadp6UaAPhJPpUsYUtu/vNzUUXzDjinxDHepAbcbWj3Y&#10;b8qhgg8z5fmxVhj5Z2/e+lOiOz+L9KnUBv2RvM3bvu9KnwfXn1piXDeZnjb6U4nG361GoBNF8tVr&#10;dWnXC9Pu/hUt1fhEYj7y9B60QTKycrtqrMCRkY/dY/lSCIs7MW+WlS4B7Mv4U6T7n/AqQDVfD1I0&#10;e/rUQdnd+T+VLHcq67fm3UANMYRW4H50+ED/AGqYZw8mByR+lKdx/hYL64oAkR8P/Sm7WbrxTDLh&#10;lXPzetOEu75e/rQBCjrKP4Rj2qTeuMd/SmkZ53YVuoxUU4LPuJ5briq5QHeY7OuSfvdhT3mY7eDT&#10;UXK7vmqVECfe5qQHqZA9QtIxfcw+WkaRmVUHJXgn1qTajdd231oAjWcSSbNq7vXNSRj5aVEVFyNu&#10;fWq/2hVkZQOD04NAEztkZ/5afpTjOv8Ad/Smoy/3f1pPJ9l/I0Ad395+OKcnSmqOlOj6VodAdHoY&#10;Yf5efrTXBPel836UCbsIRu6cU5JN3WnVH7d6CAMRH8VP2Bo+f0pAMdeaD8q7RQXoDxqV71Fnb97m&#10;ptzH0qLaAOeaCZSsP8vPpR5X0pU4FG+gjQjXcfam44qbLUbVzt7etBJHtK9Kbg1MhX+7+tNc9aCu&#10;Ui/i/ClxTtw9KdQSR4xTtx9qHGTT/Lx6UARVJTQganbqABgZFob93SYI/iFNDGSiWptzD+9Nyd/8&#10;NIr8UmeazDmHOMmm0b/kpu72qoyuZylckjHNNL7U5pSxjpjHetUSPMwSlc5NQ1J1oAXO3pS9EqNO&#10;BUj8mgrlA8HHahDhKB89NoLTsOfrRuPtTA5brS0CJN1NkGDRuHpUZZh3zQA8H/gVM3e1GcLxz9Kd&#10;QA1zkUin5qXnGdq02swClcEx0J96n1UY3AYp+ak349aTBPf9KSQZWpAcrrvp2FH/AOuocYodia0J&#10;5iXcF+6ufpSZ4puNx+VsUPLs+XG4US1JFwfWn4+X8aZg+tLu+tZmhJTXi5200S5H/wBahyxeq5gl&#10;qLs+XH6UmKUcj39aSR8UcoXGynDUeZh/ummt89OQY6frVE8wvT+KkdiPWhxmiLanfP1rMoHXLbqE&#10;G1OeabT+vetJaE8okgytDLlt1Lg+tIsmKnlKD73WiQ5WjcOmeKNo9aOUAIyvHFB+R+KXB9aT370c&#10;wHhv7cPh+N/AEupNaR3NrZ2093GNuZFkjUY2n14PT1r4RsfGdr4ntbe+t2Dx3UYdZAMjnp+eDj6V&#10;+ofjrwdH8QvD02myRLM0yGNVY/Lg/e/Ovy61/wAOX3gLxfrWly6TFY/YNTmitYRti8yAtxIgH3Yx&#10;uO0H0rhxFK59Jk9RNWRqxrG6HYGeRRuO9eAazJrRkvGlCx42rsYHp9RWlaStLErKflmOMhhQGjlV&#10;gy7i/Zvm2/lXh1aNj66jO5yfiKze7mjZY41ZTkejj2qm2kTm28tGXzOeqny+OvHWuo1m3XzVm2q0&#10;Y+Y7uOPQVRmulieQ7jlFH8Q/i61wz0PSpTZxsditvdT74w0m75s5UH6VtQu0QjZsq2NgQjCr+NLd&#10;WH2p9zYE3oKSGwmuY5OS2xs8c1zyO7m5jX0OdRAcY2p3INR6yiyyANt8xeT7H0FM0uPy4lCt5Z2/&#10;LJ1z+FVb60uldyH8xT8oLDBQ+q+n41luTGykENxLE7/eCKdpG7hR7Vchv4TPhpY03t8uWA3fSs0Z&#10;iViU3qvIA5/Oo7WCS6H3Wj8vbt7sMdfyrnlE2izpI3e6/eRd9zc9zV2wUmDMgbJG04PQ+tM0FVdI&#10;l27e+DWgLLy3UZ+X1/vVgo9yXO7sRWsHkaiqjyfm4XnpVnWLZo4921pFYZBLYIFJFOsV2si4+Xcw&#10;JHer96JJ7fLTM4k+ZgQBgegqbWKcuxw+oMssbNI33W43jOaozXEPlbO/VSpzn61u3OmrO27b8w6r&#10;jgVWi8LfaJXdcOzHYM8AVtTVzSUkimEWaD95tO35Sjc5b14ri/GOnR2Grxm3WPdMAMhm+Ujrx712&#10;l7od5bXGGYeT97I9a5XxB4fmt7lpJG/dw87ie9d1LexMZI527iERI3fdbcfaooNZW3PzM/H8OORU&#10;903O2NtobbnIyzY61k2FhJrd1HszthT5kA/ma7DSVj1r4avZ6jYOfLUFTvb3+lb2xbVZdjOnuCCV&#10;+lcD4Z1CSzCwwKQ0KqvDDke9dlZ3kz2x+0IiyfwyZ+99RU8rPHqR94HSWexkRsyFjtHzZJrF8P8A&#10;jL7Hc/ZJpV3xvhSe/wBK1Z/En9nS/vFJ3PgbyDj8q4j4giN722khxCPPSQ+TIwLAfeH40crKpx5v&#10;iPQple7jWaNnDMN6g/xfSm3yf6MwYIVHUj+KsXSfFUep6b5iIsKpHiVCF3E+hGefwrH8afE19Lkj&#10;jjt2kt33IxPHlr6n0NHKwhT1saAuGiiZmZth6KR1q94XtprDWleRla3L5ZSDytctb+Pre/tQqRt5&#10;e9EUoMZz1/KumtdZs5rQKGHmKqZTHA/Gqjc2d4qx2d3p0OpQtJGTgbnJYbQzen0qnp+gtukkWHd8&#10;7BSnCirGgazHc23VfL29jxWx4c1KQ3UirllYYcH7qr6/Wq5jn55I6XwJbq0atJbrG0K7d3QMPlXp&#10;9K7WTU0sogq7sdFz3HtXM2fiC1t7bdGscYVflTbkH6mub8WfEZo5mjO1I9uMbvmk/wAKz5jnjRlU&#10;d2egQeLFsyu5lZenynNZupfFCG1uRCZYgshUJg87/wDCvGPE3xZ/s+N98nliZtkOAf73X58Vy1/8&#10;WtPtdNuLlLq3uQsxALOMgjriiMZM9Cjlvc9+1b4iLoQjaS42tI+6JWO9iPTArl7j4urG0zLcSXR/&#10;5akSHj/Z+vtXz54q+Nmc/wCkec0abUVmwqL659a4i8+MEtmZfNmWRnkZyCchu3atqdOSPSpZauqP&#10;e/Fvxts7DUZIriSZ5H5gZBkeZ/drjtS+Pl5b6k0TxW/lt+88+M7Tj05rw/xD8UY9UuUlnk8tojkZ&#10;GPm9axdc+KUN7HCv7pWZeSQa9KnRsdsMLCCse76x8ZrgalDI0g/dqrEvyyf7Weh+lRaj8aIfFw/f&#10;t5c3l+Vh4wOfXr7H86+b4fi00e5Lhihj+bJRfmX061PJ8TrI2ieXJiTrv3cZ+td1KiupnUUV8J67&#10;qXjB1mMiujSSLiT92CF/3dxFYepfEe6dPmLeWvzEqcMTXnsHxBjdHkWUsq8hifm/KrGoeLbK+EjF&#10;xKre27b9d2K29jEz5zqLbx0NQs8XO24VWIPmKHKBegwSK0dK+IMFvC0rSeWOu0cjPpXnF/fK7Hys&#10;uvmZUjjI96hgvopo1Dqisx3nDcCqdNMtVo9T0a5+JhudS3wyxrGq7Ygp6n1/8dH51bT4hyJCjNNt&#10;fOPMHP8AwLH9K8yadre55HzdcvyD9MVeGpqE2sdqscAk4APpUql3Dm7HpafEW6a0jTzwy/d4jVDj&#10;/gOau2njAywAS7WLdRgivH9Qv7uNlaFlkUexFSWfieaVPLZtzf3lBNZSjYqKPYLrXYXQMsgWP7wy&#10;+ePU471Npfim6s/3sdzKrKu0IzZWvP21drCOBpJJPKmCgg+o6irln4hjVfJj+7jP3tzYqJRSNIxu&#10;epeGvi29oi/aLj5v9XFuVBsPr15rbb9pPy/MhWZJ2kXdIXJOR6LjpXhD6t5kjRxsCzPySfu1HfSK&#10;siybvL5y3PQelZ8qKnRg90fTGnfH9LhY/sMjorJhzIjMZB/d46fWrWu/EaPV7Nlea4iaTG5UUrIM&#10;9MMeK+YbHximkyKWkYELjcAf5VNcfFqHS9Q895HVowSQxO07eldEaaOOeHSd0eqaj47uNO1hoppJ&#10;JF3uuWYMcH7vT0rPn+Jy6VJIY5mdcZ5zmvLNX+J8OoXs16fJh3HI8thtA+bnla47Xvi3b3lkfKYK&#10;33d/ZhVSpo3jJdT3HX/iDH9kW42yNMEztY4xXFXHjUarIzZCv6Z2j/x3NcDe/EZ9X09BHJkqu0lT&#10;tz+dYd947a3/AHf7xWj/AIgfvVxyp63N4SS2PQNZ+INvaxeSm7zFywA+XkdetcP4i+JrJMVlbPOV&#10;fOMj0Irn9Q8R+bFu+bjHJ6/N1rm9Z1fzjtwG+v3ql02yvbHTz+MTNseP5Qy8nBqpLrP2oK0u1Tty&#10;3zZwfaubjv8AyByW2+lSQXjeVtLNG3+8DS9mjOVdvqX59UMe5Vdh7bhj86ytc1Z7mJQzcI24bBii&#10;9vivysHPuxz/ACrLlmJOW+76Vqo2OeVYsxo2xPm2/wB7LU1S0zbdzN7mq0upbYmy+PqKr6drMcrs&#10;wHyo3TP3q3p00jknWLM9lGsnzBWXd0INPa8W3uty42/3j/hVLVtZXLhiuZOwP3ax5Na3NtLAfU1p&#10;7PscssQb82rqVzn/AGc+1V7mdXH+FYc2qELlT5g9DxVC912SVGQblPqK6Y00c1TFRNW71hku/laP&#10;aO1XLXVGkgzmTLJuP1rkYndZd27cQ3Oe9a1pqAeL5mz8vf5afsmZxxUWbRvJG5dlU00XZbjcPxNZ&#10;qXq3D/e/Wo7i+WOTZ/D+tKNNMv60uhpLrEikD7u5u1XItWeGLazySL/fziudn1iMJtyu1uhzyKp3&#10;utSOyLu2oOmP61MqNxxxiR32neJsllDY3Hb1+6PatCy1+QyKqSL93tXmcPiJbZ+STnpV3SfHccYY&#10;d16H1rGVA2jjkewaX4922+12+b0HSugsfGcjhY/mC7epG3/Z/lXi0Xi9DIuCwbb0xWpp3jzy0ZUZ&#10;lVO6df1rCVEp4iLPW5vEYvdzMSVXp71ymu63HHcOAvmLv6A1gQ/FhZY/LHnbtmf3hB5rJvPFUcjs&#10;WSNSw2nPr6040LbmMsQi7fakY5925uPaix1hkfKszq33R6VzGra6s0u1v4uuDVWDWfske6RlyvAx&#10;3olRsY/WTv4bhZWVum5txweldRo2oef8u4qy9MdDXmelaiZXxJhVxnO1f8a6nRrp7Rk2srfgaxlS&#10;sbe2PQfDGs3GnakMtL5cQUhVXd+ddL/wkhlfzI13bv8AZNc3pT+dZLJhV2ncMRrlh6GtG0mAnRVH&#10;mN6HgUKNjRu51Gn3v22AHdIsx6blwDUl3bMH3YK7eg65rHudQEEJVvvfxblJx9MVsaNqn9paeu5l&#10;8z681snaJhqV47MajMv7pT5bZ+6v+NZuraIulSJtVUX+Msea6K1be+1lCq3Ur1p2qaemo2jDG+Qr&#10;xjnNYyNImX4d16FLiOMMqs3TjrXaaVIwb5t+1s5IPPHWvKbXSpNJ1lpFjYLGzbd5xivSvDkvn26t&#10;Kq/Mox153da46h3w1VyxI0s+6O3dt0T4Zt3WnaZqdxalvtC7du0HaM5qzHLG/CnaztuUgdT71Bqp&#10;edlZl3SH5jjgA1xyOqA2a9aLU/KXIV1+U960rC7+02/mASLt5Gec1gW9lJJuD/ebqu1fl/GtW019&#10;lZbeSQyGM7ctg7h/wLFZxsbSl2F1VFTHzFW9Cw5rC1PWvsCbX8wN6bua6Jp472Jip3MhxksOtcT4&#10;xMzTrvXav8J7j60cqCLNGxn/ALXVcjAk7FTRqNowCtG5+5j8P8aoaBrqwzhf++s9vpVi81zcrhSw&#10;K9ORVLUzqaGaNTa7uFjL/Ns2soHIPqKivoSkjNuVvqpqkbxX1p+m7pk/LWlNcxuPLZlVo/U/eqom&#10;FSVjKVzFNI6892cdvoKRrU320+Y+yTpx1psxEVyqqAyyK3APWnW9wtpNDu/1ny7lwdo+lVFNnJJl&#10;GGFoLvBeQL1ALN1/KugO6aFjgZJwQflwaoOrTT+Z8p3NlR6CmLfyWrKF+WQFXGeQn+NbRjcxcrjp&#10;f3mZF4WJ9pJ+UH/vnNXtF0qSfT3yPuruC5HT1qG4kW/gbdkHG48bQ1amiXP9mWkaxja0rbTjsvpz&#10;XVSiZ1HYr+H9Ra2u3EzOqqdoHqK9O+GunWviDyZLSSaeRCs06qMttV/m4rzPUzNfRedHEDJH14wD&#10;XrH7KflwfbLrULeRY7O5j0t7hAXaTzdhijAH8BPB713UdDgxlS0OY+y/gBbx3ekSRvbpGybdkq4U&#10;fL0AHpXpbTbDsClTjeDkcVy/gHRl8OaVb2nk+TPbwrBIP4jjqceoroWl/fNtOeGTmqlqfC4uV5cw&#10;83IC9vLPTnmm/aN1twwH402WRTL8rY2ttCqMZH41DasGi5FTI4i4p3RjdyerH0+lR3kalcNkgbdq&#10;jjP1NOhO3k8r93HtRHMskXy7gx5wF2n/AMdzUjI59RULGqsv7z3q1ZyZj+ZQ3y9lNUpoAZGD4Xb9&#10;4Y6fSpTas0C7Vjb/AIFitLkONy9NyXYcL61HHL5b/db7+3pWfN52I92N38QAODVu1ulK7mydoVo/&#10;r70FFm7umglXOdoOVPYj0qSO6Eu1ZOmccVUkfzELeXHu3fLu+6KZCmX/AHnRdrAg96nmFymxJcYR&#10;dv8AKqaXDSbXWaRo9vYc06W+xEv3pNvXGeP/AB6oZYJIVk/d7WXoB0o5iCxPd5ZfvNtbIXIFXLGU&#10;+V/C3+1WBbzNMJMo25FxmtGyuZvL+Z1A9Awqbkyia32sohX7qr1K/MRTZHV41Yc7hkYPWs8yphts&#10;m7d1welTiVfLCcqq/KufvAVnqHKS2xYtzux7CryETLuxtbG4d+aopNht37tVHqKsAtGi0El1B8uP&#10;mzUrN9nfDbQF6YPWs5JljO7hvoDU6o0gXcq/i9aFcxahuPO6duvNWI185lG3LNwSxzj8qp/MJNuA&#10;obrjtU0UjCT5V7butVzCki7Mi7zz/ve30pbK4E8u0ON69DjrWe0jMyEtyvVe5p1qNs7MW+/93Har&#10;jIjlNqeVpOY2yfr+FOS+cI3A67fwrPi1Zkl2ANu+bnI/3v51oR7ZEalLUkltblpGdc4q3LrK2iQ7&#10;hu3PtPtWTE/luzbeWHPPSrGUZdn3ivzAn1ojoTymlBr0c8uVZWHt2pw1De7bh+VZ9rJGCi5UY6Y/&#10;rUx3NFuG0fLVcwSjYupOG24VKl8zP96s0TNIVVWbH1FWEDf7VClYksS3TL8o4FPju9x4U7fQUyJV&#10;Iwx59KFjUfdzW0ZBYtQ3ex8N0qaO8CRr1ZvUDNV8L5W6kVWYccVtGVidDRjYmH5qkk+9+FZiXJHG&#10;5setWYJmJ3Nz8tVcmWhYlBbo1FtMY5NvX61X3EJnIz6VNG439RVXRmXIjgY7+lAlz/8Arqolzzuq&#10;eEnf/DRoBIMn+Jfzo8xZH+ZvyqNv3Tf8CpVjwMfxetGgFlFGOi4+tQzy4foPyNOhLRHbs2/jmmTp&#10;vPRfyNFkAxyGb5h+dWpAqKmCKrSQ4HO4/hU6blfkA7envSASGEsnLD8TUs2Czfd+96U5F+VeW/MU&#10;4hRSAIY1YbiTx196gls9kq5H5GhHGzqakjmCfxAD86mUbARMSrfLgOvX3pyNIp+bcT/e/wDrVMsS&#10;yndSP9+pAj35l3NkSe44p2xd/wB1fvehpPMUHn5qkJA/hb8qAI41DjHf0qORCH+8o/GpPO2NjnPr&#10;iiWNnVBxlep9armAdCM8+YMelN/3f3f602EhEqXJDfw1IEBRlGe/3vxpXnbyt38fXFLIzHduBGem&#10;B1qJ1berfw52YojqA5Z2XaxOF9MdKTdtZfl4/lUxjOzb94e1RmISx7/lx6YojqAS8t/d+tSB2x3q&#10;uo3H5lz+NTA8feH51oB6BTSM9OKTzMelPzQdA0Jk01k2fe2j604vuG4cGlQg9t31oJ0YzcR/eoTt&#10;TnPFNjk/2TQSGAP735U5DgUxpMq1M3/JQHOTv8vT9KZk/wCzTdxpNxoJlK4u40biKM/PQ5yaCR28&#10;/wC1RnFMV+KVzk0AOodl9KPMbZ0FNHHXmgrmGgbqk7U1QY6P+BfrQSN3+9SO9RvFzSOAf71AD0+f&#10;7vFOyf8AZpqgx0biKCuUHU+X0piKc051z/EaTrQUSbP92o3H7ypF7U1xk1PKVoNoxRSbjvoijGWg&#10;OpzTKkprDmqAbinLJ8lOpu4elADs5p2PkqNOBU2KDSOpCVKdDTs1JlKif5elACde7U6mpwKdQAZz&#10;QkfNOQj0oTrQA3YEoxmnbl2dKCM9OKAIiCF20lSN8vXmmZ+X8azAFPzU/Gajp6Oa0gBErMOxpw5p&#10;X+9SH5P/AK1ZgI6k9jSbKd5vvRVcxPKRoCJKdlhTs4psgytHMHKLg+tLRnNFSUNJ2HI+76Ubm9KX&#10;H+yfyowfWq5QuIsmxaYzmSn7R602qMw6U/r/ABUx+ZKcgxQAuD60zFSZ4ozWZroR7qdHwlNw3t+V&#10;Ox8lU5XELg+tMxmnbyKENUA0bj6flTvK96CwR+CKdmp1ATBHf9KTo9DOT60Sj5akegyQtC6tH8rL&#10;0NfIP/BSP4ER6Rpdx8RdH0bT5rz7TDDqDxptuCrN96R8/Mv+yozX1/LzXO/ErwRH8RvAWqaK0slv&#10;LeQnyJ1wzwyD7pUHjj3qnFM6MJWdKrofmnb30b2mE3LuG4K67Sn1ppkZ2DHC7+OK2fidoU3hP4ke&#10;INDuoZvt3h544rvEAUyMY1cSqvcHB49jWRBPHNlZCSv3gWGSp/CvJxVG2x91hMRGUboo+IXmXT1m&#10;jUeZvxuPTH0rDWdJYX2htx+9sGMfnXT312sm1FYeWvXY7DH51ymoxyWF95ifLFt+bb81eHWVj2aN&#10;S5VubqRLjawUqRkKoPI+tW9L13HmLH+7V4/LzjPy/L+tPvgt5pb4UeZt3KTx83p9K5HR9XMOoFW8&#10;1pIz5RZlKgn1xXE1c9CnqehR7I1HC4/iHp9KazRl2j27f4s7SeayZVlS3Vf9Xztbn5gfSrkCNaRb&#10;F3KrclkFLlC2t2Zmoyw/vEES4PyhmUkEfhT9M1RbG/hMw8tWcBx18kDr9c1qJp0cBc7vLVvuhRjH&#10;51DPpYWH5d6yR/fyMkfWsZROiMjqrIqsayKceXlSdw5A61aOpQ295t8sqz848skSf4VyWmPJZfxS&#10;KnHykZxubmrc12q3ikD5mO0A54rlqaEqF3c6u5FuqLtZSsncfw1QutT2DaWA2rxk9ao2t1NGdzhR&#10;/tqd36VIhaSNy43GTq+35n/DtUlRiU7t9zhkDf7IA5P1qbSbowbhtVxs28qRz61DeQ75n8vdz975&#10;un0qxEREv3e2fwrWkinZmvqtrHqpYxBQq7sgFeP/AB2uR8ZWWIpIl/1jJg5xjPrW7HrLRztCiozb&#10;vmycZqn4hk+12TSKXVmfqMH5fSuuj8RzRutzyzU7KPSpd0zcvu7dPpS6DDHZt8rM3mHc3IGR6Va8&#10;Z2S6ncMq7nMf6VX8Krsb5W3K/wB0gY/nXdGNzplLS6N7S9NjsTJcRqjFmQH5ugPSr13qypZuoYK0&#10;a/KWUjNV7FGELIkitt2kj129Kx/Es0lnKI224mX5eelacpxSjeRiD4gyXjSR3J8uQptGBnH+z/8A&#10;Xqpd3K3VxMm4sGb5WJ4X6VzXxK1KXRJIptrJCzeYj+YfmHpmsqw8emGwkk+Zvkw+R0PqKXKdap2V&#10;0ehWmuS6Vassa+Wi8knqTXGeK/iEJbeTzCODhcnr9awoPjJA5eBljut5zmOQLtG2uR8Z6tJDJNNb&#10;svlgbsIaOUKceV3Z6R4R8aiG2jkSZSuMMrDou7qPeuw0nx9a2mqtJJNtSQlTKBkKT0B+lfO2leMG&#10;isVkVsNtx1+WqmofFi4t71B5irHt2tEzbgR/eyO9XTotkVbM+ubHx8sd8ixTMqt1bI/lXV6b45l0&#10;rUl+ZvJmVPLlMZffnr064r470j41xpB9nW6aOZhtUtINwPpXQWvxjudItlC3RuhnEm+Z23H2w3Fd&#10;Cw9zL2R9Ta58RWsI5JxJ5Yj6kSMSPwriPGPxf327SPIzKrcFeSa8A1f4tXE0btZ30yq3yBfMHHzd&#10;Vz0/GuH1T4rXH2PyZxnzNwyGPy0fUzvw9OMPiPZLv4lW+o3k224uN38UQP7tPm7Kea4zxR4mjtby&#10;WaOf9zJEMQj+HG7LY9TmvFNb+Is1o8jQ3JjjHQRtj8zUb/F2O705oZJJGkxnbkdf72f6VpDByOz6&#10;xCJ22v8AxIkntgqyNtZdrHBya51PiV/Ys5V8SR9stuK/xfzrznW/iG97FJ8wjVe2cNXNjxLNdzqz&#10;uzf3Q3yk/Wu2NBIh41dD2LUviSt8cou9exYyD/2astPGa92xnrwTj6VwsGtNLFtG0BunzdKqvLI9&#10;3u37om++M4K10xoo56mKb2O11bxG11uKMFbOzBBrITWpFTDtwrZAGazPtDxQbtw3dcE85qK2vmAy&#10;42/Rga15SPavodNZ+K57Vmyzbt+7rxj0rU0nxZcSThmBjCfeAOVauLkvPm/3uvtVpdWxEyKTluh9&#10;aXMX7/Y9Mg8a4DLu3Y4Xd8uan0PxMbm/8u4ZhEz44ZsqPevK08TSRt8zfdTaOe/rVlfF11ZplZpf&#10;LXqhHJ/Gr0KcLn0Dea/ZrYK7TR4jO0ps6D61ymu+Ixa3yLEDtwv7xTgbvoa4DTPiRH5Q3K8a/wAX&#10;ylc/985oufHUM6Nubd/ENy7dppSmaU42PRLXxFJeRRlXOB1Getbek6ms8SjawPqDXlOneMY9Og35&#10;mZR0APWtjT/GTSw7mjjXb/qwxz+eKxbudCi0d1rPiO48tY42CruZiTyPwqXTPEXlyLu+dtu3OcVw&#10;t/4oZ7WQFl3fwjbyKzrXxObOTYxZj83OaykjaMu56dc+JmS4wrNGR8xIGcmq1947aNB/Fv8AWuKi&#10;8SreScOWb0BpsupNLJ8vzMpwB2rDlCUzotU8WtPGGXfz9z5h+tUb/XpJ0bdM7SZ3ckYx6Vzuoap+&#10;53Z2sqcDsaqwa95sW1vve9dMTjqVGzSk8WHZ5TSSK6jYwMp5rJ1HWgo+UL8vQdjVW/Q3nz7mYBvl&#10;5AP41n3MbSrt3Vq9TDmaNJPG32eTau6QyfxdCv4U278RNfNurCktGT5e397vSRzlZdpbH1rnkJVG&#10;jopb1hCOSu78ax76ZY5MSFsHoo7/AI0yXVswr8w/Os99Q2yks7Y9hu20FyqWNFJPvN/Ey8hgcfhQ&#10;NQNk/B2/Xms0ahiXbw2emD0qleat5BxuA4zwc8UuUy5ma9/qm1NxKZ+lZLeIVdn4+VehwazbrVHl&#10;j67e3y/NVNJy25m4Xd0PeqSuYSkzWutQ80tuZZP+BYqkt+Yk/dsD9DVb7RkM233qvLet+8Xaw2cZ&#10;BrWKOWXN0JJtRkgb5mYK3U9TULaxgMN25vXFZ9zKXPzbV+oNCWDXcu5kaVZP73O38q3p2RySpVGW&#10;n1Pf90moYrpj95s0ybSJobtRh9q9Ru6VctfD0jNtIb5ujY61SkkZxws2VjcB23KSKk/tEI/lhvmr&#10;Ufw08e35e2elQv4SuW8tvLZAVwMHJNP2rKjg5oojV1gZd3buoPFJLeSajIrBS27pzjNbtl4CmES7&#10;13bRgDHf3rf0/wACEWecbWxkgkfpQpWKWDktzzyWdpPK+98q5PHU+lDsBNsZVavQ7r4akmR/mZD8&#10;zdsH2qsPAsdqmDD/AKvOQw4OOvNL2gfVWcXLHk/Xp7VDPprBPkXd+ldld+HobWYbV27umOc1ag0B&#10;Wt2kSNdrdMjpT5yfqrRyMU0w53tu24zuFLFfPHGdzKB3wPvVt6jpYWRv4m3dCMCsa6smS3dg33ug&#10;xyKNGYT5ombrniyTSTmPJb1NZw+IEkvzfd/HNQ+IbdoVYN8x9DXNuGRsVbgmczrNnVW/jKSWf5vu&#10;+vetCPW0u9rN+8743Y5rhYpmj/iq1FcFv4tvG7hu9JxTCNbuepad4ojZPv7edvPpXY6DruyFV2iR&#10;d2cg5OK8R0iQkLuLH8a7jw9qkltbom5pF2454NZSonVRqtnunhbXI3ZVMalfTJrr9DvoZ5hJ93Y3&#10;8PzV5R4QR7qPLM7HdlccY+tdvp88lp8yKNo25561ySjY9SGp1jP9quA3+rVvxq5p7tbS7V2jLZb3&#10;+lYum36yIuWWL6mpDezRzSFWOWBHI+7jris5OysOOp1K6gsUmI2XPuaZca5NHt8pZJD6dKxLVZr4&#10;IsfKMuS6oV5/GtO2t9tsTIWZlXgiNa53K41oBvZJ7jdIpaNRuPIyTW3puoOiL8u1JPfp9Ky4k+zX&#10;jRhd31qyb77PH+8Uq0nZhuA+mK5arO6ntY67RIWuJhJt3mNvvkY/StIacrSZYKVbqN1YvhW7jnUb&#10;V+/83frXVPcbo+VP4L/tVxyZ0KVjJvoY41Zo9sf45rnL7UBbv8qt0yxJ5P0rpbjSftLXDTD5VXhW&#10;UnP5VyF3E0ReRUKK3C7Ow/GsdjWMif8Atr+z7fH+s8xt3PGax9f1P+1YJRNEqlW4IHWpprVXlVir&#10;MvRuen0qOeyinDK238jVcxWxj2cMbMsgOPM524NT6jGsUTOyjJ9M1LqYcQBYiN2/LKZSqgegNZd7&#10;cYgkjfKsV+bBzj6VcTKpK5mwauLd2G3cW+YqnGD9auJqiyt5m5tvy8kf7NY91NtnMir8qfepLRl+&#10;1ruLLznYfSt4nNUdzoY1aQK23quGbsPpTms1mkbfl93U9Pyot5fuLGqlumM8VP5JiUNnO7gD1rRa&#10;HNIZpZ8m3kz/AAvuBPYelVLO/a5v/LUFkX5wSRkr6VNqqbLRmjCq7dsHFVNKKxhG3bpM5bLAZP8A&#10;eH+FXGJnym9bRKlwi/cTbj1q/p81vLIVk+bYcMTxk+1ZkVys7NuwNhxx61cs+fl52/dY7eQfWuyj&#10;H3rGFVnWaVDBq6KPvJIcBQzBSfrivp/9mnwtb6HNotvpulWsNxp4aJpIlZhdIzb8yKW5YsABI+GA&#10;Ir5r/Z78B3Xiv4lWtvtuLpVkUSrKF8uNPXI4Br7s+CWhT+GFaSLdHFOp3TOBvXb04/EflXbN8p4G&#10;ZYhKHKdrcpJ9oLxg5kYMTuGRu6061DSSf7Wc49qWV0lyVzuXqB2pyyKEaPcNsZ3FFPJHpmpPkqju&#10;P3rIm5uvXIqNi397b9RTZYZMtzhc7cGo/uMp2sg9c5qZGBobWW2Vg36VCSwk3L+8VvlBHYU1LnzV&#10;VdwHz+tWBc5+9lUxngjpUgNnYqrSNHuJ6+1NjdNm3aIwvTAJzVfUp2MrbS25l5A6VHbSsPvM231I&#10;quYrQtebsbLbvrio2XzU4w344qGW8jYMwOVPTHemq2wqdvHrmouiTQt9UlTb8sbLu71PG0zz7mkL&#10;t+AFZySboPlX9KtJdC2VWZztXqSOlRzsCzK7QPwV2N1PamXoldSw3EN0IPWqt9qPmXG1WTdsztz3&#10;osXKIvzYRffNVzAXrCKOAgsNw/i561K2pLMfvN+BFUrnUAnyFsduBVdJ186Rlzx1HpUx1B6l2e92&#10;jhtm77+WA/KmW7yM+3eVZPunYpz9arxShl3Nt/GrFvxNWmgGxFIj9FXYOuT1qZdSzHHu48zbjPaq&#10;EUvln7qK23oBkUt5qar+7Cjd0Vh9386zMeUvR3gmfcZG2+2KsPfmWH7pGF59qwVMkUW+RNy9cdK0&#10;jcN95n3q3J4x/DWlw5TUgvVdsvuxnGRUk1+qPw+P4elYsYMiMNx2/eyp706yiYTMu1s7d2TzzU8w&#10;tzUt58n5s7vWrC3Y8xu3l1nQ9PvD61ZX5Fbd91up7inF2EaWVbkRoG9aI9SywWRFXec9+nrVFJ/M&#10;mX7qr7tVi0tZFsY9y7pY1VSSOorTmA2LSZIDliEJXkZziravGFZuMetc9a3qzorNlmk+XHfFWIdR&#10;kmZMMzI3BYHkfhTJ5WalzJvm6KlWYJfMXbWbHdbF3Kqr8vc5q1Z3gkT7236ii5L1LO4xPhtqirdt&#10;MH6kc1UM27qGP406Ecf7vT3oMtS89yqNw3PrilTaXVucH7w9Kqzy7pNoGKmW5VemDu689K2jYNS6&#10;7qy5Aw36Usbc/Nz7Cq/m4j7UxZ/LfOzn0o5hlox+Wny/rT4ZMrtqITeZ3p8TBB1H51pciSHu/mzb&#10;eg96sQx1R8z99V1H+SrjqRyiyEx8bvl9cVNayZ21VaTecdvWniTZ1/SteYkvy+WyVDJIoP3jUay7&#10;xzUJl81m5zVAXfManh97/wAVV45dxqxIdg6UATRxB33Hbt+hokRljVR+dNWbC9F/OiO52pyM1mBO&#10;g/d57mmDco6Mv606KZXReq/Wgv8Ac9D3oAaoXY3FSJGoXbimg5/h/SgyeV7+lEtQJWmCpyPypkjY&#10;GP4f1qvHc7zSm481/uk/hU8oD5H8t+gqQSeYN/b0qrMd3BYbvXNOhuwp2/3elKzABy3Tp71LIyhf&#10;4PyqA8y+gbqKey/vsqy7fQmnygLCT5fb71OMnnyKB0qESYLKvzfSnRQZ28lfmzRygWvL2Mu7mq12&#10;wim3N93G7j1pIp5O2V+nNRz3DFfmPXoMdaFGwEySqUXBUfL6UrzrKmB09qrRjBqZtyqu0ASBce1C&#10;jYAYeWu6o1uvl/8ArVI048v7qtJ/dzSeV/sn8qOYD0J480i9qA+f71GKo6LhinJwKN9O3UC0EdOa&#10;Yfm6cVJTUUeooFoN2f7tN2ipNw9Ka8fzUGfKNz89GwUeXQBmOgmOoeX8tNpd5D0maACjFGM05B/v&#10;flQA6k8vPrS9qRJKCuUXtTfL+anUUFBtI7U3aPWpGYn1qHFBPKSU1xk05e1HagojpyfcpuDTkODQ&#10;A7dRnBqPFOkHNTzF6DcYopXOTSYqo6GUkGM0d9valQ80lBIUOnNFFABSl8UlJ5av3NBSlYUciind&#10;Tj7opvWgoTPOfalp2zBz8uPSm0AJg7+tORgDTM/N+FGT/s0AOo8zDUUjjigBH5FNo8zH/wCqis5a&#10;AGcU5DgVG4zQ6sapSsBIwy1IXYJ1bj2pilvvd6dG+U/3uuakBuf9n9KdS5PotJnFADX5oz/tUfwV&#10;JtA/iquUCNBinUUVIXGb+adg+tDpl6TP+1WhmNzQTikU/LS+Xv60AFN8ynZo8rP/AOugA3nKr2p2&#10;fnpuMUAE0Fco/B9aSSTbRn/aprRZPWp5ShryU5VO3pTXjylLA5aqJ5hmKezFo/WlcYWk88KnFMOY&#10;eDl6jd8n71KZspwMUu/93u2jNIkN1MUlJFZMfu/Wl3qDTtmB/vdfagpSufKP7eHwS8zxTY+ONMtE&#10;jv7nFlft5zJDLbE7jvB+TcrAEEnoSK+V9e0q4s3ZlzFGzAhhyDnpz71+nfxD+HulfFnwffeHtct4&#10;LzS9QTbJDIgZHPqRkD8jX5mfGbwjqnwV8b3OhtHJLZR7xbNIjIwVmf5Dj/lmNvHeuetC59FlOI0s&#10;zBEhutxJZQrfMg+6fxpdQsGvR5RjQxlfmJbbimac4ndixi3KMtjoaku9aS0ZkK+bH0JPG6vm8TTs&#10;fYYeoUbZRdIqDy+OSMdKwfFGl/Z5I51j2bhxj+96mugt7xZmBVz8y+oFV9Xthc2JjhMgXsSikrXm&#10;8p69OVjN8JahNLcSRzybmZtqbh/46f8AGuss3jeJgVZsLxjvXM2dlJEzKqyZUbh/eNaFvqKCRk3F&#10;ynfpVHRNXNeVPMXP3RuXluKjMq3VqsyLIqo2VZm4I9vT8aSLUkdMMx8zpjFOjvPsUKlVZhnbuz8u&#10;PpWcoiV0RyXaQzbmTardQEVqsWlqs83mA53DcuexqO1H2+JJdm1ivccVoWVi9mSrK3PTI6V59SNz&#10;ZaEVzcbJfm4bOMDpSjUfKXy9rBu5xVnyM/vJI8RqNoyOc+tUtUh3tiPkscEj1rM2p26kbX8cV3Gs&#10;ce7f/tUrarGy+UG+fOc57HtVa1jwxMnyqDg+ufarkfhO2i3SwyKZljPyt/ET0I+laU5MmcktjLl1&#10;Pyrhm3De3T5TzVy2vhcQZV/m/vEf0rI1nQP7O1KJWkDD+PaCv5ZqzZ2TSWSlSvzLzweK7qK1uZVI&#10;pq5k+J7cWcrM21mk/wBZ2/KstEWOMEKVk/iBG7H03Yro/FbefoV15zRtIq7kTZjJ9jXFWl6bi6Xa&#10;u4NwWIO4fhXpwsRH4Tf0HU9jss21Wztz7VP4nSGezkdW2zRjOSwIx7Vk3FvMtwjp8wXqBzms/Ulu&#10;vs8rLJI3OcY7elPlM+tzi/iWq3u5JBuC8L/eH0PSvHdf1WS2hkZhtj2sFCv1+tevawXvlZnCR7uT&#10;lm6+g4rzj4gWDDTna33eZu6RjitOU6qcmlY801zVodJk3bdsancGf09DisTVPidLNEYYy23O1WHz&#10;Aj3qXxjbyBJEuPMjUvtwDniuJuYfs1uVX+D0NdEKLZMmbUnjELKdswV1b51PC/hWTqni5lbzImX7&#10;v8LY/nXHeINYmhm8oPLGo+6w5J+tY2oeIZLUFfN83HXIxiu2jhWcNSukdtb+PJrHUFmyr7Tjoevr&#10;WwPjHNux5m1ZBhgT0X2968bk8Q4O7cu3OKq3fidrZo9rFc9O+a6Y4exi8Q0e5Q/FFriPb5sje/Sq&#10;t/49+1t5kbZbG72zXi9x46uHCRKwKr15wTXR+HrptWssqcxyf3m2la09iy44ps277xO17G0any2X&#10;r3BrHS42SNsYCRuAFJUn86vWGgSPKuXLfN6ff+lbVh8OFvHVt3lsvzZT5efxoVNouPNPY5hjJdTf&#10;Lu+brkVftrNr9P7zjpyBmuwtvA80LIsaqyN1O5sj9K6Lw38KP7Vv4reMOGc43D+GiWh2U8O7XZ5n&#10;p8Ug4YbVHQnjNbMmgzFfMZSu07SCN2T6cV7mf2bGt4f3jWqpM6jzSzDant716roP7FkWu6JHcWuo&#10;HTpN6bZFYtIVHXORjafTrVRt1OqNOK3Pja+8PXTWxf7NNGm7K7uCw9RTtP8ADE90jNtYqpAIB6E8&#10;1+hJ/ZJt9Z0kRyaXouo2rPukju1ljf7v3onRtqfRlrgvFH7HMljoTxx2Vu08d15Toq7xGh5BBD8k&#10;DilY68PGk3ZnxnP4YuLXqu7nHHrTYtHuHgVmV2zjGTjHpX2F4X/ZMmslee4tY5jCMeVKiqzD+7g/&#10;zpNX/Zcvm06fbY2dndNETDG5aJ8noMgY4pch3xpw6nx+2gSxSiAIrOw3DJ6j1+lJP4Tm2bW+VpDg&#10;AquVI696+ytO/ZetHmCzaazyY3eY0IZFP93aOcVNb/sprqOozLLYrdeZhGjjhCbGHU596FErlpHx&#10;WPDEtluaVZN390Zq1Bot1PJ/y0Vl243DA/GvtSX9kP7ZqU8Sae8dtGEbcWGQT1/KrQ/Y7j04/aJL&#10;qNY49o/1Wc/N3qZUxL2S6nxXa+GJhKu6Nl3cuCeFq1JFPalR8wA6nFfXmvfss3UsXmLp5IYsiiKF&#10;Wx9d1JF+yQsvmK0K3LKuSGXbg+lP2SNoxg+p8iFZluNuG3eg5pvzhmDbdzEAHd1z0r6e1L9luK0U&#10;m3hX/SlMa26xqCpTqdp+Xn61zev/ALM1xa2a3F1b3EMbAuJXQpjb061k4XH7ODPE9OsFt23N94dc&#10;Z4qwt/5I2hs/xZ967j/hQGpK7x+SGkRRu82LnH9/6e/Sq0nwcvdTsmksfKuGh4JVmKn8cVHsxvCx&#10;ex5zqGtsGfgtt+UD1FUo7pS+7cu6R/733a7fVfg7qGnW3+k27GTO39ypY59OKwrD4e3FxdziNZJJ&#10;IxuO3kA1FnEX1C+xDa3yyJ/rF/vfjTJ5kaPeBgelTTeCrqxj2rHM0pIUY6Ek4x+dZWpeHL63lj2+&#10;ZG0y+hIU5xj86qVawpZW+gXOpbEbG37vrWDql0rRfeMTDuFJxXUSeC7i7sl2KzdtwHDVDb/Dm6uF&#10;x5RIRvmyOtHNczeWyRx9lqUjLsZudrc1FLqUiqArLLzhecZPvXa2vw7Mm6OONH3HaAqksT6Yq9a/&#10;Bi6nu4/3ExVuFLLtDD29+DU2Yv7Nk90cDYyTTTbtrkt93j730qzdaBdXMbM0T7o8Nwe3YV7n4W/Z&#10;1acTb4pJ5vLzEU6Z9BXoXgX9mu8u47dltY5o5gQuxOYyeg98VpGm2af2alufI9l4XbULZ2jXzON2&#10;Kt6Z8PLi+mkVo2jWM4yASK+x9S/ZcOqFkWGaFUbHyQbdw9elWJf2codKtoIWgQNJtXnht3qdmar2&#10;bQfUKbPkmw8ACXc3ltuzsxninXfw7WJmj2rubkr3B9MV9UD9nSTRbtY3tmW4dc7ghP8AwLHp70mo&#10;/BG10+KQzKMzQ7WYryB/eHvQroP7Ppo+TY/hlFeMFEbKzdNo25/OrMXw5mtCi+WuD04r6YtvhRYu&#10;vy26R5O1HCkjPpmr9r8EreEbtuP74K5xVp2D+z4Hy5ZfDxhqe3Zw3Xjdiuo074TNcsreWyqvTjrX&#10;vVz8H7YhFWOParfMpTaT+NP0TwMNAnKqvmf3l8pWI+lQH1GEeh4fffCq50uLzvJVVf51kZeNvpWz&#10;oPwpk1fy3jt2wWyZscj6H736V7dd+Bv7UtGUxho5FZZAB97/AArU0nw3HaGO3ZfLjC4w6/NVR1OP&#10;EUIrZHhGv/BmS0mVo441XG9h6VUh8BSW9+loqRMc53Z7ele5eK/LlvIoY4ZE845yBnj0rOh8PQxM&#10;GwxlTviqi7nn1aZ5ovhVbWxaGTLOegxWXH4ShmsnjWHy+nyKq/xdeTXp+paYt3KpVXdumawtVtVs&#10;4GdsBm6gCq0OFpo8Y1Lw/HZXjQybmkXhiBwPpUGo2qW9p8gRUHX5TxXUeJIllvGbMkZV+SOc1ymt&#10;z73Zdm3C7i5ONx+lRdmckctdBZ3b13dKxNb09p7XC5B9VrVlaO3uN7NJgNyMUk8gdNynzF29CMVc&#10;WefVpnnes2DStuZSTXP3tgyS9tvrXot/pm922hR9ayZvDRhb94cqec4ro5kcEqbXQ4m4sfL7fpTY&#10;oHA3fjXWXWiLD/dTnHrVaLQGnhbav+z+FTzE+zT3KmitIzqqsF+gzXZaARaSqGTBztAznaaydF0l&#10;oAuVUNuzzXonhbwrDfhdxbC8Djnd71Tkma06TRv+Ei0Aj2yKv93ed2frivRdPtLV9GPzLuFcTo/h&#10;ZrUeYVbzf4m7D6CtK3+0Wlxsbd5Y5Hv9a45HqR0VzT+0SWvIZlX5uOtbGkXT6rbf6tUjjcBSASxx&#10;1z9awYreWaP5Vx9Durd8DztaeZFc7pIWbdG2cfw965Zo1j5HXaChieB8Ssy/xt8o/EV032q3aBTt&#10;/eMuCARxXPQToVYpy3XA6Va0iO4nZ8ltjdBnkVz8rGdDpWnQN837tm9TEKtP4etblP3nVt2Mds9K&#10;wdKY2F2yCRSMb+a6Sw1JM26t/q5HVZD3x7Vy1bm1OViTw7pjWd1vDDy26cdK1pZzHOJNw3t0bsfw&#10;qS2ureGJXJ+SZcLxWdq93iNVjKrnqxPH4VxyR1R1Ne2uor2xCyGRWHVs9a5PxRAwusfM0e3pIRVy&#10;zEgkHyv+8TLf3f4un+e9FzCyysrMRHt6kZNY7mqdnY5YSSJFMpXG1sjIqHOV3nj3NWdetPs0jMsf&#10;zHqMHArLvbpoPlQZEnDA/wBKoblcNTLQjj5YmG48ZINUZdM+0yMVU49SKtXafaY227dx7EcH5aq2&#10;Vz9lt8FVyxYDdnmriS9Rtzp1tZQyRqu1vcg7qzEtBCzP94N8ykjkL6VfuhK65ZvLbGc4zxVFWym2&#10;RG3Z24DjOK3ijF2Za0m5AVVk2qy8hs4Gatz3q3u1SY2VRvBC4JrCuCgfczKrSPgccCjS7mSwuPLk&#10;V5IWGwMD0roMZI0tQcJaZbbj6VX0OEXMw/6Z/pV43KajLsU7W9FdlH6ipNPcB2Zspu6hccVtGJjJ&#10;2FmRreSRdy8tu69at6RI29lUZ3PhST0PvVZ5v7UXy1DBP72a634deDodXvUtbmeaJpvkjkWJZHPO&#10;NmW468Zrtw8VF3OOtUSV2fQX7M3gO6Eeny29j5keoyLNI3k7WIfZyJOnGG496+ttG0v7BAYVVY2X&#10;5X2HjHtmvLv2ePDdvpHh6NFhbzbcLBE27/VkdSR2r1o3KsOfLyv3iB1q6ju7HxeYVnKdkPmRUZWw&#10;Wy2R8wH50xHZeQzbm6njiqs13htypx6E1YgnE0MbARjzO2KDx3qLbPI0blvMjw3c1T1G48ubfuXP&#10;TOefyq5FC0ykrt3SdipxVW50/EWQ25k+ZSR1PvUNiSuQ2moKZm6KuN6lfm3fL2q4LkyQxjdxHHhu&#10;Kxwh+1gBiBGdoAYVZ87aI1C5z0wf50h8pPeXAbgsdq9cdTViSNVt8FVH1BqjAhjmk3FWx156Vctr&#10;rdKFZVXPTnOaB6EMK5PyqNi9M96lW2Urtk5G7+NVP8jTo5EC7Y1+70zTI5MS/wB75+lTykEtuVVW&#10;Jzt+Xg/8Cpk0u9GjPzbqaJ9x2jcQ3X5aaPmXdT5StC1Em22ZQG+b7oJGR+NMj2onyk7Pen7Sdq56&#10;NyfSjKyeT0Vm6tnp+FQSRtF8rFmXdKNwO3oasR2SCESSbW/vfNjNJaBQJN/zKvQ/3ajvL+FBszgf&#10;7R3fyoWhWhOLeNOOWXGcj0pSoDr+8b8qgW580qrfLuXacdqkkZYkyTlqCSzNOYo8KwVvVuKgj1SS&#10;2m+4GVX4zUF3K3k55Q/nS6bF5acbpPmyd1TzBLQ1LHV1Kncu1EO3lCeKnfVIpBtYEZO3iqUlnsXr&#10;8q9R60WdgrtIW3qJG+bAzsqo6k8pqWcwnTG1iuSMlVHT8alilaVsMzK3riqVjHNFcOzeYu7CqDwA&#10;B1/E1chHkpvfj3NTyiloSQzPGV+VmZeoDDAq4kvG1v4utUredmfiQnbtzyOauq8aLtyN/wDtGqI5&#10;SOcsqcBvyqxp+oSfZEt2ZvmXlu4qq0nK/MMdMZp0AEE/mNu2j9KCTSUxqythlj7eoqRbpRnaw42t&#10;8o6GqRuFK7fmap1ChQi9W71XMUiY6okIXIbbJyD/AHama9Wz2SeYqkjIDNgYrNnfYis48xc7cbwO&#10;KvWW14V2s3yrtG2Q9PxrSLuSa1pqy3JDKVj3dRnNTw3giVR8xNY9ooNwqkFu57Yq07M+0KcMO9XZ&#10;kNWNQORyTuPpS2ytH02rt4OOc1npe/Lt3DdVqG5yucNjd1xVrQRoO/7zd/Dtxio0mZBuz+dIzFTg&#10;8H3pWGDt+Vh9aDMkW853MxA9Qwq1Af3dU0bcNpyPxFTC4YHK7iu7oDTuxNXLORuzj8alin+Sq0cu&#10;9tpNPX5YDluB156VqpWFoTyTFFX7tPjO+oUdZgcSKzL1HcUiRbjgFvpWkZXM+UuJOQu3c1JGgjT7&#10;v6VHlcfxVK7HbRzBykts6puZutST3GDVOOXPf8akUCbruqrkkkcrO/Q/lUlq+9GogiUjhf8Ax00M&#10;Np/woAseYT/dqSMs5UEHC9KhWbafuilhusKBnr096AH5Zh/hTZYyycL97pz0oi2rO33ttKjGLbt5&#10;+tAECQMzfLxVhYSm5WPzeopv2kufu7v0p+P4tvP1oAR7fc3PFN+ztsU/LmhZ/K+Zfm9qmglD0wI0&#10;haH5eGX3607aJEVWVQw7g9KbcMzhQp+Zep9KjhXaGY4JPvSAk2bI9zKoPsadGzTJxkZ6f7NMaDzE&#10;6mnKBCzZ3D3NEtAGWm2KRlyS36VYniWeRdv8PtTCgR/u1LC37vb+vep5gK/2cGT5V49CadHCzn/r&#10;o3/fNTeUPLx5fzetRqziT58fhRzAIkXzdW+u4U9G+QfSomkYMu1UK+oPFM+0H/Io5QPQi21+KTzf&#10;rSbKcEz/AHao2QzccU+jZztoTnFA9AzR329qMUYoloMMUOx21JuqNu9BOhG8nz05FJ57elAUB+ea&#10;cRsoM1Gw2QYNHl/LTh89NdWPegoEODTutR09T8lBPML2qPFLuNLlv8igq46ihe1FADNn+01Ltb1p&#10;xOKbuNADjxRRnd1/WjdQVoDnrUeac5yaZ/F+FBI/zfn+7TRJ5poqNfkap5SuYmEeVpplI/u047V/&#10;vUBvM/hqiZag5B6Lim05+tNoJ5R3l8U3FO3End29KDx2/WgkbRuoxijDGgBXOTSp9ym4wv4U5OtB&#10;oD9aj3sB/DUjnJprnnbtoAjzmnKPmoO49BSbyPX8qAF3e1K7GlxUbvmgBsgy1OxTc/7VOVSO9ZvU&#10;AoooHNACYPrS9Bmimu5z/tfpVRjcA8znFGN3WjZz/WnVMtAG5+ehxmh0pcH1rQmUrEW/2qTd/tCj&#10;ZlO1GFoJDfTaKMYoAPL7U7zKXB9aYw+WgBP4vwp8Zw1NozQA5xmguY6XB9aQHfQVzDP4vwp6y4/h&#10;pjfdpfvnb2oDmE8xs7eKU/J0/Sm4+b8adQSJKpl74qNNwO3jFS1GRigA707Py/hSY43UnegBrEE7&#10;sUPMdlPwu/duG30zSPHQC0Ej+WZWb7vpXyJ/wUX+C2mw63H4/wD9LjENqtjdK0gisrWPczrLIRxk&#10;NwD/AAiQ56V9edKoeKvDGm/EHwXqXh3WrWHUNG1ZPLvLOZcxzJ/cI6fiDQdWFrOnPmR+U2p6WbW3&#10;aS1/eRqBIWTgFTvxz71z81688J3eWNzZOwY2Drzmu2+LHwguv2d/jx4h8LXo8zTZ5De6VEwH7i3H&#10;3Y1XOdo3H5jxXE+I4WS9A58mTrhcED7ufpivFxFG593l+IUlctWhRLOGTLbirBOR36Zp9xeR6fCH&#10;zkP9wHt9azpZrq5K+WqsVCkcYXFQzbpIipGdnAya8KVJo9+nK5YutZh1GVo0baxGJAjfKp+tU21O&#10;S+iaGO4U7u2QF/LrViXS4HSZo1VZZOflPGax5fD8gvFSZd0cT7Shbkj6ir9mehT8zQ0nVbko7b3y&#10;u5gUOOfxrqLHVo5YWaZ/LWEZaRmAyPpXKxx7JkZQ3ljqFYc/MtQ61dNdW0aLuK5Ul+hLe49KzlE0&#10;lZnVDVYZbXzLFLdu7DYCB9OataNrjIzfaSvlyPu56qPSsPwZaeYGEkrMVO0qCBgVPd6ey38bbm+n&#10;ZvpXDUhYXMdb9qXVLcKshXd0561Po8UMpK7tpHyk5zg+tczp13JBIvzMysnABzitfS9fVpPKjcm4&#10;VdoAI6+prjlFoZuW3h5pJVRVwIwzhguRnZ0NZ1/byabNt2rIyn92SpHy+hrqdO1Fbtt0Y2qYmU+x&#10;8vGfzrJ8UOt5JvHynGeP3fH/AAGtKZlGbbscn4quf7QgiZpI1uEX+796qtprTQQwxP8AdH3cDk/W&#10;m34kn1CSRXVSPuhflA/OpPs2Q7FQWLfMG+X8q76MV1OiUbqxm6pcfadPIX94zdD1zXMxXrWc8akf&#10;M3zHBHWui1aykhWB42VWjflc9a4zWLxo3LSSMVQnk4Y8denpXbEmnqrG62pSXA+Vt3mLkcYwfSs3&#10;xZqy2Vn5jyL5W5uM7S30rL0TxBnzF+ZsP8u/5sf99YpPF2qR3ehNDcfMd3zRqwO/6n+Gto6mUqdj&#10;EuruG5hkuY5Awl+V17O3r7VxvieGOUsyN+7YZIA7Ve1PVlitWs8rGkjbmbPT6VxPiOa8lmaOGeQx&#10;qu2Pd8x/HFdEdTZRsc34p8OW+vSMsxjYq2SV4x81eQ/EewutDvZLVVWZG5DH5c161c2l1ZQsZF2t&#10;cLiQgudvzfSsPU/BM2u6jb5hZmJ2o7N8oHua6qd0ZyPCtb0yS7jWRRN83I96wL/R2uty7eF+9z8x&#10;r6KvfhLHNKitDDGu3zHJO5QPTIq1f/s9tBpBKq0cnyyKfLQxkehHWvQpzaOGrRR8u3XhzETD958o&#10;3he9ZcvhW7lXzFhkY/7p28dcV9Rap8BZLS3jljtLhkcMfNb/AFePTHXuKnsfgg2oQRbYpI49v3Sv&#10;zcdePetY1H1JdGLPlqy8HTFfMZZdw5IxzXoXw20VWtcSHesm4YLAYr3Z/wBmAzxS3iQtKMYwv7wZ&#10;/H6H8q5vVfgtq3h+5kMOnXh8s5yhyoPpSjWu7DpUUjJtfCkM0YkEUfyjIwOldd4Z8NfbtMjUbvMx&#10;lj6D3rPtNA1CMFbiFoUYhBuOc56V0nhOxmgl8hGljjDfLKoCsW9CCnStYu56NOnbY14fh2oWOPas&#10;twvDYNekfDvwPHaC3bygkrck8HmmeGNNWG286ZVMk3zP7H2rsvD0GZlyAuPmjx6+9ZSidXNpY9D8&#10;KeFYL9IbVowMIozktz69K9K8K6FaC2a33LOylFG4iNVBbj86828K+ID9oaHuw2qGDFR+AbNdlp2p&#10;xzaeIZHSaNzGsqr8rZVugNc8qjM5Rcj17Q/C8Om2DW7KrK74dUYMAPY1T13wnbzQMFC5Q5yoHzN6&#10;mqeheJf3KrdqzKuMEIrn2zuIp19r+YY/L80/3uetY+0ZlGnOLujFsPBdoZpZDaoH6b85/SrU3w5t&#10;9XjUyRx4Xo3eprDUiLlkdm/vYDDrXSaVM11CjMzqq8ply+78q1jUbLrVpxOT0rwBateiMwqP7pI6&#10;/Wuoh8DLPa/ZysO1m3MWj5P4itm1jS5n+VQrL0ORzWzpumMm3d/KumnqefUxUu5zOjfD230+58yK&#10;JPOX7jBeE/A9at6h8Ko55WuoVlWRvmeQhS2fYdK7PTLDcfLGSn94LXYaPpFubTDRqwThOev1ptXO&#10;GpmM4u1zweP4aRqu1FdVI3gkkg/pUNv8LLewneRdyyStzkgivdLzw1byXG14wFY5AxtwPSsTVPCk&#10;PPl7uOT8i8UzWnm0+55JN4FE0EiJDHiRmy5jG5d3XbWXffDgSSeTJbrLtGQjHzVLenzDpXr2oaOY&#10;kZsM2ztnFUV0CO5k8wszbeny4zU8p2QzKfc8df4J29/Z/ZZ7O3kjdDt3QpI5z0BJ7Cs0/AjSdLN1&#10;F/Y+m4uZkJljtRvDnqB2wK94vdFEVuWVcOF+XjpVrwrpaz3aMyqrZztdP/Hf/r1Whqs0nHqfP97+&#10;yxpb6jJqFjpy294oYlTN5aTfL0kDdF9hzXlvi39k2xNy1vHBFZRzcRm3j+WJ/cdSK+1tb8KtaD5I&#10;8xt93PU/WuJ8Q+F4tRuJGVhDNJwWAy6fj0rGR2YXNqnc+JdX/Ypjuru3b7fulViqLlot2eAvI7Hn&#10;Ncj4h/Y1udetmtEjRbyHeYlQLudsY2467s87ulfoRdeErW+tkYQx+fCNo+XnPrVTwX4Bm1j4g2Nh&#10;bS7JryTb5pYlY0XZuJXdkE1i4p9D1o55ZXZ8JRfsc6lo9ulq1hDNdM2wxLOqc+ojPzV0lp+xnfTu&#10;YY7NLOTiNbRoBkk9Dn3r9PfEH7N1hpFuk15G0uoB2d9hVLdQeg2n5q5K6+GTPJIsYFmFYYAYsq7e&#10;nbNdKppHD/rRGb0Pg7wv+yRH4U14yzabDa3MM26SVgF8/wCiinzfsb3ZvgIY5rvzmBgQLyM9MD33&#10;HHrX3TcfCqBn8vy41H3sFCxz9aW9+H0en3tiEgVwJQ0rj59ij7oG7HSpkkglxHLoz5/8B/sV2vhi&#10;W3vbi3+zzWMpdY5lyxYcEMvXGa6qx/Z+h0O9juIYVRVbcgijwmd3r0r6z07w7YayGkhtYI4nAZUX&#10;knAwck+p5rlvF3hP+yI/3iqwZ2x2UVrGPc8dZ9UqOyZ886/8KP7Sg+0TbpvLO0puYEj8Gri7f4ZW&#10;dmJFW3s2x8quF6D8e9fQ2u6WH3bVZV9hXnniPRksZB5a/LMd+B2rnrVEerh8dKXU8f174eyo80cf&#10;MMwx8vCIfx5xWU3gi3k0lf7SsflyzKZI1z/vJ/ga9S1fZCrNLu/3dvNYerSpNAysZHWNcKR2Ncvt&#10;GerTxD6nk/8AwrLT9Ju2mgs08tRyiE4Deo+asTW/CFuhaSNVXb95O5/CvT4FXUzGyNtWSHzCrDGD&#10;WTf+HohcM5RY2/3SQ1VGpc6vas8vh09JLfjzVG7PAyamg8MQblbbukk9OtdN4pt4dNO2CMN8uOeK&#10;50Ha+N6s8fXsRU8zB1GyM6N5YZhGBH7Hise4uhJBu2Lu+h3Vuatqm+L92oG77/3to+nzVwN/qskc&#10;7H5lHpWilYxqWZc8QJ9stmUB90f3WPykVgRap56P8u8xnBGcKT9aTVdbJs5BuG5u+DXMrqgsHk2b&#10;NjszfIcc/jWkUeZXqJF+8nkil/1n7rG/Knmua8R6sv8AZzbZPl34y/zH9Kj1fxJGytiTYc7Mk/L+&#10;dYV94jjYMspJTH8bsf8AgXHb3qjznK5iaq7TyMyIem/Brl7wiWLcwrX8Qas0dviNVkG3btzj9axB&#10;qH+jszN87dBjrSk7Gbjcwb+w2vxGOPu57/WqhsyfMXyyMdfats2zSv5nlfKOoY9KvWnh3zrwMyj+&#10;8wz1NZKpYmVNM5lNG80Ddu+Yc/LTpvDpf5gu0sdq4GVArtW8Mkwrxt+XFTW+jtG2PLwqnADMOaqN&#10;a5m8OmcRqXg2Mxl88Y3Y461VOhRW2VYMcddwzj8q7i6sXupAojkVR1J71DceD5Li6jKxiQdGPTNV&#10;7Yl4WLOZ0jwhDez7mhP+6K7zwNoEUUUkQYL5TbicZJqbRvBO6eKR9yx/xxqP613fh3w1YySxttZe&#10;M8D7w960jVuT7NIrWfh5IJdjLuHXOKvP4fgMhTvnYS2K6W+s4Sm5WVdpZQfasO4tpRMrNGSu7chH&#10;Qn3ocrmSi7WZQk0GzlvPMXay+gbeP/Hqg1DT9jqIflYBiR2Fasti03zKvls7fNjoPpVzSYBqFvs4&#10;25y3HzgemK5pI1j7pNp8ZhsYQyeXJ904GSwrU0oiEquZAp688isyef8Asm58qXlZPuZ6rWda+NlT&#10;Vp4esMaqY2j/AIjWEtDSOp10ht5H2s23lTt3Dp6ZrSnkNuiyKqrHjc2e30rirzXlvIPNjcfUVo2e&#10;rSy6fsEny7euc1y1jWKOkvNbWFlYEsrfxDnb9BTob9Svz8KvQdc1xl/qLW2QyswRv4a1dKvmltGk&#10;3bWZvlHUVwyudcGdJp/jT+zNSK+VDIt0FR9zD9183asrX/Eq2l43/PPeq/Id3FZtzdJby7/9W26s&#10;vWdV3PGse2QMy53HFYqJXLrc3r/UFubRt0nzLtJJ71y2o/uJVUnehbILNtIq5dXjDPzNvmX5RkYF&#10;ZN/dxvcfLGvmei8fzrSMLk3Lx1Ipt+f5VbkY+YVKtx/aCKyy7ig3fPhv5ViC1+1Rja7QqOpPU1Nb&#10;quixt5byt91fmPaqUbFSl2NdrSMmRWRflXaPpWVOFiP+rUt83O1f8a0BqUeoRybZDny8Zfnn8Ko6&#10;lIrRqqqu4deeldUTPmKlpbpcXDB/nXduw/zbfyqfUpfKh2RosceN2etLbW3kzr8zDd1Xb8p/GmX0&#10;TCHhlztX5Sefu+ldBzuVyjZXrWsvLfvvVOB+ta1iWlGfMkwvXpzXM3l/GL9I3ZlYdfmHNdBols8d&#10;s3y7s9MKea0jExqy5TU08vJrCxQxmR2XKoozk+1evfBPwrqV94sa+gWGU2A+wJbhdsnmSmHMpJ42&#10;xKCQvUk15L8N7SXXdSEUKstwjZ2x8H8DX3F+yt8M003QY/tVrDGlx881z5Z3z/KvHsvyjjrzXVT0&#10;PBzHEcsT2zStNSPS4Vt1gXy0TP2eM28bsEVWJA55YZrUt7UwRNIxkZWbnmiCOOWf92m2L+6DTgWK&#10;Yzx6Um7u58bOo2RCL5PlZj9RSW6tEY1Y52elTTD7ONq/u/1pr7Xh3+Zv9+lIy0DzpI7eNtyr8ueV&#10;PWi8LTrtPy/SnLGD5b/d3dB1Bqne3yn+ILh8H5T0oJRBFbvFc78Z+atExKvyjaV+vzVTtNRF1dMq&#10;7Y/Rc1Jb3rCTMiER9/mGaCyaaNXC/wC10IHX602T96yn5SewJ25pbm8+8yn5k9BxVF2kS5O1QzOu&#10;N5P3foKALJk2yfdWT8cULKzFNsjM0b8ZIXdVML5D/NjcvUbV5/WrUN7DI4Vctt+ZiB0NAFppVU7l&#10;wB61EJ12ov3RVW8nZYtwViuM4DCorBwThdy7emef4qALsM++diduPTdU0w2Mp71RO+OJk2/K3+rb&#10;H86s21/9qm2uqvkZBzjj1qeUC0Y5JiCCFB+8D3qm1vlm/g29MfLn86sS6jHcQOo+Yr0PTP3qityu&#10;/cWznsahuwC2imVsqf3fv1qS5uGjf5dv3u9SLPHCnyr+VQak7vE7L/KlzGZLJf5iRNu0nv1qTRg0&#10;kgbnc3UdqYlv5Ua7VXcvOVOP51LbybI0B+Ul9ufUUcoPU1LklU42moUn2vtG0KpwxxwTRPdiVcp0&#10;9RWbHeeTeSR43SS9FJ6L6/WtFZFaGtJqDwR7l+U53881csNQVpt/VP77/wCFZSXysMb3b5cc4qe2&#10;ke3b5WZk29OKehLimacl0srblVVb26U83UxKlWYt6ms9pNu5vvLu6dKtRSoJM7fl9M1m3YizLFsN&#10;yKp4b72T605k8wBWYvt69s1TF6JJDtXk9OelJNqXkDcWwfk6mlzE8hq2jC3+Zju9qtQ/6tfX1rF+&#10;15K/u0OOvtV6G9zFjjPpRzCtYub459yf3envVqC6V+zddnzEH+VZS3WX2gsv+xkfzpUulVuGyW+Y&#10;+xrpiyTYgUF2kYZ/h+VV6VM7yDZtLHd1wOlZNnfbTt+bFaT3qqeir9Rir5hNXLwiUHdipLW62v5e&#10;RHt6Z71nvdeY21V3fQ5qRLP7TIrEK2OvaqFymsJvOO5dzd6kE5j+6qr6YBOar2w+zwquOh2k56Cp&#10;FbH8S/N056UGfKTTSqq8bt3oKkil/wBH3fdqnemN0/iX6feotH3NyuV9M1PMTLQstOJJflz0zVl5&#10;ysDK38XWmQ4m6rt/h4qWJQhzjcvqaOYnmJLFAhY/w/Lt9T9avSuqtuWs2J9j+3rU7OT/ABVtFklg&#10;MpO35fyp7Nl/4qoQySANU6OH/h2/U0e0Anz8u1VP5U+GSq4cp0brTkRtzVTv0AtLI0M3yj5PrTo7&#10;jdHk1EisOM8U/wAv5K05ieUmVfMbHGfrUZL5kP3Rt+U+lRrMscm7dUwO8/7PpVEy0GwO+Pmapoj5&#10;k+3KflTJCFG0DNOjJjO75aAJ4z5EnNE77em6q7J5k33mp42r94mgBU3f3T+VOG6IZpybc99vpShW&#10;VdvDD3oAjjbG7O0/hUskTMO0n+/SO0aDhR+dSiXzl4WgCBG+Vun51KYpHOBj8aZjdJxtH41dQ/J0&#10;qZSArSJtdeWpI5MyfX9amPVRG207s8jNNnibG51+707VIE3mYjquEZyzf3unvQ8vmjaDinIzQnqx&#10;z97kcfSnZgQnd53zFR7A8U7yh60/DB2J5PbjrSiQ4+8v5U+YDvO9CjPbFLtJGcc/Sn1RulYj6Ggn&#10;ZQw43UzY3ofyoE9CfdRuqPdRuolqVcKMHFFSZoFoV8Yp/mc96QDHXmiTgZoIloO3UVHUlBPMMY/N&#10;SYzRinJ1oJDZSKxxT6b1SgB1FCdqdsoNCP7x5oz89Oc5/i/SodjUE8xJEPMp2z/doCeXR3oKjPuR&#10;4oqSo8YoK0DFHl+1SUZxQGhHg05Rg05jnNH3U55oJGv1puKkZQR1zTcfJQPQRGANKv7w0zYKeoMd&#10;BHKDjJoQYNOoc/JnvQVyoa5yaRDzSYpykj+7QA2lY/NSU0qwoAdimydKkwR3po+egBu/56bs3D5e&#10;Kc4w1NTiOp1AVwppGPzUZ+X8abtO/pRygOoJ8uimuM1IDdzH+7SOB70qcSU946pSsBGkmF20/cdy&#10;+lN8r2pycHbQ43AJKj31I/L47U3ysvVGb1HR02nH5KbQA7Z/tChzmm0ZzQA7P+1QT92mhsmigApy&#10;qB6U3GaM4oAdn/app+Tp+lFFABiikRyyc0u6gAozRSKcCgBRzQPlPPNBOfakzhvwoAG+7Tccbqfm&#10;kf7tACbFHb9Kd320x2O/+tP3UAMc/NUQhM3SpWJL/wANMVzHQHSx4D/wUJ/Zpm+LPwwl8SaDaW6+&#10;JfD8LPDcYVZrofeWHJPyq7KoJP3QTXwCjTa14Us9SurC609pEWR7OYHzoHP3kcdVx3B6V+vF9ZLq&#10;lhNZtJ5MV0u1n+9j8K/Nv9t/4d3XwT+N+raZNNpsMfiwzarpsKKfNu4IkQ3DEdMgbThnHU1y1adz&#10;6PKcVZ8jPHYLpoVXy/u7d2T0z/hWLr1xJBjH8XPynvW68BKNcQszxyYdGBB+U8jj8R+dUtRtPNg3&#10;Mv3RuOR0NeTUo62Pt8LUTVzLsb6YPGxkl3L8w/enGfetrTZV1mJmyVkVNqZ659V9PxrmbmXy5d24&#10;KDuyhkORW14HmLJzzt2gN2rGVKx6rel0XLvw81uY1+dlPQrtOf1qTTfDW2eNnLSLCceV1DH3Nath&#10;cpLdtHj5Vzkn264q6dQgtG3CYbQ25W3nER2/rXLUi0EZt9Ct5LQuFVV3L6cbvrT7q7jmhG3G9eue&#10;30pusTNvRh5axr97CHJqG3bzOcDNcNSLZcfMuhfMtlXds/i2Bh09M0/RbLF6rqGxJt+Xb1/GqsUv&#10;lF2ZvlZeCR0rWsIofs6spTg4XnpXJJGrfY1bK8aK4+UsjL8rKfSqWvXnkxyMN7bV3DHp6U032+Zm&#10;ZmLN3JArJ8RxyahGp82T5h5mwOoXb9dtZRuhRj72pWt5Eu5ZJMCJ1bkE8Cm6rfLC/wAzfIn3QPvH&#10;61SstRWG+WFo5PlZSCR9761JqEguj5S7mf1BFdcZHRoWNRia9tgqlWaRMNvO7C+2O9ee+L9KkW4l&#10;VN22TccgfdLdRXoFok0cSq38K4DdjWH4miE0LuA43/Mpz94+1dkZGMbqVjz3ypbe+3QwrtZNsjqC&#10;xz6gU7U7NpGZ33AP2Zg38quXcjWVwskaw/vuQD0FE10t5vRuM/ewOn0rrpu5UmeTeK9NvF1J1Vtq&#10;rkgpwOOtZVjpzPJu5l3DI3ndkfhXpXiPRraa82xxqrKQpAyxO7rWfD4UewulZ44hI3zK4PA/2sf0&#10;rsjEOeJy9zo0l9atHsZm3ZyPSr3hXwC7yrE0MckkvBIBKr9K7RbOO4sm+zRx/uV5/vGtzRrKK1tY&#10;JV2yINpdunPtXVCxyyb6mHpfwrif95ND905YHGCPSuhs/hWNQuFZmaG1HzPCF3c+x9K6vQ76K/tZ&#10;SI1bkDj1PQfjitjwvE1zqJt/3hCh3OB0XGf5c1pKocNSUrXOT1T4M2EHzRxyXFqGXeI9wdc/e5xj&#10;jaKu2H7Pmm3yxzKPs8ceyVSq5BA6g/WvYLe1i0+1WLcsiqWAk4y31FP/AOEbGszwLDNHDskwzufl&#10;2+mK46laSOVVJM5u1+CtvcWCtNp0P2dI/ll2sm4bfur83A4PJ9a4XxB8DFvL2aSMyLHHGhKyx/6w&#10;j7xHrmvpO+P2Ww2lUKxx7CvYVzGqRw6gP9Iz5eM8EMcenFeb9elGRpRqzR8o+M/gjbzbpJrSNZmk&#10;P2iZwwBz02Lu+XHvXM3vw7s9M8n7PbyblTeAsLN/wI+3vX1nq/g+HXNO8sKq7GY5UbTFnp161yfi&#10;T4RrFBGsbeY8z/KZB/47x2r3MPjos9KjiO580X07aXehWVoyuCeMgZ6VsaLrMa3CeZ+7VjhSeOa6&#10;Lx14KQJ5ci7biQEhpBwVXv8AT3ryuG6udGuPJuF2/NnJ9fQV2+0UjuheR61pvxAjtLpQixsJP4wP&#10;u/PXVaB4lku5mWGWQMw/dgnnd6mvG9MvTLbIxbkjIwPbd/Oux8OapHNEFWQ/JztZST+YrB07xudF&#10;PTc9vsvFlx9kX7Qsm7+EMqknPTOPSrH/AAmMk0X7tstIvAB6Vwela6s8H7pvlb7pwVI/OtPSrxbq&#10;ZU3tJ7swSuGVkbJJnWaZqhuNQ2xsxXptzx+dd14f1zyIhJKVUJx5ePnx67uleWWmtfZz8rN8vzIX&#10;IOD74ra8NeKm1C2ZZvlVTtB2nLfSqhM5a1O56lpGqxrNuXcuCNoY9c9K7rwxqP8AaEW4/d6g9q8Z&#10;s9ZLyKke5VwWG35Su3p1ruPCHivyIY42ZVb7uc+WMf8AAa7qUu55eLo9j2Twzp8F/J5zfd/vLz+l&#10;djb6FCq/3VxuwPWvNvCHihUkVUZc/Xiu40zxQtzAojVo29TXQfMYmEr3LWr6SptlXt/e71zslrs3&#10;bmXj5Rz2966HUfEkdlF8zB2bomPmH4VyXibU5Jm3Rs0YbqDxigijFvcddaQrEluVk7VTm0tIU4Ec&#10;bqcDEQK5/Os8+KXjY7lj2r0Paqv/AAlsZlCyInzDAz3PrRoepDDz6G61rC52ttx9au6TYpZEsse5&#10;m5BI6Vz2neMLW8ufI82T7RnzcbP4P8K0LbWozONzDzGXAH3+fwrOWhtKnI0fEUi3cHl7cbemB81e&#10;cXFmw1D5lC7m5yeldj4n1aNVbdIrSyDcADggetcfe6wjTtu2llPJ9KzlJHZh6bRaWb7BEx2qS23B&#10;Perfhrxla+H9aj1BYPOms8ZVcJJ8zLn5jxWFfa+kNrv27mXpnpXFr4rWO9eTzjuZcKvr9aj2iO6n&#10;hXUVj79ubu2+I/hJr+aOG0ZgsygMMj2NeR6lNDDqEsUb7gpIDY4yOufpXGfCb4k3lz4euklnk2t8&#10;wRMiMHb/AHjxireo6uumXEzMR+8dn+Zuu7rW8aiZ88sDKE+VHUwWkZk+bH1qvfRfZkK/wjk5HIrk&#10;p/H7RRL5bQrKrcgcgUzUPHEup2yBX2ybfm4qZVImscHO9mdx4X8UEi4hhZmaMbWYjCqfTNQ+JbyP&#10;UYGjlbO7lTg8GvJfDPjCbQvFs8kcoZZItmx87W9/rXQa/wCJF1L96sm3duYRu2X/AO+hxXHUxNtm&#10;dH1Nwd0jI1TWWsjLFI8YCuyhj0Ncd4v1Zbu3famArbHAPzL+FSeM7z7Ndxm4Zl8xt2V5UmuQ1jxh&#10;b+RL2wMnd8zO3qMda5JVWz3sHhWyh4k1tZ5NobK4xwec1mSX/wBrgD/KrON3B+XNY2v6p5kTyRyx&#10;xzDl/MG4E9eMVi23iZY3aHO7y+cB2pczPcVG6ubgk+yxKPM/dgbdwFY+r6l9lt8FvurwzdDWTrXj&#10;BtPt3Nv930PNcjq/jD7V5m5pN0hwU/umqhNmsaL6lrxH4kjnmdfMThg5O9uh6CsOXUI4Llix/dyN&#10;8xz0rDu9Qnt4pXikWMvnbu+bdnpj6Vnvq1slozMQkv8Aezk/lXQOStuaniDxLa2VxbwtJHvVA3B4&#10;bPrXAeIPEn2e4dVVfLY43H+H60uv6pFcSs3zNFtK8feUL0rk9V1uOHdzt3hlXJzg+pq43Zw1qiRp&#10;Pqnnw/MzK/tyKyNc1u3igaPzm3SDc24bcfSsTUPFKQ2mfL8uP+4AT+tc3feIPtc/mK2xQv8AB/8A&#10;XroieNWncs6vr7B1jVSVX5mz3NYlzeSSj5XLR4zz1x6VXvdVNzOy/MpboSw5ptlGXCtlsx/d/un6&#10;0zKLbHOv9owKsfVeoKnirWk+EzcTbnRcn73zfKPpWh4V0uaaVZGRXWTt0zXe6N4f86LzBG23dXJV&#10;qpFxVznbPw7HE/ktHtZeF+XOfrWpH4ZWMH5WwOTx81dTpnhpYnI3MqhuWJBxVp9JWO2x95R8q+pH&#10;vXnVMQXyHH2+mLG+zy1b5+9Nl8JtbDDxxksNwOOhrpp9JUMr7fm+9gDvVe6Vrs4Kup75FVCuPlOD&#10;1dEN/wCXCsfmt2A+7W1oWlSWaDcqNIRuGehNaVt4Wcah9oZflVuMr83410ml6Cs21Sr/ACrgH1re&#10;NS5co2MnTvCz3SqyiNtgYsuMcVs2nheWyz5flrtGwYGa6jRPCcdnbIyr823a4JqK+baJOWba+DyB&#10;it4yOOZz09jJHeJuZcL95vX8KlvoRHZ/cX923y89asWt215J8yds5Vg1Q+ILwWcTbm/eL0UjrW8Z&#10;XMJK5lzwLHCrbW+XaVGep9DVXTPEDW9/ukVY/M7HjNOtNeVLtRIu5sbsds1iaxcxtdFguP4V+U8C&#10;lIUV3L/ivX4dWWSRSpZm+Q9PyrjEPkX+4t5j+mCBWjcSLMwADBv0X61Shhea54UluP3YYY56c1i9&#10;TpVkdPoOpreQNwTlshmG3I+ldRprLCsf3QZP++TXIeH4v7NG2Tjd8oz2Fda+qpatIq7uWyM9h7Vy&#10;1FcpKxcks4Xb5sbV5Y+tF1IWt925fLPU4wB9Kq3N8txYhmyrA7VT+Ej3NY+peKJIrdwzDcvRR0rn&#10;cLlqTQ7Vb0mTqrewGayrPVmF40Uu75DjeV5z9KoHVvtMnmn5h6ZxUotkuCkiruXHBDdv7p9vep9i&#10;jbnN27kklt9w3u+z5cnFY81tJbXLZHyerHmpJb57Z4mVY1X7vrxUt7c784H3eue1CjYzJ0uQ6pt2&#10;06fY1pxs8z3HFZdhdhroqWAz97np9K0JbtUYLuLZ6YYc1QLQy4zMlxhFbbG3ygd/rVyzlWJGOTub&#10;oeuabf3QiRpJFP5YqbTAmoO21gr+mOFraJPMWtOvFjPz8ZbjvinXHlw+Z8yhwvzYO7FYeqLLZ30b&#10;bVC9+vzVsC0dLeNvvP157/WtuUxlZGJqGltqUihEb7SG5Z+R+ldx4MsHfS4o5ogz7fLyPX1rFsUV&#10;t8eCrddpYfzrf8OzTfb44VjMs8jnZCOnHX8q6IxODEVV1Ow+D3hC8j8aqY9PuNQm8grbiI/8fbSf&#10;dPzYr74+G6iz0GzWaOS3khi8iKIMNsafLxnufevHf2XPBOoaVZ2c83n2dxdwKSzElyf4cNjAxX0B&#10;Z2ywW0ahV+TvWkrM+PzPFc/uovJd/Z4wxAfK/SnWtxl24qSIedDtKfd6HHWmC3ZZmxHipPGTsSu6&#10;v3ZfoM1mov2abcwG71zx+VXJW8v5sj6VDdSLIjru+b1xQLQhN4ZFCqTtX7p3jimRxPN8zNlW4PHS&#10;nOcxbWIJ9cYqSIhlX5mUFuRjpQO5Ulgb7SyKytu+dSRuYD04q8u29h27Y4ivysQM5FV77LSIyttb&#10;2FQ2+osirtRU37v4SaALMwwPKjT2Unv9aImEb7ZBll6EVXttQM5/dxj7y8k1diKyz8Kpx79KAM/U&#10;vncqOFHX1FR2q/PjbjzvQ1JqXys4/i/iPp9ar2UrWhMfJ/uk9RQBanKiDbu5+7j2ptpbpbvn7x3Z&#10;4NEkLy87V3emackartYOpxJsODRLQCw1+lyWj3Knl9yeBVg2EUsf95lGQRx83p9KqmJFQl1G5uuP&#10;4qcNW8tokVT8vVyPmP4UAEFg1oXXdnHr2qZLqHH3uF6e9Z+p3TyRMu3Dfw4PX61XimPlH/Z6Vk1c&#10;rlNW91ENJ+7bAX7wx9361NFMrwFiuVk44NZltZSXALSOylf9oc/Wrpj8q12qzfK3GCOaZL8i3DqK&#10;hNxkjIU7SNw4FRDV1i2iSTyxuyMDO0VUS4UytsG1x1CkKG/OkihUugbzFUfKD1496nmK5TRj1ANa&#10;MyMvy7sAHrTI33NyoG4bVXuPxqoYvscuGLbfQLVqF1jJZu/T/ZqOdhyl7T4FVApGWZMg+pq0JEA+&#10;YBfxrJN+EddiL+H8NOMyyy7cv/EarmM7mlNqCeT95euOtRw3Ui3AUrujbpzyaqrK0cys+JFxv+Vg&#10;amvbsMrOvzFVbHbFDZUUupen1EKjCMNvJwMEc1XR2by9zMu9T3B+63FVLW4a4T5irKvzBTwCd3rV&#10;p5UkC8KrL8uCecVadydC+JcAFuNvXHeh2kgAYN97p71TspZGl7eXuzx8xqaSZVgYM3lsrfKRzir5&#10;SXqamn36XP8Av7auQJGyHC/P3rFEawszNubK9uM1o2k8RiDCPDN1G6tFoY8pNJ8iqdwx9avwS+Z8&#10;21V+rZrOIWVVOV3enarETGM/L9eaZJZkl8sAtuVW6J6/jV7Tb83ARV6r1A71lSp5itt+WUfdAO4C&#10;p450gHdmHccUXA1jds7YAYyN1wOKdaXYONwYseiY4P41nw3yvH/Dv9hU0d95Z/4D83HT6VXMYylb&#10;YuNLIJGBZSF6R56/jVy2l3R7QMMe9VbOVH2qq57ZPWkNy4PylvlXjnrUikbNtJiLdThdeY2Nw3ei&#10;nis+O+863+8B+NPR2VsyEsfpiiOpHKy8kjSttyq/U1LC+z73NV2iVh+7yW9qa25HwWwPU1otBJXL&#10;jyb/AJl+76VJCdpYtyNvWqYcOvy1ckZYLf5efrQPlJimP+A9KfaybTtPzCmEZiqNV8v+9XRHQkvu&#10;3zbaTzfLXb976VXil38/xdKkMxXrgfjQBHyz7ScD6Vctht61VDKvXcasrKoP3f1qoyuZvUf/AKo7&#10;uu7r7Uya4ZTtXB7UoxJH3qPB3v8AKv3vWqloA+1mcSc81LJIR/F+lRoFf5VYbvWngZPzUASks3QF&#10;fwpYZisjAdPU1X2fX86ngO+tLgOZ8y9W2/7wpsTlO9Hl5dqGj8xvlqdALCBdytTo5nZWUYqFP3Qb&#10;b+tOEp77W/SocbgXET5s96ikIUOu6MH0HzUxLldu75qhll+0HGNwXqvTP41NmA+V9ltu+XI70kTe&#10;Zhvmyak48vy2PDdcimxbY8/MvzdOelaAOiViisy7SOxNP8we1JK5+b/eqM9f4/zqOUD0JNo9aZ5m&#10;fWloRcVR0B2qTdUeKKBNXDZ/u0bR6rRUm8/3RQMjxinZ+Smu5ooJegbqa3z9f1p2z/dprnJoM5SG&#10;0u40hOKKCR3R6EGDQ/WnUADnrTUODSOeaSgCZWUdqdUG407zMetBXMLnBoXtTW5NJuNBJI4Jekzx&#10;upm/NL320A9Rydqa3JpJBuX5WxSp1oNYyuJvxSucmo35FO3UD5hyHBpznrUdLnb97mgz5gPyfKKN&#10;9JTvL+egUdR2z/dozRmm5+Sg00HbqKjpdxoHzD85qPNOSRvajYN1BIvlfWkwWPNO3/71MZ+KAFc5&#10;NR78dqdTXOVoAd1+Y9fem7VpQd9Nz8340cyATZhd1Ebk0N1201to+7kVPMEtAdm39/yp2c0o+VOe&#10;aZtLdOKOUAKYp7nmmbmT7woSRmj5GKOUA3N6UbzUe/2qTPyVRPMG0e9IklLn/apqJigkdjb15puK&#10;ckm373NG9v7oqeYrlG4oRsJ/DT+n8VM3D0qiQMe4bhwaKdu/2hTcUACqwodM0iKVPzHNLmgA3UHi&#10;o6k+/wBf1oAAM1HjFPMmygHCc80ALQ6Zo7UZ5oAHTNNfrTt1DpmgCMHLfjT2+7TSgTpT6AI3H+9S&#10;5+fHGKVxzTaAG7m9KVxkUtOQYNBUY3Icc15T+2L+zbZftN/ATX9BkmutM1doxcafqdoFN9ayxlWR&#10;UY/wnYqso+8Ca9c8rjGPm9aiHyybiuVXqPWk43NKMnTlzI/HK5i1Pw7bwrqelahpk0Z8ki727hjg&#10;DPTooP40T6ui2rKy7mP3gO9fQ3/BVv8AZZ8T+B9ds/HXg7Tl1Lwrql3Le6/ZxzkzWc7LFiclmw0Z&#10;2/6teU2Ltzl8fKa+IUn0sbWUtcRB0KnbGVKAggHnGCOfcVyVaSvdH32VYpTiOMEOpsGt3aON03LG&#10;w+YfWtPQ0h0e5aOGNcyfMzAbsH2G2uftrxkkWQPuP3fRcVd0vURdXML7tpxlMdxXHUjY+mhflOkt&#10;77btUM8cjYJAGSN3Wqrz3EcPzLJIys+FJx0XjP1qR5GkZZcCSNl+Vnkbn8qma5W3LeZj5gSM9wOt&#10;cNVHREsaZqwupxG7eXt/vH730rR+0ofvfMntwa5TUr8LbySRqgaPkHHWtPTrySexGSrKq/I20/NX&#10;n1GkW43Nlb6BbUr0jUMSw5wKgvtcnsmaRl8uFRvHzDB+aufvbAs7bm3bXYgBABt96vWE8n9ltGwY&#10;+Y/zFlz8voK45I0hFdSSw8RrqSbd3HXp83+eRVmTxfBZXjKWlzGO3KhfSuTtYbi1c3Exk3BmSMBw&#10;A3+cj8qbZ2sl1IWkb7x2jJ7e9Z8pu4Ju51F1rEN1A3l5kwuAAzRg/iRVGfU5YY1eNGkbb13YqpqG&#10;0QKvl7Iuu3dx+dX4bTzFNuqs0gXkAcitFGxO25YtdeZ4kEylI/7yjIrJ1C6WW7TzN/7z+ARj97/h&#10;W1No8biKNo1Ro9uRg4NJfWi2PlssZ3fw/LnFbQM+aN7nF+KdMXTb15FZmt23LG5HQfSsq4VYJHwF&#10;9zjpXba54fkv7aNYo3mDL5e1Tu2n1rz3Urd9MlaOZHjwdpPlhMn0+Wu2kyb33KurS+VdecsYPlts&#10;XB6+5p9xrcMNtHdTqPLaPy3HofUU5vLlhaN08vd0YHINZ+q/6PffLGrJJ97cen0FejT1J5UXNGuP&#10;O23EXzQ7t6qvKOPTNeh6JY6ULE5SZmd4tyOcl9v3ssOFzXHeC/BttHaLIzeTbf6uJd/Q+prf0jSP&#10;7PneNGQQvzlD90+lXORhW+KxFpvmaFbXUMm37O8zsoBH+r3Ns529a7vwBq5igUrGsLuBk53Mysu0&#10;iuXs9MaQwxurP5RVDlV+eup0RFguGDRsdq8ttw34ClzXOapZqx29vLDchRHuDY3bB8zZ+lb1kJFR&#10;WUbs8kMzLg/lXM6TBHFIY9zfLwVb5SPxrr9Ck3uwcqBJzlDjB9Oa56tjj5bFiW+ZoxGQiMpxhRu3&#10;fWqUSeefLfduxvwOtbkVks43rId33UOR8p9V9Pxp2n6PHZF2U7jv+4zjr9fSvFxGstDSEktzBbTI&#10;rx9ikgjbwHHH1rUu/DH9oQM3DbhtXaQdp9RVm0sopLss21pWVc4OAa6Cy09dhaRtynoAMYq6MuUx&#10;lJnz98YfhFcJpAurGOOS5knAkQHawVurFjwfoK8D8W+BZI9Qmj+yRyLlgsju6yA7eu3ds/WvuTxP&#10;4cWXdGuZF+9jcDXlHxe+Hvn2Imt4ZvMZ977d0mG9HwOlevhsYup6WExnc+TIvDl1pw+ySLN+7jI3&#10;OMnI4NOsZ7zSLlZgfkg3AiNCMj3r3rWvhMkthHIsXk3EYDOUjXypw3zEkHkc1gJ4HRoFk+zrE23l&#10;UXr9c16ka0WrI9L2ykcTo3ieWC7b5v3bdTnj8K63Q/EpVZFWTdJ8sgBIyo9KyNd8HfY5yqmSPYcY&#10;AqXw5pUltIfNhaP+Hfjhh9al009jojWR0UXifa5Q5BZsgEdat6T4g+yBo8uzfMw/2TXM3Q86Y+Uv&#10;zdF56VSt9aksNSCzcqpwSDyTUqnZ7HRzRPXNC8TTXDq26dWX5WBHUV2mj+J1JWRWO7OORxXjMHj2&#10;O3mE0w8vacF+mfwrptN8TedFlZNq43Yrogr7nJWhfc9++H+uvIZJJJFELlQpBrvtI8ai2m+9uX+D&#10;94f1r5k8J/ERdP1FLebiF9rK+/nP0rt4vHf2YK6/MPQNmug8LEYVM9ivfGyz3qsrj+7kHdxTbzxP&#10;HKi/vEHmLuG1guT+NeYwa/8A27YscMzeryAbapz66124PmsGXqAePwoM6eGj1O+v9aCXHlM23d90&#10;H+L6VhaxqkdrcshZd6r8vzdK5a41iSCONizbo24yctUM3iEXz+bcOFZUyxPGRWPMepQo2NL+1pYt&#10;S863k+Zehwefb6V0Fv49kl2tKm7aN3yn5s1yoO6T5PTPHpTnvY7dN25eOvNY1JWdj0FRhJ2sdXfa&#10;z9pmkuFDJxh0LfKp+vpWJdeI8BWz1bnnrWaNWke28s9un+3WXfXIldSSWUdjxiueUjqo4eKNI+OP&#10;Om2xrtyvHcGsfVplOorMNoX+6DzVG8mWOT5GbzF6BRkGqdxr7WwZ0y8ki/fJGV/CseY7IUUtj0Dw&#10;F48hi2+YxjYFVABPz/8AAa6jW/FGzTh5crSBl5ZDyn1rw3Q9dnO6GORoriZsqzEfpXXaffSLMWkm&#10;kKyKse3dwT61UZM56+Bjzcxvz+NrhJZC8j+Wv3MdT9afY+ODc2+87Wbb9K59ma4R/vf981R+1tbS&#10;tHJvYL05xWM5u9ivq8GrHTWet/adS3xvwehB3YropNaaWNTIzqF6HI5rzePUY7a6SNF3E/6wYIPp&#10;xW/eXS/Zdysfm4CluRzip5TCtQS2LviXUl1aR5GX5lRVK54U+orz3xPOugwxySrI0cr7Q38I/Gp/&#10;EXiGTQbSSSRztk7npXJax40tfEOnNGgYt5hO9VUCTHXgnijlOnDxcTm/Fni5Yp1Vd22Vsg7xgj7v&#10;8qxYJLdrr7y79zPtYBQy+mc1l+PJ1tbmOaKSP5zsVFG7bXM6n4gjuOojLZZeARt+tOK7npqVlY2t&#10;Z8USW67Wy244PtXH6r4n/s92O4srMzAnqah1bxYrs0jZ2/ex71zOq6y1+nC7EPADcEVa0MpVO5m/&#10;Ef4j3kBaOzbyWZcmU9FPsKpab4rl1SzDOSquM5J5qh4iuFuZGV9rfjWFqOsyWDr5a7UY7Qu9uB+V&#10;aHHiK3Y6XXvF8NpAyiX52TmuKvPFX2n5mYuOuGGKo39+NQbdJ8sudnXirel+ELrWZ1VV8uIrvbAy&#10;Q3p9K3VSKPJrNsy9cvri9+58qf3ao2qTAbTHI2z73ymu4TwReaeqLLbqvbcTxWxYeD4VVd0Ufzfe&#10;O3g1ftLHL7NnmtppM1zc/MmN33cjpW5pXhjZsxCszM6qRtXAH516ZZfDhZXhl2gA9Bt61txeDItO&#10;fb5fyq3UkZasZ4ixooWOa8OaBH9kjURrG23jaM7a6zQ/DK4T7yleufumtSx8OwRW33irbf8AVheP&#10;zrRsIFsn8xZGb5ehxj7teXWqNmkYmfLohh8tgw5Tcwx1NVp7F1l27WFbE1zNbrujjI2tuA3Anb6U&#10;NchIclQq/ma5Wrmhg3OhSsy4Kjf/AOO1TeJLQq2zfu3VuTa1FHLtUov0XNTWOmreR7R8m04Bxnmq&#10;WgGD9gS8f5VUIOpwcGtGGH7KuUbZn7xxnH0rXtdPIdo49zL5mxdozn6VTazaacYVvmXIfHU+mK6I&#10;yM5alvRRJcL08vd1wc1fvPDMkMSjyiCRtbC5yfWm6JZtbHzGUbfc107zFrORnYqT0JYDbXVTqXMK&#10;nkcFqmk/ZBI2zZztKsuSB+FcFrlvNNquM5UffKHH5Zr1eWwbXLuZkWTy2O0MTwT6ZrmfGPhwaZbb&#10;mTAj68biPrjpXVGRg+VHkviNAlwxIwU9QT/Ks2TUF8zy+rdckGt7xd4VaUFsMWkbGFBPFcnqVvJA&#10;VdF+bpgqelbvUmTNSCdXfYNse37xxnNX9Dgtkbzm3d/n/i+XpxWVbSrJbSSKWi29eelaehmS8f5Y&#10;zsHXnpXPJlR1NXUn/tO4Vo1VfL+6q9fxq8snlrkM25TtBxnioVRY0/usv3m9abeu1tH5m75ehFYP&#10;Ur2hPfyh7JlXf5g6ehrmNWfzLkBvkEf3yQRWlJLLJdpNDt8v+6zVHqlvHcxbvMUoPu+r1FmaaGXK&#10;PNMXklnaPqMgA1pWz7IMFty7duNwHFZ9xD9lddqqv41Y0/UEJ2qfMj2+nNPlC5NcHyoThg2enPSq&#10;1tfyS24WT5m/ix3pLy9LKygP5f8ABzyPrTNMhM7bm4PQYqeUrmNOztEjXK4Vfbk0lzFKt+rBsqen&#10;HSoG1BdMm4wcnIB7j1rSu3+02Curbh9MGjlDmHT2qXNsysFLemDWQ15Np7s8O8xjrvXaTU7aqls+&#10;fmJj+77/AFoxLMm5vmXd0xVxIbGz6hNd30BdV8sbc/Ia2EvEkgVmXBzt4U9KzEt1liXzFZW3KcVf&#10;fy7iFtvy+XXXROStOxYstQUangsxLfKenHzV7t+zD4TWHxxZ6m1vDKZA0ds8qZTI6ofr614/4J8H&#10;N4i1yNId7SbSyxjnIHUk+gr7a/Zg+HsMtitt5Oz+zoRPIdmY3LcZQdTz6V1cqR89mOI5Voev+DPD&#10;P/CN2C27QFZBF8qYyE3fdwfat22DNHlhvk9OlOsrBUT5ht6tnBJwu7Apyqxmb5kb5f7uKzPj5VG3&#10;dk1vdGKTaqnHbIq08/lwbvlDeindVezjUEswaMK3XGatzw+dHk7lDNyQRxQLmOavLqW7nQx9PTcK&#10;t2gaX7xYbeuT1q7NZxxP8u4buv8A9amtB8rY2n/e+Wp0DmM/ULfy4VOWzu6U23uPIOPvbuue1XCm&#10;9fnf7u7GahntAj5Xhl+8D3qSivFKzy8J97pk9KS602V4FbarMrZA2kZqxYW6wS7myy1anuwrbZP9&#10;Tt+Yj+lVoBnRRsq9Nv0q5ZIY2Dblz/Dz1+tU79MP/Ds6+Wo/rV6xT7SynoFbk+lSFyjeIzXtxIdw&#10;2tyNvBqrd2LRsmPmb1Y4/wA9R+damr3y20397ccHj7xquH89mj2mRU9Rhv8APyiq0Aqw3LQGNV+d&#10;iMj3G6o5ZXYsy42b1l+b5eaSbTZFvm+YsyrhjvAUD2pLmFgGGFx6ZqZagTx33mR7nIj29Mc5qdJl&#10;Mqpu3NnG4DIqmkZgiUZIkD44GQBVi0mUyiMbQzDcD60Fco65C7t2f/r0W1nmXc3HzZ5+7SmcxyZK&#10;sQvQIQ1WLNGC7mU7dvTFZN2CUrCCQzARjcG78j5qevmRNgb1K9Oc1Qe88m93M5aM9OMEVZN8rL8m&#10;dvqetLmCMbDozFHLuZl/Olku4VJz90dT2FZl7qLMXQeYAvRMf1p6yl921tjN/ERk/lWV2acpeubr&#10;7QHIUK0gzsALBR9aFEcxZdin/gA/xptskcdmqbo23ndnvj0qQShRubc/0IpElmztlDNt3P6bvlzV&#10;pIFYc52525HWs5dQZJFVceWGyc9QKdAcwSSMyFt3zMr8j6CgnlNC58uKy3Krbfu4x82KitwAZC25&#10;hnbgc8VXF9GQfvfJ2NSxyrHuZgz56DGM1UZXBxuWQgYoNu2T0FS7vLh2Ou3/AGhyagln8xvlUfN9&#10;3g7hTprpVTbubhMkkdDW0UQWtMuEtfn7bej/ADfyqR5/tEuWxIG6jGKyreSR9331ZVwMnj+GprK7&#10;eORF+UL833uDWgtDUaVRt+bd9KtW077lZlyq9cdqyry5MaiRm2qvoPvfSrdlrMcWnruK+a/YmplK&#10;xnymtayjp83/AHzUi3bBtuV2H5Qe+KyYNWYbnVWYegFW4dTV/klzHMvOxSCv50cxnymhb7HfLFQd&#10;vQCnzzAv027fve9UNPuma8YfNGGbaDjOBVu6j8u3Hzbm7n+9VXJLVmMn/a9KsMjGP/gNU7W8WKxl&#10;b/lpuXYO9LDeBVj80lQ/agSikW4bl7cs20/u29asx32IP3rANnHWqImE7qISGDdD/jShYZTjcrH7&#10;2BzzQQ9TRnu2hmQwNtZuvGQKvWNys8WQq7v7i8D8zWJEjKUR1OT3B61p6ZL5RhVh/d3Y71cWBOby&#10;VXXy23bem/n88VctZluGYNtyf9qqt7IbhNqKyqPuqCOfqasWUalFbv61fMYq6LCQqknAP51cEnmL&#10;WdOGiXcu4p+tT2txvTJ6+lUUaML843DpnrSzSVVLEj+7/D+FSg+YlaRncnQcZWXnK53etPQs/X5q&#10;ggYyBm+WpEk2pxVxdySVXx/hQl0y9PwzUcYDjdzQhVlw25dvTNNaGZahk/0jduHPQZ4NTSTBXGB9&#10;6qKvsf69PapreSbYSrKSvQEVTlcCS3chee3UntVjy/NHzFs+oqrO+dyhMbvepLb5UXcM/wDATVR1&#10;AsbOP4vypyNtOV6eopqJlduWw3WpkKou0N+lXoA5JG9qAjscx8jd0FRSSfPn7q+hp4n+bjn9KYCO&#10;ed235fTNJHcb+qn5elSRx7zyq/nU8dnGUpN2AgQYVfm+b07VYgGR0FV5U8up7aVvJ5ZZPwxS0AUj&#10;5v730qPZ5Q+9u98VMVUp8zY+lRJ83LcD0NSBJFOrr/KkMaZ/ipqEq/AHy9KDI2aAPQKN1FR4oOi5&#10;Jv8A96jFGcUO+UoC4Yo2n1o3/wC9RQFwo3UVHjFBDY4sVpuaVj5hxS7l2dKDJ6hsx15pu0+lOzxu&#10;pu/56AHDjrzSI9LsApyR/NQA1yf9mm4qR1zTcf7X60Fco3Oac8S+9Cx4p2aA5RqDBpuKkzx1o/1v&#10;T5aCRqpijo9GfnoflqAG4pyHBoz89NoKix2ymFMVLTQNxoNNBuKR1JHSpRzRnFBnKNiOlZ+KXaPW&#10;m0ErQd1Sm05OtNxQAUUU4pig0G5xRTX5FOzQBJuo3qO1R4p0nBoAaeKjz27U+U5NRf6pfWgB24el&#10;FGxj/wDqoxU8oBTgue9N3UpGw/4VIS1HbBSJwKbuYUbzj/61aANmRtlO3KU6USvmmoMUE8wxvu0t&#10;GM0YoJHbR61Jt96j2UvX+KgqMbibMv2pPM+lKhxTkQf3T+VZlDXNNxTmjzS9f4q0J5Rmz/OaeRg9&#10;ajT7tJ5m373WgOUdjNHl5amtLvPFCSc0EjvL/wA5ocfLRmnOc0AV2U+tOpuP3lOxQAu4424/Slfp&#10;up2cUjHigBh+XrRvOMdqazGR6mQgJ0oAjPFLuNLLylNoAHk4ozmmvyKcgUDqKACl3GlcbG4/Sm5z&#10;QUpWF3D/AGqXIPam5xTVYj1oDmOZ+M/wvsPjJ8NNY8Lah/x46xbyQytnbuDrsKsf9ofLkfdHNfjr&#10;8Wvgpcfs/wDxo8QeDLzT9Q0m60Tb9khnfzLe4s8DYID/AMtY4x8uT1Kkdq/a6Qhm+Zdy+lfM/wDw&#10;Ur/Ypn/ag8Gz+JPCWnWL/EfSLNBYXsjlJYUjbLRqejKyGTCnknFTynsZTjFSnqfmfpty07bpEZZF&#10;6HcOfwphuGiLfZ12tnOAclW9B7VgfDLxp/wm3h+HUpVW3meMPJbbR8hyVZfu9QQQR2INdITDNdNJ&#10;Gu1v7+0/yrjqwP0TC1+ZaGtpWqTahtVmXdH/AAFSu360zUrq6FxbSseI1Cup64brS+H7+3kupIlU&#10;rcRjcQ3DSD1HrWnPbx3Vgy3EfzFccH5q8utoehGoZF7bx37KrTRlc7U5xkVo6JfNBHtJZl/hDfLi&#10;qtv4WZ4j5Zba/wB0H7y/hUq2ssCKGVVaM4yT94151SKZ18yNqDUI9QumYqUwvIdg2fyrVvo1ntJm&#10;hK7m7BThfpXNQpJ58bM7nC89t1bmnXDZ/eeay/8ALTPy4+lcUoiepHFqyXOnNbzKqtj5k4+RvXNZ&#10;Ekqw3B8ncyqcEZHBp+v/AOnzs0Mcf2htolU/Nj8qoo+Agk6yfLlvl3N6itFFM2iSJdefOoby/LUs&#10;pHoK6PSL9WmZYFU7uqsefzrmk0oo2SskoX72D1q5Z3ItFWTccyHdkd/vfL9fagKmux2VtdqZlaRB&#10;t65TgVmeJtf2wTbSoOxmQ57/APfFYS+MY72E/OGWNeTt35/76xWPrXiT7VdRgNsjztl3KQBVQgY8&#10;pm3Hi2SNiqyNAzffeF/mX8Kt6zd2ut2izMrKqj5ssNxbb1qrrHhi3vN1wrbVZMmRlJI/AVU0y4t5&#10;XmjVVHXao5Jx1x9K7KcbEyOf1N/7MSTczvGvRBzt/GrhSKaxCdRIuVKKQufl/iNMurBr7U3DLEkc&#10;j7gRyxHpirOkabNarIWVvJ3emQPpXZTlYfMT+AfFrWGoHT75nhtZnxE+MjP1rrZYXW6863Ba3Ybt&#10;vesWPTrdbtT5asMfvPkPzN6/7NdXoESrawQZBVV3hj/I+9TUnY5qu9zRsLb7RZxl1YlcKSBghj0P&#10;41rWjfZXc/uwF5fjJ/CnaJbRvaNbnO4hW2+69Oa0J4Fs3b/aXncw/vVlGZxvWVja8PKs8LFPJ8x+&#10;crxz6c11nhLSvMseWCNu2Zznn1+lcb4TuB4dgtZVbYp+VNw3bm9a7bS9dR7n5VVd3UDoKzq1GTUi&#10;+hoaNGwSO3fzFVW+4Tjd9DV28kbKLG2NvVjjBqLc11GHRfm6MfT6VNLAVVVClhjPAzXnSjrc53qR&#10;WDPBLHxuVPlbBGcVvLd5tW52/UVjWFsZDtO1mX73OM1YaFl4QuV29NwrJSsJq5LO32lox5gHqvr+&#10;NUJrHFnIkO396y5AHT86khutjHziyjftHI4p320CJcbctyCTvz+VOMrFLTY5TWNI+0BlkX5SuU3Y&#10;PHocVxWreF2W++z7FX5cb8cfnXrlzZeeoJG0N0IGc1l3OkW7Fttttb5myTnmuyjirbm9Go1ueTj4&#10;fLJPjaska/MEfqT7mpL74fvdybNqrAvIkZVVvy316Heaaolb5drLtwAwy/0pk1icbWzwWXqOlehS&#10;x3c6o1meP3nwqXTrlZlkWYhueflrj/HPw6nhja4ty0xQbWjB4U+pNe733hszW65+ZV+Vh0yvr9ax&#10;r3w7DPdTMVO2T7y44FehDEKR108Q0fN1xHLbsIZvkB+UZReT61vaDqEuk28gaRs7fmzzj6V67rPw&#10;6tb/AFNbuaziuGUbtjfd/SuP1X4Uf2XuW1jZYW/dlAec+uTXRGomdn1iEihp2uLeOsnyrJH935ut&#10;droXjBYBDFIzSk8AuN2fyrl5vAstnAzQr5TRtnBVun/fVXodIeztgOYriMbwSOK3jNMwqcrPTdD8&#10;UQsY/wB4qs20hQv86nubwMm6Njn/AHhXm+l6vNH8rMsMiopZM8MPY1uw6jNZqrRI3lyloih52k9C&#10;TVcxySikdP8AaWlVVb71Z+rIUPmJ1YZIPTO773/1qh0/WWulXzFZVj5K4+9+NXrDUI5o9m5GjxnL&#10;Vi9DSnUaI9Mu5rGKOEuzIx3Jn09Caj1rxH9lX5Ru2nBx3pus63b7Csar1wpDVzZvlmk2MqSsPlJP&#10;GG9a5qr1uelhpa3Z13h/UvtkpZ2+U9OelWNXO2dlLcew61zWjXy2lvGzN5e/sDmtWw1MXdy0DMrO&#10;33ST0rmkrux6MZpmT4jbZtP8XqARXPtqBw2dzf8AbMV0HioNbkxvHswMkiNTiuN1MNDD98t830qD&#10;soyTNnwlqrXWoxSeX8sP/PMYYV6BJIsY+XnyxnjsK8p8I6nHBqHCqQ3ULXoMF7nMqSfNnKg9CPQ1&#10;UTOvI2rS98lt6jheoPesfUrrE00jKyxL0BHJqrP4hS0uvmb5duOtU9avhPFIVwyycsACfyrOUfeO&#10;eLH6xqj+fCyK67myUVug+91+ta+qy3l/4XkuLN184R/KSeD/ABbvpnvXG6hqj2u5SCzM7lcdgOg/&#10;Gqdp4jvIbZbWSRtkfykNzlvTjtWkdQkzn9b1W5t5FE0sinfjZnC53e9cv4g8TeXN+7Vo1ONiqemO&#10;ufrXQeM4PtFwjLtzEu18g8P71w98r3pVlhaPynweM5FbaHRzoqazrbaraSEtubqpIxgnoK4y6vJo&#10;rqRjJndzjHeuqvLLzFbYdq8t+K9K5m+sJI4kKx7WZlyRzWcokyr2MC+vHllaGT7zdGH3TWYba+Z2&#10;Tayx7uu1Sa6qXwvJqN4s628bbduN2VU1cXwtI/8Arvl+lTymNWtfY4hPCjPAm/LMq5PHU1zWo+FZ&#10;tUvGRUbK7cBec17hpHhiPzlO3c27v0qHUfD1vL8sf3n/AIhjK1ehxuTZ4/4O8CPLePJNtZd23arA&#10;c7uvNereE/AdvZW4YrGpYqCihCufrmlsNIjtUVcbW2YOMfMvr9a1LbU1UrHhV8ttxx3NOVkZ1NSP&#10;UNCjvbaQbY/LUbxxyKyxolrbxlVX7mevt1qa/wDEBiZiudy/Kx/iI+vSqCa1HFuV+VZwD64brWcq&#10;qM+Vms7RxKqqQMNheeg9ar6hK0EXmYVivTLVDJepCUZpGVyvAVcg1V1K9+1RZAAhwoznv6VxVWXG&#10;Ny5DrT3Ee5ti/hVsM8zbem7rzWJZX2ID+8Jx15HFbELNJ8zAt7n5a44yu7MvlsaJfzbXn958vbhq&#10;LrTF/s51X5sc7Aen41XibB3MsY/2R1qzDN9oRtq7t3HJxxTi2yeUoW2iLPcMrq22ToQwyK09A05b&#10;KbY67hh14bud2D+HFRwt5e/5mZmbICrnFb2i2Ed9EFR/MkXqmMAfjVBJJFaKFogvRVU5yOu71qzb&#10;26zlgAcKmDyOF9R71cms0tYwv3AejdQfmqneh4bhtrvujKrgJwwoWhjLyLCJDY3aeZNI0X3OO6+v&#10;1qvrev8A2mBo4pOGXBwKozK2oXC+YzeUvQdGov4obG3ZdzBpGyOOlbUmzPlRmwaxIBueZm4+8397&#10;1wKxNc1EX0LARwiORvmzGpJ/8dq/coscqp82B1rN1KAQyqH3bVTcQM8H5f8Aa9q9KMjGSRj6wU+x&#10;SSMV+7hSF6VwOqSrPLt2srZ24JFd1fzxGyZk2Ou3PyjaufxritR8uW4+VlZlb5CDnP1roi7mL1Kl&#10;ppUlsWVpAybvm4610Wj2kem20vkRtskXgfeK1VsYftQ3fKVUb2x3raWPau35Vj2/vOeR9KyauSpW&#10;MvTblTdt5m197fe3f0p1/drcNjaGY/McnABqp4lVYZVbCtxneR835Cn2YW5RVZYw0nr3rOV0aRSZ&#10;DBcICY42+ZW4BNQXl1JBtjkm8uQ9ApBAo1CwNpG3k/d/unr+dc1qermRMKNkye+S1HKUaq6mkjbR&#10;lpM43JwufrU9jI13N/F931xWHpbyvOqsiytu3fKflzV3+0/Jf7wX+Hr2pxuwNZ2VN25F/KqFnqT/&#10;AG3arbYmG8GMYIqjqOtSRzK0ZjaNeCN3zGobHUPPdXYFZNu3D+lHIVzG/NC19cE9STlvYegrVuYn&#10;Fl+73f7oYZrJ0u7CvkyfMe2K2obr7dZKqgNt4B6H8amSsOLuZTJseM/eZ/lwfStKxu1ubdYz8zDa&#10;T2xUGr2gtXWRvmCjIJ44rJt7tpbllA2tnbkH5aqJEpHQXKqX6R9Mde9V4NVXT5d2R91twB3DJ6D6&#10;mpbWNpYtqqwbqCBu5rb8BeApPEeu28civHbqS5cSEtFt9sc12U1Y8vFVklc9i/Z2+D3/AAklvJeW&#10;Rs/tzIXsrmSHzTBJ/AQxO/nccgtX3N8MPDn/AAifg+PKwyTXSRyzui7AHAwVBP8ADnmvPv2W/hxb&#10;+FtIjuI2uI442crDMuQc/dwd3avYZtpP3FI37lwMYHpirlI+IzDEuUtBnn/Pnd8u3GM1aSXL55yx&#10;weOlRW1uyvhgSvrmrwiWOba3+9ketQeZzAXZbaT5uibjlhwaqrrDIXjYH79R6vetEdqlpMrxkgfn&#10;VczyJGzMy7ZBuzuGVoNNC39v+0kfdDJ22nNOSL7R6cdeelZD20lyBsZlVxs3Sc/8C+lXBqzQW+0L&#10;8sPbzGwfqam4pLsSThoZMlmKp90Z6/Wqu77Q7Hh+3JxReajzyNv05zUcRzb+btVSPmK55BqZaFki&#10;SbBuLBV9zii+aOUbcY/Go0vEx/Czeh6fw/4VNHOkrYX5m9cVXMBWS7S1kbzAXljO3GOMVZ/tNZ0D&#10;RrtUdQv8VQ3VpHeIzr8rN1PpUDKqRuPkyo3AH5cj1qQJZ0im24YSFDvwyKP60ywTy4tuEZF6KOv4&#10;mqawqjsjcKfl2lu31qeBN9uyxu0jfSjnAsXIjjjLNIy/xHI6j0qvG6yliqhht6k1BdxSQzLukZkV&#10;ecjpVa0laNmj+bCf7Q+ap5iuU1J41lhbbs3egFFptyu1cBl4z1FJp8u6NMtJtBwPX8auyXhsFVU+&#10;Zn/uY+WpcrBzANM/d7m2r9Aapw3D2r+VInPTO6pB4h8y5ZSqqP4Qx3Z/Kq7OAvmbPmxuwDuqJMn4&#10;gnj82MybTx1XHSpEiQBlRtv05qvBqVwikR/ZofMOP3sAarDWcand8u7++Af5VkaFbZ8zMxb/AL5p&#10;bjMIypYn2WnzIxeXafLVduO+abb28lw2Xygzj5/m5oNBIFcT7o2k3H7wJ4H0q09rIoTa+c9Pemyp&#10;5c+F/Kopb2SDaz42s2WA/pUak8pIdyyAHrt+Uev1qXTrZbeQMzMx3fKOx+tUH1NzHJj5tv8AAOf1&#10;pF1Ai4xI2wt0BOMVZpymySSmduWXqPWnvc4/4C3FU4tR8qT1TsP4qfIGnTKtzu9KlSsZLzJ11Sa0&#10;bcrSOV6e9Om1uNiw+bDf7NR3Dq6L5n3h36VC8So25h8taxYixpl99peYL931KH5fmq1FD5rEK3yr&#10;3KLms2DbA/yIu1lwTz8xqa0u/MYHJIbutdJPKaTRslqu1vmbqPvD8KksrWOIw5Xcfc0Wt4J1+Zd2&#10;7pnjFQzSrCys2z5emB1rGRnys1FmCHair7YNSWp2bgV2x52468fWq7XCzRKVWNmk74xtpq3e2L5y&#10;34VIWRqRXPkfKp2t6jmphrLJEvygv79KzbW48/lX3EdcCrSPlPm3D6mq5mZ8pImredcpFJuUnvnr&#10;WhDEJY1Ztu9ehwcVlx2W8K21dy9DmtCzuFhjX7w9hzWnMZNWLcEa2iDairt69eKtwO0EO4Y3dziq&#10;ztt3Mx2huoHNLb3CAN99vbFURyl4v9qChU2lW4OatW4AmXrv9e1VElVBwyn6GpbW9YbSq87e9NOx&#10;RpTN5UX+16UWOqBjtdtvONuKryS+cu4s35UeVg8N833s471roZmusiyKfvYXqPSlR1kHy+uKzork&#10;ptXAyfvHB5qwl38nygf3vxqieUvxyKr7slV9OtSLdrJ/s/Ws+OZyV24Tb174q4ifIT8u7vTTsTLQ&#10;mUgJ8uKBcM4+XFNEixx7f4vWiKfYvQc0J2J0LELNs6NTgyu/SoGufLk29qWOfMedvNa8xnyltiF3&#10;EjH1pI5FjPWolfdFxu/Gk6PVBylqIBm3Nk1ah5X+lZyybDw361bTc8edhY/XFVFhKNi6SqpwFP4G&#10;oHuVdtqsuemM01WIi60xJufvfNjdnjrWnMSWgM/eqSB1CfL+tRQ/N1qbLMWCnA+lVcCRJG39qnVv&#10;OX+6faqEreW/3fvdeamjTZb84DeuaTVwJJpFbrUUUyptHO31pH+Yc01I+dvamBaNyH+7tK+op0ce&#10;3/Z/Wmo6xJtyfzFOMuNtToJuwTEgnbt46+1RmBAfvVYJ2uxK8t1pvXs35VIJneYoo2/735UUHRoN&#10;cZNGPkp1FAaBRRR3oDQKa4yadRQLlI+27vQOak2f7tNMezpQZWY2ijFO2UCsxjqc1Kj1HTkGDQEd&#10;R1Gz/dozmjOaDbQM4pNp2dDSuw29KTzfrQZ8wylV+KTrRQSFOzxuptGc0AFFGc0YxQOJJuoqMc0q&#10;vxQa8w9fkpr9aczdaa/3qDOUhuKKNp2daKCRyHBoz89NooAKkBwnPNR0UFcwYw34U5SR/doc5NR7&#10;vagOYm3U1o1k9abupNx3UBzCvHzTHUGPb/F60ryc1Hub0oDmJEfEm7+H0peq/hTM5X8achwKCg2Y&#10;70Zw34UOeKjZyTt7VmBMy5So84O2hFITrQzZ/u1oA3P+1Ts01/mXhSKCdq4PB9KCeUJB5fSl6/xU&#10;o+dMGmoPK6/NQSL/AMCpE4o/5aUZ+eg0gSbfem4J6HFJ1/ipN5FZgOzTWPl/j60dE+f9KGUOF5rQ&#10;Bi/dpRHvGTTiyijP+1QBGYcjgbaYgxJU7SZqJj81BnLQd/F+FCH5aiD5XvQzGOgCbJ39qKjd6Eeg&#10;Bz8mo9o3fxU/ov40eb/smgrlGyDd04p25gMYOPWlfrTWky22gOUbI5D0wyYHelCMRubrSiPB2n5q&#10;rQkXzfajcPSm4oQfPUgSliDTE4FG8qMDr6mjzRv+7QArjIpaa7FegqPc396gB1SW7NaXEcgP3Dux&#10;2YehqPOTt7UM527aCoy5dj81f+Cl/wCzZD8NvjXDrmj6HfR6Pr1xd6nd30KxpaafdssZ8pdvOZDu&#10;YdgVz944r5fH2e7gS4hVTBcDzkAQklfav2e+O/wY0v8AaJ+C2veDdVtkkTVLR4raXf5bWshXh0b+&#10;Ej3r8bvGXwi8Rfs3fFV/hn4w09rK+0q2VdK1SV0EXiK1VdgnjXORIpILKMkZ5xWNSNz7LJcdzx5W&#10;zJhvFTUGIkiEkI81iDzn+79K66PUrS6tVa6kjh2FlSQnBJ9CK5nxPpP2HU1ZUWDoHOPvg9D+OR+d&#10;RW8NukWySGJlYcAk8N615WIpn2dGakrnSWOv7TgzR3EYbkpz/Kt7Z/atjK8LHKj54Ud4yv3fm4au&#10;HvJMD5QI9u7cD8uakttWntC6xFYWkj3D/f8AQ+1eZUg0dOp0DzfY9QjzIyxqdp+YHFXpH+03JjYS&#10;fvP9vbmuRW7uNRZWugqbUwwB6n1ro9KmSSdd0cSqvQ7sn7tcsos25tLksiGYLuKqzLtZVPVvXNV1&#10;0hbn7vPG3k/dPqK0DxIu1Ul+aqd7dLYKNqFd3TKnmpV0KNRlsXCxIoZuJOOBWdrWjzXGkzurGOTG&#10;Mj7yj2PTb7daktpWZv3rRuA3zAjG2tqMreW0cbfNxht3zZP4VdmOUuU87dzp7Kwb723I7GmXs8k0&#10;hkRlV5G/1jjCmt/xT4dw5+VVXZuaQIcj6CuO1nS5rR1ZmPlL0Gxa1iaRqJlv/hKoLi3Frbho1f8A&#10;e/Mec/3fpUMNr5V0vkna24nJ/wBusNT9hm2BdpztC9cD61eh8SfZ/wB227G085GflrqgZyudLDpk&#10;eo27SGOMys3IHBf/AAqDDQ/Idohj+7kHJ+taGg6oJYUH3Zl6kkYNGuMun3MasoKyDJPoK0gc8ajv&#10;Zk2jnyZmhXJYDcq7dqn6lc11/hKxzIWkZpmG3jsK4/QtSW2dphu8vO3IIY4rt7C/jihWRmkVv4ZF&#10;7/UVNSFzGo+xuWUaw6nbzKI8xdBjhvrVu/t3eJWXadzKxz2G7pWbpF5HqMKybo/OC8xD7ufTPrV3&#10;RjIt4+794i7cLXLG5jpe5sG1luNLxD+7kUbsEg7fpVjwnpl1ZyK0rM00f3w3z/yq5pqjYu3PI2pk&#10;f6s/1q8ItrrIoXy2O0bQc/jUtidRm5pMpmbadu0DedoPNaQf7ZGpKxkZ2ZHH8VY+l4mJ2AR4+c7D&#10;twv41paMzWgk8ws0kh3s+RhPwrmkjCUbE1vK9pe+W2zc3U56Vb3b49yntmopN0u75GwejdzVe4Xy&#10;ZV+ZpGU7QA4A/GsOUkzZ9cZblY1jjO3aG3Hqd3Wo/wC0Vgl3bGVUXAVedtN1kTwsGeIRr3KsCWrl&#10;db1GS3jAVSqyrtXywQQ3qaSVzphBSPQrfVxcssbL8zdCPuiiQM+dozjrjtXnt94nkltTGsjeYncK&#10;w/8AZq0PDPi64tpUjlaM84cs3ershyw7Wx10mkPczA4jC/xHuPpVXVoFs41Zo13Sds9aa3jK3iRj&#10;825jgDeOTVcastz80k2+Rehx8q0AoSRCYhIrLsXdt+7nmqtxo3kBQVUq33fU/WtWMQ3Dh41VmboQ&#10;c5pn2ZntFMuSVbggV2U6zRaujAk0ZRJ8xXCnaoA6j3plxAlizSbEZfuuMbsn1FdLDZLOnzMr/wC1&#10;0qlqumrOjGNdwXqAOldlPFLqUqiRxV1ZR3Ny0nQqdoGOPxqlqWirM3C5OM5x229K1dQ8uxlJ6tI3&#10;X+Gq7y8/55rrjiki4yaMB9BjdyJFWSTOGwei+grSsdLVsKJV8tisgkI5P4VNOsLBmDxhtm7OO9Z9&#10;xetbTs0MyttbAHZR6V0/WolOVy5dBdKMccbF+drHGdv1rNkc6PqS5Xcsy72+b5Q3oPapoQs7yeYs&#10;b7m5ycVj6/qUdtd7ZPLEe3oDkfgaf1mLNIphqsNvqmpbo5tu4YVB2PrWLHeTSv5Mc+/y+QxIG4+9&#10;Q3Pin7Dlo0+ZF6moLHWXjumkZmK7s4Dn/CspVEztp3Ruy6wzyLuk8tS3A6bauWWrRRbpFx5sabuO&#10;tY6TLdW/m/NH5YJK5BJA6mm27ZLfvrcLuwo+0LuL+hGelY8yvc66crnYXmuL4g0d4JHDbflYS9SN&#10;vrXHz6fAkjFfmbd/FnFN1fxnD4fs1YfvphExjCOF8s+h9a5W38bpNO0jFmY9Fk5zUnXRbR0VjANO&#10;1tVVlaGP55C5zuHoMV2lleA23ysPbKnmvMF8bQlXCrEw6bj1pW+K8CIG3L+7b/WL/wDFfe/SrSsO&#10;pdnbazeefdbdn8WeD2rLu/Ef2dcJ5ckj8NuO0Ae1cfffFGOWTcqNv+7jac4qk3ix9SlzG8mD8uTI&#10;elZTetyoI7CbWFuwkiyeYC3BJxmoIL+S6l4Mckud2SMDy/8AGuRtfF8cSyKzLubqAeF+lSReMra0&#10;3NHIPLYtgk8lfSqixyiX/FOsPYTeZ5qtIxbywnAjHpz1+tYUniKN4d0iK7Lyd/Q/lWLrPir+15zt&#10;/wBVH8oJ7isHxF4k/s7T2Zd3nL8qKnzbhVcxHLI7Rp1urdmMiqycKAxwfl71j3rbQquq7/YcVyun&#10;eNbl7aNmbzdvzEY6mrE3iVrgbl3cLzmh1EzGSZ1lmwaLaR91sjAourmOWLdIz/8AA8GuQtvEtwXx&#10;8oH0PHy0/VNWmNqV3PIGDESbeSPpU8zMmmjfuNQe3RlSYx7vulCFx+dZj3bQ7T5vnl/7zsf5Vlx3&#10;4ml2s2dvT5utJe6ksMuJJFYs3AHGKOZiL95fBBIocqkZ2qcckVRbU41l+d/mLZyFNQ6mDeWrN5ij&#10;dtxg9a5h9WeCVl3ANjGPNY7TQ3chOxv6hqqrOys3l7uuBmsNtT8mXKttX+/tJP5VS1HWDFB8p2t7&#10;81mR3wuumPyNZOzNYxu7HVx64twFXLfNuwfSp7DdMGj53KysQZBgVz9ii3Cqm/DeoNb1jB5amTb1&#10;689a5KpVuU2NKsWSQtu2b+2QRV+KcpB8zeWpbOQc5FJo1l5mm7m/dsq5AByc1qaFZNPOVZdqq2wH&#10;IK/nXPCOtyZEmmaUZodzYPvtNX5LTy4gFXcSvAxjNXItsC+WoVfakdsMqx/NzgH+6a0WhnzGTFYt&#10;cOygtu37cn5a3PCWly6bDNuw3nHKrIpPH1rSsVhnh4Taw+UlVzye9TSSx2yKNuAflHP3RQZykXJt&#10;PS4tWiQbyqbgfQ1z+q2Ysbto9215OibsgfjXQabf7lXY21nXGG61R12BdpZgvPRu60RuzPms7HOx&#10;zeVH5bbRzjB9frWTf3Sz/fLeXH1Y/wAVacd9G0TN8nyjAwd2T60y/wBPgksrhm4ZV4A6V1UV3FKV&#10;jEvrpbiRFaRtzdcEVleJAyAYH7oLy2fvVHeX8kN9JICW9gQdtNnumvz83rhR2NdkInNKRyevXvkj&#10;yY5G8tzhcMMN9Kw0me6lVmeSEg4O1icH8q6LUtNa2PmSKPMXaxy0m9D7Hdiq8WihYpHO3djH/Af8&#10;a2UWjHmHWCmCwj3eZtJ2o5+UsPpTba5S4DdPl4PB5qS5haJGXAYJ90YPFZF1OdPuG2SMF3dCKrUk&#10;n1iZPI2Y2BjtB6kVl2uqLA+1j8qrwe61W1DUHELKPmVmypPUVA6p83PzfdA2nke9DhctaHQapj+z&#10;WkUeXu6c5zXEToqXePLO3r83WtO78QeTEsIXIIyNikbaoPNDPKeOVXg5o5R3JtA16O31BVkVo/m/&#10;iIFVNRuh5zsrMyuM4A+7VOZTHOZFB9eRTQcoPmPzbVP0pqNhXRYt5TPNgtxu64q5bReW0bdflxVd&#10;bIvDt+VWYbyQafNKyOshPK9GH+FVykc5aguvKuhGreWr/d7mtz+2riKLdG0o2/MFC9/euINz515H&#10;IQfkbsa7zSNXWS2jDKvkv90Y6fU1MqYKrYoDxBc6iskcm75Dnk9vSjT7oWku1VLSY3fKNwqXWU84&#10;NMuGZuTgYFZpu1lnjjYKvzbmJO0hfQ06cO5NSpY7jQdNW+v4Vma4gWeTb+5RXkY5xwo5PPFfV37N&#10;P7PN5oGvWOuws01rdWwdXkIbzo24O5Uzg14B8E9BvPFkMP2KHbLFIr2jz8xbgdxB7+tfo18EtNm8&#10;MfB7w3Y6gbe41DT7XynljtzHGzfeyoPIXPc1tblPl80xnKrI2/CtotjZxwx5jVF6HArUuCs39xtv&#10;TjGaqW8hV+D5f0YGtERKwU9vaplqfJyk27sZ5jMny1PHMzDcWqv9sjKriTbhefanQyMzcnj0xRcN&#10;CtqNuVZmbzD7bqrRDerYb5d+7B9PStCZmkRv3e5NnbrVddK3TblaML6UXNixAFZV7qp2gVW1ZVRQ&#10;weQ56BUyPxp8g8gqNyxndnAUmnSQ7Pm2/L6E0XCKsZotR8ynYg7dytTrte2ZcMpY4ckdT7VLctHd&#10;Ltx8rDBZfX0qpO0gYLt3ZG35jjJ9azqeQD7CyIm3MWj+bOCQajaJmZl2nnoVNH2/D/dHVh0PNTW8&#10;W7azLt9s0ACTNHCHkXAZeQKQxh3XBXch+YHqV9KnOHXJYMPTFQ3BWGQBWRJP4ec5+tTK4EaWEbzt&#10;ncdvT3qYW32aPP3j6dKk02ZpX5ZpGFSNMIjwsbduRWfMwM7UThurnd1GelRCzjiP3fm9M065ud5Z&#10;WjUNH/sn5qru32iJTlVX3HNUaR1HQT+Zc/8APNfvc8c1eupGmMe3Ein7xHUVR8yO33YZdh6gHcfw&#10;q3FfNGuMNluvIqHJEyjYgW7V5NrN+9UZCOQR+YqGbVBI5+RQqpkEHtUwlhupcyKvmA7eu2oZzG5/&#10;dsC2M4A4x6UnqCjYZbzC8l3xkEKMAe/rWnCzTQtgFvpXO2tp9hn2ouyKQs44JIb0+lazsxUNtUuV&#10;3ADIGaUroqWg66lZEbaq/ippmk3vln+MANtILA4PrT55Vlk6NVOT9xKxX5dw3fjUFp3NgXiscll3&#10;etVb67jaDJXhtueP5VmvqDeUTjhhhTuHJ9qZ9qkSJfLj8zay4U9aC+UmkZY4gzbQjsvQc1JIY5Je&#10;Ykjb16/xVBdXyp+7U+XJ8u3cODVO2u5ILxdy7lYZyWX5B7/LQUdFGqEEfvFZFxlTuqS3lZUZXBz0&#10;yKzYZw42rnyxuyc8mrX2tI7dtpzu+YE9zWZm43JLyfc+GLOMY9OadJc7wqmUr67VzisqW7WaVZAq&#10;nb8pAzgD/wCKq2bZrmNvm+X1XrW0SZRsWLK83tuYb2Xc23pzUkZWYxn7jRryFQ4NZoiaJEH8Dddx&#10;2j8vu/rWpZOs0WRwEXGf7x610cxJYtZ9sW07d3T71Ss/mKv8RbpjtVJmYbtrruxv4qVjtEQVefl5&#10;2L/jWUmBqW4McK8t6UpieT+L+9UayboVV12sPmJz3pq3gf7q+Z9Tio5jOSsWYpUsrj7qMrdSvNbt&#10;pIk0eQNp9FjVf51ydqWW65WSWD3GDXQR3DRR7tzZ2+oq42ZLjY0Ad5U/eC9Q3zY/KrUEflxr3Y9S&#10;O1ZiX4VNrfKzdTUsN48jsM7RuoSuZuNzTMmdw+8D6UydmMSqoVZG2556VXhk+zgOzPtXggkcVI06&#10;XTLtdVaP7+TWvMYlyC585doeTPpVq3Zlfk1VikZoWk27fTC1YhkVhk+Xj1IqgL0Ez+Znhm9O1TRT&#10;lXXPH1rPnu9zKsa43dWx0ptvJJBFu58yTpj5gKOYDbeBmCstRudi/NuH0qrbXjE/N8o9CasmYSx7&#10;sj/CtozTJ5WWor3bJsQt8vUkda0rSTfj/arETGz7vzfWr2lMqrGnGT0JB5qotMmUTTwrJRlTHgcM&#10;Oh9aq395GiLuP1xUIaRLWRs7vl+XHb5aDMvFPNOz+L1q1FIqA/L91cDisdLza7sMEn73zdPpU6XM&#10;3nRr/wA9P4fWq5ieU00uPm6LTZOGqum4OnB+brx0q0GXbuxurSMrkkS8SVbs5Tlf8aryEgfw0kSk&#10;zcHbVRkEtTUEiutMW25/3utV0kbfnK1Ol0uM881oZlpBxSwtgc7j2qokx3//AF6nh3eU3u3HvWgE&#10;kjrK26hXDpt+aoDJl1xxT4yx7UXAl3FjtNOhYN1P51E8nNEfIpJgWGTH3efrQGP1+lRm5CrTV3mL&#10;dtA/GmTIkF82VWTlmfacdhUhuGHZR7FV/wAaqzL8v3l3euaiNtk9f/HqnlGlY9S8360u6o6Kk35i&#10;SjdQp6VGeKA5iTOKMU1uTSbjigOYfR/HjtTCxFPjOPegOYKKMUUCCiiigCNzzUlNaPNDqx70EK6E&#10;Q4NPQ/7P6U1o805HNBpzBUeKkximbjQZyjYVDhKbTto9abjNBIU1OBTsU7YBQOzBEofrQhwaHGTQ&#10;NRsBOxOKP+A/pTcU7Y2+gobinP0zTqa/JoJkhtA5ozQfkoJChvl68fWjdQFJf5hQAUUHijFA7MKK&#10;MYooER4odSR1qSjI2dKAIXGaM/7VS7BSeXQAxFI7GlxUmaM0GlyFmJ9aI6djNOhSp5SeYXYKaTl+&#10;F20+o3AP96qKBz81NB3cbefU0SCndaCeYi3Nvp4ViKNlOY+Xz/D6UEjUGBupuKdu/wBoUuD60FKV&#10;hEGKY75NSdf4qix8341PKUSZ3dabRmgc1QAIS3U0/wAv56ME9/0pJJN3Tip5gGudtR96V/vUYON3&#10;eqM3qIYtr0oG/wD/AFUHar/danJI23tQAzFSeXj/APXSeaPl4oaTNBWgrx5piDb94Zpyvg0u6goa&#10;x+Wjy/n3U4hRRL+596AGOeaag4zSOwI6ihFPrVcxmNwd/WnJwKOn8P6U4c1IDR8w5pp4p2800fPQ&#10;AnmZ9aZipFUAUPGpPU0ANThqcRim/wDLSpAdw5oAYzMseF+96145+2T+xD4b/bK8Hhr61t18U6XC&#10;66fqjIEntAf7hBxuXaOTw2a9keNT3NSKzQgbTj+FvcUPU2w9aVOXNE/E3x/oOpeE/F19oevWtxY6&#10;hpckioWRVW8jDEeZHt6blXOP4RXJ3FxsdJNu5S+OA3J/76r9DP8AgqT/AME6W+POit8TPBcMkHxD&#10;8I2MixxWsSSTanaxqzJZBJCIwZH48w/cH3c1+bmk+NIfEmgJcXVncWN5CWF1azqVkgmU4lhZeqkH&#10;gZ5rjrU7n6HlGPjVh5m3beIBbnbubcfvIuMD8TWg+orIeqxtnGQM81x7tHeTOZuWT7wZv8K29IQT&#10;IJmVoyRtDk9T64rzqtE+mjqrouzXraeJXWKNlztw3pWlot6inzBLIVkGQJWBxWHeajDdFka4RTH2&#10;chd351n6R4uW0upIt3y5yuGDYHpXLKi2a9LHpBvG8lJNqnLZG45/lWfPqGJpWYoqouGDDofaufPi&#10;mXVJQW/dxovQIafc6uqW7fKrNMN+CDWEqLRCdi9Pri27RqsirG3QhVJP15rW0vxYtp8zKzcbcD19&#10;a8/v9YZZhGjL5kL9+hq9o2oxzRKu3HONzBev51HLbc0mrncS+K4dW3K0fl87eDnisu/gjmstvlrI&#10;0n3hIpbH0xWLPqDIUZdybgCcnsV4qlf+IZpblo2lm8pF+992nGJgo2Ni58OpPbv5a+Y3T5lw1YN7&#10;p0sV/jZtkXGFcgZx1/Ouu0i6t102NlkuP3vzFB8vP1NRy2VhqU7LJzMn3MHkfWuiOhMazW4vh+z3&#10;hGKeXtKtwM7h6itLxNoseu2W4fNMo2gjoapR/LZW6xti427W+U4P0rUTTnV/n2rCybiO+farjKxj&#10;KV3co6BpEltbeWyqd3Wt3R0Vsxq8R29FZTzUFldGY8bR+Lf4VcsoPI+aGMKxORk5yPWk53BS7nTe&#10;FrH+0LIv5e2Z0/fjG3a3qK3rCeO0kkt5IWMzdCF61n+Db5U3Myru/jGePvV1QtoJAk+A0m35UPAP&#10;41Eo3OSUminDoaRMHxtaNt3LcVuaQ6zWyCRm2kK2Qay59QaIbG3fL1BHWo9M1SWxCoyMyleMN0rC&#10;US73NyVvLhj2N5cezYzHjNa2j6tD5cKllHBRecs+K5M276kk147XDSW6/uAHUBW9MbfmNc9B4rns&#10;9RYzRzW8Zb5ozxvx1wVzjNYSiONPmPY0uvtUXmRyDa3I9qpyTxxiTzCu7dnINVdI1PUdT0pr6FY4&#10;7BfmELQuLgj037ttXwEuLHhXUMpB7kYrnkrGEtCC72tH833V6H7wrAuLOOWWbzIxt3KVJHArYmuf&#10;MXarMv8AssQDUbxG8gaP7vuSKzRtTdjkNTtksrvO1Y4wvy45P41Vvw2m2LOv+sPAwu7n1rf1izUL&#10;uHzSeuOKw5hIybnHyj/ViT+tWdkJM5+51e7bzPM3bo23ABG5x1/iqbTfG8pXFxJmNfvZdlJqXxLL&#10;H5u7y9qsQCR046/nXByeILjTr+Tz422MfNSRfmG33qoxudVKKnueuad4vKW6szZWQZJxjbUk/in7&#10;PEr5U7eC+Dx+FeRyfENI5xvlaQL8pUMMAVtaH48j1G3+Ut5artDOOd3qRWkYsJYVrY9F0nxnF5si&#10;KmZM42k9f9/1/Cp38ZW62zLEFZv4uOteQ3fjmPT7iM+dHG/mZbf82R+FR2PxSt59QkiWaL96zYHn&#10;Lx+taxg2Z/Vmd5f6j5t3IWZm+bzGK4VcejZ6/hWTqN3HDqPDJufhR2/hrNvPEy7njEivMegJYbfr&#10;VHWtdW6u/s9vPaefIskgTI8wAcEgdeK39mHs2R6jrzQN5f2h/M243ZG0r6f73tWa/iySCFpGHy/e&#10;X5xz9a5/xNrzW0s259rfeUkYUGuduPHdjK6xyXAZon2kkYJH0reNO51RpLqeiS/EBbRg6sAvcA53&#10;Vyfif4m/2tE259s3zcbdoWuJ1DxrtsmaGYSKBhwshUqfTn6Vz2u+JJLGwkk84u7dORzXTSogkkdg&#10;/wAQxBbbdrSsv3u+an0/4lWonaJpIVnx5u0nsOox714o3xDYFown3fvSk78/gK59vEZsdS3My+b5&#10;bKp3ZwD0zWvsynUTPobW/jFBeutnamZmjjCMZIzs+br8wrlrf4mSWkkiqVj5z8rfMrevNePX/wAR&#10;v7PT5pG8z+PCLn+dQW/jVDCzLLskbrlulL2fkVGske0XPxD8+CSRppn2fwluaw9b+JUVvmVnVR/E&#10;Pu4+leX3/jwhVVJIZU/jAPNY9zrSag7TPJuXd93tU+zZccVY9q0zxuut2rSQyR/uT+8BBGG9D706&#10;58YfZtRjXd/Bub5lwT/3zn/x+vDNC+JX9laisKySOkI2fMqtj/a4PJrbu/iLDcSbmwn1GKrlYPG3&#10;PXm8TR3ETLGwjZt21XG7H402x8ZfZrGaWZg4G7aHHSvGbj4mNLJuif5v7wPy/nVW9+IcmsQ7fMUr&#10;/EBxWbpthHGLuerX/wASftl4ogIaNW55wTUl744ikh/dzKzj74HO2vDbHxzMty2JF/OtJvEzmx3J&#10;Ntb+D/aoVNocsZfY9QbxXdDzhb3DKH+933/X+7RLqX2oLDMF8z1Feb6R4v8ALvQ7Hvhhu+UmtqTx&#10;hDEiMs3VeM9TWvsSfrT7naxKynO0Kq9AD1qC5uXhQMWZcdQf4q5seNITJuV13KcBj1/Kqdx4tW6u&#10;yJG47AA/LTdNIl1mzvLLW0W285sFSm489DWnf+KIV0IOpQnf/wB8r6GvPLXxVHNb7PlcLwwzjIpN&#10;VUxWA1C3MctqW2l1BKxk9m9D9an2LJ9o3uaM/i9Zrl5lztXgds1DN4qSe+3vIuN3TdXE3msM0n7v&#10;cFKiQe+aq3GoNNFvO7cvpWcopG0ZXPRL7xssFtgONvc56fSuVm8VGaRSWVzIMEk7vl/DvWG9zLeR&#10;7d8gj+vJqvbQOs5ADYXb2qZaFxjc6U6kbhVDMQV6g96VZpGPGf4fu1Tis/Mbb83/ALNW9pKLGu1V&#10;Zm61j6m0b3ub3h3QHEKyM3meWv03V02mWDbdrP8Aw+lUdDRra1Vdx+7np3rrNH0oTxKxrjlK5Uik&#10;199jbbz6/fFanh7UFklYL+7kYZZyDgt6gd6NS0H7VvVfuP8AKxA5A9qS20iSxdeGG1eMt1oSsZtn&#10;TwlCFY4jVeh6n8aWSKOLdt54VePX1qjp0rPF84OG6jFWLbcHUN0//Zo5TN6GtpjNLZy4Xy1jY5Qn&#10;Gc9Ofaq76issvltgg8Cr1nJbtbqryK25sjLAfnWLrkqpLuVt0jN8pxgCjlMo+Zd029a3kkXczsPu&#10;4GcVFrutvd2jeTh5Nv8AFwKowXLNF5f3Y1+8o7/jVe8u9gZVfd9BWkUZz3uQNGumwRRLIzKv3sry&#10;ax9X8Xy3Amt/Mwudsu6UqRU9zdbrwhpGUL1Kjdisa4tbN7uSQjbGrdgV3fXNdEUTKRXkXfar8kjb&#10;l3Eqckj1qa3s2ZYmb5UWPzA3Yn61diSOEnYY49o48s/Lt9Kp3MscMg3qvk53Mo7D0FdkY2OObK/i&#10;CFbY+fM20sMoQMlh9KxZ2jhV1Hb1jX/Gruv+JV1QCTiPA2KFG0D5feuOn1Q2kkkLLIyM3yKen4mt&#10;zE2JdQWG2YyHYuM5HJxXIa1rMe91UktH1JU81ej1F5bbbux8u3gZrnPFFrcTHKzS7F6LjA/E1die&#10;Yle/+1QqdwB+tTs7Eswlbn3Fc5eSzRw4j+Z/7p4NX9K1MXkSsrK2FwQD0NVylcwt6hilx1Od2c9v&#10;SltyiXTKw4+Wp5rhQu5g34n/AGqrzBWXcpH51nysOYXWIlkl82F/kZeRIM/yqmqqrrEh+X361XvN&#10;baCbHlrI3oVKirEV1+93fxP94bhx9KOUnnJpbz7PDtk4yd2fb0qvLO9wu37o75qG/gaaXcYTll45&#10;4FNtZ8xj5m+f+8K1jqTcmVHlu9m3K9Mkba6G2u3SIqSu7sB0Ws6xto1gaZsM270NWbY7pct/q265&#10;603qTzM0beVrjhv3i/dI6cVPL4Ku/GEVuumw75S+TIfuhvRj2FVorr/RvlUfNyP7zfSvoz9jr4TW&#10;fi3XdP0/UNslrfWs8rSrIztb3CsmxnA+7nPAPWqUUcmKrKEOaR6L+wV4Se00LRm1SNZ1kupYVjeN&#10;YTGd+XG0fKVyBhs4wvvX2beKLhR5ZVUU8EDbhfTFcz4C+GNj4B0Sy0+HzLiPTbgzxSTS7mLt2OB0&#10;rqJNyM3TceAO1RK3Q+Hx1f2k7okii53bh83TjpVq3nV0RW+aQjhjwfyqrasryfLuC+jVcA8gbmAz&#10;GdpPoKg5Ci1h51+hKny164HWrksixbV/iokK4G1hz0+U81ny6r9ok2rtbJ+8DxQBpeTuX5eP4fuH&#10;pUN1NHbABpd7N1XoaqLO+I25/wBnnr9arfZzvVnYu0a8kc5+agrmLUt4su1mVB9RUojFwcDzEH0z&#10;Va1iZV2tI3/AiKmjkVP4UqeY05uxMG8ncwJ27lbHFR3i/K0m3n+L2+lFsViG3P50l5Okdsv8Urt+&#10;FTLQq5WijVxuJyG+YDHQ0941KKgJB29aWKdZFVW2rt64PSpIlYIS20EddrhsUAV5XaBOp5ZR07VW&#10;uH82JcKXbd3GGqzdHzvmHlyO33QRgCmxWzAq0kbD5d3401oBNpzmGH5iV3dePmFNeVo4f4W77h0z&#10;TZrt4YFZTIPJ+cMOQw9CapyzsI5pH2tJnLFGzgewqeVARz4kuGb5fypunwtewfcH50m5ZZSPMVSv&#10;UZ6VaWFktm2nbJ7dDS0KUrEczbH6tx9Ket4WtyRyR1IHSk0+2+37lPy+5qGR2Fq3kk+YrcrjrRdF&#10;PUrtMMDzvlZmcnFIyOiyAsfLXuBU00fmt8sapvwW+UnG7rinzBCmV27W6gis+YCpbSCd2+Xo3y89&#10;a0AcyLu6r0xUNr/r8/dGflGOtWAi28cjMeT0O8fLQ7MHqVls1Mzb9y4OBz1NF3Iuz7ueM0x7lV8x&#10;Q3yp8uT13etOm2njzOM7elZ8xpGJX+xvGqzBdtug2qwGVJ9QaqtIzXK9/r8taulav/Z0pg2oVYMT&#10;u5Mn4dqytYiRblI4mMckj72+cZHzdBWfMVzE0untdzRtNlmjOMH5iPypxZiB/rVZflIYEEj/AL6q&#10;SGRtkjN+8ZhvB6Zo3b2BcLGGOBHuzk/WjmKJ4IVjXORj0p8kG1lJ4JXYG/ur649acLVprXzmjhzt&#10;xtE61l3jM6bdu1fUxjNSCdy1dzo12FzuV228DHPrU2n6qsHlxuscjANIeMZHpWTEnMTJ8q9eTls1&#10;YB23Xzou5VZQQe3y1pFicLlx9W8y5uFhVV+zvg7uVAqaO8aS9bozncZGjYnaV2r0Ddx09agspxI2&#10;7dJ8vTj7v+NOhmMd63ysP4gQR1960U7kezNFpVEPmLz8nm8enpTrW6BxuYe3P3agVFlfAZ0YjAYn&#10;GV9MVLHYR2srRgszFuCalyuTylgy742EZOfU1OI/ssbPu2r6Go4l8ghUZ229ferLyZj2/K27rmpI&#10;bbG2N0txPcbc7t3yY6Veg+aTblse9ZMTLBMu5idv3uMZq5Dcq7jccZXt3oTsEi9LM0jtmnQ3j2g/&#10;viqf2rbIqszbj1XHIp9tcebOvy/JW0TLQ1LPUlmB8xe+VUnkj1NSrdeZcIu07fUDlfp6fjVOztwz&#10;K0nXOcD+9/hWlGY0aMlcSbMrjofrVGco22LttIskKmPKsvXClgKepZ03M204zwflqNblfKCjEm/+&#10;7RDKZmwMFYztUD096HKxiXokSX/WOgX1fmrgv1ibyl8to14BC5zWaI/M+WrWnjcMnb9+gCeFmmm3&#10;K3mD0IxVmEyIPuyMrdSOlZ6vJb9VA+h61p2ErJb7WPHUVOxXMEbeUMMvPqTUv9qmGRECpmZuuOn0&#10;qMupX5uadAnK7t3zN12/d+lbx5jGVyW1ha6mjkkZvm7HpVtn8sBPl2nkcHmmWSH5UyvyrjGac527&#10;Vb7qr+NacxlqSwMZZG/iP0xVqBv3o27Swb5c9qoELI3GGX1wQatx7ki+Z97euMZqyrMe+/8AvN8/&#10;3vb6Vdhk5VarA7znsanhdSaqJMtB25ZU+Rh+JqSIeVHu61EwUL8vFSiBmXiriyCR33Jwp/Knq2Fy&#10;fur0FNhiYLg8mkk+7W8XcnlLCOso44PrSxSMF/h46cHmq0D4kVTwPerEUwQnd3+97fSiOoSjYkY5&#10;enCRUfdk7fSo/PXY3+z096jTzBJt61XMSXGGRup9tz1/efpUccmVoEu0fLxREB7BXdskVY3Dy9uK&#10;qsSW7YqRJNp+bmquJq4MmUX73HXmm/YR/wA9P1qxHIuxqhLrnqPzoGekA5ooO5OmKBzWPMaS0HdU&#10;oVN9CdaEODVE8wIMGh+uO1Oo2hupFBpoNHzrzQgwaMfPTqCQ8z/eo3U3Hz03BoAkooooG1YKKKKB&#10;oKKKKBNWB3qOnSKc9DTc4oIlK4U5Dg02igkk3U1zk02jGKDUKkpifep+6gegUU3cRSbjQHMPpin5&#10;qfuqOgzlIMfP+FGKVT81P3UBGNyPy/ajzMNUm6mvHxQHKA+c07Z8lNTrTu9BY1xk1H+JqbOKjdRu&#10;oI5QzzRSNzJS0EhTfMp2cVHQAO5NOUfNTQM1JjNAEcgVP71CORRNxRigCTcD3qN/l6c05YsCm0Fc&#10;w15KFkxQyZNNxhvwoJF8z6UwS7TtPNO8v5qMLvoANw39KXzs01vu0qJigBxbPtUbHK05k3UwjZ/+&#10;qgrmHp+6Tnmo9+8cVIg3rz+tBTd0+WgOYVJKa33aVAo70RjA55qeUoY8Oe9BfFSu6qeOaaED9Vqi&#10;eUhZzJUiHBokjVTwG/CnCPd/+uiWhJHupU67aZ/wH9Kch5oAc/WmjmnODmnKgZmxxQaBvYDkA1HL&#10;JvFSbTnbUXlfWgBvl59KcgwKSSHJ+U01Ny9eaDMcyt600sUqbcPSh48igdmQsOtGeKn2Aen51HIh&#10;B28UCloI7KU6U3vRTto9arQCPP7ynU0xYenUcoBTozuO002ijQFoC3DRyZK7hn5lI4ZfQ1+av/BX&#10;L/gnld/Drw1rXxg+GcSzXl9cRjxDoUNs2LwtIoF1EqAndGnDEgAj5jxzX6VM3WodSg/tDQrqwkIa&#10;1uhho2baCoOSOAeo4qTuwOMlRneJ+B9hqlra21rNbvJJa3kIeGV1MbS5GRgK3Oa2D4pttLhaRUQz&#10;N9wI7BvzPFeq/wDBV79mK4/Y++NMeq2NukHw78f3kVvYiKYrD4buvLVIrSOJcgW7KhPJ2oc5PzrX&#10;y80k11vk8x41jXBSL7rduD35rOVJM/RMvxyqwumdpqmprrFtm1ZYC/GUHJ/389fwrDtZha3mB8zb&#10;s5NUdD8S7XkRyqlG6E4pZtcjhlba0LHb1AzXNKgkezTqI62xdXt2lyqiNehP3qbqmpqNvG/au0ZV&#10;Wz+Vc1YeJlO5ZA20r0FX7fUI75V659K5qlFI0i0y3LdeVKFBkbup7k+9aOnRNbxDdlgTvAXnNZdj&#10;cRiZA8m5t3WursNQgjT5Ttdjk4wRj0FcNWkayl2KE95LKF2wzK0ZLEfdBB6D5c9Kzbt2m+Yjyd23&#10;IjNdQ8Ubbdq43DI56is/XvDcdxDvDNIN3Vu/5VioWJjLuVl16SeBf4mXbgA4Fa+m6n52GR/l3ZGB&#10;8v4jrWJp1ssV5u2xtt6Pj+ldHommtI8fkny5JHUbRFnj/vutvZk1IpK50nhlVvRls/KcBsjC1oak&#10;WglVdkgXb1VdwrM0+xuNP1yOGVI1VhguHb5j64ruYtIW4sfL3bmyRuA/OsZrlOJs5/StKjlcj7r7&#10;vmUnlfqK310WR1UbdoU5DAcbt3T6Umj+C1tJPMkHK9Dg/PW0LV3bd83PQKwxUx1Mqkuw3TdI/s3a&#10;23IV8AZ8vd9dua6TSdTVUG5tqxKuDjIrD2LKjeYzLvbcv/fNWLF2t4lVmZtv3uRzWhj8RuFVVt67&#10;dyfdHXP1qdLKGawXyZJPmG15T3P+0O/4Vz8WvSXcRaNpPl6+1bmi3QNh5zfINzMC/wAx/IVnJBts&#10;S21h9mg+X72F4MQxt9frWDqvhg3b/KwVPk5ByePvfnXSz3SypvZgqfKPunpUFpewS6gvLY9dw21z&#10;vUqnJos+GL1fDgEcflo1w+0FSSyfnxWpqGvCzXYFVVZhkkHt1/OsjUkRirtJLlPmbjGT7U2PVVKr&#10;HL8x9WFZuNy+XmNj7RHckDfxK3K/4GorrUfssO5mTafvAH5h9ayP7VmttS+by5YHXPznofasWW7m&#10;tJZJdhuVkzwT6daz5DSMe5r6n4pWMbvLkGw5XYmFI96yk1VLkoVLMuM4xUYuGv4wwjZo5DkYGcD0&#10;ql5CQbGXyZN3CgAjj1o9mzoiiTW4ludrD5zjdtPAzXDeK9OkWY+ZGzqxxuxuZT7gdq7iW8VZC3yl&#10;T0Tado/GsXUZlvHZfLTDN6/NTjFo6aMnE8p1bTZtMut0bfe/1oxnFYt/rt5p7/LIWcNw44H4ivUN&#10;Z0Bbl2bao3LzmuN1zSFE7W5RtzdD610Rij0YVL7nnuo+JppWm+0SyO0r4PbaPasuPxjdeHtSkmWa&#10;Ty5Gyx3kla6jVPh7KrvxGd3G7Bwv1rlvEPhe5+zTQqfLZGUK23Iceo9auPkdMeVlq5+Icg1KSQzS&#10;N82F35bI98VFb+PpF1qO6mjt5pbdCISWK7FPzMPkznJrznxNNdaXNIG83fhiqk8sPYVjx+ITGqrI&#10;uG246muiLuKUYpXR7BqXjA66d0jKdoyQUAyPzrndZAF0z8Ocbl6jP1rzNvFc0Uqyt87E5PJDgeme&#10;lXv+E+uZoY4/uhup6muiLOapornTXPi3/hGxNueRldlbAkK/wt/dzXN+IPGbC3YqybWVgAe1YXir&#10;VJNSZcsyKv3j2Ncxqt28a7d6/e7iu2kjhqyZYvfGkzXTHasYZuRnGKqXniEkRyNlWbaCUO3A9eaw&#10;NS1jbNkFkI68hM/985qxp0zTWL7pGVmOwDIJFdMYpnDKvYPEHi/Z86DcF6n1rNXxEyDeszoG6jGc&#10;Vl68XaLYqxYqtYoRHGvy7n7AFjVcpl7Vmy/iS5xuWTluvHSs+88SSKvyn5R1AC/4064szAj4X+DP&#10;Wuf1WQJ827crdRtIo9mzOVWSNzSPEq/aWk3K27rg0/UfF06HasuPo7GuWib7Mnyrj8auX8O+0V1d&#10;gV+9x1p8iI9sXoPFrWtymd30zxWlBrjY8zcWVvvAdq4q0Dfaefwz/DWzYT9F5wPuj1+tL2aJjUkz&#10;YbVGin6D8FNWrfxFIgGXOOwz92sGeN0jbBbnon/16dDefZH/AHi/e65rPkN6eI7nR2mprE7Nt3Lu&#10;3Yyat33jKMRmNXYt/DjtXO2r5fcB8rdRmpb61YqsiCTO3tU8pr7bsdHpmvNJF2ZvvZGetNuvELRD&#10;Me7zG65NcxFfzxlmXn26VZjum8za33m6e9Djc6I1mzsvDuvSKImyzJna4PWvVPAPjO38PJLDIsb6&#10;bfZEyAfdB6MM+leI6DDLHM25Sq7s8+ldBCzrcbRn5l2hecCszo1kbXizw5PpWr3Hl7likl3wB23Y&#10;jP3QcelYphbym3eWD7V0M3iKPU9EhtW/eTRFVLlufu1W0uyEyeW3zt/eC5rlqaHVRi3uR6PbNcRd&#10;PurxVyHSvPk3fddnwQOmKtwWSDoq/iCtadha+Y4Kr5THOAe+OtYyaO6KE0+2WKNWZlxjG0jjP1ro&#10;LHwwQyMqgZ+Uc9qr2+gSOu8RvujCsFJ++faux0HT5DbKkiLHcFeBnO2sajvsaaIp2ha2l8loi23o&#10;G+Vq7nQYY47TbGzqeuCuao2Ph5LcfMiq395Tz+tbVrZtEsbKrRqp2EgZxXLymUpEyW25PvFt3X5g&#10;MVUvodybV3Iy9D1zWhBaMYm/3azbvzYXUlK2jqQTRlYk6mprfUVl9fyrMuf3wTYWP0qzbhgM5bnp&#10;g1mTe5rWVutzcYjdQrr0Q421XuLRYQvUcZGedorQ0C2MIy2duceXt/rWb4kuhHqKQqQNqgHnqD0o&#10;OeUtbIqmAGWT5VVWXg881Hcwi2i+Vvm65IqpJqpe2LMwiz0Gc4rO1PVmcfu1baV6k1rTjcUosL7T&#10;ZrtmZWZSvXC9ayNWgmt3C+WGhP3iOpqWbWrhkQBWQsv70ntTG1N5IAsmJs9661oYSKkTTsiMx27V&#10;wR6mquov5ieX/E3Xg1sT28iRP6qNw4rmtTuJDe7SoZY2Xac4P41tzHPJDb2w89sKrbi2RxwaytZ0&#10;1raT7vHUEiugIOozGI+Wzp97eOv0xVXxPffZtMkXyUmyPmOeQPUe1bR8zGWhw93cRidvLOD+lNMf&#10;mQt5ir5n90mrlzbIqqzMsP8Ae5bj9KguYJC27av51aZmcx4lsP8AS+Bs9wag0mXyS27DDG7AGOa0&#10;dVnjkdVkTzG9dpFVDbK7fLha1J5mT3cyyJj5dvTOKp2yTfaH3MPLboD2oikjZ9rbijNye1Wb2FYb&#10;aN18vy3/ADoJcmjK12OPUZ41wNqfe5waktE8xlbP+r+78h/Wqco+0ahuaRm3dQRitO3TcSw+Xd0H&#10;c1PKJO46F47lCrMgYdQe1JqGlIkcbLiRd3ZTUcckYk3rhvMGQR3FNuJWW4eMqu1uhOeKpaC5i5pF&#10;wbn52bvjAPFSKTcXWV2sf7xGP0rHWX7K7LGrM2NzgnAz7VJbX7CdlYMuX4YDg1UY3DmOk0O3a5uV&#10;Kxndnacnj8K9s/Zw/aDuP2avGr61HG11BdSxi4sxcBUuo1ZS2Qz7WOFHUivJ9AnRbu1eGQsi/M3z&#10;NyfyrivjbLf6ND9ryscMriHYx3eXheTx6134GMb2kcOOipQsz9rvg/8AEzw/8c/hrD408N3kbadc&#10;MVngdxJLYP8AxxsRwPYnrWrNLyBHGrRqN5bB4r8Rf2HP2z/F/wCx58R7fVPDMi6ho946Rat4fuXJ&#10;t9SiPXCn5EYeua/ab4E/FzRP2l/h6vi3wZaz/wBiLJ9mugZI3NteD/Ww8H70fr3q8Zl7jHnjsfF4&#10;qi4SudAh8rd5fzUPeSI0g2bVUZIznIptxELeVlG5WXqD2qa3j4hkPmLs2ttzncPQ148vI5YtvcrX&#10;Ex3BWw2duMnGKdbadu+XaxCrtG4bvm9eKlmtDN8qO27bjn1q1BCsS4/2v7i1WhRn3lps2t8qqnbF&#10;Rq2D0XJ96s31wr+Wh6vt4qpar5su5pANyZXPaiUbE8pOl20L/eLfXFS3cHmR5j/h6Yqten9yxXdn&#10;6ip7VvMT5t34Cs+UqOhmjVNxXhQ3pg1aaNTArNn5jgexpL+xWCbcAtQW7sSFbpjC+59RWcrs2Rah&#10;h8hz0bf60+OYSKqKPl/h9T9aZgRwru27uuMU2aXyZF+QN7ZxVFE6xYY/d+Xmmtv8/aVVk9jTIroy&#10;fwsu75TtGeKLqb+La21PulRwfrQBHfQbTtCoNxwRv4FEtoixMiiMFjtzipnjafy13NsA3k92pBN/&#10;CobaRuBJ5JqZSsVyldYftDBGwsajIOz5o/8AGhFWwY7dsjDqCeBUtyVR/kO7nbxzxUKJ58h/vSdv&#10;WsXJokggumjj3KrfvOnzdKdpsfnSl9zFd3zDHT5qfJBlfl/1irgelQWMfkXUmCVXpz/FU8xoWJ5U&#10;jGyPbiM7SxQ4P41U3NM/zbVX5eS4FTanKVhkaHbvLfID0/GqVsyM37zOD2P+9RzE8pNsdJFIVSMb&#10;mOeB9KlEf2lQv8LbeahmuVQr5cm1VO1gPmzVi3KlFwSveldmnKyG403dGARsZRuyf4j71BcARRr/&#10;AKv72atzsUOMRg+xzioTaqZCv7tZO64zio1NloUoNT8udZJt8axnJO85I9OlWzfwXEyqOXVuASOf&#10;xrJ1ZJAyrGPN8zjl2Gf0q9Eyqgx/rIxnpzUy0IasMiEi3kjLtSPyFjAznav+NEyIg3N/E27r/rP8&#10;KXzPOZVZS2HxHjjyx7+tSXFnvXayxPnqen5UFkEd18jxbI48tw4OWX8KS9hQoFkSHczZ4zUcOn+R&#10;5n3WjPQkHNTXUEskE8hWRZpP9WACcf8Aj1AkrFXTdQjmgWSPzI3i/doCuQT6mpt3nRNt3bmXgnvU&#10;VlahY9ryNH37Dmp4YPOYq25v72BjH0qlKxpKViaGZvmZWZGXnCkEN9KjS5+zR7vmeVeuBwahaP8A&#10;sVkiRWUZ2bUPX8fyqaxTcWzznp7/AC1adhcxcsdWa6P+raFQcAkcmr8d0su0s2CArZPrWZOrNul8&#10;tZmjO/bu21Is7OrBo8n0JxSM+U1odQji+bkk1IszTt8tZLsyRnCjK9802zv2jdRIowz7j8p4HpU8&#10;xHKa8kjRoHUBsdfepYS59Ofve30rLvrplnQrtGeh3c/w9qvWc6xQZ+Vvlx96qIqeReePhlZF24yA&#10;Af51asRGj48tcL0Nc/a6p/ac0yRtDth4MG751Hv3rQspmE0aII28z+KqiZy0OmsbrfKDlfl6nHSm&#10;67fTW9wsg8t0Y7gOmB6VXUeWVaP+EZCnqwq1cMnk/cVtvTJrYzI7a+WWRSrbl3YxnHHrWjY3axys&#10;ezVh29ysMZK9VO0cdqt2175idWXPqKzbZPKbWnXS3DO27du+7njFXLS9Ftld27HJIYHB9Kx7G1YN&#10;uVhtzjrVqKyWORtrLHvO/pmq5jJqxqTXcbQ7SV3DoSetM/tKZii/eGdvpxUSWyg7Fw277pPamR7Y&#10;JdzZ2t09qTYjThudo5bP4VaS5Qkrj7vTmsl5N/zKOPTNTWKND/Fv+etVdA9TV1C+awtMREqu5vlA&#10;3H86bYzPKV+XYzfKRnJAqC7k8yJDubHHOPXpTrGTyDyPm9c1tGzJ5S9HKx2bVV9vXIIzV63u/NjH&#10;A+f7tZMiSeb95v8AeVfl/Oi1drWWMbm2r0G4VoSbC3G056begq0gV1+U/e6ms9GZU+Zfm9DVqK4W&#10;MZZlwOwNSpWB6llpdjr/ABY647VPbT+V/Du/GqjBIn384ZuR6UsUu1+taKVjLUvhg43KD+dNWXYN&#10;zVEbgyK3yqPoDTRJt427V/OrUrC0JY7jfNjacetXIbqMJhl59SKqQ7pB0C/WnY2P83K+tXGdiZal&#10;pwpfBHA9KFkwMd/Wo0nVGAZRl/elZ1YcZP0quYzJwdiZ705Pl+9zUcU3mFeKm3riknYBqvg5/h9K&#10;kQ9KbEvmS/7PrU0gVH4Fa3QDVOBTdn+7QPmfmjdVAenbh6UMPLShR81IBv3fMK5zWSFQ4NNxmilQ&#10;81oZR1H01h81Oo3UG+gUUbqKBaBQvaiigNAzim5ah+tOzmgTYUUUZ5oKWgVHv+eld8CkoJbHiTdS&#10;O602kYZFBkSeV9aYQRQZMHrSh3f+7QVyi+ZjsaHOTTXRs0ZxQUKp+an+YoqPOKbJ0oKuh7nJpKbH&#10;0p3Wgz5gopEdm6ik2t60EvUdRup2ym+X7UGkdCTzFocYSod+O1PUtIKAFj5NIzHFCny6XcNnWgAT&#10;5+v61HL8o54p2aaTuf5uaCeYdmim7sr+FSbh6UBykbnimqwzSv1pikj+7QTLQk87YOKaXKdGpNp6&#10;YOKdt+lAS0EaVn9KEem7KEYDvQBI0mTTXO001OKHGRuoAOr0SUR0SUALg+tMp2f9qm5oAN1FHl/5&#10;zRuoAD8nT9KM0Ui/doAXGaTeoPUfnQr4NIVDDIGfpQA2poxhabs/zmkwPVqCuYP4vwp+P9r9aa8e&#10;T1FNwc9f1oKjqO3U4N5fSoak2DZRLUCPPzfjSowk7bfrRsG2kzmgzHPJzSr92kkYeZ0pqPQaE2f9&#10;qoXensflplABnI3U7aMZ3UxBgU7eoG3HFBPKIOak3A96jzu+7xTkTigsH61Gz+Y9Dsd9NoM5BRQg&#10;zihx1quYQ4HcOaaOaKCN3TijmAKKCMUZzT0Ah3e1K3zin+X5g/u/Who81LVg6WOX+Knwc0H44eCr&#10;/Qdeto5o76EwCaQ8ojfejxg5Rv4gcY7GvxH/AGy/2T/En/BPb40nw94gNvcfD/WtsPhjWIzzA3RL&#10;OUn5sgcRsfvLxya/d7HHv615v+1H+ytoP7Vnw8utI1Wz0641KDZLYy3cCzKJEbeoy33cHv8A3uel&#10;I9TLsdKjKz2PwNvo2sblpg1wIz1DYdh93+9j0P5GqN3cFJGyw+bpg9fmrpfiT8P9Y+C3jrxF4T8X&#10;Q6na+J/D97IssmrItub9fMZvNhxgOFUgHbkDI9a5zUEaaD9xndGNxLEcD1rWVO+qPvcHiudXLGiS&#10;+bcN/dboSelbkcH2KPcJEZVzgNw3HWuT0G8FnqCsZEVv+Wsec4/zkV2lyqzaczJu28fOSN/zdeK4&#10;a1No9WnUuSLfbrXIZhI3T5hxT7fxIYrhYpvnj9XBrK012EytOcL/AL4qv4quP3ySN909PM4z3/lX&#10;nVI3OqEjvNH1nzinlruWNWXJjGB81dQdWW5s2+Vx5YztzyK4HwnqyyWmFYYbr7Vuaa3m3CtlsqSw&#10;5+VgOorKNO45ImvU8m4b7yiRiSAPTrius8KKJrRW2q3l9W6EVzOuWLW6LMqLxgOFGN27ruz1/Cuh&#10;8LaioOxWi2j74xTlGwqjvA6XxHbs8FnLayMskT7jGBuJHpmu28M6vZ3+nLCkcQkUBixB4I6/nXm+&#10;s6/DaRRq/lqg684Qfh1rV0BhaTKfMfdt+WQd/qK56kbnHKJ6LfavHpv+ubagIC8YznpS6frK3bM8&#10;QbAO3G37h9DWVotzDqunyQ3kCRzyZZCgXCleB1PrUdhYS6HcRo0eY2bn90MxNt6+9YrQx5e5vTot&#10;vblmba8f3SOVNRaRefbJmhmYq3sKUXIuk/1gjT86hbT/ACpNy7lfqMitLmcUdFZyQ2pygjVt3ycZ&#10;DVFdahdW2oRBt0cOM7enFY1rqgeFl+bzoRvArY0rxRHdxrG3l+YF2knmolYIxLZPmxLJldu372D/&#10;ACqrCyq2xcNGvRmbbUt9N5UH7rc6noN4GKyGvPISONv+Wn8Xao5TSJr219IVPypNt69TisnUNfVJ&#10;WC7vOHGD/BjrmiXUHgtZECqFC8sMZP8A47XO3cM1/PGVkdZFkEh5+4B1HvmsTelFPc2k12ZP3cmC&#10;ynAXPy/nUn2iUfvGaPIUZA6Dd1rPh0hrie3ugdkmN7HOf0rS0+9N5IFXdt/hJxz9aC52JLC1+zWa&#10;yRhv3n3gVXCVXvJWkdXhZQ21lQE8VtG3aC1KNGygLg5XpVZtM+VW27c/eBHT6UrBGRhTyzM7b5Sr&#10;f3dvFUWnYgZJVi2RkYzXQX1mzCT5V3j9Kot4fjmDFvL+Vfl9qZ1RkjHkLHEbAndyGx1rB1u2OoOG&#10;2q3lrt2dPm9c13UPhlrq32xrtbbhcnvVePwlFZRNHMq3LK3zEqVzWcpXNKdVI801XT57qFrdINjR&#10;DcGU7t3y965aXQlRljnRlkztZRyw+gr2vUtCt7eLau5AyttZUYkfX5q5jU/BCXszbvMWZ2yrbTxW&#10;1OVjojVPGfiT8LUeJZFjLRMchgRuDf4V534j+HEN/bDYzbi3DAgZr6Y1LSVe0nTyyVxkjG7eP6Vy&#10;Nz4CRmdI1kUfwZFdMDWNZNWPlTWfCd1Y3exopGC8nCrzTIvDdxZ2bGOPDJ2zk17544+FV1FaybZV&#10;YDgs6Z49eK42LRVtIfLXDCF9gZhy31roiOUlJWPKfEhezG2Rdsn908VyOpSM8DN97PSu++KkUhul&#10;Bjm+UMrOB8pPpmuFaIyIq44Bx+NdtNnn1IXOS1BZLiTowYHGMVYtbryrX72F+975rUv9K3tuUfeG&#10;41SutN2qwDKdvTnrXYtDz6lNroY+oXP2u62Bvl6ZxSWlh52oL0PplsbakkhkS6ddozjdnFauj2Kz&#10;SpIBnd19qrmMfYsNX2yW21tqyqNpL8g/lXM31tksWUbZDkD0Fdb4isGWz3pjPvWFJbtPtyBwNh9q&#10;cqlgdNs5/wCzeUXLqMehNTmFza45YewrRu9P39CU29eM5qSys/MRv7hpcxPsTDtYfs0jBlCk9O+a&#10;uW8SpLu75q1eaVsbcFXcvQbTzUN1p7hNqxqBuz0O6jnQKFhGUGZNir+NQaojyjsvGas20TzRckqV&#10;6Eike18wSYO1Y/lyPmFTKokUqLfQdpx8pf4jW1bRfaolA2/d9Kz9IstzbSf+BVuJpTRP8prO51Uc&#10;P3KMWngtllI/CrCaURJlV+b+Emr2naOBuYg46YJq5PpzRxdDuboMciplJI7o0UQ6ZLtl27FX5fXN&#10;bVoPP+Ve3bt+dYLtJFfKfmxnBII4rtvDGjwyINqM27rmsZVEjaNMzrCw8i5eQthR83TvW/p8ayzM&#10;6fMPQ/N/KpbjTYrhVTeu3+PFdBofhqKGWNlj3yTDODx5Q3dvWuOpUudUYFbTNDaa3DfMvm9Plzit&#10;rSfBvnyLKWMe3oOvTr+ddVofw9mmtxNlW+dlZOmPpXWad4W+xoqqh/3Bhl/OsZa7G3NY5zwnock+&#10;WaEiGb/Vnbnzfl7+ldXZ+FltR5zYib0PWtS0s1s7fb5e5tmcBgAD6CodclZdNbYq7pGyMnpU7GTm&#10;2V4bRmeMAldxUDcRyavNDhWRldVZlYYHU07wno32633zKrbWwrDJAPrXSR2Ud1Bt2qWjbqO1Z6ES&#10;lrYw47UTz7cNx13MD/KobvSo5JZEk8tpiMgFsYFbS2TWzCSNd3GSMfeFULu9lmd5XEiiN/lO987f&#10;Q/NUqVieYx5dBjsXUvlmIyN3zBfyqB2SBMbY9o6HHWrWq6jI0m11jbtyCOKqsFZVJ6LyBUky0N/w&#10;8VurSQTsqyIccH+D1rhvFM81l4huFj8yVeWiwckA9AX+9x9K1DdvbyMys7rt2qemR71k3N/FFP5k&#10;nllWOwlhzVRjczUUncq3F3JcOyscHdjjHT1qO6sMOu6NP3h+Zxnj6CtK9aFpPMjVs528M3T8qddu&#10;TZ7dqlmZcn/Ct6cbGcpMyJbOORGfa37temPvVSiixPu2jy26D0rYuLby7d/mf86x9LjZ7mTf/D6/&#10;drcz5rly+nWK0H95lwT71zc0aXEjSfLuZ/Wug1mBZ4o1zvyNw7ZNZFraRCeRpFMbJ8273+laGMmj&#10;EvrSeGRplVtv9xf8aqwag17ujkOY2P7tsfw+hrqtR2R2zfZ9qvsZuTlc1yd7bLZyFhL5n95h2+gr&#10;Zu+xm0mZepxrEJsAsw4xuGKy7y/YyjdH8u3GRU13qO2Zlb5V34Uj5ifrWffzqVKjYNnHSrjcz5TO&#10;1ON7uTcSy8Z4Zun5VnW+6MtuH61pC9EnP7zG3bjNUrqyNzIoG5t3J7YroWpjLQgjjCtvYbpM9Scf&#10;pUN/q0m0rsXZH0561Le32xduG3b/AO7WNMfNK7ipH8QUfd+ta8pDZbdk8/d81PinNxtLK25VwM/L&#10;VBI5fI3Rrv8Al9afDbXACzArGu70zS0BOxo3Eflq24qrMc79v3W9h6VcheMRbiN//TQ9fyqo8sct&#10;vuby+uOlVpZWjj2+Ztz0z3pCNB4oZWZm9N3zc8evFS2ehpeSbW/hORg9RVJLVo4/MyrSSHDDBwB6&#10;Cur8IWq2qIzKVmY7gGHUelCshrU2NC8KzWqqY2fcvIyeK8b/AGntWu7BPs8zRwrPP5ibH3cegr6E&#10;iZlaFWUR7tynnHFfMv7VkbQ30i3KsJmfdGPQEZyPwrahUtLQ5MV8J55oHiU6fMvzLFtbgjk19Mfs&#10;W/taa5+zd8TLHWNLvpf7FkSWPVLNZiqncmRNGh48xTxzy1fHizSB+tdF4X8VSaXcp5bAR/xLgmvp&#10;MFWjOHJU2PArJSVmf0Ifs9/tS+HP2rvhrJqvh+31DTr7T4g97pOoTr9ot4xmMT4T5cMQSOxwa9B0&#10;XVWns1kdCpxt5YdfT61+JH7K37RV/wDC3xnD4gsVEt5FAYN7SsBKBuZQyjhgCxr9d/2W/wBpHR/2&#10;ovhql7pNrdWepaPp8Uur27yK6q79GCjmPPq2K8/NcpcP3tPY8bEUnHY9Gs7jMvzdC3BPerePMDMr&#10;bs9MHrWc9mpfzP3bKwyVzjH0q3aOyRfMVy3TB6V87yu9jn5infwOL1fmbc3QZHFSRBBAq7vmVduc&#10;VPdFbiUzN12rjH8NQXDlnwjNg+mK03KI5XXaf4scfSprE4L1BLmeHPClvmIHY0+Of91u+VfqanlA&#10;NVSSSb7xX6kVVF5FEZUjQMW+VTnoPapmu1u/M3BflGTz0qtHbfOrNHhV7jpU2NIsvyzKLYZG5JDk&#10;HuB6VHc237rOflj3fVqbNMzQrgqF7cfdokZpY8Z5+biszQja8WOT5adayK0W1pGPtuFVDFI5WV/M&#10;HsD/ALtXbOHDqMNnb1zQBLcMyrhWwSdzcdB6CmzKIY9xCjb0y3WnzSMsHO456c/Maz7meaQrtbj/&#10;AFmCO3pWcmaR1LMMRkmRmVVVeTg9aIrfyGCrIT/eUjp9DVQlYBhdrHb0NNnvCT/FIzdQRux+VYNk&#10;8pcnZd/y/Sq893sj3bfu8j3NNt4mhO2T7zNzz0pZ4ZBtIaKNd3TGaRpylRhJLG77mcehIFQXowhX&#10;yhuX7mG/nVvYzqyqq/J/sn5qhvYmLou7y1bqQMmgkzy7Szxl2ywbnsGqaW9lWP5N0c2zOMZpJImi&#10;lYbZWPTCuFz9M0t3YDG1VVuNmQFJ+79aNb2NrodZ3EkqeY7Krt1IORUM+rr5Kqq7lL/IAp+b8akV&#10;Ui4+VW9xxUTjL7lk2Mo3nMpAH0rRQuVoSWNzHLNHJIrBlG7npmi7RVl86BWVW4O1w2BSBT9n3K7M&#10;PUN/9lUcJkiEabY8bcffb5jWM4iauJcXMk8CyfP1xydtWYNQaPYp3LnjOc0y7sfszbwyqIxuK7SQ&#10;TUunK0WnKpVm2rvBJGam4yW4uN8R+7gNyF7VQudZNq6rHt3AZxu3HFS3luscjLnbu/2qpTaVJlnb&#10;GzKliO49BRcI6jpL1ZVZeo3/AC/3j9K0dK1AXNrvZl3leQOoqopht4ll/dsy/MDt+XPX+VQjVJLq&#10;2GMuj9xhTQORa1JhdX0j5AWOTIH/AAFakiDC7Xa2AOox0rPguJLhE3L5UZ/i/wAatWqrbYd1Ulq0&#10;E/IdNNNHGzTfKAvygf1qaO8Xyt+5Wbbjg0QyR3lqux/vqRxxyOvWo5YOPljZV25zuHX0oBNdS2L7&#10;zIWZlkTnGCmOadHCrQ5ZGQ+3NQw2TCH95Fbjnd8s27/2SrjTrFFu/hZ8A+gqeUzloRX/APpqrG7N&#10;5i9DjbmporsyQJCzKvO7PfHrWXrDSFG8tVdY3xuL4xWlp9ub23WZWaPZJjqDz/hVEydlc0rFlLsz&#10;H5n43KACw9TVyFo4pG2j7vUf4VnwwfZWVVYTHO3GakE7BYzGo3P3zVpWMZam1b6hg/u0jbadwPqP&#10;Sppr3EXSse1vFgjZThPL9eMVYS5z93iTbjj5hV8xPKy7bXnnqsbbkOcMdnSrVmqqm4rkL0GayIYD&#10;eTRqzPGqtuz0LfWtCR/3Hyr+tUGhraXqaRvjaYx1xsJ5/wAa0rhGtiq4LMF59q5y01VLeVm8yRcj&#10;aOEOT69at3160f7ySRm3LzuOf5VPKZuNzZtm/e7vl5+8MHj6VZuGUp97p8p47Vk2FwC43Pjd0yet&#10;aE/7pOjNu6/MKOUzlGxJE0Y+fC4BwRu6VYtrhV2Y/i+b8aowsGYqw/2v940RstvbwsG8wep4rck0&#10;Bcee/wDGrDOFLddvSr1rFHn5cr9PmrNj2+arbhHjp5h3Zq9FJ5KZPzH0WiKAtQqMY2rt9KtQ3fl7&#10;V8vLfeycdapRzbj1G70p/wBriDbtwP41smTysvGYSjdn9adDM0+35mX1z/FVOG6jCNt5+lWLVhIV&#10;GR8vQVBJZjVpv4Sy+oOalhkJ77vmzwM1FE8aLGrEHf8A7WKetwph3jptxketApaF6A5fPapGi84Y&#10;HC+tU0uPNm2p8q+tWft22bjnvx92q5jLmJ2Hlrt/2qT7Uypww3+44qIMZRuZsUu0RybWPFVGTZIj&#10;AGXcN3y9KsI6kckfgajZih/hzUnKx5C5HtW6ZmOik2ScVNHJ8n96oldQv+16U9RlePl9qcdQHrP5&#10;J2rUkUJx8qsfqarZYv8AeX86tQvtKqBn8arlAkQ5PPFN3H2pzISN25c/WmGBs/e/WjmA9N3NQnAp&#10;2abj/eo5S5SHUP8AL05+lGMU5Dg1RC0HVHilDE0bjQXziYqQHdTQwL9aRTs6UD5x+cUZyM9qa4ya&#10;FHy7aCuYHOTQnWm5pyHB20Ejs01+m6kf71L/AMs6CeYI4lT1b60bAaNxoJ/4DQVcbjFOQ4NDnJpt&#10;BmAj3tTtlCcR07dQaBTXjp1JJJg0FaET8inD95SfxfhQ37oUGOoh/dvQ4DHnP4Uo/eCn7ON3egqM&#10;bkfXu1OpVCjuv50maCZaEmc0J9+mocGnK3Sg0jqNePL0KdiU5W6VGOaAHPF8lM2CpfM/3qjxQAkh&#10;2CkwtK44pN60GY6MKaduHpTV+bpxRjNBoOePio/Lp7S5bbSbqCXG4Himfw/jTgd4pkh20A43DdTd&#10;3+zTcZb8Kd5mOxoJDHz0Z/2qN9MfhaAHx0SGmqCD1oHz9f1oAM0Kp29KAxZONtO3f7QoEmHle9N8&#10;r2p//AqXdzU8xfKR4xSfwfhSuD60Kp29Koka45py/IKjdzS7G+72oARnJpePeiQbDSohHY/L0oAc&#10;OaCyqMkc0Y29P0qFmMj0FKVibZ/nNIh4piD/AHqkQgdqChrD5qF3AdqdUbMSlBMo2FY7hu60mKN2&#10;3oc/Smg5P8VAcxNhdvUUm0e350wnFKJsnoaChZBg0x3/ANk/lS795prMT60E8wJ9xalX7tRJwKd5&#10;mR1oDmHSpuqHyWH8VSr/AKulcc0A43GxKQabJwKPmoY+ZVcpI1u9SbqjxRRoA4fMOajkXZ0/Sl83&#10;60r96egCMfkpNretNxTsH1oauAOdp2jp7VCLkQOrjb8vU7ulPlG84X0zivNvjj8WovCmiTW8LQvL&#10;JC0gc3BXGTjr9a3w+FlWmoR6k6t2PDf+Crn7PHhH9rL4RXunX2n2A1fT411JL9UWO+cRyI4jhcL8&#10;u9gq4Gc5Ar8f/inYXHhnW7izZPs19aybJ4iNzRfQjgrX2Z+3d+3Pc2VvceFNP1KeHVtSgVZ2t7oS&#10;pBBsPyhxn59xzjr8or4raxm8T+HzJEfPksI0+aQlpJVH3TnqxOBn6mv0CPCMqWF9tUWh9JldadP3&#10;Wzj9FuJotUzI0kbbfnQynB/H/gIruNG8RSQhF34T3Ga4vUBNpt/JHInlyQvtZMZB/GtayusWm5VZ&#10;t24DA6fLXxOMwfL8J9pQqNnXnVN9t5yblXOcBs8f99Vow6anifRvLkULKrZTPG7+Hj8K4u31JbSB&#10;Y5pG2xxnJ/vYpp+IP9j/ALu1jXa/8TqPl+nNeBOmelGRu6RO2jak0UrTPGjZX5SAfrXZeG/EbQPu&#10;2qytjaD23da5DTL0a3ZrIxJkUYbaw5NbGkO2nKuW3bemR1rLlsbOdzvNd1IJaIsalot2xcj5j7n2&#10;96ybfU2sbhVjd7fdncyDGcdetZWneLze3JtZo445CcDBztrpodEiuo45l/dKqgDd/Hu64rGaBSsr&#10;Gy1xHJYbZG446jLc9K0NO1JtNeN181SBgs7dD9KyblGtGLRKrBc5RTgja3HBqtDPJcTfOWjXGNg5&#10;XPrmuWUSHqdvovju6uJ1Nu0bfZ/3YYltxP3skfWvVfAepweK9LmtWEdveQDyiCd3mxbfvMf4m+le&#10;CeHrW40vVR87QrhXBLN+vFdt4S1248PahHI00kxlf5ZmP7wDpsOONvvXNKKRzVY9j0pfD0OnyM24&#10;+cGyFXhSPxqIv5K+X/rIyVUD+6PrV2PWN9uk33pumCO1Ztzeq8m2RuvI421Bz6sikWaSSNkXK5+b&#10;cQpK+lNlRJtjNhGXgE8/nikuPE8MUIi2yeWeA2f3Z/DrVWP7Mt8GCx/NuYMQeT9KxcmzZJo27a4k&#10;kZdvOW+YHtVS41Ga3iI3TMeq5c8fpVq30x5G3KrLu4NE9rJBD825Odu48iteYzUrOxWjnWW0aRvu&#10;npmorfbdgs21scbgMAVHLbxyF2+Z1/iTOCPoKdpoWA+SGDBeTg5yaxehtFlyC3JuVVVO6Q7WAHA+&#10;lXrHSG0+aPbG21uhU4z+dTaHEr26uf8AWMu1/wDZPrWhb6x5d2bXzJZGzt3OCvmf+PcUhOVyN79w&#10;I4IxsaRmyyjp+dT3V79ju0kb9982dxwG/PpWjaaFMsm6QEbvu5I4pbnQXkulabKrne7GU/N/ssMc&#10;n2FTKVhKdjE1GytisY+WKRv3i4bkt7+1Z72Ai3eYGG37nzD5queJ9IeO8ijh8toQchR3Hpmq+nal&#10;A6NbzMySNwCR0qjeL7F7REWe3Ugbn6ygE5Q/99VHq2jSs0bAKNoyP9qrWnTRzHy12/e+ck7i35Vr&#10;CGOK0VtjKjLhQeSBWctBVLo42XS5924rJGcZ6fLVHUvDMd1ZSTNt3bcKOVwa75r+PUbGPzPmkaNQ&#10;2MAN9Kybu3itZNj4Ks2cf3frRAqNRnGy+D0liKsoCyDJwOQPSsm+8FxR5/dx+YvT0Nd8tm0jSvMS&#10;QpyBjGRWZq2ltdCIIoBUZY5610xkaqpY4LxN4Pk1e1WKJeWHJKfeX1+leV678O9P0YySIGysiqnz&#10;sVK/Pz068D8xX0Zc6bby2TR/aWgklbbG+OA3p9K8H8Q2k63c0DYkVXOMHPRufyxXbTlc6cPNvc8l&#10;8W/Ctb5ZvJWPakmEypOD6mvIvFHw8OhzrtVtqxktsG7JHU/hX1Pq2kSWgXcp/wBI6x44H41wXj/R&#10;ft8DW3lr5cgJaQojHDdQMV2RkjbRnzHqmmNBuxt+U7T83QVR+xec3lmJZMkAHaec9K9vu/hLpuqQ&#10;fu7di0G7aAChj+u3rWPF8LrmymaOSGTcSdigfLk9Bn2rWNS5jUjc8fTw9Ig3qHWNl5UIVx+JrQst&#10;GbSofmVvxSvZNG8Ax3Koslv05MhXr+FS3Hw0huo2UxLuxn7p6USqWMVFM8Su9HlvJV8tWeM9Vx0q&#10;CTwZNL8qLvZTuYEYJHrXtFh8IJZJZJo4QzQvhgqkitX/AIVNcTSRrHDI0szKChIAz9f73v0qXVuV&#10;7M+fofCjXMrL5f8Ak9KjsfCkyTyKkXMbN8x7fhX0vp/wnggkdRD+9588lOOem36VTv8A4NQxPD9n&#10;w0zElUDjc4HXj2p+1K9mj52n8M3EYXd91ep28ilh8JyXm1eA3X7wr3bUPhiLebElqVaRcAkYUmm6&#10;B8LlN2FWPyyTtAI61nKpYv2C3seMw/DiSFv4mb0PSo3+Gs8wYqGaPd5rdsj0r6N8OfBdr2YtNDNt&#10;HzmMdm9M+ldjc/Aea+0p5I7eJ7qNdyooP3/Qjd0qHVuLlij5L0/4bzWyLw5xwfatWx8JCKcxSqu9&#10;PU817tqXwoZrNpYbd4mQb/JkjVt1c1L4chu3kjki/ertwcYZf970/Gl7c6qdO+x5ze+Cmtbfz4x8&#10;yN0I4arWj6dBfusEkSqd+NrHdz9RXr3hvwnDe2brs4Xpkhc/981raV4CsZLnmNWkI4wmDu9amVZM&#10;1jFdTxvxh8O1t7aG4t/3M0fzOnB3H6UeG9Be6jUbTkdQOK9y1D4cPdxyKIm8tNxyHZT93/ZBrn4/&#10;h1c6NZybY5PMUZORvIH4Vy1KltjSNji9H8EE3vzKW2t8275VrvPDfhxFZmjVcMu0t94KPY1reA/D&#10;Ms/nWt0kgZezLjd83Y131loMFrpvlww7YlbCZX5iPeudzbHKoonIWcP9m4j2tgjd1710/wBr/cIy&#10;xyfvDgf7JpzaYxb94cleARjmtDTNDWKDzpNzFW3AKwIJoUrGUpK1zPidbgK23afem3Gmm7j2nd/3&#10;zWjf2jRj5Ny8Z6ip/D8Nvfai6yKu1WyAO9DdyebS5D4VjktNPWD5lLbclZScVfjsWtyFUDyz97AO&#10;TViS2jjuxGu9Yz0QHr+NSo8Wza0uW29VqTFu7uJpaxzKdo3ZG0f7NVNZ0VRukVfu8AY4/GrCwvHI&#10;zJkL6rUNzcs0bRfdLMuTnNBEpWOMnnlldj++Qk7cb3P/ALNSQEGNDlfLK45HNb/ijw55ljHJFwpb&#10;grGuTXDanqTtP5bI3B2+mw+9VyhzcxoMkbzkRoPLX5Tk9BWb4utYUhjaGRt2d8vTAqaA+Q2Sx8zo&#10;wrP8QsdRDLukVlO4uD1Hpit4xJloZenzrb3jM0kz+Z2C5C1qavcw+UrfKHG3IA4rj0drW6ccSD3y&#10;KtSyxyW7bVjVvQBSf51rExkXLzxaks32eORi56jIyKz7hm2STDJVunOM1Ui8Pxzah54XbIy8kg4r&#10;TggYRfOdxbr8wx+FUZylYr2+r4Q4Xb/dyc1T1vWgkyorbtybiW+XdTtS017KGa6j2sQVCrg4FYd6&#10;X1C4aRseYp2hx0X8KPaEPUWfWZIkBDhSy885Fc9rniC4s4WMjMeccVsahbM1quF21yN5NJI/zYxj&#10;fx81dFJjlZEcmu+dG2/ewY8buWC+vHeo4o/ti/e+98x+tNMeD0XheabDeMsedu0n0rpSsY8wSaGY&#10;A5HlyfXiq97L9lt9yn50O1fce9WLnUDJbN8wX5fWs+eRXh2tJknvitE7HO5XMm5vZpt0nzDa3O4h&#10;8flTbD/To9zZX0wR+tWr+D7PDGEbzFf7+RjNO0lFY7W2nc3OflrWMrkiC3baytv+X7mTuz9cUiQ/&#10;Pux83y8//Wq1Gqkds9etUvNaDdu/u1ACmxjnXK+m7dnvu9KhltZJrgyGMtt+87fLn6CrFrcLI8m3&#10;6svcfSt6109WtNkaqx9SaZUY3MqwhYPGzs20jeAWHNdj4YtFM0btmOReQD0rm5dGmspYmWFmVfmH&#10;HUeldZ4ddY7VS8YEm3+FFb+tYVZFxidJchm01Qwwy9F/+vXzL+1whjulL7dzyYXaMMqj5QOfUV9M&#10;XF01xjkxqqZOFzg18x/tYzSXksbyFsxyFDg9cdG+h9aWHk3I4sZG0Dw15fnp1vOyP8pquww7Uiyb&#10;Hr2KdRrY+blI6/QfGkmlzK0LbX/vZOPyr6m/YX/b98Rfsw/FuTxHpX2a5juLNNP1C21B2MFzbFuV&#10;kHRSvaRctXxjbz4lWu08E6rGbqPzFj+Y8gdHX0NfRYPEe0j7OpsZyipH9EHgL4maJ8bvBmn+LfCd&#10;1DfaDrQDBYB5y2kyr88LseC8fYjrXRW8nlxberE7h8h5HrX5O/sC/t3H9l3x7ppvZNSl8J61LDZa&#10;5bReX5QiZ8NMQzoFKBmPmfMxwK/ViyntZEaSzuY7+02iW2uu11EVyJPTluMeteDm+XuhLnjseTUp&#10;ODsXJLkuucsqt1BI4qMQ+fCpb7w6hTUccbdD8g9etWIxIwf5ZF8vg4714+vUkr3KbR5cawKzddzV&#10;Va3lKfwq/wDsncKvPaeVOzGR13dO+asxFQp5+71+YcVMpWCOpnWyyFjG2d0nBwR0q1cLHGMY+bGc&#10;Z4xTmtN10rFtvlp8uB1+tSX1krD5Tu428Iam5tFJFJzyzfp2pYOX3fNnbSoNq8KfxFPmt3iTcooK&#10;CAJ9ocMo3L0yeDUqosrL0/E7aihgLSsWHNPkeTzFPKj0yKzB+RBqM0e1fmVdvTIqhb3Db5NojVV+&#10;UANlsVde1+0vt3KuV6setSRacos9y53Krbvl61hJmi0M22UvG3/LRvU8VYiILZkCkjrn5s/lVmSJ&#10;W+7tGf7pqKOyyHbzpuenyp8tZE6jZbjzJ2+U/XFEKlo+u4e9RuhimkH3gvJx2pwZrWSPjKt096Ci&#10;OWXa+0n95/dB5/Kq325Z4ZGyNy9s81b1Xy7iDYWYnpgMAfzrKkiZ1O3arP8AfG08/SqjG5UUmTC3&#10;+2XKzx7kYsuGHO38KLhfJRTHDHujG0gn7x9ant5ley3ZZj9MU9FW4Tbj5h19q0jG7uK7KKwvI4WU&#10;E56EMKgnbybZ1V1jX5W565/wrQlj8q43fxFeG7j8Kz77Tl+zjax3RrwD/FWilYpO5YjdhZR+YVZp&#10;OwGAahmsf9GYKrCZX+bJ4H0qS31hXh+dSsi9VJHH0qOTVZIbWGQLGzzDehJ+X8azlG+xepeuYw9p&#10;J8u7cvBB6/LUVreLHZ/N/CcDPdfSmWOpNMMMioy/KMHIxTdVEQijG1mLfuwNwGT61zyjYOYaLxpb&#10;kb2Tyzuxu+cn8qbcXElqiqFw23fhflH61VtLF7OXEkhyWygI7Vd1IRJF80aEyNgHPQelSUtCgJXu&#10;7vMi7m64dhu/u9enSp7b/RWMe1fNRs7f0qt/a1xalWgRtv3XQDGR7E1auJs3Y3h1WNeFzy33W6/W&#10;gHqX1tQJNoZY1Tt/erP1HAlVW+X6GpdOvwE8tsr5f3jvBK/Wn3r29vbfaJWLLCudqDczH6VoEdCh&#10;FOIbzy/Mj2xnkAdCfvD6jvUz6xHDL8zY3t98n7v4VV08Q6hMJLeaZlkkL8R7WfczZxmo9UiIkZn2&#10;K7NkAnAIqopMtxTOi0y8+32gaPc27oQQc0SyRg+Xnc3p2NUfDl3I1tL5jFmT7wbGB9MVaYNKC3zr&#10;t/izUmEhss8Nw0kbKol3bSAPvN61oWd+gQbZGXy/lckjr8vOKxZyVmlYMvzHeqZ6fjUlppi4UtHG&#10;o90X93/47zVcoSjpY6JL7K8/3vuBh/OmpPu2/NuVuh6YrFtP3a/vHVsfxN8uP++c1eguWVVVcLt6&#10;45xVpXMeUtfa94CbmVlZcHcDu+tW9MhjlWT7wY9Bn7tUoYsndtj/AO+qt6ej20m3zNzD7vHX61ZR&#10;rhPLC/vPKUdSRyKjima8mZpFXyj/AHmzn8qZLMNuM8t2am2twtsVx83zeZz0x6VoZl2ARu6e/Tjr&#10;VrzzJD5W5VPqRmqVxcRlI9oPytn5fSn2DFoVYgsf71BOhqaZ823/AGema1pW2n92sap/e6isO11J&#10;vMVWVQ3t92tW3vs/N5cjN/eCnH5VmZ1F2LemwlQdx+Y9N38P+c0tvGLcqiqVVduAeapXV35s7Iru&#10;Wjb5SuTn7vX5qn89WHQbvoa0loYy0L+/yGTbuT+7tI5/OpLe/acZ8wuPqBVW1mZlUSD95/BnpVxF&#10;8q3x8rSFfTANNOwA0jq+306IO/40qXP73bzz0460y6Gfutjb0X/69FvakxKrbgEX7x61T1K5ixBH&#10;/CxZfcVp26xxxr/eHXmswFjNj5sfWrkDjy2ZSG+tCZnKNid5Gu3XL5jT+8Nx/SrMKlV8kA7d2ah2&#10;qkzFi2fZeKkWYRqflb/aOPu/Wr5SXqXLcbIsdivzN2FOW7a3U7dx7YK9qqtdJ9pUeY0YP3ABkNV6&#10;Abfl2lmC4JI6mpMGrEdnftDIpYBV9OtWftPnP0zVTOH+VfL/AFqS3AR/4q0Wgi0jl5lzxU8LfumV&#10;V/M0hQiINxz096CNjf0raJPKQQSSfaZfMKybvu9sVN9uUt/D+RpkkW5uRz2IptrbMp2naapaBylh&#10;B82flx9DVyL5I1aoFfG0YFWt25MDaBWgcpFJdBEzubP1FAuzjvUdzExPAxSAKB1rMfKet7PnozRT&#10;kYBOlaEPUHOTTaKKAHH5TTadvWm7T6UACpjdTl3D0pucVJQEdQooooNtCOQZ6cUYpz9aP+WlBIOc&#10;mkzg4zxSU1zkVWhmG/56cBvpidalQ4NSA3GKM805+tNxxuoAdnCU3FNfpUmcvQVzCbjSs2+T+GkY&#10;/NSEYG6g05gzikAy21qR+RS9RuoJEPyrRv8Akp1JsFAR0GU9fu0bOaeEylBLjcbRRTskelBUdBuK&#10;kzt+7tpm/mhzv+7QAucvRtA9aESnMPloAifGf4vpUWfnqV+JKQKCvSgnlBOlDuU6UIcCl/g/CgOY&#10;aow+e/pSbh/do8o53ZqR0+agOZhiPO3mmOmXp7pzTScL+FAcwhj2UxzzU1ROmXoDlGUA+ZT/AC/r&#10;SSHZ/DQSNcEyUZxTs/7VRuMmgBF+Q0Z+b8afHHRs/wA5oElYdn5Kb/Fupyx4prj5anlNQp2f9qot&#10;/Gc0REyJVGY91Bpm44pNrb+tGcnb2oAc5yacVI/iqOpAce9ACO+zpTKWQ4NJmgByHmnbuaYvHHam&#10;Idr880FcxNUMilHxnips5qEHeKAlIUpuPpSKNj0biKdnNBIoUO/NM6Nlf0p1NP7t6CpSsEg3DcOK&#10;dTUXdJtK/rThyaCRr8rQkilNtPyNnSkMGygdmNVyOtDzNS42nDc+1MfvTSuPmDf/AL1FFN2tVkjv&#10;M/3qKbj56dS0AjxUjHrTcfPRj5KNADPz0FtgYsdozjmm7Tnp7Vi+L/G8Pg+0WSV4/PYGSGMOFMmO&#10;uAeuMitaVN1JcsRSfY5f4t/Fibwdpt1b6bPZxalMrQQSXI/dQy/7S9WH0r4F/wCCgX7bl78MfC2p&#10;aTo/2GHxbqluUg1MW4ujbFuHkIPAcHkZ45rc/b8/a9vPhZ4es102GxTVtQH2iJ5b8Ge2O37qR/dd&#10;f9oV+UHjj4hXF9qt9e3F1cSalcTNLcSPKWRnfoVz0AyOPav2LhPhuMYrFVlojalTtrIpeKNYXTB+&#10;7kkVYT5W6R2DN7nqa9A/Y2+It3rXjLUtNtysn2x0d5nj3pb5TgL2Uf7ua+Y/ih8TPOcW6M3mbssc&#10;9a679gXxumifFfUZZW89LqJJSHb5Y5AW2jj1bgeorXjDPoRpOhTeiPfyui5u59QfHv4KxyabJ4g0&#10;uNYJnYvqFuc7XVN2SD2ByOfcV5zp7LF5amFEW3TAAQHcfU19VeN/DLeMPDFnNDGLe1kIeVRCPnja&#10;JAQf+Bc14j8S/hZLH5klmoXl1jVPRema/EZZkpS5Wz7DDQueayXKxjd0TIX5zj71TG2W7j3rtUKv&#10;ABzmqt5FLCv76NgyZjZSf9UV6EetNW6aCYgNtZO2OKI0+c7ublNzS55NKaL7O5yw2sy8YPrg12Nh&#10;rENzAqscN6k155FrTWyJnCs3VF+YfnW5pV5HIpkVmZx1I5I/CsqlG5XOdJpLt/bK3G5pFdMeWSBx&#10;8vf1r0TR5UuLaFcfvo0xv5wD64rzXwxex3F2sbZkZd2D0z8tddpl39itkKs0UynaQnf865Z0TWMr&#10;nVrbtcbvvDa3mBs/xe/tUmj3EEF4se3aFfcMnPO7v7VBo/na9bbo5Nu19pGw8ill0u4uZla3m2iM&#10;KWBZt35YrilTYrnVXVh5MDOrNuY7gVGMj05p3hzXjGyru2mI4QFgmT8jc7c9yfyNVoNZWWzEThmK&#10;IqZ9/Wqmn3Mct6PMZt0Um8jhc1zSoszPU7HXpLmzC/OGjWovOnvXP7zK52bscL+Ncra6+EmWMMyx&#10;5+Qd2rf8PPJbyxq7eW0h3sp7Vzyp2MdjRu9HW0thuXb5YVvM5Xp14XPStLTNGxCrqfOkUZGemK0d&#10;JS31CzkkuHCRKGXb1ZpNjsmB6ZAz9RVfwtqTeHrlfMWHaHTzkcfuyp6hW6HFYyjYSlc6TTdVhWCG&#10;J1jVl+YqSgY/hnNP1q/hWFjJHD+8bgyDKj8aXxLa2WsWn2qzWG1lG7EaRqM/jmuIuLu4uAyShdrf&#10;dG7pSuzOMbu5q3tpHdljZ/NJtxheTTdI0qbRpmLM0hkXa2T0bcvI+ameGdNktRDeNJHtbqNhk/8A&#10;QsV1KX1tcTeXxn5TnHehsuUuXYz7B5INQaEbm/3V2/zrUt9KURFowrTL8wDN8v51pPp0c0z3Scbm&#10;+cY6fStDSEXcqqqjd0wM5pS0M5VEipolxMxaOWML5fdCj/1rSt5XY/wvDIm0Buo/2f8A69MttPa2&#10;ul8yEszMuOwP1rQtySir8y7/ALx44+lYzkKMrmFrGngXDbF2soyQGBI+lct4kgUyKyvuaIbxtx+t&#10;dpqpLMM44JUgfxAe9c/doZI28yNA0kmB7j0qlK500ZW3MHSvEqXsqpIg2x8lj8ma6pWe5hVmBZWX&#10;BHTj2rn4PDS3MvAVg3B7cV1Xh21Wz09VZGMYKEHrlvT6UpMurJGfbOWVWVV8yTt2X6VXuYWlf/WM&#10;Nv7wMuAMehzWxb6RJHdSPuGxn9Pu/SpLzRJGtvlVW2nac8ZpRkkZRmkZi6RPqETN5b7emQe1V00l&#10;9OmHzt5inaVPOK1/C8bfaNjRt5YOw8HitWPRo5pt3lIrI3XBOfrWkWS6tjyDxh4el+0b48LJu3Zw&#10;3X2G6ub0v4df8JElrcN5zQyxiUfLhjuZs5r6CuPCVtqVr821Fbowdjj9KrR+DbG2sktjGyrHDsVI&#10;htx83rXRTrJG1PGJHgfjfwfJqdjHHatt27ccDHHXn2ryjW/BwuLxrdDho33vuG7/AICMd/avrKXw&#10;nHG8qqWLSYwD0G7riuR1r4Qw30/nfu1Eh37sbd30rojVOqnikeHaB4KWzj8qO1jHzfvG25I+taN5&#10;8K7MwBZozNH8itGzDZMo6xvjnafbmvVJPCp067MDQtlYmVmHR/b/AHfbrWH4qkWCzaNVZHVt24rj&#10;d9K2VaxPtubqeQ3vwitdC8trOG3s7UPkxRINij0XJyPxqrb/AA8U7o1UmRTuJI6D0r1rSrVrgNG0&#10;bMOqrjdk+gq5Z+F1u0aSSFY8nAYOMfjSliEX7S255bqHg6H+zlto1/fsMSM/3WB6LtHP41e8I/Du&#10;4uLaaZbcSW4G4/OC6n6V6RB8PpHErNE0bR5dZCflnB6DPbFb3hTRxogIMcbE8Mvr/nNR9YQpVHbQ&#10;8/g+GiazIheNY5o/kcFdu5f8a3k+Gdjp9k0T2sf75WXeuJXTd1xur0KG0tpSshiVSr8ED+dZvivV&#10;LXSrdVMaSSKcYxg1XtDH2kuayPAfif8AD/8As+7kxG0zK67AE4rN8LeEluJVeSGTezcBxkj8q9e8&#10;YaOuqN9qjtYWYfMRtGM7frWboHhCSwXzJvMMzbcgf0pOpc9D2j5LFXTvDcZaNlgDRlPm5AJrptL8&#10;OrPYMi4ZxwUxjP41a0jRmu413Hcv3sgYGPStq2QQTbUZtuN+eM1FzlqSfQ898X+BbWxsmWTeZHVn&#10;bsQf7w9/avGNe8JRWl07TLG1wzfOy8Mfwr6d8XaTHc26yKySMRlhtyQK83n8HR3zb5I2Yr948ZrG&#10;UmdmFrW3PO/DfgdjL9odGMP93bjFbVt4c+zTtN5ewRt1IxXaWXhZ4fl2CSPb8rfJui/DPNay+G1k&#10;eSQwqkjt93qtYyqGsqyZzGkaXHcWuZIeGO1C/O4Vm634bg1GORTCsSqrAqIhgj616LBoTWkGEVmX&#10;oo2VmHQ476do9x2g7icdR6VPMRGsef8AhPRrfTUlt4Y13DdgKeT83qa7Gz8OearecyR4XjJxmuhg&#10;8FxmUsqLGw4JyOKtSWn2aEKGWML12sNw/OldEyrXOKu/Dix3CR5bpuEm3nP0oigaMOjfO7fMFxjB&#10;rrptMivAF2q2wKcsCprndft2huN8ZKtD93j79EXcOfmVjPvNGC3WWGU+717VW0yGOyu12j5jt8z/&#10;AOtT73V8fNIuG7jPFVpp9ibj8y7Op4NaWNb6WNS5s0fbIMfNuxweM9KpXGbUqynzFXqcYxRdTGMK&#10;3zbfl71R+2KGDM67RwVKnmnG7JujUh1iORlSb51XhiqHmq2sTRwp5h8xdiFlcruYkdcgVU1YGGDc&#10;u35W5w3WsfVNbZU2eYq9OM5+91rSNO5luWLr4gQq+64j/c7gMlSrYPoK4nxB4ijnvPOt98e84UFO&#10;q+p96zfEetpJMNrp3dpD2ZegA9KzptSzIqq5b+9x0+laGyikdamoK9t5kkahmG4/Kay9Tuwm4fxe&#10;tR6VcK8MxXaqruUBB2/GsnxFdtufG5/wxWy0VzGUjA8R3badJJzGRLwsnf8AKpdM1HzXQvIzMxwU&#10;JAYfhUPiFft8mfM3GNuW29PwqolmtuyhpPLjTceThWPpjrVRMakrbHQJdxw3XzLHJDt5HQirH9t2&#10;1iJGkwp/iwcqPpXDX3iWaGfy1aMqvQ55/GqOv64hjVfNZfUZ+9Whi0md1c6tbXMZX5Qsg3ffasy6&#10;CQzyBGDfN2Gd1cNH4sk2rGspRA+0HqSK2dOv3vrT7xx196z5BaFvUb/ybeRd+zPTvtriL5PJlXYF&#10;TCYx149a6e8vkhspFYYaTp3xXNXk0aytwsi56kYO2uulTIlIgMflfO+5Q3UjnFZs2pK9z8uQq8D3&#10;rRuLhbiyZvmWTriucuIWidt25tzNt7Yrs5TnlKxeupVv2/h3L94E7QahWTY33vlXoTVeO7W0LKrM&#10;rDrkZzUSXmJgGX5vQ9KXKZ8xpyztJbMsmz923UGqlwuy12ox+o60+W7jeH7rf7XFNe48qBhgMzNk&#10;H0qloUR2uo+aIwzPl16g0t1cbpFUKeevl8YrOuJXadWVdu3+Mf4Vfsyt0yMFky3X5qeg1qauh6Sy&#10;7mLOTnapx1HvWtY3i2M2zbtPo3FNsmZkwV2j2qzfSwxAqNm5V5wdzColKxrGJs6VP9ohXd5fyL65&#10;q1Z2e77qr8/90/drDsrpvsyMvKs2COjYra0adppox8rBu+7FcdVm8Ymj9qZI9rED+9ucNn8q+bv2&#10;m3WMGNvm3b8P2O3pzX0ReXY06X97+7E33TuBr57/AGndPVrJZvm85XBDbhyG25GK3wsdbnm4z4Tw&#10;Ob79Q9KmlHzVE5+avTij5So7D4uK0NN1FrWdWVsbay0k4qaJ8N0rpo1GncKcrHpfhTxvLa6lCNwS&#10;FvlcrGp4+hr9L/8Aglh/wUPj8P67L8NPG8FivhvXgbnw/rgk2tZ3QHNsy5J/eLznoDX5QaHqBW6i&#10;U8CvZPhR42n8N63o97aXKW93pM63Nu8tuJ40fbt37Dy/HZsV9DTtiaXJMMRTUlY/eLRPF6XkCma1&#10;lsZlLRmG43eYD0Bzu9SK37RnlhPX73y+/wBa8F/Y/wD2jbb9pj4K2N3cyWz+I9NYrN5bn97F05x/&#10;ErEk/wB3dxvxXuljfR27pb7t0kg3AZ5A6Z/T9K+VzDDSouzWh48rp2HC9VrrarSfNwMfNirMMyDI&#10;BXL+tZz2/lXqszb165HHNSyKzNuXA3cj2rypM0jEnkYh/wAdv4VDNfsx2/e/So7y7+Uf3cZB71UW&#10;cxv81LmNC5ZTCXZIpypGRn0qzGMw5Y5br7VlQTLGFVV+RjuHPQelX0ObdFDRMV+UA8ce9SVyhAY2&#10;PMcfHU56VJLh2VePrtOKptd7nEigQM7ZyvDfmeKbHckT7Qx/Gp5gjGxcsEx86bvm5AznFQarqyWs&#10;/lrJIGZW/wBXEWFS2rlHVSq/KdhAPSiWJXdW/wBnruFYvUoomVpoycsS3TK4xTdP1hrK8EE0bSRv&#10;3Q7f51JcusJ2kgH1zUIgS7+Y7pGXoazAhN/DDGwVG2uWYk9WHpS3c8cqRq0Z9iAflqae3jttoTYs&#10;a++TVYybpOFzQVFJjpZ9q7V/gG9mI4qKKMSNuZc/N8uD1+lPgHmXMDeXuWP5jg/K6+lRy2xgsTHH&#10;uH90t8xH5VUZWJWg+WVP4GK84245zRZakrSfOqqwXcBnnHTJqKx0xo7SN1LNlgrK3Ynvmqvit4Tp&#10;u3bJtxhSpkGD8rcnd0zXQpJAacnlyrmNt7ZxnOeaz2yWkWRQzpu3MFO0/Q1WsbqOBj5kmGlbcRni&#10;Y/0qe4WKVeG8zHXB61JaViW20uKe9t5WkKR7/mAGc1j3Vrdwx2EbKytHbbCFbILbVreimVoV/eKu&#10;35uPWppW8uwaX7N5wi5kKjJSqUrBqY9tugi5j2t6J8v86mnkjmUMf4RvX2+WqtzcSXRG5mVZeiY6&#10;fjU1pNusY8qxlQ7vu8AehrOUbm/KRxSM5UqzRt91SBuwKuGcXOUjkKkjDDIOF9R71Te3+baFVo2G&#10;T1B/CopZV+zeZEq+YWwmB0HqaxlTsHKWTNGNjfvNv3xz29Kju5Vt7bMe519T1qRbc3DvuYt5fC8g&#10;KaVbRYFTdMyqMZyuc56VPKSZXmyT3Ebbm2Yz5ZYNt+hbG6taANqBVVmbzFLKFjkI59DWfcWy2jSE&#10;+Wu0qeR1P94f4U7TZliDKq4ZBnbtPzD6+tUaEdujabNJJDsC3P3wR1+npViWX7WWXbHu3qrYO7A9&#10;qsW3lyQfKqN5fHJ6U6ULAPM4bccEkYwaFoTzENpDHBL5iukXkvuYdmHoat22pxlBuK7H9WqvDGMl&#10;WjbzD94Y61NGqpHtT5tvTpQS9SW3Ec53FW+//eH3fStSBVe2XyvMbcvGe9c7MrxRbvMO0N1A4qMX&#10;E8UkZhf5f4htXj6c1pHUTVzaiXzopc7ZJd33QppY2dJAvGByf9qq9iGMjbuA3XB+arcNl50ys/ll&#10;l+UhDkAU07GUo2JbS+3713MzKvAUgmp4p/Jbc0x24zl/lOKo6fcfao2bhm9QMU1Z3vVXc7IscmCB&#10;zkelVzCj5mzPqnmBR5gzt61NCzznbx5vPA6e9ULWOQNsVmZd+/yzIY/m9MqOlake2Fd0iqzvjdzj&#10;GOuPrWpHKESyOq+WFPy9zWhZoyoQN3mL1GOlU4b0b/4fl6bT1qVNW8mZQ3zM3QnjP1oJloW7eNYi&#10;vmN+83c4PFWbfVRJIyhoyPrisi5uZJSzHDfpU1pbM6Z+ZTuxye1TymZs/amQ5G8M3U56VLFNdeSP&#10;M8veeny9aqxOsOz5Ey3XIX/Gr8OqRRRLIWjVl6LuYk/hVS1JcblkkRQK6ldzHByD+lXINScHYCyl&#10;ehxnNZ89157qw3bj8oXPQ+tRLvZlIZgd1TqZ8puxXKzx/wB75M/N8vNT26sxUqu4HqM9KytGnkmR&#10;WmYKoGSMdK0bJlicboeG6kBf8aoknmtvNbzFBVRxjNT2zvDuWNmbnH40oeOVMM3DDcSD0q5H5JOx&#10;G53bsgVaViZSHbi3X6023k3oVwMLyOfvU6SXyx8o77efSqrsYJA3O2X5QPQVcZXM5SsWtLT7PdyZ&#10;+7vwCecH2q/529s7uMbsj1qCyChufm45/wB71ojh+zzb13+uCwxRymciwXR14bLZxgHmpIBn+Ko4&#10;cMfl3bWG4nIzViOPyz92qJLu/eqr69PaokLQuh+8W6gmo4p8lQOtSecBuOOV6VaVgHQvuC5zUhuG&#10;S5jTb9/tiq1rMonOM7T1B/pUw+bbj+Hoe9XzAXZHCjlv0pySfuG+U/lVMyK27cSafHGpi3ZbzPTN&#10;acwE07ZbO3j1zVZpMtUxk85dtNKgd6kD17OKMU1+lSNzsquYnlG0bqKaApqiQz/s/pT1fikozQA1&#10;+RTkk4ozTU6UAtCZu9B4ozmgHfQbcwxzk02Rzu/u/Wjo34UONq/NzQSJ5v8AnNNVvmp3l5o2e9Vz&#10;GZIiU3FEJ+WnZ+SpCOoSdaM/JSA72pKCuUjeT56eg4phZVfpTkGe9BI7PNOHzU3tu70mBs/ioNBc&#10;Zpyx4oTrSb6AEoo70UASBQwyDzTT8poUZf5uPpTvL/3aAI6VPl+9zSuNr8U3FACP/rKU/JTnj+em&#10;4zQA5Dg03fh/vD86M0OvP8NACH95Gv8AnFMICdM05j5a012GetAS0DOW/Gl3NsXr+XSmR1NigmMb&#10;iLLg7dvFK0i7/vL+dJjduzxUZjwff1oKJHlzu+WmBtvXmmrD833jUnl0EWY7NRzybP4TTmGTUbAj&#10;+Ld+NA+Yckny00Pv600c0eUPU0EiOeKWmvyaceKAHF93TijzG3/dpuKf0/ioATzKjeTmlfhaiHzD&#10;mgrmH+adu3aKcpz/ALNMT5R83NL53+yaCR7j5aah9qjc5/iNG/5+9AEm4elOSPFR0/GTt5oAQRf3&#10;qjx+8qUSbevzU3q340AKw/d1H8w7VNTXOTQVykaMff8AKnLHg01No9aHk5oCSBzmShOBTV7VJmgk&#10;XPy/jTH5FLub0FCDAoB6jN5xjv61JEcJt/i9aaig9xSwDa3PNVoEdSXcNnSjNNdsCm7vm/GpLlKw&#10;P97dUbd6c5yKNlNOxA2hego70d9vanzADnrQh6U1xzQnWhAOoLbetMR6bdNhPxqo2ZPMMvtTisbK&#10;SeT/AFNuN7sP4Pr6V8u/tT/tEWvhfw/Dq10k32BJhsRzsTdgyugzz91MYr0n4v8Axe01LPVII7xl&#10;Gm2EjtlwqiRxhM+ozx9a/Ij/AIKEftO+Jvih49m0zRddls/CumkTy29rjbd3ablLrL12oGYYHXf7&#10;V+gcI5DOtU9o1oVSjzHkH7TXxquPjR8TbrxBq0cUtxbs1vZW7gAWtr/cznBb3r5W+MHjR7S+kCyK&#10;scbfKAfmf8K6v4g+OJNOdo5LhzL95myOTXgHxD8XN4g1PKkhfWvvuIszWDoexpOx6mHp3d2ZWva3&#10;LqN40rM26vT/ANjLU5m+MMCrsaSKBrlJDw0bR/MMdsZ9a8cuJy67q739mnXhoXxf0aYvHHC0wjmd&#10;4hKqKfvEKeT9K/Ds0xU6025Pc+kwMVGfKj9itO1GK/8AAdqFvPP+RQzbNv2d9qcY7iuR8SR29pby&#10;rIkkkTsNqrHkws3Vwe/0qT4WatNqfgnT9Qi8i1X7Nucsmx5iNnyMgfK9RyfWrHiyza8mablY/N3R&#10;qHbr78dK+Kn7tW59RQp2PBfiX8Po7aUXlkqzq9vvlBU7V77k9B7mvJ7y6/0mZPm27vxr6c8Yaaia&#10;OxmyyyIxC7VYqPu/xEfNjv0r598aeE/tGpXHkL5nzeZ5zAEY9OFr3MLX7stwuZaSMVVmZv3fXJHN&#10;aVnfraqyrgqG+VVBIP1NYK3LWaeS4MfOMp6/jUdxeSKx2s3zcgL3r0IyUjKV0dfpnixtPvoUiUbf&#10;7xPNek+EfEf9p2kZ43SfMxA3c+1eF6BfNJeL5yxtu6Z+XFekeGPHY0a3jjHlCNujelZ1Ka6DU2j1&#10;sa61lYjydqtGx3gnb061LZeOfslx5jeY2PlcRlm4/AV5RNrl1b3+5rpjFwVEfG8t1rf0LUZrgjdu&#10;3b2DAMORXmyii7nsGlXdvrMfnQnzIWG053xHP4inX+geYpni8lm/hyyjP1+WuL8K+Jk8PvLuVRDK&#10;24rydv0rtNNnh1C1W4/dTK23Y5yu7HXA74rjlFhzEFitwNSWN2X92+FBZtpPscV1F3dNKLcwbt/3&#10;m+U9PSoLLSI764VmjG9jxhTgfL976e9aF1aLYyCGTKsq8x9x+NcUokuabsWNK1FrAsrSKvmNuYZz&#10;j5e1W5NWm1UMsm/zV6OWyD+ArLkaKHbjPk/NyfvVfspvM5jjwSnGa5ql0XGKO68OasmoeFI7eUC3&#10;uLZvlEYOG/E1SghDyndF5ZVuCeaTQLRnsfvfN6LUkUUl1LIySSGUN8uPumszC1jU0WH7TCyfIIx9&#10;/wCb7tNv7xrA/LJubd1RmP8ASsW+t9Rs5TJH+7jIywIxmq51PzjtkK4k+4Aq7T9GzQI6bS/F8mmE&#10;LJKVTc3XndXS6T4ih1bZtaN5B99fusv4Vwkum/bYl3bZcdN7tz+VLodtJ9v8xJHVlTYUX7pX1z60&#10;PUcqUWeqvemIRNlCu7oR81XrieNlRiyqu4HIPY9K5ywvmvIFbJkLHD5GNp9K0YjHJbSI+7O07Qe2&#10;3pWM4nOo23K99rUJtpF3Ri4XGwSsPmQdQPVj6VjWOqQ6vasqlkkUs4GMkfNWFcmZpmS4LCQfMT7+&#10;1WdJVdBSSdm3FjsC9zVxidVla6NfSbC4S9fczLGq4DE/N+VbDWKXMUfzYmVSobdt+Y9Dj2pNNu7e&#10;SCFvutv+YMcZq3cW63Vu+1kUK2RhecDrScbnNVk+hdsYVEXyqv8Ad+RSOfXmpJc7JNpKOH54yBVP&#10;TJEmvlQOgZUcsf4cjp+dUtZ8RC1mm8tpNsPy7SfmjPrjvVRgmYxuy/Z2UNzdtLCkcn8RIPLH6V0Z&#10;MdtbYb5ccqCN7H64rjbXxjDcmTa0skuXDYG7BP3cbsdKry+PB5W2Tc0mQnHv0pxjYpwkzrH1ctdB&#10;SoXK5DAdT6YqDUosH5Tn3Fcg3iz7OkjbszKNygnoatWHiebU3xJ8wYZBHGaahYag0S61bLcyD5vu&#10;suSOMVKlgsyqzbT/ABY7Y9BVWRmtZJCnl5kG7+6M/jUMniCS0MnmE7VXAyQ2Pyqqd2HvE2p+HINV&#10;jH7va0vRgp4rgPEfgdhCxZ+Rt2gDdmvTrLWo5bVpJNu3uynLJ+Fcp4j8QW+sXzW4ZdyDPHFaXZph&#10;5SvZnH+H/DqwkfeLIdyHHT61pXc/l2DRrn5dx6D5jVz7SlnHujCrtbBwc5FYviPWdrKyRrGq/uzg&#10;5wfWqep1wTe5uaFdx39hGkq/vY929alEsQmyxZWI3DGOT8tc9BriHyzGysP4lzjP41PHqxun85mZ&#10;VVsAFgOKLIv2dnc2ZUWCB3VdjA7yuc1znikqlu0odkaP5oy6/eNaraokXzI2FznGc7h6Vk3eFZi0&#10;gUscKh+bBoNKejuc7Ya6b5MNHtdOGQn+la2gP9rLRzIu6M44U8Gqsnh9o3kaKKORmG4nBHNW/DsM&#10;iTK0jH5RgcfeX396o26WNW4tsiNV4WM7Vxx5X+NNUMZYyPlQHcU9R6Zq0LhQnyxr8zc5PSopL+HT&#10;/wDXSlS3Kqq7iKmOquY8zMrWbmS0vsMr7VXaRu6ipxpyXG1l+Xd0HH61LLqMerqzRhdn3csOcVHa&#10;2K2CMvnb1b7vPIqJMCaHTY7VhlTz05HNWIAgTAB3epxUNwgm27f4W/umof7VVV8sDLVyO7DUvTNG&#10;qfwSbRuHPWsi8kjtiyqr+a3Qu5IP5Ci6vRcv8y/Kq8HO3NUJL1pNqKyuF3YbPJo1NVdGlYRlLNmb&#10;dG7M2QetXVt0uCvl+WrH7wPOaz7K/V7FGk/i6xn/ABqtJ4hXT3V5JMcZzVcrISbNS9s1srbH7vae&#10;GbaeBXC+MY/s6qzFvXiu0vNZSfS2fzF2lMnPavOfE3iJtSlkUbWhTcuDwZgemfSiMWbYdvqY12d8&#10;kRdVwrZTJ+/WvpuhSXGmS3HyqfLxG55z9RWPHIHmZp5H27lft8q+grptG1HzopAo+VADu+vTituY&#10;6J1LK5z8z3RGJIOOgcdfyrM+1RWrvuZti/MMDLZrrtSW3tgzNj5jzGW4z6A+teaeLrkQ3skke8K2&#10;7C45NbRZMHc2I9XW4i8lHkwH53feFcfr+uNBKyjfI3qTiq0niKe0gaOMN8wZsEc/nXJeIteuVupp&#10;Hb5V6Ad6qN0UopF26tf7QuQ6vt8tfnDcLUbeH1sxu8wPJJ6OxC/drG0XU5DftuZtn91v61LqniYo&#10;7Id30HeuiMbilK2xds9bTRt3K7GX+IVLfa5DeRblX923XHWuM1PxC0h8yN2yOzdPvUSay00TIvyq&#10;rYGO49a0irqxhI3prgXUhCtIxbp2z9ap69/o6FVXcVGAfb+7/wDXqjBqvlS7j50eOuOap3WsNeTM&#10;nzfStIxOdysYt6IzP5cahd3VBlsfjU1vYR3MasWUsq4QA7sfWsvUY2tbzzWX7y5IZs4P4Vc0DVVv&#10;rZo2/hOEPQsa15SXU7EN/ofk3KsvCpTrTVmspVC/d24wKtateCeJoxI25uhz1rJktfIPy4J9Caca&#10;dzPmLWtzSXUeY15f73PT6Vy2o6k0VyirnY3ykhCwxW/cXXlR/d/WsXVUt5XVuNvsa6acbGcpFMar&#10;KzNufHOzbio7nbcIrYRvrxVptOjePzFkZeN3AzWXfXH2WR1Py7ema6uUxcrloQ+UuflVfUcms07f&#10;NZsI3pj+GpRq4eHnHX1qAqyO2FHzdeagLlmW48hMtJ8q8EetVvtzOfnbj0BqxB++G3Ct83enDTGm&#10;kxy3y+oFQ1Ycbskto47ltoT5g2SM8itK1s2VY22KcpkbjnP5U3T7MWtkFbaoC/KByT9TVzTEUsZW&#10;WPgbVHYVnJ2NYl77X5K7cqPxqYxrO5RuCfvEdTWezg3DNtVVzjrmrMUoiXdwr/72awlM6om/p+me&#10;VtaULtxnhu1aUAhs0+ZYS38IZMk/ktZNlqZlbc20NtddueMDp+dWCzXKhcASDlfmbj9KxnK5stB2&#10;uob60BAeNVbzCg3rgegJFeF/tK5kgjTLbQN9e67c2+fLVm29CgxXi37RFjHLp5kz+8VWUj0rswqP&#10;Jxm1j55nbBaq7/6yrdynzdqqNzJXoQPk6+jsCdKlSTFRIcCnZzWhnEuW10YnU+ldx4T1bYwlV2TJ&#10;UA9dprgUGK1tF1SS1iaNJJOW3Aetd2FrSg7o6I6n19+wr8d9e/Zx+PNv400K609ftVpJYata3sHn&#10;W91asyeYRg5WThsEhs5r9jNL1q21+20/XLAL/ZOqRm5tHRt0LxtyQMddrMQfQiv5/fht4tvdLkjk&#10;jkkX5+F6jb6Gv02/4JK/HnWfiV8PtX8H6lNHdano8h1KPbciNLaFnx5IhY/M+Dv+XjBz0r3MZh1i&#10;KPO0cOKp2d0fca3S3Ib7oiVuPU02BsSZO5W24+X5hUGlyDyvMjd90g3BW6CrM8exGwrGQNxuYKDX&#10;5/WioScexyxZWuJWeTPy4Y7QPSi0g81+VVM9Oc1K1tvb2LcVbW1ym4Ngr0yOtc7kaFGXTYwFC8D5&#10;e9TKqxRchWTbyccimDaJdhywFVvtMkWI1/iGTt4/nVX1sVzFg2q26Yz5QZeD97FV2ikjbpzjOadP&#10;c+Yu2gcIvysf4U9h71lJlS0JIrpn+Rtox8wIX5s+9V/ts0Z+ZWZuuFORUkt2LONtq7j/AHMf1os7&#10;hVk5XPmHb/uisuYnmI7WzW45iG07v4VP9auGTjHzpToz5XDKjL/cAx+tVLqI3MoO488gjvRzFEkc&#10;xkm3fKzew4qtIcXLfut/y/SpLUr+8zubZ68VGSolAPVl5O6k9AWgQW7CReGZVj2j5VHPpUL3a5/6&#10;6f8AjtWLe7WGPj0381mXMzGXLHYOg2MGzSAZpi3BuGkacldx3p2O3pirGoWnm2vl7mwxwcsOKsRy&#10;IoCkLubsKilPmLJt42jcc9q0loBmXFm9oqqGLL95WOODVmxtm8ny5FwEbr3b5qZKrXMqyfuzH6Yq&#10;ZLldyjb827pmq5jQq3s7QbUBkbL4IUZxSNbS2kcsjSPGJH3MoOQRt6VFdyNGNwVW53szKVx9a0Pt&#10;Ymg2yeau7k4GcVRUpWKE9ss0LeWqSeU3GeKSMvZMzMY0XvjnNXHtBAZFVm+9n5GDcVVvdRYtIq7m&#10;8t8cip5ilK42C7BuGWRhIynIGcZHpTroyTbWUfMF56hR/wCPVX0zUYYrcx8EN98K7MV/Graz28mG&#10;abZv/jMjD9KmRXMV2lk+y+dGGmj2rJntj1/SrFrK0jbolJjXO7Iznb0xUWoNDd7olG+Mtwu0nPtx&#10;24P50FpEeWT5m3S7wgGMD0rMOUjuZft10pji2LG2SDzmrAj847diR+Zy3PzD6Uy2PyDzN25uu47a&#10;V3ji2uw3Hd5fmKec/Sgoz9NElsrKz/xcx54b8avx6s20xtEs21sHMjcH1qpLNHIY5F2qqna21Scn&#10;0qQnCRsJGWGVNwRVyYj9e9BPKXZpxHBuYNJ5nRcdPxpJ7qSzX5pFUiT5SSOfb60toWmO3bcKqjIK&#10;oq5/OmalYXF0Au5o2RVOPf1oJKs140tx5KiSOEHAG3n8a07SwiWBQvykd24plrawwSMd28/dB9/W&#10;i4jaNGbG5tvl/McDPrVKVgLW/wAttvyqvTaT/WrVsybf9Y3HKso6j3rBtwNm0FArjcxDhSPpmrmm&#10;brWLDs2Mqfvjp6UcxLjc0rZ4o5GxIoX0FSQvE0WW3IrHBO3ofWsPUvEcMCLLHJbszGMDLgKS22rX&#10;9pefDuEeY2JUgKeCOopk8rauzoLea1sSsg2yMwDLx1B6EVZtF+1Rbvk2dOW5rmrjTrhAWTzEaRi7&#10;BRtD7egGegrd0a5jttHjRvlkHzE9dxrouZiGbMse0eWrPgFeQRV6IeYysQyfjmsp9RIRZP8AWEyq&#10;qDIxhnQf+Ogkn0ANaYciMq38PQjpTM5kqTMBtDD5euR0qxZXeAu3Zj3asq5f5mKsuW64XpTra6VQ&#10;qhV/75NBPKb4laaVzuZd3JK4b8qRlkL7t3K9OOtUYb/Yn8C445bt60sc9xLD83l/K3mBgOMelAaG&#10;206TjdtjVs4wPWpElaMBlPXpnvWPFdm3WPzOWkGMDqT61oZ86B0Rhv8A4cHpTJNayJgSMYKD7q98&#10;j3rStZl2rtXP1NYQdkt2by90nVgAePpU1hdsQvlqFj/21INPmMGrGytyyH5WK/L03A1Il3JHJhmx&#10;H6g1QjJK8v5h9cYpXuFRPmDflVXOd3ZrQ3G3dFIoPvzUzz5BZTIw/hBPSsuwm3HHzIw7x9qtyNvi&#10;2/MD6CiOgpalyC+aOTbu+7196vxN5yfLuXnbxzxWOtuit85by4/3hx1I9K14YDbxR8f7vPX61oJq&#10;5LbXHly/3l29RUn24+Z939aqmUZX72NuMBadbvHHEGKiNn7bSaCC1FcsSzBVXHT5TzViM4jYEKx9&#10;cGoFcRFQscOO+e1PRo925v3i/wC9itAC3QeZ8qsPqauJOyj5RmoIYj5jKp8vJwG6g1Pa7mG0YLYz&#10;gdcUFaEb3W6batWraTFR3EEd0p+XdjqRwRT4v3TfL+tVzEliJPJ681Ez/MakeXKdPp70w9fu/pRz&#10;AexuR6URn5KM/JQVCdDVAGQO36U0nZ2pznJptaGYVG6MakziigBP4fwpFOHz+tOo8vPy0AOTg0Ic&#10;GkT5fvc0hG2g0GvyKcH2jlT+VFOc5SgAQYNEjKF6VHtXd90/nSt870AInSpiwHamofajLP1FBKjY&#10;PL2ncvP0ptNaYxttFOoKGtH5nWnFNicUbqKCeUNw9abvpPLw1CHmgoVXUHGG/Klf5elGPm3UuM0A&#10;J/y1/wB3oaXOKROHz/D6Uj8igB4fNG87KReeny04DKUAOB3UZxTR+6qN5P3dADyxFCMAaiKMv3qd&#10;uHpQBJuXf0p29T2qPGKUnPT5aAEf5W5XP4VE8VSOxJpjuTQEtRsfNOy3y00fuxTkYN1470BHQA+F&#10;55qQfP8Aw1HijYPm+VvzoAcQop24DvTANvXmkdARQMHlz04qPNOeP/ZX86FjxQZDSN3TinY+Sjaf&#10;L6UvT+KgJaEf8X4UA7S2aV2b+7Q6D+5+tADs/JQ5zTc0ZzQAjHf8ppPKxTst/s1G5agB2Tu28Ubf&#10;ekxxupKAI8c07ZSuOM0m4mgB1CyYbPb1ozzSJHuXJ+76UALnmnIMGhkz81IHzQVyi4/2v1pp4ozi&#10;l+797mgOYizzSup8yjy/nqR+RuoByuRUMetO2U3Pz9KCR24inZGzOefrTXORTWGc0AB+bpxToVYC&#10;mqNuKkRhnbVcwLQSfmSmU5+RupvepB6geKTLetK3z0dKaVwCihGw9FDVgGM/FCHBpKT+P8KuKE2O&#10;3bfv/pXJ/FPx9F4a8M3nlMgZYmDMWGQD0UfX1ra8V+I4PCulteTDdDGjPsH3m/Cvhz9un9qO38Ae&#10;CL/VLL7HeX0jGOC3hm8yTfjIzuPQDn2r6HIMpqYvEciREFdngf8AwVP/AGrbrSL638I+EZptH13W&#10;o1ub+edFkQ2xVY2aMg/I275Qr7vWvgP4leIfsEjxh186LKyMoGSx+ZjhSeprpPi18SrzW9dvNSv5&#10;o5dV1CQNI8bZ2pjIQZ+6A3PtXzT8YfE10usTRxzSeXMNxcNzmv3n2MMqwfmdkY3donM/F/xF9qud&#10;iSEyN1IPSvLL2ZpJutauv6xNczv5zeY3qeKw7ibMrNX4txBmbr1uZvQ9zD07bjXk529q7z9n21WX&#10;4iWLNsVPMA3kZMRPQgd68/JrsPhFdtaeMdNb5dhuogysCQR9RXx1bV3PWwOtU/VH9n+eS38PQTfM&#10;0bwhlyMhgM5IHocH/wAdrvZLuG5dy3+rY4HynivJ/wBmfxVFqOhT2s1vcD7GUEbqflz/AHc9MV6f&#10;cBGh3LtRcbsEV8pjNJ3PsqNO5zXxH0qJbeZtxVl4CnjivHdcsoIrqWNVU7nwcRDpXr2tRvfYjbd5&#10;bHbnJbj/AL6rynxr4Wlj1GZo1LxzbirAHirp1mjT2SOA8V+GvNjeeMBx/rCB6VwmpXJScxvJlt+V&#10;yd2B6cV6tIk9mJYWjVvLj3LnuPQ15xqWkSG+3MpGW4UkbD+HWvaweI01OWpTsQQlbhuVyD97GQR9&#10;K6LS/ELCECTaR8uOPu/NWVDZfZbbHmDfUF1feTMyq2FzjHvXqRkmrnLK6Opt/EzyXaxlfMhVlwQp&#10;JrutF1tbmxXbtMh4kKkn8vmrx6xv2W6Vl3PjqD83/oVdV4f8WC3cW43uzDcGzgGuWVNMd2eqW2qo&#10;nyyNt3+nO2uw8P8AjCHTsR+bOysw2sB93d1wK8Th1G4MqzJcs20ZaLcOR9a67wnrcraiVZfljCuC&#10;o2g/nXHUp2HzHvHw/wDH9xZz/Z7i3tYYZjl7gXEvnIf72xmZfwrT8c61umMkn7mTcX46so615Qs7&#10;MomU7vLxtG/G/PSptK1i+v7rbcPHsUjCKDyrdRk159SnY2jTTdz0DSPEX9o4+0RjbN90Z8z/ANCr&#10;a0+++zT7dxLMN6juFrgjqZaOO3jEbNK+0/Nhl+lbkFhKYYV3N5mWbOfm/wB36Vw1UaRg72PS4NTi&#10;u7BZoZGZwjH5Txn5a1vBOvrrMcjXCwbtitvHzbT9BXnek2FxazwMGmkjH3wrmNf1auu0/VNpHlts&#10;h+6wLMSR+ArlMZQR2t5BBNb+ZH5e08Bd4biuQuYhe3UMixxuse0gqvX8Kbq3iRkhjUmZfn3Hae3p&#10;V/TNd+2IqyNlkXouAaDHl5TStdO8u0+ZlXyyo3FsAVFqd82nDzIsv83QEZx609rmS+0k+Wzx8bl7&#10;5+tZUIuDIBJNIoJyMDOR6VXMEZN7nYeE9d0+/l8uNl81gZCA3QjrXYRW0afPu46ZPpXkOmQyWOpx&#10;zQlNkiAhXOWO7rwK7fwvr8t5ciG6KvCz5+9g49KyldkVo9i/4u0eKeH7QqhSq54/iPoK4/URIWVS&#10;jLsbdz6122urJbq3yq8UfzbwCTnZ6VxGraisulRvaiNRIm5GQ/zpxY6L0sMnuJtSikkeVkVRuGWz&#10;/KodN+Jd/Hp0tuzfvhGIwdw5Vuv41Vi1Hz9PghmG5nKKrDjOeufpTLXRGvxI0cbeW33ZAf61rGKZ&#10;vyx6nf6BqUmoaFHJHNumcZVS4AkHse9Lc3kk8jySRqrSPhgOc1yljPdaLaq0F5dWfkps2IFMZT0I&#10;K5LewrS0rxnHqIEToVkYbQcvHk+vIq1GxyctifyfNLYwGDbiSd278qkjtluokkaNVmUHILYyy0jt&#10;bxtvLKze7YHrVa612G6QiRkZgA+1iM8denrT5BRuxX0SS5hjdVVpI/vh2RS361X03V7mx1KNZt8i&#10;tKpcOei+2Kbp/iz7ZL5McYHDHJPNWtTiZ7dbiH5Xj7Bdxb7tMtN9ToItYW6t33KxZhlRkZArm9e1&#10;pYUbMYkVvkIKlmB9eKLLUvs/zSNzId3Dj5R6U65uYNUTarMrN1+XpRFWCMbnPp4juo7uNVc/ZzuO&#10;3acp/jVfU2kYNIs8mZplDBZDwN3QGptQ0xnKuofc3yrtHQUk+GVv9XIsbbeFPB3dapx7GkWrkVzq&#10;EllDuaTOegx1rC1jxHDNDumzuVuQqHBqXxBrXnu8Ko/mbMqdwxiuQu7plTdJt8z++x3D8hSsz0KM&#10;b7nU6bdLMWyoUM3ygHpV77YCfvHb6Vx3hzVmad+NsKnAOc1vG62HC/IG685xSNJUzbj1FX+bcu2P&#10;5jz0NUbzWU1CeK32SMxO9BjH8Pc1h63rbWk+3YNzJuIY5BP4Vk3+svKizb2hXOQRyVb0+lBSpWPQ&#10;lnWOOPdu6ZXB6j1NVbjXo7WaNVZgsnQ46VyMPjxdkSsciQcSSckN6Y9Km1V4dfsItrKHbdjBxj5c&#10;UE+zO1i1VFtHYSOyryQGBas2/wDEsN3axcluyFkIOPU1k6ZrS2Ok/Z58bFQ7PubZMe2c1keI5f7K&#10;vV27PJn+b5j0HoK0jHSxMYrqbkWvzW8TN5jfRcYqhp3jC6uLt/8AVsq9JAMn8q5qbXZLi4kUFURe&#10;mG+99KmsZJIhnaE3NkmM44rOVM1lFI9Nhv21KwXYNqsN4Ung/jWRqmofZ7j533R7NvBwc+tYtp4p&#10;ntLaSOPbG+MtIVPA9FFWZzBeWzCRV3L97HasXTaMuUltdfSdpIgzZUkZPqOtTveNZRK02zrj5T+N&#10;cyzx6fqMk3nLtZgwXPXd1rdkSLV7LEnyqo3Abvm9P5c0/ZmkopDtV8QR2kO5F3KvQA1h3usy69bL&#10;GuVjztz7VY1KGNLXyY2kXtgsxk/76xisC71JrK5ijVWKyfe2jOPpTVO5SsjsbO7XUNJjt/3aBV27&#10;CgG76nNcn4ruLO0mwW/drtxvUk/jioYteitppN23bHsGQayvEl9/a3lxorR7k3K6sFBPuTTVNolR&#10;sR3eoyXMm0SKny9y3+Fa/gHxVDZatJazXkccKglHC7V3leAqrkjHvXKSobIbnKt8uH+br9Kis7qO&#10;Nt3yrJnezE9PpT5WVKzVjtNbvoZL1pl3mPHyAn5d3rXDeKNTju79WjCt2wDmq3iPxTIsc0e8s0nf&#10;oo+lYOm6g9786s27dnYWbH54oSsFOLRo3aQjzCdjKo4G75sev0rmtUij1G8ZY1Vfm6DmpNZv5Irn&#10;92o+ZcnJ6N/hVKzuGEhbcu5uRz1rojqVcY2nR6efMXP7z171h67K0txJuwqr0PetjV9VW3jbc58p&#10;ehPauYuL+Q3fzMdrHBLMAK3pxuYhPCJ3+UiPHVcZzWZdBreINuIBTINdFYy25G2Fv3kP3iBt/wDQ&#10;c0azYpdwNHtjbnc3bA9BW8YmM5M5u51mOaBULIs27t0amwu7ytt6bs/7VZ2qaZ5F2JBIdsftUVnq&#10;D2SfO2ZPrW6hY5pSLWoWrgjIb5uu0Y/nVMQNIysvytnfj7orQvNTDQrNujb2Bqi1+sMIVeF29nDG&#10;r5TNOxai/wBIjLbTuXoKdKFjQ7l+ZemRVK11Ly4Wfec7s7cc1S1PVZLhGVR83TrVJWI5iDUr8ef8&#10;rKM9Nx+U1kanas0PmN86qnGDjNXb+3+1wFj/AMCx2+lZ2rXiwDbhW2naMA7a3iRKQ6DVfLg8uQ4b&#10;bjHes/Ub1Z2wBkt1JpJHW5P3QP8AYz/Wq1xEYX5Oa1jqGg77Picf3T8w9zVoMpCDb8zdTmq7vhFX&#10;+Jehp0LLvX5j+VToMuRYco23d+laltcLgnncvU7elVdPRX5/hf7oqa+RXtG2uy4+6QOv1rGUjaJY&#10;tYiEVlPyjqD2q3CvkL8rSIvp1qpZT+X/AAkIvXd3pUdmm3HcD7/drllM6IwBJ2a65+7977wrXsrF&#10;rqHbwWbqayYIJXuN25tu32rYsL/7EPmVl+oxXO3c6FGxe0202Ov7sr5S8981qR2ytEGGNh4Bwcke&#10;tZtrqXnMVO3dJzgKa1I2la0k+5uY7vlPCj0FTKXYogvb9bXCFjGZF4AGcV4p8d4Jrq3uFXccbs47&#10;V6lcXYlkkjZpV3LghTuC/Q1578ULtrexeRlVVZeT1DV6OFPKxcbnzndjyZSrduDVP733eK0NXI/t&#10;CQY43Vnn5BXfA+RxHxDacnApuKXJz3rQ5loS+bVzT2C3K792Pas2rVscOv3q0o72NIzPRPBV6GvU&#10;37V3bs8HaK+gv2c/Fv8Awrr44/D7xdardSTeH9WErBOVNsy7ZFY5AwARjr0r5p8HzeTMvy7vqa9h&#10;+Gl9ulVbgNJZ3MYjljDbWZW64PY199ltNTw9mTWlc/bzwT4yXxBZ6fc2qwxwzokqRJ/BHt6Mf4m9&#10;hXYIBMF+VV/HNfK//BPf402+uaBrHhyeNZpLR1ntgkmZIR9zae7Dbzx3r6bN15tkyxsxZVbCkbVO&#10;enNfB51gfY1m3szz5Xi7Evnk8L0XpnvT/tojh+VeV5AJ61RhhkEXKMR61Naz7UJ8tmx8r5Hb2r52&#10;pFI2HG5VGDSDG/0pk0S+ZGrMxYnaMEdKikCxvuX5d33RsK4/Opku0Ro9wG1Pz+9XNzu9wK8sJGNp&#10;3Z6Y71fjgWO227lZR3zzTGwxXywDnpj+GqlyJ44+Ny7WyfmHNN1EzR6k91Zr5m5WV19Qc1DLb7m3&#10;Mwb6cVJBO0ke0mRvn6HiluSrS7V3Y/3azJ5SKORnCg7du3PQ5z6VInzwyDar7X3B84YL6YqJnEn3&#10;SP7340+OIx7dwVt33ecZ+tBRFMiyBT8oDdcDrUUUSteKxk3LH1HrTZ5PPlLRyPnjcBjAz0xQZHjC&#10;qoYov3iDyabYFe+3QyKoMh+XaVz8o/Go7aP7TH95vnZtvy1NMfORjtUn606OT7OFVUZe67Rux96n&#10;ygRtCHb5VXc33evFW7a2WdduRulO01WLPGFDFnKr5ZPIwfX71XUkVB97czNsHGMe9U9QMYloolVg&#10;V2qM+2elMlneeGFtuGbgkVe1uDfu5WTGc7z97PTp6VnaVNMsoLN+7Tn5WDDPpQVzFNovPlVX3KkR&#10;yMqRtb0H94VZubuWVAEG1g+4n1HpVrUreNkf7zSL+7HzADPrSaRYjyVWbczdyBQDlcp6g8zWkbNt&#10;3MduM7f7tQWI8u08tsFmO8tu2Fvzq3rL70wCsQdvlyaoyRG2O2NlXJyxKKvP94ZP6UGkSjcBIZxt&#10;bOH2kMd2R+FWLTMVuqq+37vQf41Yh0xbi6mdlLNEMiRvm4+grOhjkkuyFZ2VW5AXpTdma8qNBNyM&#10;fusd3BwRtqea73rHs2x7RtLeYDk+tRbmhYP5e5mboelMkxYwK2flzjkd6QyS1vfLuPLdiGkf5uM4&#10;+lWLy1kV1kWNv3pbIDjG71FZBvbG7ukaRonkjkUxwq33qvzeJlvrxti+X5DsqhPlBPpzQA1r0xxs&#10;kjFBJtx0GGqbTNQjP3cySbemP5VXtJIZZ23Rhh1AJ+6agS7W3mkij2mPOFUHp+NHswOj0i/3RSJt&#10;+ZPmyf7vpUZuI7qSbMaqrHLkoMqPTrWfplysc915yNtB2EKp3Uye5YgyZwpbketZk8pdt51aJ23S&#10;SSK3C1dVmVfmVlEfJGM5PpWRFMIzu3Mqr1ORzVx5WZHk2q0ke4qGyoJ9DQV7MhtbYfapFceY2/cD&#10;sIVR6Vbtdaj8tdxkyvVccj8Kg03VDPcxrGJo1U4Y42lz+NWNa0xbq3ZoxIHbaOfloJ5Str7W/iKF&#10;YmjhnjyrKhTbja3HIq3pcixWMirCy/vUkWQ/eYfxECqJuPsl4AyrC2/apw21vp81alu6StGo2yPt&#10;3NgcAegrSOpMtrElxcb33b12r0GOtNtrqSeWRdy7oThtp4X602OCScSbWVVO3BCswH/j1SCbauVw&#10;zqNuN7AqfUjHNaGPKXLY+Sy/MrN95QegNaUcybFCjaF6bTt/PNYKTPcvGWLKR71NFL9mkTbsZl65&#10;PBquYzlG5sWT+baDflt5xsIxz9aiNvJ8vl4DD74P9Kitrj5drD92o2jB5J9asRzObXOUz/c2/wBa&#10;okdEpEjF1bngAt1Fa0N2Tb879voKzLlxJb+Y3l5VeMVbtVKRKqHdVaEvQhjPlzBslt3XP8P0rXsb&#10;zKbjHIx7HOKgs7JHbb97vV6CJbeJkYfKrcGpJLH2xZU3fwqdpAB3EVYjvRHF/F+YqkG82QH5cHoB&#10;3p9sJD8zE89RkcUGbjcmTWS0hyI9q8kAdKvWt5/aCLt29ccetQW1pDNiSZfl+627nj8KuWtnHaQ7&#10;Yo/lzvyTzV6GL0LdnH9lx/Bu696nkugm2X06j0qskm3buppUyLszy3UU7mJYmm/cffG1ju2bT09M&#10;1chv3iQb2VthrJgsWlt2VmYK33fnGRWlp7rHuDR7huzyaqMribsWrSRpc7m2ZZcZOMVYjndF+ZlY&#10;r0xVcR7ndk/vZwf96riuom+Ylv8AgQFUMkgZl3Kp2t6Hk1ZgckBty7ZORx0qIKsi7l8zb1254/Op&#10;rY+YqjaV2/LyO1AXLESMIOvX5j7H2qWGNoDxI27O7OO3pUSPgbajR5IA3ltu+taC0LxYuzP91W6g&#10;VIeBVG1naSby8NgpuHHWrQXHyrux7igWg5ZmCfdX5enNSef/ALJP4U1FVU4HPvQZPep5g0PYt3tS&#10;/wAX4UuaK2JDOaM5pJGDbtvy0idKrmJ5QfladnNJnnbSIeKOYOUPMqROtM2ChGO7HeqFZi4xUjJ5&#10;lNfk1Hu+X+KgskKYp3l8/wANQl93XcKf5mRj9aAFKgU7CnutMzu60qOtADqG70ZooK0IHHzbqeTi&#10;nPHTB8snPNBI/Cmm4py8GnYoK0IW5FORPkp20EcHFN3UEhtPpTk4ampJTs/PQA2inOdzfLxTetAA&#10;OaXfspdyoOP0puMUAOEm9OVprkFOlG6jNAAPlHPNCEA9KKaZwHoAkcZNRv0pvmL6tRv+9QBJUeMV&#10;J0FNduKB6DXb+HFN8sGPd3zt/CjP+1TlmAOO3rQRzEijC0E4prPn/Gmr+8oKDzcd6PM/2aa7fP8A&#10;e/SnAZTPegBryZ47Ubmx0psg2051OzrQZjvM+SonkzQ/3aZigHqD7jTt+e1JuNKhwaAHSHd979Ka&#10;hwaH603FAEh4pkhwaePn6/rTXQN1NADWkyKKRBgUvWgBrMT609Dx0pMUo4joCOoroB81Oy2ztUY+&#10;epM0Ggi/dpW2j73H0o3VGf8Avr6UANfmSnsf3dMx89O6UGcdQo3DZ170D5hxzQ8aj+9QAbqjoooA&#10;buNOLluny03Hz06q0AJZMvQvajZ/u0ZxUgOz8lNoHNGKAChjlKH701Bg007ANxUmeOtFR4obAM0j&#10;/u0kLM0ceNzHGcD1FI7YWuR+K/jGPw7pIs5G2/aD8yK3zSr0+Q/wv7niurC0fazUV1M5S00PKv2q&#10;vjto/gXSZtQ1a+Wxt1laBEU/LL8rYVv7qv3P8NfjJ+0v+0df/Hj4h/23eaP/AMI7cafHJZGxtJpJ&#10;rWZ1dv8ASY5G5+ZeB619X/t+/HCHxF4UsdA0mSTT47aaUzQSn9+Ej+RfODcurbNysOCGG7FfAPj/&#10;AFibUGO6ZlVOFRufKH1HWv6J4RyOOEwvt6i1KjG0bHFeNfEn2R3uLifzHCsS7fNg+mBXg/j/AMY/&#10;b7mRld/Lb7uRyK3vjP4oY6jJFF9xmbpmvKbvVJLmTDHivkuL+IOdujHZHr4GhrdjLy6aW4bdzVSX&#10;rUk0nzbqgd+a/Kak+bc9d6bCOc11Xw3UjX7M7tu2aNufZq5eFcV1Xw6njtvE9n5iqVV+eetcVTU7&#10;8u+O7P0k/ZynkvNLiXHmLnepDhQmduM+uK9YM5gufKMjbcsq4YNgbW615X+y9c/2l4V+1RjzVYBV&#10;lI2gEckfUV6pPp/ku0jRr5n+9xXyeMf7yx93hY3Keq2LR28jOC2eRgY21yeoNuJWRiYlO0dM4rsp&#10;5GvIBGc9dqlOM/WuS13R5rK4aR/Lk3dAoyDWO2x0ezOQ8T3Wn3MzD7OPtWWJc/NuHpgV5Z4isms7&#10;y6ZQzBPuDYtep+MNMXzVBVnm3fdYcfmK4bxLY70PzKrdVz3+tdVGs07nNUp3PPNUdxJ8reXnpj5P&#10;/Qc1ky3cm/y28zkYxnqv19a6TWIFt5/m2/N1z/SsyfT45YyyqOfvEnp9K9rD4jSx51Sm0Z8V4QGj&#10;yzDsehrc0SX7Part2S7TtAZsD86wZrKRHXHy4XBz2qzoPiG306dRIx4bJVOBj8a7o1EzGUbHc6dr&#10;r2diJVkmkSM5PQlx6Cuk0HxTJLDHJbpLIHKrk8cVxlr4ri1C1VTHEPm+7nBre8LxEb2aRZPM/hY8&#10;D6YqJRuSd1oWsvf3wCv8qqcpu5G3pXcaL+/Ubfur1PcV5roU0dnfrIqg5+9g9a9I8IzxXMbbWH+z&#10;g9frXBWonRGR3nhi3tdNu2bYvlyhWCqOQfYmuisdUh81mjj3eT9zkcfWuH0+/jtJf9Znb+8AJ+6P&#10;St/TpWmRTH+8kXkY6N9a8itTaBtt3N/RNUiGpNDO0dtIy4HyhVP/AHytdFrEUJVZlaESLt3L0zXm&#10;es6nhyzqsFxu+UxA4Hy10HhnVjNDEt1cecW3+WZv4M9Mf3sVyOnY0qRVro3LyNojtX1wP4qr6a8l&#10;hJHbzMrSOdu7BFWptX2tGYFRsfKc+vrWPqusM0mPJjbbtaMoNpU++elTyswep3kd19p06Pa8ckSv&#10;ghnBIG32rNvdfjWZY/k3ytzj+H6Vy1lrt6iyhlVo844NXda1GNZR8zNLty54GDVezEqbbsdKl8PL&#10;xHw2c7j0U/3gf6VseEtV+yvC7KyBCr5Vg+6vNLG8lQQzeYMR8hiD831Fa9j8QI9OultpI18tuVIB&#10;yD/hS5TSVM7zxf4zmutGmt5II/JboWb94f4f5VwfhfxEt1HFayOZltwqnnf/AOhVPqd8upTrLuJj&#10;+bgKv+NV9K0azW4RlHltJ90Z+9WSjYqMEjpLSPzbpWQM25ujrtC/SuoUyWemq58sQhcllc5B+mK4&#10;+K+Oh2cc0js/mPgjHf2rqLLX1W3VdrFc4JC7tx+laRkzlqXZheIdX+zGRo9jYG4jdwDU/h3UY5I9&#10;u0iR9pyy/d+lZ/iLShcziaFI8/xJ656VJ4YiMkUSMdp29T1ro5Qltc1JIJEeTc24J2/8d/lWXqHm&#10;RXCzIWVmHz4GRM3p7CtC6vWsbqSGQszR/dYD7n09aqpdb75cfLGo3I+Nx/j6j8V/KtNCVGwaVAtv&#10;fifPMp3B/QemK6aJVmtPLDLlBlju6D1NZOnWyy3C/KNp6D+7VbU9dj0e9R2bGR8wJ4ceg96nkJeu&#10;xT1staxpMybVbr81VP7cjtZVK4/eDOeeaTV/FcWszorRxt93gjArn9V1jy7vyizN5ZyoOBkego5U&#10;bROgbxxCmqfYmjhG7rMW/HgVBqWtJaRsyNGyyDeMd6w9Z017srOvEioxGB16r/IH8jVO1hOmWhhk&#10;6McnJy0h9PYU4o6I00F3qbXFwJV/eGbkKeCFrN1Mwv8AMNrLu6Bh9Ko6tM48t4yq7DnMgz834dqz&#10;7zWwsDK25vn+8q+27+dVZHbBIuPqEdhcKqrH8w3Hb90Gtmz1hrtdy+Yg9WOK421uPOuBgvg8AE9a&#10;2LSBvM2rDuUjOAqnP61lKNjpaTNHV5owsOccrjLImT/47VG+t/tWmsDjaXYAkFcmptSEnlxtIsg2&#10;HHNMNwrRbJvlUttA9D61I9DnrS7a3mWOQSttauk0HUVSRv3nA+6D2+as288PLd3LSxtgem6qt+8+&#10;kWTGJpPM2/wjdTirmdSzI9X+LL6L4z/seRGa3uLfz45UwPLDdRk1uX+rReIbGGSPfG8aZDlgc/hX&#10;D3SnVOZVPmbspIcbvp9K0rS4OnDDMwjjG18/0rojExlFdDQsbFrCRW3hpBuBcMR+hatLTpNsS+Zu&#10;dSvUjArm7vxBFHA7RurSAbvLxx+dFl4vk1XdGsDrGn3W3fKfoavkuKTOg/tr7DNJHJtaOPgndyak&#10;HiJowsa4JfduYng1zeqXP2q18zcrCMbtirnJ9zVGy1i4vbZJtkYC5/e44bHXFDpJhzHTX919hZZl&#10;mdj9Qy1ctPGMKxnd9nZVXlOmPl9a5e61cyxbdqZ7tnn8q5yfWGkmbahkR/RF/wAaXsy9JHXy/ESa&#10;WSUMVCsMKhXofXNUR4lWCZZG+UFsgg7QPzrnYrTdZc7jIzZc56D0HvVfUXks4T5weXbnIxjGOtKN&#10;Gw2oo2/EXiiKSZfLm3bskrvALFWyP0qg+sXE0KuWKyBflB7Vzt1ZzTgTQ+S2PmVfMGwHb6daZbeI&#10;5tOkWOWMK23oTmnyky0OjbVpLs43L1x171Jf3y6fbF924BcEjtWHLrayjePLUZ3YBqHUNdW8tljd&#10;l+5vfec/ypcqM+Ym1K5W6jZWz5ZO0n0HtWR4fZodcaKWZljVVxx1rMu9Xknf9zJ/qzgyIcZq9oeq&#10;RyRLJjdjqh7fjRGlcbbZNqsXmXrFZFaHbjIPes+aLy5Iy20BDt4btVzVNVTErKqqv3uveq8Jt5CG&#10;YKrHowGSfwrSNOwXZh+I4ZhJKyxp5fy7wc8/SsG9t/tJaP7PEI1G0nnIPrXQajfs0Ukbfu0K8E8m&#10;seSTyV2/6xvfj866KcLEcxRsNc/sObbHu2x9D94j6f3q07XxtC53Llt3UMOlYerGMo6nd833kI24&#10;+hqroyma3jUbWZuuK6FGxzzkW/EE0PnNJwqscFS3SsG8LGSNv3fAyeDyKs6rayW92GdSu4biOoqh&#10;chXhXcMYO44PQelUYyJ5LpWt1UBQPpTbKOSST94qjbyHz8x/CoVDOVMcjbvdeKvabcoI2WQbNit8&#10;g5/WqirmMpWKz/vp9vzfMuDvGcflUF1bZlXcWG35mx3pNQv47a4fcAyfQg1JHOL2PczDzPUHitOU&#10;kjuBtjDK2Eauf1UE3W793/ex2zWlf3LQRrtO098ciudvL9Uk5b9a0V0LcladYnpQvmhmX5ifXvWf&#10;bTtK/wA239509qtKfMC4bd+lUtBXHdUyWwwOCM0sELIdxYD6mp7dVnblunzHj7xqX5lZV3Fdv3uh&#10;zWctDSMbkumS7JSgXzHWVVOTxj2rcFtG6NnOysbTLUPcblEn3v71bKS+UeDtP5rXLUlY6qcbldZV&#10;IZWDD61aS08qL5SwHTPWmyWX2yb5flq8IvJCovmbV+Y5PU1xyZ0xEsZBLx8uKlP7p/mjRl3Z8w9f&#10;yqxp9khdW8xVWQ4HtUzWKh0x9xfX+KseY15RmnwmGYzZ2yb9zBOAB6DNdDFerNpqHqV6AjH51z5l&#10;WOQr83zDI96sfaGWLb2qYyDlItUizcZ24A5Ujv8AWvNPjKXbR5AmzPzbmJ6fQV32r38nn7dxVvu5&#10;I+XFcf8AEDTvP0eWbBZfQivXwp5eKTPmu/Ro3bd96qT/AHa2PFsXkatKvy/hWO/3a746Hx+J0kCf&#10;doxgbsc0iHAoZ8mtDlG1ZtZdr881Wp8PWqjLldwizq/C+qqj/MMbeme9eieD9Z+z3CqMei8HivIt&#10;PlZZV2nFd74Muf8ASoSzHb978a+synFWkoX3Lqx0ufUn7PHxjh+EfiRfEkkmqNBYxrGy2agyeVuX&#10;7kXQt7Gv1u8La/YeJdIt7jS2kbT5oY5opX6ESYwM9OMj8xX4yfCu5/sfazQxPbhcBXOd5r9IP+CY&#10;vxE1z4rPr3ha+uGt4NHtBdWPmPuS5iGAqoN2Qw+bj2FdnEuBc8P7RHBUf2kfScnltDg/K3qAdtTR&#10;23lQg7enUZ61DeQmCGNtzsrN0BqSO9KIvLN9TX5LUu5Ndgi7jbxVmUsg/d7vlz1qFrc5ztCr6rzV&#10;gXDFc7csrZHpVmG6Rp958ncvRscH8Kz5GaFC1E2cNFII/wC8DT32ySbSwarclu14+1cANuJAPTPS&#10;qupWoMSKWVV3q25T/D6VXs0VzEUcW8blXnG7rTHVYWZvmNSQzbV42/d5xQ8iueazlGwuZkM8m+Bl&#10;bDMehAxUFsWuIg22P2/2anuU85VJ/eD1kpy25Fo/lgOvqeKkfMZs90v2+FI13yc9BgfL0zVkSgRj&#10;aVO/0NUprZY5oWbjyvnHPzM3ofapmuI5jGu4u2du9hs59MVXKUWkUM29fvfUYqG6hYBQ4Xbu3dcH&#10;/e/+tTnXyiu5lYDqNpGKr6jLcW0TiPb5bLwdpXH/AHzmqAL6Ux2+75eNu3/69VHaSBd0eB+BNWH8&#10;2WLMn7kfLxub/Cql7OtvIfMRQqq2Bz8/0oK5S3YXLXMUnRmUcA9aWGBRGvyhfMG7A6/eqBWaP7sf&#10;lIy8kc4p9lqcglCyq33eCP4aA5Rtwi/aWVTEZOu4+v0qaWby9yq3PoBUdzbqH82Nl3YL8n0qrMSi&#10;9WVuvHNTzFxp3ILjTczNM00mA3Kt0/Cq8mpiSHy3RVx3HJFX3t21VHVWcBX45/2azb21awlwyyMq&#10;uoaTuR9KOY1UbF9Jl+wP/q441OXywDbv8KoSMySyMpDeYFPTGR61ctotlvIvMe7724dah+xqkRZs&#10;/Kf/AB2ldhykMk6wfNJtVo/uZbAanQatDdeWqyY2ncmRlWplxa+btY7QPQfNVKYcx7P4RkbhnP5V&#10;ZpoXtVsYTL5ka7cejDP4VV8uNLqFSkLSqPLz0De596itrgyyOuWTd074qUSRoV3KzBhh/wDloQfU&#10;bqCrjbXTCy7Sqqpj+Ricbv8Aa+nvSJDaaXcxxsqmTCt83VquWjmYQrJ+7kU7zj5RCNvUZ6/7tS3l&#10;g10hSZgPMXhsjc/+FVzBHUtXnktDFIzAtjcQDjb/APFVUSWFJtscg3SKoA+8BUETNbOq/u9qrwcb&#10;hUJlk3mRhs2tnqKz5QLxgZFyzFW/vMN36CtK0ulG6MgbmG6TKH9Kx1vZlDfIW+XHI71YA+1XrFlV&#10;m+7gccVIXLU1ysN35m35WO9QA3H/AI9U1g0k77pFTbI3AMY4T0/3vaoZbZpLcbSwMfGSR0qxFIqP&#10;jbwArjnrQQ1YqSXkMtyrK0ysPmUEZANX7Vy7xljyy7RxjNU9TgkuJV2+cqx9UGOfxp2mNnaWwW6K&#10;N3SqiyHG5pXFzshGweT32jq1Nt2WOGNlLc9Mj5vxqnc36oihmXc3yq208Cnx3Bltvuq0frnFbR1M&#10;5RsXrW485fNG4Z6DNKgkD7l2/Q1T0hmjJ34VE9Oa0JUjKFfnVl6kjpS5kYjj5fnOqx9W8w8Hp6Ct&#10;DT12HG3ZHt9cmqdhBJK+751U91XcDV6CZWXaqsqr02DBNXzGZYljUtjcdvpuFWomxt29utV4NVt7&#10;uaSMsN464cZFNIMeoN8rbdvTFVzIJI0LC4kMv94Z2+lWpC33mbaq/eBPWqNldx3K/Oob5vXFXJLl&#10;Xh52tt6+9Z85mNl1h4pNi/8ALN92dvQelXob97458tjIv3mZgxP4CslkcSFzvP8AdTPyn6mrVhqP&#10;2eNozIro3VehHzetaXGb1lcK7OeMenarUcrJG3Bbf8q47CueS4ZsBVMihvlIPX61r2GolY1y33Rk&#10;cdaq5zyiWmLH8s/SnJctGflK7tvUmqsd2ZZuOI2+U+uKtYy/3aHoZSjYvCY3Ea/MoHsKkjlBGNxy&#10;y4IxVGZ8Lt+79Kal7tj2hj95ecc/eqouxk1c3DMLWMDPmMy4yeKYbnz2+X7vr3qBJllkX0kbof4a&#10;sW9k0qqy7do6n0quYdzUsnEAw27aE6VLY38JnCrtKydCR0rMinUkLu3FjtLhTux9KnV0hRVDBQvT&#10;1o5QNV3UTlVkyAcHHY1ChbfjPGcfWqMOqMNyquGZtxz2NSwag4k+9uK/MAB3qgNNZgJiV4LHYPan&#10;JIx28frVBLsyDdtK8buR3q7C3ynkbl6juKrmFoWmLFN3fvUYLY+8351GJPs6fMrfN70fL7/nUjPc&#10;Hi5oIIqSgMF6811aE6EcgYdhTU4FSN+8pqfL97mpJCQkjjAoRPmpH6baehG3pQA3FPMXltuppYL1&#10;wPxpA5HVs/jVcwx0g2dKjUfNUj8mjYKoREBv/wDr0qcCnZzSHh/woAGORQg+WlSLNNQYj+7+tAEm&#10;fkp26o8UYoK5hXf56Tfxu2n8qcED9TRg7dtBIeZjqN1JuNJQDmgrmHMxROdo+tQ1MUynzc02RgnQ&#10;UEjEiMXfdTtxP8JpachwanmAbTTJ5R/vU6h05qgI5FKdDT3YmkYfNTgpL552+mKAI6kf5vu8UmTn&#10;tTEc0E8xJmmmMuegpyEelO6jdQURhM0zaW6g0rMcf3frRvP+RQAPJzt7U2TlKcxZt2MVHsYLQTJW&#10;DBJocYFOSTDbqGO5qCQRiDnHy+lOUbKbn/aofdQVzD9olP8AdphcoeKN5NGe/egOYH5oH/fVCDFD&#10;sEHy0EjG+7SngUZpPO3naRxQAmPn/GneX/nNR7/nqTOaAGu3yU7NRMzZ27akX7tAC4xQFC/e5pzn&#10;NMb7tACOcmhDg03FKFLdjQEdR+aHUGkc8UfwfhQUo2GUPt296M4pXYbaChMUp+SlwT3pHPNBPMJg&#10;kUrnmkEu04PAprnK0ErQGlwcrwPSh5N9G1f7tNqtACijyV/2qAM0krgFFGaKsB29dlRuMmpNo9ab&#10;UNWAD8lOJw9RbjTx89IAYZ3UU4H71NUdKrQA7Ud6bIrMPlOKQjaOTz60Ri3oieYpa7qsWk6dNcSP&#10;tjgXOBySa+Lv2z/2l7bwfpv26SZ2azxKgMoXe5+YAeoJI/Ovef2mPiG2mQ2NlYyN5km/zMdB/ven&#10;Xv61+Rf7Wvxnuvib8Qbzdfi60K2Jt7VfLLfZXU+XJ977xUqD7Zr9S4D4ddeqqs1oiaMeaV2eV/Ff&#10;4y6p8W/FGpaxq8yzXl7P8iEbltI1+4qbfXvmvn74teOE0aKRcrvlTjjpXV+LtfktkkRfmkX5kLfx&#10;H8K8D+Lus/bJPLbb8p2ZzzX6vxFjFhMH7OLszqpx5pnnfii6e7v2keRph6kHFYsp+dvu1e1W5Utt&#10;wv5Vlux3V/OmYYqdSo5N7n0NCHLG41m4pjH5qcWytMryG7lyY5TxW14ZufsuqQydlbrWH1ra8LR+&#10;fq0K/KNzc7vuisqmh2YKXvn6H/sdazdSWMDbo5tOKZRW5BY7GZ0x/EF4KnkV7/q8v+htH8y/L1MY&#10;zXgX7JGmf2foFjbi3imjmiM2YZQHbcqZ+XqK9/v7FtQg+VpNu1RkHnNfJ45Wnc/QsJbluYOqalNH&#10;MgR2jG7qWAp2p3zanGJTGA390Dhflq9c6GlvblDGY1IyGXsPxqubm30+AbWkRe5KcNXPGR3R1OG1&#10;eGS8um5X5ep9K5LUrOO4ll8z5JlX5Awxn6V6JcRw75JIdyrJ6rmub8UeHVvZVkRlV/Tbz92qWpnK&#10;KPHPFXhO9vLqSZY3Ro2beGO4fhisCxVobnypNpUDOPavULq9uIJZYpIlzE2QUjI3fXNczqujLePL&#10;Ii+Tzu3RjaMema7qMrHn1IXMHXbWERsVWPd12buMfWuVlsGeZtrH5TtQ8YI966q604/edd275iM9&#10;vSs2S0jt3DNJtVugI616lKqcFSFjHmeRYl3Ku71wq/1rpPCviiS4kiDNIoj+78vX61g+II1aDci5&#10;+hrLtryWyu1Zcho+q7TzXdGomYyVj3LTNaxJDIzgNJ6dK77wvraq6xs22Nvu7Tya+ffCPjXznVt0&#10;kjw/w5zXe2/iFbyJFCqApwGzgg0qkUxRkez6TfyTzRqfLbzCZCcdFHWuw8O3ctpN5MgO5jtGD0rx&#10;XSvFdxpOl7mk8x1IwxGMq27IrrNE8etqDwQ7lkSRl2Pjn8a8ytQubxdz1CQxyqzyBdw6bOM/nUN2&#10;rPPhWZd5xtHVK5PUfFzW10sccytKG5GeB8tT6P44ka8WNmjXdyq5ByfQGvPnRZdtLHYyzTWl/tlZ&#10;o1ZuATjNWoNRLTKsy7W9W43Vj3/iRLmVbgrHCyoqhgMcbfu4P86gXVPPhMjKoWP7oV9zGueVNoLa&#10;XOpeZbBJGjVGbG7npWfYaojy5k+eORvvE1Wgdr22K/6zd8oYqQCKpy339mXKrIGbdu27V4FHKEW+&#10;Y1fEs81hatcIv7iNM4zxWfoWprrY3q2WjTk56VPZ66upJcWU6yeQHycckLWVNqUHh3xIwsZJDCDt&#10;clzu/g7Yp8p1RijsNOnktrXynGVj568tVqHVQoVZGkbHEZyAfwqtoIXX44zBtbzDt4btViytRHcA&#10;zzQxlW2BfnyPfGK5+R3scspKLsxus+IpNOgZl2lo/wB6VIzj6Vf8DfEptR0a13cXBRfMQj5dw6kG&#10;uW1S/jsb1vtDKbRo2d1J6tu6A+laNldabfaXNLZTN5liqYO3c8eevI4OKuMbEOFzT1f4lXml6lb2&#10;7W8jW+TNKmfmKr0xXR2OuR6w32iFQjy7XKqfu/d4FcjZ6ja6qrxzfu51k2oxH8Poao2+vp4fvJlQ&#10;7rVTuUgHcB610Rjcj2eljvrjWVkMrPtZt3XdT7DVU1B2j+ZZF4OF5AriLLxYl+k1zJJI3mN94cbf&#10;wq5o2uxXTHy/LWZV65+99a05QlBpXPSNMtJFjWRlVY2XAO7r9K4Hxsiy6iZVcrCw3YwTt+laR8UX&#10;WmQr5Yjl2PhhnIH0rnvFGtLer5cjK2FbJzjFUZ04tBHMTEpST5vUsP3n1/u1WuI3KtI6fvEb7iuG&#10;H51y+reLVhkkt7e4kM8Jw3TrUWleKZYwwbiRuvltwKzsdkaLOzk8XfYbWCF1fzEGxjt/3v8A4o1l&#10;6z4g8u4w0ieX65bNc14k1WW9jVotqqqbWXavJ9c5qhdyy6rAttM820ds7f1qY+ZtThfc6LVJVaHz&#10;AyldudoPeubv9Skgh3F8Lw3JHXtTpbz+zbdpvMmaP0aNa5XxB4s+zSKZIxJGM7RnGNvTNUbQOn0y&#10;5k/tPPzKI26Ag4rqrLXUW2iVQ393EhBGPrXmnhzxC2p3UZVdqImNmfvH1Jre1PU5obJmt/mZAp3+&#10;30qnG5odJPqvmSZmdVYDD4ORn1FR3FsyMjbi235jnua42x15xCjFv3Q+7vOCfrWpo/jNWuPL8zyh&#10;/wB8/wDoOan2bKcWjqLTVI/NC88+3WqF94oggmYTLmSTsB0rlPE95JeSxrbzKsi9Rv2kVlWF5LbF&#10;4rpXV92cn71OMDGTOv1K2juJTNFHk4ywRSQPpXLeIWmsbyVAPKU9QyNxUV14mmtplaOZY/JDK4YY&#10;DJ6f73tWcfEjXtzIs7OY3+7uGGH1rpUbGcXYsaNdwRXLSStI0bJye1dEt/DHaKq7WXfjINcNdSYt&#10;38thgcYB7U7Q/FUlvo7q+5mVtwyRWijYbZ0HjbUBpdheTbjvcsFVzXOfDTxNeabpk1m6LGsuNqgH&#10;5cdcE+tVL3xJPcu0bDd/F8zBef8AgOah069WOZGbcPMfawHYe1LrYR21xqJltsrI8bN1IIOKdoU0&#10;cqXH2hmVl4QjG1vpWTaXUs0/+rVotuN7uSfyDVm3+oymPl9qvyxU8A+1OUrEqTRsWuqxw39wsuGZ&#10;TuAZsg/lUOqa7FeIpjYMzdBnZ165256Vw+oXU+kDcmJlb7+Cyn8MtU0epfaLNJHLAndj+HNZ8w5M&#10;6K1S4ZuZGVvQEYqvqV61svVRLjOSueKx7XxJ5bMzSfeX5cnpS3Gtfal+Zo0ZH+Qg5yu3oaOUzc2y&#10;GC633XPyt83yo2P51Wu7p9qySMZF27XxVWwvxDrE1uPmG35ieo+btVw2xS7HyrNG3bNVCFxS0DTU&#10;GwSbUXd8xCgkZo1CSS2JkCsd3QBgAakdCSuAVUc4FUdX1ANpzMjQ/L97Pb6VoqaQRlchttdj1N/L&#10;kbDJyyg81KPEK2Ui+XMi7enOa4qUyQ6kzMyssm5WOCCBTZU/0j5iy+X9zJxurTlNOY6zUdSQr83Y&#10;Z+lZdrrUd2m1d2A20ZHzY965C516aK6kLyMwPGNp6etS6S5uom3NIGPQuM5/Km1czlKxc1m+aS4a&#10;NW2p69TVfTdVe0mPlEnPTjpVVIPNuf4d3oXq6trtiZWKOpXhgvWrOeUjTn1CHUNNeNhudlwCPvCs&#10;WaVYJFBWNh1yB96o5ovs4ZkZvlbn2rJudRbziNqYztU1UY3M5SNu2uYYH8tlX03Zpk8qsP8AWbY1&#10;6Y6/jWBM5ljznb/F1qjPJJbMyrJu+oNdEYGEpXNHxLdLcruVt2373bNU9O1F4U2qzKB6fNiqd3db&#10;V2ncd3Wmfa977vljU9RnpWko2MuY07jUWumZWxz6Vi6jaqzbh+lTR3ayK3AdP4TnBP0qMRCR/vVP&#10;Mio6jLZ/MbGArL0NWVCoqjcM7cVJDbLbLubd+JqbevT5t3rU8xtGNhtqI7dF3Z/hps92z/Lxgddv&#10;WmTPzirelWn2kBs/JjKjHJ+tc85FRiT6dcraW+9pGVj0wM1bhujMkmzv0z2qjc6e1r8vzHPT5hxV&#10;rT7doJl/hV+/WuOpK53U1Y1bRg6Z2qrM2SDWrY3SvLtZV2Rt0J5asqFQ8UTNxtXn3q7aXaRp5bHt&#10;nOPmxXLJnTFFi1ffcf7LDcof5cGtNt0sK9BtqqFjkO7aPm68/wAqsLcmGzZTtI2/8CrJeYyvNOY0&#10;KrywO1SR0qLzsRMG3Z9qbLfZlxtbIbkY6VDfTbZcKWDem2ncrlIdQlVhuwv4iuV8e3kkmnSKFDEr&#10;8nOB+NdNe3flhg27O3oTXIeJw9wnl8usy4VjwM17GFkeZijwDxLGzajKX6+9Y79K6bx/Y/Y9blGc&#10;jdXMv9+vQjqfGYyNpDaKKK0OMKdH0ptPh+9QC0Ltsdz/AC113g2XZKq/N83Tcw4rjbWTy23V2XhZ&#10;z5S7vlb1LCvdyppzTfQ2qaxPYfCWvT6fGqMEcMNww3Svc/gr8WNe+Enj7SPGOi3vl3GizpKIpyTb&#10;SAcHco6gqxOPUV86+D77zkXcO+38K9S8FatLdAKhO3b824jB/Cv0ulTjiMPyTR5cpWVj9jPBfxPs&#10;/jP4csvE2ntZta6sFkU2vzQISmWUMOMgkAj1Na0Ssm3Ak29Mmvjr/gmd+0FL/wAI3qnw31SzupJ9&#10;Hm/tTTtWlOYZ45t7yRHHAZNiru6AketfYNrqLXVpH91PMCvxzmvxvPsplhcQ7LRmalYtKin5gyhf&#10;TNQyTLGWXdH97C89R6igzyttDsygNz7Uyd413ZX7p2j2FeL7PS50QlzFa4877MyxbVkjmXnC/Mvp&#10;1qxPeSbWj8tm+bCEHtTbRPtF64X5h97I9am1Kcww/eXY27BA5FTYqOpXy0J3fMAvUletQrcyRhmZ&#10;eakeD9yjb13L1Zu/4VBeSqh2tlfc1k43NNBtxqOJoYVYtI/YDirtr9qS1QSMm35dwHestbW6kuDL&#10;tXcwz+8YHb9KvCSZNIGyQtIXUBccEfWspU7CcV0KOp2C3FysmWkYdVzjFPjRHk7bVHB7bvWnxTMj&#10;AMnLcE4p0O0TKu35vTtUjJVO59u6RfQ9c/WnXwWVFXoPl8wf4Ux7dJyB90t0APWo7mF408tWkXb0&#10;IOT+NA1qFwiCP5VWP/d/+vVW502GS7VnjDMvRcGrVsPMXbJzGqZ465pl3O0luo3SSY6noRQVqQvG&#10;u5NrRhlXBDOMGpS8Y8yPcsci/KcMCQKo3EMkr4891+ZfvfMv5D5v/Hqdpv2pHjMjKy7fLIjyFJ9S&#10;N2fSp5TXQs20bDbudv73b7o6j8apa3C0KKyySA52VoTSK1xlXEYVt4GM5WodWuo2t9uz5lbcMjvR&#10;ykxkzNs9VkTYJF4YbVJcLg+pqZZG1QfLG22PqSeH+lR2sK/a1Dbtq9QxHFXJJ1hCyLtx/sn5aUlY&#10;2IFiS1Vo2MYOM46rj60k8a3VnIhWRSo5IPQetRrcNFYx75JHEaYfA+bHrTY79JoEkEiBWGR833x6&#10;GkVoURq0sKtztRm+WPg4+XHX68VVFwDcfM4kVlVwemPb61rIkc8bx7Q2TuJYbSBu6imXOnqkCsFV&#10;duM+2a0HoUEjZYvlMhbOM4qaBFuIwqnbIX2gMMEihovOXCxrmT5hgLwfzq9pemQ2aL5ZHmZwxztx&#10;83bNTzCuVNN01BMG+YK3cnIqS9vEguCqvJuVcbz+7b8lq9vgv5FZX3YGSF6AVm69p62oxHIvls+C&#10;NpbB9M0cw4sgR90vzyBvY8VcS1ilAEiiQv2ziiLR/wBwh8x4pFGTnvS3Nulqu8CPK9PejmHHUqDy&#10;1O1AoGN3yDH971Wr1vJ9nX5FkbyxuUj5SR6nNV/tm67TO3c3ykAcYHWnW0kjRZkZvLY/OoI5X0Bq&#10;QloEcjXF0G8zaMhFyflOemfrU9kGt40Y7m2rgZ7jp/OkaTci+W2/lX5IHXp+VR2ztDo0CCNWLxp8&#10;pz8uODz7nmgnRkl7qYMrZH7mRuJAp3D8KbcSHTYfM3Ku5lK5ZulV44hJMrNuHselSW94IUXIXb0H&#10;ylto9atKwaCSXjtGrDdlemSNprRtpGiSMbpCdrAtuHzH6VDJbR3X7xfLDSHDP2f8O1Fva5WPcyhv&#10;nKgt1PtTWhlI1RDCzhtxhaPpjkPUb6ksKH5gPM/i2kiqEnmQvJGqDaj4ALfN+VQ2lk+51ZmVP4e9&#10;IwlGx1GnahG7lUK7U7MNtPmm8mNm+by25DDtWFbvKoG1FRR90scE/WtK82m18vEe3bgUuYmULEul&#10;ssZWT5dx5Y56itk3wuI8r/rNtc1YwTxS48wFVOWHoPQ1oC4ZkQEMrN1IFK7JlG5r28m+XG9lPoCK&#10;mktZIyzLM8bSfeXOcfSsmORhsZvlVup7itiC+WJMAqy4z8x5x60rsiWhYs7JpdoX5h65qYRrbNhZ&#10;mBX7wVyM/nUcE67fLDRs277vQ1VvIWBZ1Ylj2FdVGJBqKrEoY1AHpnrUk/mGQrHIo5ywz0HoKq2L&#10;ZKhnAK7SMqa0rSON1dnj2u3PJxtrYmTC0zPIVUt8vX2rWiufPztB46+1Z8Fi8csjquxW28BFNWrY&#10;TSTxnGF7MGG78RU6MwrK44ustz/rF+mami2iZfl6deKktVWSJi3B3fcGP50eYpZqoxsywl55Tqvy&#10;svr3q5Ya1JMPmVmVn2kDjisvzjHt+UM3pW7YTR/2SqyRhJI2yTjrQTqPlgZF3ovO3PHrVdreSTlc&#10;56c0t5JL5DlW+7+7H19am0Lbs8tvlk+84JySfaqjK4yG1iZXC/KrP83QnmtWyt0iDbvvScMf8Kiu&#10;P3BLADeen+zUceol87m2bmyMDOKoDR3YG3nPXG2nxX0ixzI2zaqbUYD7x9aitmPlLu++y8r2H41M&#10;03kLuwm/0J4oAjR5JSu4g0pikz/yz/KlQedyflbd0FWPKb1X86APcGk4pufl/CmnijFdBPMOST+G&#10;nZpmT6LTv4M96CQwMbuaEx70xHIpycCgByx7vvc04bTQhwaQnZQAoGUqPzPKX+9TvM2VGv7tMN97&#10;1rQByHA+vSlY4Zdv60b13/7vSnuwoAbv2dOab5jbe1LJ8yccUqR80AOz8lOz8nSm+XTt1AEeKV2O&#10;KfnNNk60AN2n0ok3A/KBQJMtSucc96AG7jspHPm+1GQf4jTtnHSgAoozRnmp5QDGKM5pzDceKEZT&#10;VANpd+ylwo703PNBMpWF3KRuxUT/ADdOKchwKb0O2q0JHKflpXUt0OKZ5jf3aN5P/wCqjQrmFAz9&#10;7mkzl/xo833psf3qkOYceflHFNk+9ThyKbIKCpajaSNVbqcUtHle1BmDKdvSn/8AAqZt/wB78qAj&#10;FqAHYz04puKfg56/pSFtr80AGePvVHv5xtb8qdnnbRQAn8P4UzFSU3Py/hQA08U5ODSD95Qx+agB&#10;d2G/CndRUL8ino/OO1AD91BOKjzzSj56AHjkUg/d/wAVNRGzto6/e4+tALQRCF+9zT05Wk2r6UpY&#10;R0GlxGVi/wB39KZIpx0p/mU0PtHPNAXHIcGo36U7NNfpQZitHvRs0m4ZxQ8nyU3dQAYG/vQf4qN1&#10;FXoAbz/tU7733eKb2pqMwfvSVgHc7+1FHejFHMAUx34qXZTXSk2AxOtPzmm/dPFCDmkA6jBDdaKH&#10;4Sr0AaASetVNU1ZNI0+a4kZvLhTdgDJY1b2lhuANeS/tL/EC38M6W1nHeLb31xG/2ct8qCQFSc+2&#10;OfpXo5dh3WrJR6mUn2Plr9vr4+SeA/CdxPpOo2+na1dM8cJWx+1Mr/wvk8ZGWw3RcDNfmf8AE/xL&#10;/a83mah5cd9Eu2QgjcX3bsnHG49691/b5+M994t+MVxAs2+ys4xZtFayqbeKcPgup/iUjnNfH/xD&#10;1qOzuZlLE4JLtvyWI71/THDWWxwOB5pLU3px5Y6HCfEnxI1i07SbV3fc+b+VfPnjDXZtRvp5GbG6&#10;Rio9q9C+LWttc26xtIzyJ3U5ryXVpzLyzc/WvzTjTOHUqunfY9TBUb+8yjJPltzcmoZGol61G/Wv&#10;yypJt3PWk7Kw2ijNFYmb1HIcGtLRZ/LnXHyt6msvrV/SY1kuox/Cx5NZ1NTrwcrTP0J/Yv11rtYW&#10;eZIpGt/KzIu5WCev93O0fXNfTmm7XgZgixKQG79+lfJv7G7RjTrSJW87cuF45HGea+tjpxjs3fbt&#10;kaNgEJ6bK+SzCVpH6BhJLkJtQtlmtmZhtYrtATgH86wbjRjPb+WMGNlwSf6VpRSswXzg0eOokO7F&#10;OkuoZDIsjRru/ur936V50amtj0Uzj7nSHst4VFVVOwDOawPFfmNZyfM0e3o3ANddrgVgzZZuN3pz&#10;WO9ot6XVQuwdc84rqjIHqeb+I9I/tmMKVjZY0ykx+8n4DrXNanYtHH91V29XJ6/N6V6d4o09li2q&#10;PMwu05I4H4VwOt2U0ZZcyK3qo2r+tbxnc5pROP1Cz86Dch3rt6ngVzt3D5x+VVaT+Hniu0vd0m7C&#10;Mx/v7cD8qwXsnnXzGG3a3AZmOf8AvoCu2jI5KlK5iT2WYsrIwHoCGrK1DR2gEeGaRW/iJxW1crJZ&#10;yKyttbuwYHH4VXvbxDCdzqq/xZ7fSu6EzllTOZjlmtr8bGbj7uBv/PdXoHhfxBJIfLmab727LkHn&#10;8K5WZIjN5iRr9Aaa2sNYHb8pb73APWu6EkY+zsevDxhHb2Swjqpw4Iz+VdD4OuS8yywJvV03yKzO&#10;N3zfT5a8P0PxD5l8vmybj94jc/zGvS/C3jMQSbbeYrIoydrBgR6UVIpk6o9UF5BqtrHJI228DcKB&#10;8p+pqvYzf2deNsCiPduyjfd+lcdL4+3yRxxsFaPb5vzDn6Vv6P4ihkjZYslG5BA3E1yTpo2pysde&#10;utveQqY5N6xryOua14NXb+z1b7sm3uOK4rTme0ffbr56N/rBn+VXdQuxayK3mQ4X7w4wf/Ha4p0T&#10;RTi1Y9L0HWIbjTrczOyBolIIHU1Y1GW1gg8yRn3p90cZNebeF9ZVb5XZhJCpVEAOV+9Wxc661/qM&#10;cbjMcTcoDwfxrnlTaBRV7mhqHiNdTsZJo8KqyRoxWAAvuqjpRkutWuBIdxjZuMfMPu9RTjpSrBGq&#10;/vAxB3A/xfxHHt2rOk1WeykZoysjTN8y+Ywz+NTGN9zojI9F8N+IpNIu9scNxJBGituHz7T77qd4&#10;+1hTfrPG0bEqhZF6g7umK4sePbiTw6mn5aOa4d2WWHjgptUE+zc1NBNHbwbZP3jyAsxk+djt6Yx1&#10;o9mr3OeUdbs0LmJddsfOX92oVlKyHGBuqr4avBoVhPNDKqbwCyo3BB6df6baxfF3iprV2mjtY7iN&#10;ghdZDtBA64+tWtC8RMNGW8muHha4kOIxKW+VegxuqPZjjqdNaajaz2kMlu27eFaXDZNU18T29vrM&#10;1vNN90EtlzyB1FYWlTtYfZzbn5lVdyt/y2+vpWjr9uur2cksKqs0XzD5fmYjrn61qlYdkXNZ1VrW&#10;DdApMa9ULBc1qaLcw6xbny5GjaPONoy3HruxXF+HvEA1TUZrWRfmV+N3+9WxLHLZWji1naJjLuRg&#10;udyjqPxquYqUVax3VzrNzDpyLCrGP5lcse3/AMVXOzXElzdy+czL7ZFVvDnxQtrRLiPXGFjNEMAf&#10;wsvt70t54q07U1ZrNmVGG4F2AzRysyhE5zxPaCG/3W8Y8uR/mGDy3pn1qhFd3GzmRtrDJJLKQPyr&#10;agvo9VvmikVmkjOfm5APrxVvVfCEenW8TQzSRo/zMv3mU+49KNDo52Yun600Mv2eR2VW3Z7kVYOp&#10;W43JFhZMqM7VPP51lzWCRXG2NUEjdSPlx+dVnhMVwI2mjVHZW3iUSfyqWrl2NDUL7L7t235fvYyP&#10;yrm9Wj+1TbtrbFbkEjmr1xe/uBtP3ume9VpPkWRfulRkjrgVFmUtClbXUaT7Vby+d3ynt6Vc1Hxa&#10;tpYSqIt37vHCr1/OsHXJ+G2bU75Bqo+ox3EO2RuW6kHpVx1K5itF4jmk1J23uqtLtVBzgVsafr6s&#10;6s0m13CnB4K1zF1Klrehmwu7kc9T6VneLL6bQ7JbiISMq8HnkCrjFsHUud3p+sbFaSNmy3QnkmrN&#10;54ha5ussf3gO05H3hXm+i+M2u5N0a7sNlXBzn8K2m8Qs+yN2+ZeUYDk/WtVTsYvU6aa4/tKEDann&#10;OvmKMHj61zNxr/2W6KsuWbbjnrVbSdcaTUEk3tGu7HHP/Av/AK1WtTto9RjMiM6M+3lMLt+marlJ&#10;Uu5ojXZP7Pba6sSvzEM3H6VlPdSwOytGu35uA1UrPUGtpQrI3P3uPlNdHDNazo2X+ftx1qhcxhW9&#10;+NQLfMNp6EdTW/ZQmKFGVmGPuk85qk+mW4jZo9uP4gvb6VNJK0UXl/d3+p6fSs+txcxqQ+IxbK6M&#10;oc+nSs7WNctzHtVeJOcf3TWVqV+0yCFHwW/ixzVOGaMny8Y+b7gOf1rFybC42TU/4ZGYf8CBqT7a&#10;qosLO5LdB3HzVn3ktubn5nLfN3jUVk6hGBP5iswkPT5+BSjG5nKRY124MWqQGNiVVW3MP8Kiu9aZ&#10;EyvyyH+P/gPpVRkaabKszGluLGWSHasjBm+7ntW5PMWNMkkvLiFcskpGZFPHHua6l7tjaLIqLIwG&#10;TgEYrj7a4Fn5TfKJYxtyo3Z+ta0fiKPToWabduzu++MY9K6KasTKXY1tOuv7UEkarHHNCmWVuEx9&#10;axdbSKO3baysqrzhutYes662qzvLCyjnGD/EffHaqbazI6Nv27V+4M9frTsyoysW7m7hWViF/ee6&#10;HFV7u6kidVQybN+Ng4/U1Uu78Qx5ZhGf7hPyn8agsLpr+bn13da0JlOxNfaS08fmNubnbknHFVxJ&#10;9hhbb/F1/wDrVq6hcx2wZT5cae9Yt1ie12qB8vRs8GnYmUyC51LyChAG3dn3qzDqcnlfL5Q3fdB7&#10;VgzwtyoYr/CCOdop1rOwDL8yovOetUo3MpTN65vVNv1bc3UZGTXNaqWWdVCqv4097mVrl0JO1uQP&#10;4h+FNu50uE8zy/1ramjGUrkMkzOi7mkGOuD0qvd6g8xbB/4FimXt0rPtG75fvD1rKmv1il8uP5pP&#10;TBxXQrJXMC5OWlfov51G6sifLtLN1QngfjVG0vWkulXdxWhFeyR3SL86BevHWolIcVcbbu2/DAZP&#10;3sdPwrQhXjd/Sq85VpOu36CpN2Fb7q/UGuWUrHTFEqSmY5y+30K0pmw/3v3n04ogh2r8zYzu60sF&#10;opGNxz6ms+Y0jG5LBZrfHvnZt/H1rUsLNbG2PUMp2gVRtIxESzLt2ehq1JfPKnT+KsZSNqcbloy/&#10;aB/ebGeCKks4tjqOy9N1PsIlxu2n+707VZSJfUfnXHJnYtCZB+6T+8e2OKqxgNMy8xsDkd8j0p81&#10;9tCgNkt90Y6U7T4S9yzMpaNm43DaRWcjSBp2EwFuGf8A4Fnt9KW+RkTO7nbTriNo4lI3sq/eBOM1&#10;AWkaHb5e1s4/vc1DdzQhsJFnd1ZSv8TEHJB96kmtI7e3ZvlZV6Me9Ot4DbOZMDn73vVXU9T/AHDc&#10;+Xjo4Gc/hUoDL8R36pExjk+b1TiuW13VDZ20m47v4vofatW9DS/Mu3b7muZ12bzYmVSzZ6civUwe&#10;p5WN908z+IUfmXQm3D5u1clIMCut8cxH7QrZ+WuVl+/XrQPkcbvchop3lH2/Om1oecFKrbaSjGKA&#10;J4evWuj0C/8AK27y233rm4T89b3h1Nx2t39a9LL5WkU9YHp3g3Ull2eVnb71614DdXlAVlEm3j5F&#10;x/OvHfD4WKFdg2/SvUPBsrJLCy/eK9P+BV+uZO+anqeTUdnY9y8AeNrzwTfx32mzTy3MG7am8Isj&#10;f3ifT2r9FvhP44tPiJ4G0nW4IY1a/jVncAbdwVAQvPIBr8uNE1eRlx87duuK+lP+Ce3x/sfCPxOu&#10;vBmta1a6Pp9/YyXVh9q3st5eblOxNv8Aq24PtXm8TZaqtPnSIlK59zxbp42zTY4lMm5tyuOoHyg/&#10;nTdPlaGEeYxXcoxsGM55HX2oSRgu5WZoz05Ga/F8VFwnqb0ai6k0Hl2pDN8+7rjii5vDcDZzt7HI&#10;p1uTPE2VfLfd9qmW2AHzZfb0+XGa4ZSSOiLRWihXy9uQW29D1qKFVjn+ZvzGc1Le3kcTR9FXGVyc&#10;Ej3qBFt7iLDY+XgMByabYFzzYiflXvt59KhuIkYKMsqqM4Dii2jS2jyjIsf+x1/Wo5h5sny/N/Dx&#10;6VMiojJ4Y2kYbSpdvlBPSlRFtfmO7Pq1UraRpnKybfMPXIPH0qe5l8u38vezE9CWFc0tDSMbkk8j&#10;RFguC6txj+Gq808kXOFdlbnYCufzqVJ1JLSM23BJIHLY61Bc2onVnh2Y/v8Af73pQNKw24nyy4G7&#10;H+r5xuqOGUs2WXfI3Vc4qFIZPNEnln5egUKyj9akZMvlGEkfTdmmlc1JGgDMzLJ5m5uMjGaklUN8&#10;skLcPyfLDY+76fSqsM33W8s735cdh9KkW9lk3JJE2R8xJbbk0NWJ5SOYv9pZvm5fzcZ+6f7v0qtL&#10;HIU+VG4fqPmqe6vVW1UnAk/9CqaKAz6aq5yzcgnjefakX8JmqJoh8zbdq8ogxn8TQLvyisrM25vv&#10;kkYH4Vb1CyRbdRIWwn3mHWqCwCaIOkYjRtucNupt3LuVtQ1X7BfSTTCYQNJuUxoWIPoR6VZtCsUU&#10;bFVPtuGFqG4ijjnX92v97fyu47uwNOnRbWKNWXZgZO443DOP58VHKVzFlSvlxrnOF2ku4JNS3Nxu&#10;bb8sbNnP935elZ3mne33dqd6SPWltTlmYn2Bb+5/tUco9C1eRR29x3kZeBEvT86a155bq2wbVG5j&#10;ng0sUMV+n3Vf+IN0Oai1WJbdTH8qfPiTDZwKOUdxLMRQTgoq7WGzFXr9BcASMUjzwAp2gt+NYkkn&#10;kMZYgCyjdjPGasRyrex/Kwbyxtxu7+tHKKSuaRWa4KR+Y8a79m0c8euaz9V122tr5bZ3uEuWO7aI&#10;iY1HqW6Yojv2jVvLLMucZ7qfenSvcanIsiFt0QcbEcjcvoTijlHEsWnkyRhmZWjUKS7fNjf7ig3M&#10;dxKhhl2jbxIgxIfz4rO1jTJbtIrhftDLbksN8ygIAvygjviltrf7JGo4YlcMAen0p8qCWpqzxr5f&#10;PMu3v838qS422yFo9kke35gzYx9Kzf7R2N8uSfUoaksrySd2DNtDHYArBs0uUm5ZmmMd0sci4kf8&#10;lqGEF5VSSKNGMeCY/mUH61KCtxJH5kjLv5yFyadcTRiIsrTK0fyGTeOffFUHMVpreSPaYkjmkHMc&#10;DyZDHd04q1pd99p2z7ZFEkWdzBg20bchhu5B/vCoV2ytvXyVZW3A5+7WvdeZeRRvcMzSY3bywAhP&#10;90AdRQZyRRluN+oRqzDaTuYA8H8a09PXfDHI0aorKuHByT8vpVGSCSdV3bVRTujOTnf8vB+bpVnT&#10;biSWMIFxu6rjlfpWYpFlo1dcYSORv9rIWpdLbzrTd8rBW4JpkEaQfvFk8vd1Vev60vmmaRPLXCty&#10;d0alc/hQZvUs2agSnrhvvHcOasRRj+8zbenFQQkK+5fMVfY5qPzSbkbMMpXjJxmgyLE12I0B+8q9&#10;QO1WrK65MYIyy7gQ4bI9KSHSmd7dgNy+gYHd9asyustyuFVdq/wiq5SW7k1s32afCRuu77p3gsKt&#10;Q3WI9jbd+3FY7lYdsgJbZ6GrthEW+bb8uUKkIrEA9See1dVPQyasacbrLbmRvM3IduAe1XLKbEQb&#10;bt52rk9R71XtY/s8nzKdy9eODRcTBXXkMv1xWhDjc2re984x48v1UY6/WrsDBRtI+b1Fcy2oYa3+&#10;XGTtbB6Vq29wZhxvDem6lqZ1I3L1/qIhG0Nlv9mhFEXzfMw29KZaR+V8xZmI6k4qx5ihJP8AZGW9&#10;qZkLC+ZMsuG9CK0oLnzF2sdv1rGSQG6bO0Y6ZHWrx3j05ojqIty3ayl8/Nxu+4QKLWfEysw2t6g1&#10;Rgz5i7S2NnIP8VXYreOcblbdnpk4oWhmag1DzYx92Qt1J4pYhGDuH7t+mO1Zcl9DbIpkm8tP7x4F&#10;WIpZI7ZXVVbadzc9R61pHUrlNj7QscQ+YMG5GD1pczSHKq+P9nj+dYkWpSTyqyu2WKqF7AVqW17I&#10;E2tu/AUBymlEgit27t60faCO0f8A31Ub6gqxZC/U0xr7DfeX8qCT3ti0npTc/N+FHmU2ugzJNme1&#10;RhWPenoxBpn3en6UAGKk/wBX/tUHijFABTXORTgc0eX7VXKA35v7q00uwHI3U9/l6U/J2fw1QDCm&#10;KWlzuPJpM0AI4ydtIZNvSnUJn2oAFfFOYk/3aY3MlL5Yx0/WgBY2pk233pSyxnbTB870AC9drcfS&#10;njh+fmpXTmmpwKAEdQnSkctnbR5XvS/x/jQAkkmKPNOMfLn1psseaFJB7UE6k2/yxUZk8t6NzScY&#10;K037rc0FS0JHORTe26lTlqRP9XQZvUM84psn36fsyPf1oePIx39armAYDn+KhHPvQqbGok+Tp/F1&#10;o5gG4pyDD/N+lGf9qjY2+jQB33ztWm7GX73NOUbBTWkzUmgbh6UuD60wc0mTj7poMx+f9qgSeXx2&#10;pvWhosnrQArlVGQ1MYFzTvL/AM5oxQBH0G6pN1DEH5ccUeV7UADhj/dpuz3pu/3p6HigBpGz/wDV&#10;SYqQHNI33aAIpBu+7Tz8lLn/AHaSSXCfdNADQMjdinoCDUe8sflo+bZ939aAJidvWozI0g7UM28/&#10;/XpqcCgA3kLQ7ZFD/fpEjoAfuoJxUbjb0p4jwv8AeoATPyU11Y96ds5okOzpQA2o84qSmsmaADI9&#10;P0p2c03PyUIMGr0Ad2pm40+jZ/u0aAMV+Kf5n+9Tc/7P6UY+encCbdTXORTaKzAEIHagDbjPFA5p&#10;zHHX5qaVwG5xRnd1/WmucmhR5f3h7VYmzP1PUo9J067uLjcojidlweuOR+Yr4v8A20/jjH4J8L6j&#10;faqj2kNnB9ti3SAx35cbBECemfWvpT9o74iR+G/Bs1tFJHa3F0NkMxXOd/y/oPyr8nf23/jDJ8TP&#10;GnizwzLqMmoW2mXRh3GJ4UYNsJKEtgqpJAI4yDX6XwFk0q+IVRrRE043Pm/xJ4xuNRHmyALI6u8u&#10;JGILHocn0ryT4kx28mn3N2t0yXTMAOMsQ2/PPTsPzFdx4x1GKC3eGIbmC4ODnB9K8L+JviqOyhdW&#10;YfQjmv3TOMTDC4S0nqdcbuWh5R8RriaC/ZUYkEZGTXGyT+YGZutbHinV/wC0Zy248/KPYVgyHAr+&#10;Z88xSq4iUke9QjyxFYb6ifrUuD61E5ya+ecrmsiPq9OpUUAUmcVJA5B81XdLTzLqNVz970qlnElX&#10;9DLfa4yrEnd2FZ1NDpwt/aWPs/8AZhvn0/TtOjjLxzSJuALYQ87enWvtZ/EKrpVpax7vIFuA6gbt&#10;zH73vzXxP+ylJG+raesiNutbdWjixnd81fWWhact1bLM8cbsq4AJIGd1fI5jHW5+i4OKcDeN2/7y&#10;RRuhjTcQXZCfzo1C0juBvWKOFducA55qK1ZorSRW8v5hs4bP8VXdi29uw3Kxb7oJ6V49OV3c7ndG&#10;PM0CPuZVVW685pILWyv4pNr+RPGvLt8u3/dH8VXNVszKu4MR7cVxV6/2HUZIW3Jt4JZsYrqU7Ao3&#10;MubzNRLBlaEq2CMdR61h6p4emttzL+8yygD7vH41350uOZVzN8siDBA5Oen8jWRqkaPGuWb7vpW0&#10;ZEuNzy3UbPyXLK0m5eqDtXNa5AbZZNikD+IAbsfSu/1yNROyru2/wtt6/WuZvdHL3Ei/vJN/rxXZ&#10;Tq2MZRPObqKS4tVk2sEIyeOQKz5m81/LkUNu+9jtXomt6DbojKFULt28GuRTTVsJFZkLfLjkferu&#10;hM5pRM46aGjyAwHriqV1b8Nzub2Fbd3cMwXau1duMEVUkG1uVArqhUOdwuYctv5Eu7cY5G3Y2fNi&#10;r+heLJrIfvFZh8vbBqK6vWFzt2fL9Rmq4ImZdw49RXXCoZunc7rQtXUM0kx3bPnU+reh9q1Lfx0t&#10;jdRzKFaFXzIOnPt7V51ba0sJZX+96AHFWpdRG3ou5uvHI/ClJmaVj2fw18WootUjjjjJgmONiHAX&#10;8a1NV8cR3oZkZSvX5/lrw3RtTaOXdkR8blyCMmus07X476X955f93ePT6Vk4pjVkekaR4jFteBlf&#10;5tu9lz8o+ldhpHiezCOzzf6QPUV43Hq6kjIjXAyT6j0q1banMkbMu5lkOMk85rKVG4Hpmq+Mpb15&#10;IY5tyA4UN0H4imDxesjtu+bzGbO4btn5Vw0Wq3CDPy+W3zH1zVix8QxrdxrNj94+Ex/WuaVOxsnY&#10;9E07UmeNWXevmDcO+PpUB197efaz7mh3Ac9qyZdX8iNpEMattx7r9BVCXVxOVZmIYr8hA+9S9myf&#10;acx1T66NUjfc7NuXar46fhWZZSfYdRjmCMqxt86kE7fvdq5yLxrDYHyZI9zSfe5xj6Vo2uqLdMWj&#10;ZpCH4xzs/wAaOUqEjt4Ndt22zSCNQvUY6Vpf2l9rgCRuqyDdh8/KPx/h/wCA5rgI7tYw3lqzMzc7&#10;ulWrLxPNZOkaSYjJx1BOanlZcUmdFYRNa6u1xv3cKxOQMmr8etyPMqu+FXoI2ArnIddku/mZZEY9&#10;u1WYNQy38OfWjlHKxqeLUj1bDSkMw+6du7P127ax9UthYQxyqxbavMecKPxqj4u1C5tWbb5SLHyx&#10;J+6Peuabx1Ndo1v5zOsfVsjBok7BGx0vhTxvMNXm8+QqY32wnI+f5e9drL4ut5LKTbGWZV5w27Fe&#10;NQa6hPmNsVd27YTu/UV0Wh60r2m1tqrt+VUfbsX0BP3m9qmNmOUUzev9Yk1Bt0czRzbvkKHaB9ct&#10;WKt81gPLd1wvIzIN1c9qniRtMvm2/Mp5yFUgn86p3+vG8tfOwyzbeOOKWozrL7xUtuvy/e4KgsMA&#10;HpVa88QDyGKyYk27X3VwMutSRlQXLH73P91egp0l4wsNylm8v35P1pWJlKxe1DxWZeFb5U+VMjqP&#10;esceJib1pBs+913c/lWZdSODt3VhfbWiuG8s7fm7c1pGISmkdjLf/wBtTKqyeVtbcCe5rV1i/VLL&#10;CtuWNeEJBLfWuBstR8uaLd8/zeuK2NXv/t1v+8bcpXjd1P5V0RRhKfYq6YYbDVZGRVj3dVHO2tSK&#10;9FxMfLkwyrxk1xMlwtncMsbAbio29f1rSstZaMOu794PbmtuUvnOs2skBww2qN3B5zWjBqAmVYw0&#10;m4dRnkVyFvrsiQv5jeZ+GKhTxE1vIzfx59DU8pDdztptqrhpP+BdqjtdZgjikUN5kmcjJwVHrXOz&#10;64+oRblZUX0KmsTVtakDRx7mxt2sSu4n8qiV0VGVzvV8R/vG2/dXrz1po8TSGLb85LJkMhwAfqa4&#10;P+3ZLRl80sqv3rYj1Rby3DZ2OTgDsawGjUtdU/4mqyNI21Ww67h09qkXUVSfpt29C3zfyrJ0zRZL&#10;2d9shVvQ9RTRNJbO4dlK+uazjTuD0LdhPiSRpFVfMf5ec0y5gVpMfePoKyUuGtn8xX3Kw3EZ/lWg&#10;t0oiVmcu/wBMVqo2M5SBIgh3LuWrRu44yrNu/i7isXVdSaJGZWwx6c8GsO48R3ESlT+729M0+VmJ&#10;vaneqsrSJ930Fc/r+tNdt8qqpU4TOcE+9Ry62Y5drL8398n+lZs0u+68xQpKncAQcVtC4RlYuR6q&#10;yKvy7t3UZxirUd2xtui/ihrAv7s24z3q8bpV0/c/V/vYbp9K35SeYTUNZj+0bPLUqejnOR+FMttc&#10;awf5d8cZ6c5JqjOsc68uN23Gc00TqZNuW5+9kdPpTM5TNOW7+2jduYLu/hbH86bPqDSR/wCs+X0b&#10;n+VQW23DfMNvpmql9J5Ee0bfrvatoxuZupcr32peTe7gW+bqO1X4LpUh3Lhtz5I9vSueuYWeTJX5&#10;vrV23vGtYmDbs4xye/rTVNIh1LmnNeKW+Vf9nceuKw77WUW6Nru3MvXnGKr3fiH9zt5X3Nc29zJL&#10;qAaM7V/ibrmrkZc3Y6ImSRmG6T5/4c/1rPtIXDs+dw+b61p2TfulDfLJ78UuxY5fmOB0wBU82ljS&#10;MblexgaFs7VJrWhG19u0bvb5qhmtlZCFxuHcdqjiiGfmxt9RnNYymdCjYm2BZuY4z92rSqrfMBz7&#10;1XLeUqsfL468dKuWsivXPJlLQsR2gSDMnBXpnvUn2cNG7KzCRRkcjFSA+a23G35vrUdycR/9cztX&#10;Hce9YylY6IxGxssiAbmw3XmpLNGhfdgsvoaj0+LbGud5XpnbWnFEi/NtwvTGaycrnRTjYfE3mr83&#10;y/jTjMU5/ioSNd/3h+dRyyqz/d8zunOMfWsW7m0Y3JoVBkVmONq4HuauWF1smG5vkPTjrWbOpgXd&#10;GdvmtyDzt+lOjuJFKqWI2eopPU6FGxvQ3UcqY+VQenBOac1z5eW3cK24nHQ1kLeBLjG35WXgZ6Vb&#10;mnaSFk3bdzelYvQksTSG4k+Vvm9B0rJ1AeXIc/Iq/jUg1L7O+1v+WfcfxVV1aSO5tmG0BuueaaVg&#10;loZmoXAQN8vy7utcprgyG27W+bI5xmtrU5gJGXav0rD1m78uM/K/+1z0+leng7o8jHSucH4+t96q&#10;wA3Dr6CuLmTDV2nie9W43Hjb6ZrjbgV7Ub9D5XFK5DuqOnPHtNNoPMCnP0ptPYZ5oAIjitfRZv3i&#10;9ax06VseHYfMOe9d2AX7yw76WPSvBsjPEu4rj+9/EPwr1Hw5cJCY2XjavH/fVeTeFJGbZvfbu68V&#10;6J4XikLqzL823pniv2DJUuRI8Sto7npGn3iGzyflXf1HWtTT/Jnu7O7NxdW8mn3EV0r2siq4MboQ&#10;oJ7MoYH61zujp5MbI25RINzHGcH2rUs7IwFVDHyl6+pr6Oph41KXKzn9prY/TH4V/tXaN8evBv8A&#10;blvNNb3drD5epWk2Fa2cfKu1epyOnrXo2j64L3S1m3+V5i4yCCxT+8BX5feFfH1/4UUXGj3UltfR&#10;gCNidyFl6F1bGfxr0bwH+1nrulPJFdXDRyTyrKZlyGRvcng/7or8yzjgmVR3gaxkff0mpzWKqskj&#10;bl67+cflU1tcTB9zfd5A564618j+Hv247TSLOG1vppoxAzZeXfKzb+m3IfGPevXvh3+1bo3i/U7i&#10;2s7rTJFs7cTX7pKJEQN1DKxzu9hzXxeK4UxNPobxqWPWr+PzpNzKx2qFAx69PzrNW5+yu29hIzcr&#10;zgA/LWL4a+K2n+KpZrf7ZCbz7OLiVXOyPluFU+orakv4bmJJVuImEjZAEhOBXkyymvH4kae1L9rO&#10;Jx91VduoKnFTtajcWGwY647Vhzavtk2rsVQm75W3HNTaLq7GNlkdcKcFtvBNcVSjKLtIqNdFpbXH&#10;3WYe5HNDwERFvJ87a2RzjipG1EFU2qNxTdg9c1GdVdXYrtRN+71+X0rklFnVGsQXkZtUZsZ3EIRn&#10;+91xVuxHlw4kVnHqRiqt5cb4V2lSud+wn+tFpcGW1X5m56+1Y6m8VdXJJz5l8yq26Ha3z43/AKNi&#10;q6TImDxHGq7Tjna3HJ/MfmKmZfJTjd92mMzyfLIvzTNyFd8fw/7X+yKtKw+Ydbxlbpnk35c7FAPF&#10;El0kcWVG7jO3+L8qWGSS3hPmKd+7e2WHH0rL1K5+0SqEZWXO3515/Shq4RlcS+maSFyse5t2V3oV&#10;rR04rbLLIW2SbuAn3W/+JqlHcR3EEa7fmZeDnrSXmp+VbhIdrFu9QX8RavNSh3KvmPM1xN5e/I+U&#10;fSi4to7a3UKqiPbnoetYcU+y8VmEispUDHIz61pecZ41UY2/KmSe/rTasPlIdRXfCVTbGwlUKT2G&#10;6odWwI1jTe8cS7Uy3yN827p1qR7/AH3Ua7mmeRN/Q4+9/vVcVFMEas7bSMhMjkfWlLQozZAqyRrH&#10;95upP3TVVPJuYyGU7VfHHXPy1NqsjBgNy429GOY1/Ac1VhZJYVVdscki7sgZGfWgvQ0kkaCHjHTc&#10;u3uPaq93qS3gbO79393kbnpshkTRzGULSiTBdgrSfw/MCDj8Kq21m08S7Wdfmz8xw2KAj5kksC3g&#10;3q0zBvvqyBT+A3021tjpwb5JGZV3MM9TTmm+zLt3EtIQAdq/KT071NJcXDXIV5NySfeJIBFA7ldb&#10;mGaXc0iyDGGQtk7fl7NjmtPSL5LuONF+bptTpjHXae2feq8kKaemVjkYqGZipDZHrUGlauts5Xy/&#10;MhkbhsfMn1oJaua2pXck9nIu7Kv2LMP6VnvFI2xV8zd9adIPNPmclv7ualtrrzvlKhQxVhk4YD1q&#10;dSShLBLbFU+8SvJ9KdZwNH5bM0g+6vB7+tTuxub3EmcNydvan3ixoIVZfmkXPzqSCfTitOUrmJY2&#10;VWViWGRgxleB9DSvtvreNSdu1lUYH3h71nx3KzBk2uqscnd1x7VaheQKwVmJkGV+SpJLkccYUfei&#10;3BTgEHirkUoubT7xOBk8dqxUbzl278qqqQoPG4dRn0q5prtbybWZfKJYnJ5Df4VPMEtSa3m+1TL8&#10;rFsMxXHAz0q8trtRnLbWXqR2qhdlYoXCSlV2rtYMOPrUkF8xZ/ljRf4B13UcpHxFu4SSS1Pdl4O1&#10;xxTrUtEuf4lbgdjUf2ryox6bd7H1pt5qw2KsK53PhzuHy1IjUuVWeJz5m4L0IOM04r5UCtGo+Xpn&#10;vVeyvE/veYw43FgD+X405dQWSNVXLfJnhx1quUx5WNh1ySzaNpG8mFP4JDkfnV7TtYXV5BIo3RlR&#10;huinPTmq/wBiWRNm5g399sH9KbpkzWkyxiMbViJDKO69OKqN2Z8prIDuI3NtH3B/eq3Z3ilPLKqr&#10;McnDfxf4VTguVaRY1xtHTPU1WlvFhuQEZUY9DnOa6I6GbuzpLWf7Uu3dloz8vv8AWobkxx3u35pB&#10;6INv86q6Zcy2yKrCRfM+bYXA5+tOF1HFLuG9vL/iI4atI6hoaGuSGO8WRTtj+UqNw4O3vVjQ9TKS&#10;sMFi3Un+lVbCb7Ra7tnllhu4GP506CzYc7clm+UMd2PyrQl2Zv8A29ZF2qqercdKYNSkEmPLDbTu&#10;/wCug9KyxcNG7MWaQD5SMYyK0rZS0cLNkSfKeelZmPKaFpcC7RJFj27+m4Y21ahuRFJtYbgrZHvW&#10;Tp962xU3LkDOM9BVxbg+Urbt30FEdDPlZY3qsy/Lt2naMnHFSNfMD5a5Xb0bIxVOKRXRWVhn1zmn&#10;2zCQZ4b6UGfKF1pn2xJNzf65fL29lPqK0o9Re7tUtZNsgxtYnqfyqpHK0d0vzKB6MaurCxPUAew5&#10;q4lR1JdPXZdqzKAvvVh7Y3EfWZcJkYPWorKRidzAfL0Wr8MJiT5T95drZ7fSmW3Yry6gkMnlk5kV&#10;vm9DU3mn/a/75p90nnFVXj+6OOfqaovp7FzmRs55xQZcp9I4okOypBzTGUSda6DETzP84pV+8KPL&#10;+ejHCtVcpPMOHz0m/wCahDgUuFKfeFHKULkL0FODEio1Py0qgMcDIFUAucUZpHHFI4INACuyk0iH&#10;K03a3+RSkbP/AK1AD6M5qPY2cZpycCgB26muCTtzTtntTQdsnNAS0DaUG5uTSKfmpcbj8y4+pppO&#10;KAJM0kg4pkjMO1OwG65FAS0HA5pvy7/vLShVTuKZlKAloSbPnpnl/PT8UA5NAxPJ/wBoVFJEo9ak&#10;38ZxTZuZKBTBDj7vNSJn2qMsF+6KBJn/APVQZjkOBTtwHeo/PXPSmyH9OtVoA/euWpj8vRuG/rRG&#10;eN1GgC+X9aVGGetNfK/dX9aYnSjmAs99vam7fehJhnpTd646VJroNKeXTDJg4p8hy1N3qOvNBkOj&#10;iJfrQ/z/AHaC+B8tMLFn44oK5hd1L5n0qPzG9qXHyfjQSCn5aHkylN6UUAIjDf0p6daTau+lQYNA&#10;DioSjFNZsrTct60AFNVd33txp2eKchwaAAoCPl4ptLn5fxpGYZoAblqdRQh2feoAa8f+1+tCbR60&#10;Oc03rQA5/v5/h9KaSzPxxTn6U1e1ADscbu9K44pd1Ofk0AQv3ozxu3fpQ3eimlcBrD5qdQ560bqs&#10;Aop24elNziloAUKOlFSZpcwEfeiihTjFSAAeX/8AXozihm8zrTXOTVRAaTim3cq28JlY8AbyPSnf&#10;Mx+bFcr8U/GNv4X0UB5FMt0dqKB8xH0/A10UKLqTUY9SGz5+/bI+NVj4D0DVtcutUa1/sdDdny7Y&#10;3TWyjq3PGfavyR8TeK/7e+3Xztt+3TyXaHaV3Bm+ViDz+FfXP/BQ3433Gpre6W00cVxqiiQpbR/u&#10;0QPlYpM/eY/eLDjtXw54p1qa5lufOwWCmRSR029gB2r+luCcteFwiqT3ZrTdjzbxr4i/sixkmdfm&#10;YYwT39a+bPil4h/tm6DLIw8v7o/v17P8YNT3xIzFl3LyB0FfO3ii486/mdmdh0UMd2Pyr5XjrM6i&#10;lyJ6Ho4GF3dmFI7N1ycVFN0p+7H/AALrUcjYNfjVaV22+p7HSw3zKbRRnFcxD1CmvyKduo6UEy8h&#10;V+9W94KtBd6vCp4+bvWEoJfoa6n4axM/iC32rn5u9Z1bHoZfF+1PtH9lvT/s3lx7XmmhjVWeQcj6&#10;4r6r8IaV9vsQrTQrJLywd2PPtivl74A2F5p12siq3l7MsQvLivoTwBqc2mX8nmR+Wk21nw27zD/t&#10;f/Wr4/MZ62P0bB07QOjXTP7NLKu5vmz/AHv89K0Yog8ag8s3fH3aYxF3uWFm3b8dO3+QfzqZ4ZEl&#10;XbJGY24EjMyk/hXi05WO5xuVbixkUvlM7fnH+76/Tg81APhwupX0U7FXt5WzNGPlJX+4Cf51saVG&#10;N7Zk27WzyM7m/vD2+Y8Vcu1kSJmhCs23DNgjB9hWnNrYx5rHl/iTSW8NX/lwtcSWuSVQsfkC9ATu&#10;/wBo1Ta1S+0lfLVWGzLcHcv1r0XXrO2v1kjuNpkO7BxtzXHyiGxv/J8yRWmOccYx6fr+tdEahUUm&#10;eZeJ9MuLacvwvldSnCn8TXM3kjTP5h+Xa+047CvYNZ0FZrkN5O7zBkqegFcN4p8NLpcjSK24sc4A&#10;yMV0QkTKJ5/qF6rM3mDYrfdJ4xVBtKWaTaP+A5roNX0X7TabcLuHOa5+fSpra4+VvLiHTnk13RqH&#10;PKJl+ItJk0yATGNmU9OOtYLXh+y7mb7vCfMOfrXXTagJEELR/wDsu3/vnNZHiDwm96u+23eXjewB&#10;/wBX9fSto1DH2Zyn2YaqHX5W98EGr1jpC28Ld426Z6inNo8lhdSgrg7u1Et4IUxhdvTODXRGszOU&#10;LFK+083427fqw4NZV1I1peNtUPs27evP1rftJRcJtZcM3XBqhdaAxlbydq/gTXZTqJnPKlYzftbQ&#10;3ReP5j/COcCui8PNJFbqFkm8z3PNc/d6XJYv5hX5frUum+KPIuNpDBG4JPX8KuNmYyhY7dNVkIVm&#10;k3L97B45rc0nVFnWNvmVAMbcd/WvNrzxVmceUuFPQHvW74U14pO6yElWXg9hVE8x32pai9rD+5bd&#10;8m7p3rEi8SyW0vmldu07wcZxTP8AhIllZ+I2bftZgM4+grD1q6jkdliCsvzLg8cVm43HzHYad4we&#10;7Lbdy7BuyTncaLjxHNvZo22s3UBsh/8ACuY0XUv3PzfL9KiuPELCRvm3r64wKfsxxkdpDrEd0h8x&#10;flxgSH+E+ma0tG1ptNy9w3mSMd7hj936YrzdPECyBQ23MjbtozzW5oWfENytvIzfvF2pIx2qPqan&#10;kGpJHoFjq0uqyKpMbbv9XgY/OrV3q39irvfdIY23EBehrjNMvZ/CF2YpHeE7t6kjOFrV8RXi6jpJ&#10;MLBHLZbDZyKXs0ONQ7SXxdbX+kxPEWDerDbTLHxDukUt5gXdnOeK8603UxaQLC2V+bpgnFXR4iax&#10;dsSERtyqj5sVl7I0bTO58beL11fT/Jj2qkeGJ3Dy3B6DHWuPma3tk8u3/dqq4B2KefesPxJ4g+zW&#10;PmRr820/KVP8PSsiPWGkhZuPm+bv1odK5CnY6M3Oy5XDH5fvDHFbGkasumr/AAsrdAR0riYvEkOn&#10;SiPHzM3PzZqxLrxuJRGoaNf74GR+dCopFRqXNDxBrciXjtGyuy8tzwT7VRt/EJS2Rmj8lj23bhTH&#10;3TSb13L5Y3KmcqfqaoazbsIAyqNqe9Z+zL9ohuu+JP3fUKx+YEenpS2PiXyY2EjZWTtmsSVGeM4b&#10;d6fMPlqpEmT+++Xb0560ezM5VLmrN4iW6mZgwHmNkDaeKhmbOGj+eRmyQeKzLy3SFgylRuXjg80t&#10;nqQVFHmfPt5yOlaRp2OeUzYs4kW6iZmzJ6dqvagzSQqM5VehXmuVn1tp2+VQrL0wak1LxDNFDtXI&#10;+atIxJjKxqO6Rt6s/wA2Sw+U1d06CFt0jFizdRkVwz6s0rIcL5bdfUVpaR4qWMgNuya25Suc2vFs&#10;slncr5bKyO30qu14ZI9w+997DetVtQ8Trq0KnzPm3cDc3FZsmqRq+Pnx/wBcxUj5jo7bUVMO3d83&#10;p3oJR5FUyRsw9ulcza6x5E+PmUHpH1/WtRL4MzsOG7j69KzlEuEye/1NUl2KFZT97HGPpmtHRbhl&#10;RU3K0ajeCT1rDurP7Wdqsqt/u1YOrG1khXA2525X0rLkNk0dnp2piyiZdylm/hz/AFqLVbjzomPC&#10;qy4yBXNQ6g0g3RsTTrjVZJ4TGR5e1Nxwc0RpsmUkLqdz5RYqyhQdqjPSoU1lwnyuPl6ZPWsPWdSM&#10;0jCNig3dRzVFb+QQr80n51vGnc5ZSOqudfjnkUBdkm37vWqM12rBvu/N0wc5rm5tTDQnbxMn8OeP&#10;zoGpmWQksNq9ADVexM5TSNia4M/mBtxaN9pIPUVCpE79m/HFZzX/AJbj7v8AtcHmpoNQ8v8Au1pG&#10;mT7Qk1OVZI2b93+VMjuMwbfu/rUVzJDcxv5bDA9TWcL1YWWMt81acqJ5yeScwnnmg3LMm3B3e1JL&#10;Nv55ye2KrI25dwYjNHIZykMu9eOlozsxYelOl1P7SiPu4bqKzNe3XacE7fXFZwvpUHLNIF6DOKqK&#10;SMOdnRW+trcwbWyPckZrN1bVPLb5flEb7TtBXd+dZslyzwZzu/So3laUxK/zbfmb3NUKT7DS8k8+&#10;JRhPrV2G0MkeFK59aiFt9oK7jjHXFaVnDHIuGZ2O7oVxUyKo36lhGZo+VX8/mq1ZocLufcQNxOOh&#10;qOzj8udlZtw+lXANi9Fbd17YrmlKx3RQ4J5af73X2qIyiJmX94akE+1eWz+FPWJrpf4wo6nPNYSk&#10;aRjcjsYvtJyojZW6girS2/2Ry7MNye/y1Np2m/Yju3MfkzjFOuzgblyVbrkVnKRtGncSG7+bvnPW&#10;rq3SyJt2t83Xms+2t33ttHy7u9XtOgHnf3vpXO5XOiMS3ZWbW8OG+7jdn3p4jW5mVlH+rb5QDwfr&#10;UhnAh27h+dR2kmU2pGG2dycbqyuzojAsy2ixFdx/1np3qSOyUndjp8uO4FWIgJY2H8I+7uHIpltC&#10;I4Nqtnb0J6/jWfMbKNirNE0KE/K0kfrI2KjiXcjBh8v3vfNWmh8lm4XazckAsKIrfFHMHMM0ddsa&#10;7m3D3HzVelk3DgKT61V2iEqPvfpVS7v2V/M3BlHVc4xUtXDlJLhmL99vXORUM9ykkX8PXb93tUj3&#10;C3MHzMq/L2Wsm6uxBH95Q3oTzVwjd2IqSSMXXLhYVZkfLN6jrXHeJb1lXbGq/N1zmuo1hobz+6N3&#10;TA6VyevReTb7twb6mvYw8LHz2LqXOU1cbkbev8WeDWHOOa27273RNjZ+K1hXL5r1IyseDivIhc5N&#10;Q4xUmcU1+lSeYxtSbqjooEOTpWrot4bZ/Sstf9bV3T13SqD0ruwP8UpI9B8LOZQsm7/gNem+Gbvb&#10;B9xdq9Dg5NeX+EVVNu4lfrXoWhkoqKSwzzzX65k7fKjxcRE9H0O8SS2Vh8v05rTtb5QVBUNu6c9a&#10;5PQ5ysHythW6DNdJapsUMeMfdz2r7CjLSx5r0ma1u3lBWjY4f5sH1pdSvHlZdjBdrbjz1qlFdOXV&#10;gzBW6jI/SrkUaMdxYn2xRUS6Gik0V/7Qe4H8Sr7nJqTRZZtBuGks5JYVkOZVicp5x/vFfu/hmoXh&#10;B+7TsK6fKP161yyoRl8SNOc7/wAL/tBeINCiVf7Ra4MJ3q753J7H5uRXb+Ff2yr/AEi8juJHMzM+&#10;XjA8kSH8F4FeDvZM4l8tsfLVOBpFmbc0i7vu5PSvPrZRRqboI1bn2P4f/bzmj0vT2n0f7deebKrp&#10;a3SqiRt93eXxuI9q9P0v9qDSdV8VNHYTWoW3t1klC30A2n/nmQW3g/UV+fmka5cW7fuuHXoDI2DU&#10;Wp69eSy5a5upAv3NzttX6IQB+Zr5nHcF06rvBFU6kep+qmg+M7PUoo2E0UZaMMiyuFdx2IB61a3m&#10;41vyZJdixwyMUxvJ2snYV+X3g/4y6p8O7mW6t7i+vJ71t7+bcGaJGK8EK3Kgeke2vU/hf+3Brnhu&#10;0tU1S2GplAEul+0O7XcZ+9t3NhCdo6r3r5nGcByirxOiNRH3ubqPULXy4yWkU5DkYbHpio7QzaQz&#10;K3O7kSN3/CvLfg1+1p4Q+L+uxwxvceH7dlCPJfDzELjqoUc7R/eru7bXW16ye5tfIubd8r5kR/dy&#10;AdeOoxXxGYZJXoS5WjojXaVjct7k3c3y7lx1VhgirsaFEV9/l7GzyO1c/aah9lu0aTA3Ntjy33hW&#10;q1759uxX94u3p0rxp05R3RpGumR6nqNxCViXykjuFwCT8wrLFyVuF2NuCtzx0q7cQM8c7LsDMy7Q&#10;Rnb9KZaWBiEe1F+bg5PWs5aHRTkmNMbOPm2++fm2flUctp5dz8iltpwA/wAvNaUEDPDLz91srx1+&#10;tNujmcoyMqqdxYtyKzNI1LGbKzbYc5k52qcgZHvRJK8aKVYlfQCprxm+17f45eoUj5fpUOoBbSzy&#10;isG255Heqdmb3I5rJbiUNH5asF2qM9Kke8aaBk3LKGKkljtKt6D2qmk05g3RwyRpIWAI5wav2Wnx&#10;6faoGDMWbkmNaHG4zMkutq+YxZWYqp5BUCpNMbZaxxeYzcbMggstFzItzK3Rs9lGRWfayTQyMu35&#10;N2csNv8AFRyl6G5dSrLbbW+Xjdn3qGCZW+XdyDtJx0FVVmefHLR55C5BJqwLaQRblZBjpz1+tHKE&#10;tRkjtBMq7cruLZJGc9vy/Sp4322TMu5fN6AkFh92snVLpre9gt0WRvMf94wO2Jdr4brzyOa0BNHc&#10;WSyLtWNeh3cn5qkT0HTSNuxt+VmYEf8As3/1qrzZSRPL+VV6jI5pscbNLuKDHXGD1qaFMRkrtYr1&#10;HpVcoImslR5lbK/u+ox1qzdtHsDRyFdv3gV+YfUf3fes4Quh3McJ2x1P1qC5V3uC33cjawKnmqE1&#10;Yu3Dj7X5ikq3T2xTLlP7bkzF/roBuVweD+FQfZjNKjH5Vbg5PQbatRSrbRqWw0YCgMPm598UCKdp&#10;BtuG83YzZZkB4OPStSdfstkLgKvVVYemOuKzb9/MH3cBuQwHIq3pWvKwSKZiFjZiHBBZvqKnlK0N&#10;WHTvsdr5ikER7sgjr0/xH5iq66myXu1s9Mqu8cj3qqNa8i+jmhYASBmyVJGPl5x/wEUjXvzS7t0s&#10;cxY52fMre3tWfKyTQF3HIhZo5JS6446ZqshZbo+X+7H+sYJ2HoM1Sa7xLu3IpbkCPgA/5I/OtHTl&#10;Yw5Zcsz7s+3pWnKTsJeX0iJMflYk8Y6BfSmRPiVWVd0pChGc7dy+uPWtCGJTGI2VeuCf7xqu+mYU&#10;r5hZdvyso2kfnWfKQmXNClmjvvleF1baScHghVz/ABVoTSg7m3ZVvukEACsu3tVjnVVVTtRlbtk+&#10;tSMZIXXay/N98L8wFUVZGgbhWj45b2NLCuCjbt/6UnnLLbbty7ueAh7dajs7xoU3MzNuKgBvlxWs&#10;TCUbGhGyxKOoX+J/T6VX025SeVZCuGUZAbgEdaivM3N5ufcyq+4KOBj0NT2dp5Ee5n4YqQPQfdx+&#10;VOMrkm3JqDERqqqVZ8Op6KPrT7OARwrF94huSe1UILhYo2J+cdeOa0dJuVQO21uuE2IXx9cVtHQz&#10;loW0uPs+9Np5TjjpVmzXaiqcbm++d3T6VXvJGYcLhmO0mi3ufJf+7+OarmMeU0LqxJPDBV9c8U15&#10;DAWCvMo37lwc4P8AhSyyeev3gqDrk0sF0DCok2qzdC3GakOUtWkLvLG0mPnCpzz/ACrTto8/wrt+&#10;tY1rK0MqtG3ylMHndg+orehRZrSORtzBuw4oM2SRvFCvmANn0yMVGl5HCBt8sbeoz0pJ2VlwOB61&#10;W/0VpmWWHzCzckA8UGfKXNOfyLtSAF3Ph8dvpmtaQ7XVlL/TIrJhRYm+VVX5t3AJqy0JmGeg6da0&#10;WhS0L8VxGZNoDL/tdquC53LkkSD1FZMHDbS278asQAQ/u2z60CauXLyd8bV/i6ncP0pv22H+9UMd&#10;35J24GGHOPm/KhoFJ6UEtWPpLzN4+Xigc0ix7KcRu6cV0HMPzmmueKE4FDD5qrmMxtSKqhfu1Hup&#10;0b7Y8nk0Rlc0DPPT9KWMcUJLg5xx60hUp0NUArgZ/ipBFufO7j0pR84p+WoAbsH+TRTto9aJkDfd&#10;oAZsXdu3GmbG2VIqYo3A96AHZ+Sm7A9R7WL9akJxQTKVxMbX+bn3prbg/rSu/wDDTd52UFXHg7Rz&#10;zSN8w4podjt6UFyR83H0oCWpJs9qi8r60/f89OzmgJaibTheaUkI/SjPNGaAG5+X29KaBmnuoz1o&#10;zt6UEylcjwfWkJ3fe/SnU7Z70EkLx7uRwaMbfvc7utS7PnpknFVzAR4PoKdjaPl5+lGadCp6bRt+&#10;tHMAb/kpp+YMR8pqYpt6nFIAp/h60aFcpE7FhheG9acpwNtL5WfWiSPA3VIcozyjnG6m7QP4qkzg&#10;bf4vWo3TigkbtbZ1qRAV+9zSL92n5/2qAItpHY05Pu0O5JoX7tACOMmm5qTHFNEWX6UAR4w9PL4p&#10;ZBg0wDzHoAROB/u9KdRineXQAZH3sfLTcU5xldtOzQBHih05qTdTfK+frQAY+X8aY4yKlzijaCtA&#10;Ffdxu70JF83Wpsf7NRk7BQAOcim07f8A7350Ooz1FNK4Dd1O8z5ahxUgGaGrAFGM0U5DgU1YBHiy&#10;lRYqbB2fepp4pt2AM01zk0Y+ek2N6H8qNAHg5o8z5KaRtNNxS0Ak3AU1xk0Imz71OzRygFR4xUm4&#10;GmvyaaVhN2Dyt/yk/jXgP7VnxCg8N3SXVzD9qtNOgZk2nEySr0wejCTHPpt969w8Ray+g6PPdIwX&#10;7OMEEdTX57/8FDPi5eaB4VdbW68kX1wkfKFjLFIjCT6EFUI/3jX2HCOWvE4pJbIUVd2Phn46/EK6&#10;8Z+OvEGqG4lVbq5AnEx2paMekDFe59q8P8V+I5PJuEba7tGEB6Y3JzXe+LdUXzZphHAoeRS7EErM&#10;69GI9a8e8f3skDLks33du47s4+U5x7V/TaprD4ZJ7Ivd2R5J8WdZZI9rHd+BrxbVrsy3Ldvmr0T4&#10;xeIor+82QhfoBXmV3teVjmv574wxvtKzS6HvYGnZXIJOlRucmnN89R4r8/lJs7XqKx+amPyKdRUm&#10;ZHtPpUsY3mkzl/xp0Z5oJiSQnL16X8IPDHn6tbynpjfivN7S2MkijueMV738HtIaC3tt0P7wHaW3&#10;DgVzVtFdnv5RSvO7Ppr4DWy2tlDCdsn2hkVS8YBVvT6V7V4VlmA2sPmTbzkfNXkHwltRJcRozNu8&#10;kkoSFGF6YPrXrPheGa43TbgpjkQbyp4HrivjMxl7x+h4aLUTvtL09fI4MahevHzGpoo1ubl4G8se&#10;Q2XBjP6VX8OXS3LmNflEXWMc5/Gthv3VyrsD5h6YIy31rxuaxpLR2JI7cRH5U8sscDjOKji1ONL1&#10;Ymb/AFnzIMd/er9jd2k6SRrcZmQbvLI7/Wsa/wBKuLq4DxuyzRdD2pRqXdzneo/xJ4Oe101by2+b&#10;cXfYDuV29Cf4RXHeJ/AdwEkkVUkmMrqiHIChenP4j8q6TSPF11pl81re/vLdXYDPzhT746fjV291&#10;qH7ftLMqncyHyiRn3rpU2g5ZI8n0fXy119nmZmkcMmcfd/zmoPH+hmKGOa3VC+dkik9K6jxdo1r/&#10;AGo00KRrNu8x1KKv73cvzDnp7VizGafUN0x3KTvbj5RXXGZpa55frFo9vOqyRqnO303Vl6np8Vuj&#10;Mdq/x467R6GvSdc0D+0gGZo1lj54Z8Z9OGWuU8TeBnMrS+akqSfeAHT610RkZyiee6pZCSVVG1RI&#10;M7B6fWlsdQ+zFY7lR+6O4Y/hHp71durJ9M1HbMUbCsvX7n1plxZpLZq0i/6wZ2juPrXTGZnKNilr&#10;GmQ6y7SELJ9VJ/lXLaho4tI12/KvXJ55rs7BA0PBcR/Xn+Ko9Rso5ZS0nVG+6CMVvGZk43POIvMh&#10;uNxxEta2Y2hG1fmbpz1q7q2hKZpJlXcydwwP6ViRny77ZIWCr0I/hranUsKVNE1xHHJF5bKrVzGs&#10;+HvtDfxLt+YFR3robqZXL/MZG64cVUuImdWCL+ZrpVSxyyonOTQrblS2Nq9JMHP5Vdhu2t0bayVN&#10;qIRNscm5Ru7kCqv2ZpSdsnC9QO1axqNnJKm0bGn6+v2ILM+6RvmznHNY95qdw15uVjtqjdoYWJZW&#10;Xa1WbSYD5n+auiM0znldG1o2pyNE6u3DdMdqJZfscG7cVVW574rOkvFtPmHyqFxzVXUNVNzA2NzK&#10;Oob5c1rdEqTRdXW47a7jXdHMfTptrbsPG72rqY/lK9BXAx7orhpGk/HcKeLhxLtXLf7QNToK7O/1&#10;Tx7Je2HzsFmyse7BPG3rWtofjqRoUVgWCqucc5rznTy8srfdZs4wW4zWrYXH2CAl+gGCQp4NXyoF&#10;Jo7FdeuEvGlV98MpwPmGRUdv4+FxKVkji2L8olHp9K5e38X2xgkjO/bjauOoPrVOe5Alb5i/o2Mf&#10;pR7NmnOd9ca+l7CGVtysMgY61l6lqWy22xpt8z73/wBasTR55ILd3/eFPurluMVUm1oRXfzNuaVu&#10;RtOF+lT7Fke0LQmmuZFZl2/NnkHdiukXU2McbBgGj+62efxFccbxlfqseV9Kv6fdsYnXcyrt+91q&#10;OQcZHX2niIrbIryD5V5I71BJrirtVgFTp97O6ubv9eWL5VZh+FZMerN5silmO5uQf4fpSjBsqUrH&#10;S3d4vmNt+VT2qKS4811VWP1LCsRtabzfmU7X4c9h9Krv4rS1nx8qj/dJp8hnKVjR8QTtEFjVcs33&#10;TnpWXb3ciSszbf8Avqlub9r3b90xr0O7mnxyMEb7y/kar2bM3JMjkvHX7oAb0zU0WpR3EPzAfNye&#10;DWLLeMZXUbdq9Du5qEX3lts527etPksT7Q1JWZZ/lOFqxBpm9PM2tx0296z4rjzvv/jjtWlY3HGx&#10;mTB+8R2+lXyj9oSBFSfK7go7Ypv2jyz85VvxqaJcjCuGZupNVbrcs3Jf8amUbGvOhWXzXzlgW6Hb&#10;0qeC6EpaFgfmzkA8c9OfaqKOxO3+tWY1WKTczH8BScLhGobtidrMzBWb0ANT3dmXtxIFCDsBztrA&#10;i1f7F8y7fvdwa3NH8SW9/atG0g2/88//AK9ZezZpzoh+1hXUsw2jqCd2Pyqzca9CNxjxuY7Ts4wP&#10;xrntW1SNr2Ty5MLWfc6gxeXnP+7W8aSMZVDT1K5ilZnG3d/snisu6uMybfuisx79pbhlLMzfkKfD&#10;IJeWf5vrWygkc0qg64Zrh9obduGCenPpUV/LNaW6bDuVupA5FNi1BYnLY3AHdj0omuvtTLg/L6Uc&#10;qM3NskstVN1Hhmw3riie+a3Zfm3bW+YA9ayZ5zG+R5gX0FTRXLTiQfLuXqfShRsLmLU2sNErKrY3&#10;deKz7O7lIVt+G9QM0l4yl/4KSMrAcjdtXoPWpsVzmxY6mrx4kOxV6Y5NVbjUlFz5fzNu6dsVifap&#10;FuGVW3or4IPDCr8aL5W5j81VzEuTZHqd25Kr91fU1T3/ACbf4vWpnwZFU7lx174qFlZW5BHPcVJJ&#10;N5RMXSnQW+Op3U23LE/vD/DjirNqGlfpio5ioJiGwaeZtqn/AIDVzT7v7ImWUKmM568VJAEaLdu/&#10;M7aUxLux5UTN1T0A9DWUpHVGBetZ45oeCrf7x2tSx7nRh/FtbBqK3s/LgRtq7vTNW7dlEStXLJnR&#10;GIqLiPHzSMO5IFaemssBH3SGboap7DJKOAqv37VPar+6X+7696wk7nZGA+e4ZH4DcHPTt6VYsYmP&#10;MjfJ24qEQkSjay/N1yp4q1bBUJ3L8q9BtNZOVzZRsWpLbc+zaF74FV0T99/d+lOK+c38UbKvBBzU&#10;KFd0jbvu9fapNErBNdt5jrk/N046VY019+5mXG1eAD1quJIgWXarN6560R3O1+Pl/hrM6Is1Xuiv&#10;Rv1p9rc+ciYIG7rVNEN2vQj6Uk37pV+WNv0rLQo13RRF975e4p1teeXwrNuxnI+bisOa/bcy5bnp&#10;71NptyfMZmXzOd2M4OPSjQnlJri4wS392syWRZJGPzbW6ip7+c3G4N8q+tZ9m5eLcD+dOOoSlYuX&#10;F/sGxT5a/wCyNv8AOsHU7zIfb8zepq/NCs45UYrK1ECNGXa276V2UYa3OCvKxk37G2TG9i3risPV&#10;7vNuytu/MVe1W5Zk5Nc/rTZX71exRjY8HESuc1rEn7/avasyatK+gUncpPzdc9qoPHxXZ7M8SqQP&#10;HkVG/Spqa6VD0OWSIaMUVJupGYR8y1qaFHtuPmHy+rVmwn562dEj3j7239a9DL7OpdmkVpc7Pwtp&#10;hZ1dmyPSvQ/D8PlKqzDay/LnrxXn3hKVojycru69q7bTr9iyNu3buuK/V8ob5TxcTodxohWVFb5g&#10;q9BkV0Nod42g/nXKaCzALzx1xXRRXahNq/e65r7GhrG55crXuXGVfMy20BegB61essRJtbO71NZ9&#10;r++RSylj6YrQ3rD5fzBvM9TXRZBGVyprUjQweZGwX/Z3isy08SGKbLbdqjIyateI7b7VbSE7nKrw&#10;FFci995z/vPlcfL7YrGVkNux3WnapDKrbudxwcNmnXdxE077M7lLAAjnNcTb6l9kf5fLf+Lk4ya1&#10;ItWkk2vmRQo2jByc+pqvdIizo4YWQbWYhlOGUD5VPuale2SVFZlY+26s7S9cWRFJXyzjb1zuPqa1&#10;Ipg6cDP0qdBlC8sUMHyH7vAxWWLmSwddwj2j+IV0x2iLbs7bqyr/AEz7TcNwAp4A9amUYtWY1Joz&#10;9L1uVbuNZri5hhhkFyskUzo3mBvlKt94Z7givd/hN+2X4h8F6oYI2s77Stgl2ztiWRxt2gv1UHvx&#10;XhEmnsyeWyxhvc0WsMlrqDMskirt+7Xk4rK6Nb40dEalz9CfhR+1zb+N47yPUI9LtLiRPNBtUfyC&#10;d2fLDn5gMd69Y8PeJ4rrSre5XyVtbhR5bRt5mM9MkV+VN14mvoNLureOQgXcbQzKHILLt6gjoa9Y&#10;/Z//AGx/Enwy8O2ukWkdlHaWsZs4Vng85RCfvGTPL47A4NfF5nwjGf8ADRsppH6GaldSPC21fLdF&#10;yjE4Un5eppbXVPtdqwZYvOj+YBlK5P8AkH8q8G+Hf7Y/h34gjSdHutUjtdcnSUNH9maNCAcB8r9w&#10;E8ZavZtA1SNrSRo9tyW3IQh3KmV4JPb7xr8zzPJauHlrE6Kdaxuafq4vV3L/AMCUdqtwqLgx+Z8u&#10;3+EISrfU1z0TLFcKsgjZj94Mev5fX9avHVmGlrDu+Yfwj/GvAlGzszuhJSJre7JujFLGhmXuWZf6&#10;U7UhBPGq/P5n+8MVn3KMkX7xmRjyQ3AB9M0yS4mlu2dmBaRVDbRxn2q4xizq9DVuHtvJVV2MzDaG&#10;xjB9cVny3Dwv827ZJ03DpVUXDRWqblbdIuRkfdPpRbbpJWG5H/vR44H0NEopGhLaxJsTOW5xzxzS&#10;zWCtL8h3AdqhurRoYuT5O75FODx/sf8A16dbym1by1Z2duvNYl6En2dndWWSby04C5HT60XcqIrA&#10;s/7xOcD+VTSu0FtvCnG3GNw61T1aNzcFVWNnztbd8qge1JMlK5Xn0naGljZo9uCc/Ngt1qxCNsOP&#10;9YD94beB9KIYvtChJWXy4huBDbwv0x96hJlCbe3T5vlpj0YTXStBtGQzMuT6VHLqIt+m1fMbAyeo&#10;qG4kEm5VkXd6d6igbD/6td235nKk7/qP4aENKxoidQccsKlGzG5o4+OvtWRFcLDcyZVlV2+XBzV6&#10;C5Zpdu1t8bcZHDUm7C0Y6WRThNwyy8DPWp9P8mI/O23PzbQMjNVp5E+3su4N5jbwV5wvtVq6tsL9&#10;5fl6Mp4NMNCPUWWLKRyNNheQCOKbYuQSI90aqcH5ipH5iqNzGpv2VW/1PfYvP15rZ0yDzrKOZW3R&#10;sNoGPmJ9TSbsVLQS+0BdQmEgX96ybdm0gL9KqwWM5Vztn2n7xx0+lM8R3t0u1bWb7On9xutL4b1x&#10;2ttszK0qjDgKcKff0pcxPMDQtC0cxdty8ovHzH/KirVhrHlLbxyRkMU3EdwasQvsWfcsa9+udp9q&#10;he4WO8Xa0i+W7MWGTkfLx9760RlcT1LEd8t0u0EqzfKMseG9fvVdt5S0Ma5ZfJXDnIO41iM3kMwV&#10;tiyDanGTn5eav212LcBQw9Vwd2T70cpHLY1IDGjYUKrN1IOcVCblI97MyOyuqkbcACq2JHBbcox1&#10;x2oTSvP83DKxVssoByfwq46kk8V6yKyeZtPHKsD97rWnBJ59rteTy2xuzkGsFlUSosTOMPtLKdwN&#10;aNjKbS33NuVf9ZnOePSktAki3bx7CzY+XqpRSAfrmr1rHsn/ANYQv3uBnmqOk3Qvrbzg+7+HLDBx&#10;9KtKQduMDHX5qpRsc8rosXKyNKzfNIGOwFSOfwq3pOoNbLuXBxtYyDufpWdBOi21u5VgPvZz3q1G&#10;PtG1kVmVunGFNHMTKNzTNx5ndf733u9Ps2Drg8luoqravvt9w3AScgk9KmA8tvlZskZBxRGVzPlN&#10;K1kQhV+RWf8Ajxn9KcYmnijkTDKvOKwSZrt128bGXoa3tEl3DcVUL02k9q0jK4mrGhpKxrIqysyy&#10;dNuR0rUmnWOMsrfd7Z4rH1LUoYrZGjX5mOR5XDEelaFq0lxF90fMuD7VVzFq5YSTzQ3ynavQ44NR&#10;3Z/f/ekVmfkUsEuH2t8vsKWG+IZdy7mxuyVouS1YnWSSEcKvz/eyen0rVtl3oAduGbj3rNWPKfMI&#10;z+FXLd/KZV25z056VpcRIke65+XipAxuGYMCyk7c9DimyXC+U+373rRpNxExdZQruvTIIzQBcs9P&#10;225beflUYyPVuKqteQhj8y9ann1RsttXsT7fL0rOzcf89W/MUESufUan5qfUdSZzXQcw1+RS9H/C&#10;lpH6bqrlJi7iFMUJwKUHfS1K0KEx8u2lHIozTTtj4+bHrVcwC/w/hS7+OtGOM0PnZ2qgDOad1eo0&#10;4FPchOh/I0ANcZFNTcO1KHy9OzQEdRsfSlLLL2pT8lOIVaCZRsRfxfjSYTON3FD8x0qvtPKigOUf&#10;sCUjsCnSnlgB0qNOBQUO2D/vrr7VHIFXpup7y/L92o+n8VBMpWF/1j5+6fen7R83Ipu9fvY5qLc3&#10;+zQHMSsfmoU/NTN9Lg+v6UEj8fP+NLn5/wAKZ5nz091GetAR1GM4L9RTWGP9r0pVTAzu5+lKXT3+&#10;Xp70ARqMDHepEH7umv8Ae3UiswTrQA8TD+Km+Zt/4F09qb9/r+tG07OhquY0Jkk/d7qaZd5piyBT&#10;t28fWkA3N+FSTKVgfmSkc8Usp8umMfmoJEST/wDVUlRIpD9Kl3UAJ/F+FJn5fwpxGKPK9qAESTC7&#10;aQy7Kd5f+c01kzQA3eXFOT71IpwdtKox9fSgBc/J+FN35o80Z24pEfj736UAK7H0NJg7+tSYqPpQ&#10;AdKeh+WmyHmmBy/3aAHucvjtQjDNJnNIpA/hoAfgjvUbMD2qRzk1Hn5KrQA2U1+9SZxTWZT2pIA2&#10;Dy92RQTtHFN77e1FG4ARihx1p4G8U948rT5gK3mfPing4Tnmo+lGOKNGAb/en+b9aZ5Xz0VQElDn&#10;b05pm40maXoGg4fOaCcPQeRtHyt61HJ+7LButNakSmkSIF9R+dB+U7agu9Tt7GDzJHjjXk5YhRxW&#10;FrHxW0TSWmVtQtVkhi81keVQyj1Iz0rppYWc9kRKoYH7Q3jz/hEPDBUL+8wz7ghJj+X071+R37bv&#10;jlte+IEsy332n7UrM3mXBVXIO3KL/eUdVHIr76/bC+PcHh/QNTki1LTI7+1tRcWyXDlhFvGQ+z7s&#10;mBzhu1fkZqupSeMtOhuNSVZHvHOpTtCSht70ptNxFnoWbcXU8Hc2Oor938OcjnS/e1ETGtZ3OS8b&#10;3bxJu2iT93tyQQf97HrXk/j3U2uLNiwXMaMpx2PrXpPj67vRast5IJ7jYpV0ICTj+/nsfavEfiVf&#10;PZ2udxAbofX61+jcSVVSwba6GuF96Z4l4puJJ9UuGcsu19oz6ViXPIrV1iT7XeyNKwDM3XPy1lzr&#10;huK/ljNKrqVpNs+vo6QK+KR/u0/P+1TG+7XiAM6UU5xzTaDMan+sp0NNT79TJHRLQVOLZveCtKfU&#10;dVXau7bzjHU19IfCPRmk1W3S4WZY2Kg4jPWvI/hN4fP2OC4WNfLkfAYnrX098OrMRafG8HlrIv7w&#10;Epnj1rz8ZPSx9vkuH+0z07wJ4dSwlVo1YzLHsBzxXfeEdQkiik82NdrsRgHsrcVw/ge9Nyq8Kv8A&#10;fOD+legWFutvEJAq7T05618ZjHrc+1orSx2vhqGO22qFVUlGSqqW/Wuk+xZdZFbdnpx0rltFJmSG&#10;T5053feG3HpXWaRcq8artkWP5fm3ZryKmhzVLp3KsFmLOaSQBvMk96dPcSW9ozfMz53/AHf/AB36&#10;+1aTRPcsvl9m6kUsuiHzJGDbd0mVcc4H0qaepi7I5qbTI7i48yXYr4zjPDD396r3+iC8JjYPHAke&#10;zd0O6tRwfMbd+7w2BsHUevND3Jku/LZdsbfMZD1B+ldcXcp3Zws9u1o0Xms8g3LuYnmsvxDp/kx5&#10;2qvmL+ddtr2mfar/AGqgZWAcDcBnPSuZ8WzxT2qqrfOA4DeUu0n0zW6djeOpxzyNHAHaQtxhTjqv&#10;qfesrW3ZnV1z5Yb5x5a1v32nN9ldY5F3EYDnsfpWeIEFtEsn8XUn+KuiMyZHnmvgTsXiUsvRSSMp&#10;9P71Yd1IYFMZWTpleeg9K9C8RaLDBDJJEF/vMp6g+1cvfaejh1aUctwQORXRGRlI5vStRV43jxu2&#10;9C3Gam1JMptX5A3Xuas3OmiKZpY1AG47l3DJx1xUAiKr+8Of9rtXRGRnylXSbdba9jBCmPd82OP5&#10;1h+IdGhlmaaJtqt1GOlb0yrI2V2r+NZ88X3t37tV645zW0WTy3ORurUJcZG7C8E+oqN12jI3ZX72&#10;O9dFeabuVmTYy7d+8OCfpj1qibJR2+919q1uzORhNpbXg3GPdufjPamDRmtHbdHH74/iramfaisu&#10;1lxuypyKrhjNNyNy+vat4zOeUDn72xad8jbGq9R1zVR7MwlWf/WegrpdQgwPlV/zqi8XnvtdRu9R&#10;2q1Uscsqdzn76JsbWX73XnpVWB5dvlsysnrls/yreudObe25W9uKht7EXUkgOVK9AFrWNW5j7Ez5&#10;rJXj3FflHXjpUE0ZkXMbcYzkCtXVLEJbMrMQzdh1rOs9KkJXBWRc7cEY4rT2iI9mxun3f2WVG2r8&#10;wweD19ai1PWPNUqGVQ/y7SMc+tSXWnsqq+7gLyBWa8DmR2b5tzcY7VrGomY8j6kcUskezdyy9QD1&#10;rS07VDcWyySsAfrTJLdfs+1uB13Ac1QLtaj+6dvfpWsalzKSaOq07W47eJ4dzMsvXP8AD9Kz7y5E&#10;N1uZy23pgdax/wC03D8SyHHoKivdRM0nG6tL+ZnKVjoZblZIN2U3L0GKbZ+JlM21HbcvUEcGuXl1&#10;CSSP5Wb/AL6FOivWAZV2j5uvejQmMrG9c6y0t2vX5uvtUsuoCCNmb77VhxXyuu4bT9BUFxq7Z2t9&#10;3p71K0CVQ259ZW4XaufX8aom9+f5m3fhWUbjyUbZ8rY3YAJ5qvBdyT3Ua7tvmep61cbMzdRs6iy1&#10;NU68KPWprrUwqfL/ADrm081PmVsq3XNWbe9aRPmrfQnmLRvFulbYxH+1imz3QWDc/wDd7VStywb5&#10;QdrdsUS3ahc/eHoKzcbhzGsk5Ub2baG6j0qa11JVuBvb73QDvXOx3TEtw2PQmonuZGBw2GH3eelU&#10;Z8zOsi1xo7jdvXzPTNQT65JeXGWELfU4rlYbllnbLMfetAS+aOHZf+BCpcble0ZuRa15L/N8u3+7&#10;zVgeJIjtft6Vyd3ciJ2btjOMGmQam7vkYKnoB2o5TRTsdHd+I8wYx83rVex1d4b1iz4b0U8VkrPu&#10;n+blfSqd3II32rt3bqOVE+0Owkvozcsqvu3dCe9FzcLb/wAS/N15rk4L+Td8xYq33cdRS3WtSeX/&#10;AM9P9z5f51pEh1Ll+9vfMlwqhWX7h2nn61Hb6lt5xglsgZrLi1OUjc1E1w0K7sqNvTnrUkOVzWvL&#10;/YNzbgG5IC9KjF7HNDmP5T9DWTJezLBtADfw5z2qus82/I+dc4x05oD2iNSTUPL+8TVOXW5ogh3D&#10;C8Haev1pz3f2lOrmmJZEP8u7aG5BX71AcxPPrqgbvVuKs6VqP9o7u3l1S/s5pNwVVK9if4a0NMtV&#10;srSNWHCnGR1b60SkkON2QrD5U7Mq/ebccn71XDJiJeem3PtUhh8+HarfM3Q46VWkt8ThdrfL196y&#10;5jXlZLZwJOd20/N15q0bMhOMN9aZAmxdo+WtFCvkfKqZPdjWUpWNo07lB7TyDsbdlehyKktostuH&#10;B/u96leyZT8x/E1JZfOWTb8v97vWMqljojTQJpsgk3fp2q3CjblO1cetWRHldnf1qNh+9VChK+p+&#10;WsZVDaNMkjYMn7sfd6ZqWOVZm4UbfSmRp5Z96kMX2Ybv8msZSRtGJPbj5sCPapGWHXH0q7ZW3mxb&#10;dzD/AIDTbUJOqttV93yjgjIq3bQtD1VR9TWPMzriVjA0M25vu9hVgXClk+X5W6n0qSZdo4LfL0yR&#10;Wa0LTnbGq/rUy0N+UvSK0Y3Rhc/L1aluJF2/NJjdwQF60yVPsUKsF59vmqrDdZnX+LHzEFx1qeYo&#10;aypG/fd6VNZ2pvH9OcUydpFmUbWZj1IPSr+nEJHkDnG6pKUbEbXA08LCoH7vqSeTVhbpZ3XP97HT&#10;tTZDHI3zbd3rToYH+0qu3gdeOlZlBe2ccuVOVZfSqkUnlhh8yn1xU95L5jZZlBVOcHrVAzcfMsa/&#10;WgCW4l82Jqpofs8TLRC+2f5s49KW+T93/d+tVGJnJ+7cgnnJZvm2j0rG1eTPPOd3rWjcn5MfxHof&#10;WsHU5yE2s3zDqR2r0aEWzysTKyuZGsM2WDH34rmr+fJJLYDDIJ71u6i3nru+Zc/KM+lYF3tZFVui&#10;rtFexT0PBrSuZN3c5DLlvzFUXerl/AEZiOlUZK6GzzKjuNzTXOTSueKZWLdzmkR4op7fdpm0jtSM&#10;iSHrWrozkP14rJh61r6QmA1dmDf7yxpDax3nhG1LxIe/97/61dnptrjbtZv++hXHeFpAlqp5zXba&#10;HPtVWIBjdfxWv2DJ43pp9zw8UzoPD/7v5WVtu315rdsoiH/ikz8vy/Lx+NYGnPt6jlPf71dNo8ha&#10;NNxx+FfWUdFY8qe9jSs08mPbtXd61YnXDAsD8v3cdqjgn8osMDPt81SXO2Q7d7ER9dw27q6BxiIT&#10;uO1lyG6+1cd4w8OGzb7RbFmLfOQOmPT611wZD/Loaoa7bySwyDYoULkDPU1zyiNs4i2LRxblaRQv&#10;IJOc1YjvBF8vy4qveSfZ2kG3/UnbnHymstr/AC+MnB71hKXKKKOosdZAPf5eRXQaNrUciL8w6Z6H&#10;pXnmnX+8bPm37a0bO8ZE+bjC7TgGojWuPlZ6VDrEYLb2XJXjJ61cfy5YvNRlkDfMpz0Ned2WskPl&#10;9zMvT3ra07xWBtbc21ei44rWMrjTOgks96bjIV+hBaq91YLGqt/CvU9zS2+tLeruaTb8v3cjNWif&#10;tkPy7eOta6MSdjAm8sO3Wo9PlMbsvDndnOcVpz6NvkaRflJ6d1rPu9PnsfnVt/uWYf0qfZx7D5jU&#10;0/Wn0h45YHkjcfdAPyj5t2NvTGfevV/g1+1Vq3w1tJ1v7gXFrM6rHHIHeYsz4znd90DkntXh8c+4&#10;5Odp+8PT6U6VjNGNrxttb5favPxmV0cQrTidEah+hnw2/aS0vxvrVna29wZJpny73DR28JX1G4jj&#10;k8+wr1rT/FmlalErW1/a3HzbIpo5S4eT8O1flvZ+IGGkxwSfvoIzvVJGLKP9nPBxXdfC79qvxF8M&#10;454UuFv7W4dGVHCfuFHUxnPBPvX5vnHAd3ekdtOtY/Ra9P2ll3r5jbtyjPBPvVqxiH2b94yjb8wP&#10;bPy188/Cj9rnS9b0xJ5tNZtroDLNdGMtvbjA+TpXsWifErT9aMlxb6pY3MkIzNFaz7pE/wCADmvz&#10;3F8PYzDuzid1Gsjo7zTEdT18xRt9s+tZV0v9lKw3RqGblV5/WtS31a1urdJEkWdWGSwbis/UbtZR&#10;/q5mXkZC8cda8mrTqRdp6HXCopBbOtxb7jGu8H5QDtyvr8ueasLCsTbV27sZ2lD/ADrNjb7PErqz&#10;ttVcIFUj86sWt5NLC1xtZo1j+RA2c/jWJ0RszQlIeyUY5+9j3rK277lpG85ZMsMbs1ck1See1dJF&#10;ZWbdlhj+92rNurs7miYNtkTAwwwB/dx938c0krExLsqtt43bdp6rt6dao31wiw7WbH8Wc9DUNtzc&#10;KDIVaPGcAkNu60+4j8wPvZdvqRxTNOUbbT3Dzbj5u3b9yR3OPx3VpxoqqpkPHqB96s9XbZ/y0bd1&#10;2nOKIZWkDR/uZJVbgE4xQ9SHoWHlT+0trFZA3zKMYwavJNGWaTau0f6s4OPxqqLGGELI5XdnGSKb&#10;pM6SyMyrGyiPCt6n1xSauGhIq7gmI1DAfOc/db0+lWbsboxJ6tkAdDUXlqkbMy7dw38mnwTDy13E&#10;bSvDZ+YfhTDQzJblYmUbUy3Q46/WrumaxHp8aqq7cjI5yq1n3bK16zB8tnG3cPlNWbe2UZ3K0cjH&#10;a6hgdtErDlqO82QTSfu13L0CGjQbzydSZVzIwj+TZhZFX69Cvt1qOxvVt5GUtMsVv99cZJ+b1rU8&#10;PS295cN5bR+dHHtOF5FQ1YWpYngkuIY0WSVVb5gqEDn3JrNbT90/mF42l/hCuhVfpzx+Nak1x5Dy&#10;MvC/w57VTvH8qFlbbGGG4cYYj1qY3IGW9riPLfMVOBJnkH6VaFlDGqybVY/e545rMS48qdm3Iyfd&#10;Cj19auR3rbfLZW+Xvj72OuK1K0LMBE0DFeI+/wA3LU+11H7PeSLNuZgzKe2RVW1vljuGJbdG33Qg&#10;24+b3rSXR1njZlXDydGJ6ULQzlGwrSR7/OAzuG0HzGBB9cVZvZBLpskbSOvllVzxjFZrWgs5mb7q&#10;fxNnJb6jv+FXo12Wh3eWzEZORwaBSHWVt9kkBaTcCMgMcgj8K0Ud/mzG6/Rc1kafqyzTLCx3ZARj&#10;jplu1bDSLKVwzSZZSd/YfhVcxhJgtw7ptiRUWE7cGUnn0rU0hPKhjjKq3kKuevNZtqfLjDR+WxU4&#10;HP3l9T71atrjyT0+ZuozXPzEmtazyWbRx+W0uDtMjcY/CmywfaFijaMeX5eN5KN/D7Gi0D+Rndn5&#10;m61Yt0k3Mvlru34YZ4A9qcWTKNiO3VbKNEjLoq9SSMmrVncfarqGOOOTc75wyleE7fj+tV7ewjjR&#10;VdlkUdSOoq/ZwRxofl2sG3Fii5z7ValYxkyxq+jySxxzblPlvjYDgg1LaX8ka+W+1QjfJ83zH61U&#10;mvJLeeN1UsWbaQx4LetOFyt2cKvMm3EvdfwreMrgaMV5GFbnc3QmtC0kWUK3/AfwrJtbdWXqOPmP&#10;uamjiZkXcVPOOBjmnzGTVzWjutsW4EOvqOasLKrCTcqEr3PFZ4vo7WP52G30FTadqUGox+WjMwkO&#10;PnG1jSuyC7DtKfLmPb175qykKltx+8egHeq9tH87f3dq8/8AfVPMgVv4fm68fyq+cCSYs8j7QQ33&#10;cY4xTFBKj5F/76qRGW4Xd8vH3drdfrQjFlBwvIoUrlbn070/hNKhwKH2lOppuM13cp5/MSbqQNtX&#10;naaNgo2CqJWgzdUlR7f9r9KkxiszQY3Jp4yq8hTTkSm7T6VXKAm07s9vSlxQWAPWndf4v1qgGdF/&#10;Cm5/2TSv0p26gCMy57baI5MmlZMilKqhzjn0oCOgb/am78fw/rT/AOH8KZs3dePrQEtQKqG+9RKd&#10;zrjmlaPclBOZOFxQTzDhLvO3HFNdef4vyoI2x7Tw3rScYxu59aChrSZo+91qTZ71GgJTmgmSBR9+&#10;jYcfw1Jhv7q07av3eKA5SER5qRhzTT8icU/+H8KA5SIpinRnfSvCXp6Px1/SgURjH5qicfLU2FpH&#10;TigfKNjj29fmp/l0in5qfmgOUiaLJpNzbf4qm7bqNnz0FEQi4+Xn60LCU6GpcbDtpHO/7tBLjcgl&#10;TzKPL/zmjFGKCQowtG6mgsaAFEm+l8tqanBo347UAK53fd4pIxk03NG8x0AOdPnpQcDceaRzk0mf&#10;l/Gq0AbjzH/u7emalT6LUO8inJJRoA4PntQ/LVGWZH70/o27vRoAoYP1FCsCvzD8qaeKKNAGyHd9&#10;2nbqjIxQRijlAcGY/wAf6VJhab5ewUU9AGvyKbUgOablqdwG4p6JzSY+ejaPei4EiDD7v4acDmoc&#10;tnFEL1PKA10o77e1D/foU9KLpbhoGM0xzhjT1k2nng1DeTCytPOk+WMjJc8KB9a0hBy2REppDmO3&#10;rx9aaZFiTKsM+hNYOueN7bSdOFxhZrZWUF0baAPXNeT/ABX/AGhpvAN1NJIbW+s7ggQi2f8AfKpX&#10;gFeu4+letg8prVnaKMJVrHsdx4sttPRzJImVOBlh1rjvG/xlk8ONJtks0j3bFGQoJ9Mnv7V8v/Ez&#10;466hr2izW1rJNFNMN321kCy2w/uen41k3nj678X2scl9Ktx5xZiPK2je33cfSvrMHwrKKvMwlUPX&#10;/ih8f1vPD0gsWjkm4SQCYH7I7fxHnr7GvF/Hv7VWqeHIbrR7qGG2sbpW8iVgGlDDowk+8AfQ1z19&#10;fXHw887UbO1+3W8zGa4ty/3pVXZ5gz/Ft59M15T8W/EtnrmiDUrVYY7pY5Y7fz5Y45IgV5V0lILe&#10;xAr7bJ8houXKkYOo2eW/tL+P7rxtr0PneIdYuI22zyW7KksDsCgjZJD80a7QwMYyvPWvE9ZdpNQm&#10;kURr5j8fKoV/w7L710WtTNMv7x9qvtXbuztb0B9K5G9M+mXMkzM0u35XXIwR/tev4V+xZbg40aXJ&#10;FC5mcb46ubgx/vEydmMg/Lj2rxP4uyoLLa2Pl6YBr3Lx7J5OnyR7stjYvHSvnn4zt5MPyF27dK+P&#10;45xHJg2u57GXx9/Q8m1GdlnYgnG7oRVB3qS6O6ZssTUZNfzJiJXm2+p9ZHVWI84o3A01+tMf5elc&#10;QpSsK8lHWo6lQ/NQZ8wqR8VpaPZm4u0RV3Z45rPRDu25roPB8Df2rFtjztbnPaiVjuwdO7sexfCv&#10;SGs/DtvDuB8pmYbh/tV7j4GlZ7VY1aNmUYI5BC+n3q81+H+k+dpceNu70r03wPp8MbptWNHxkbW3&#10;fnXi4yTPvctppRPUPBDfu9zZbzOQCMYruNCha8Vdv8L5bJ+Uj0FeeaHeCyMabfmJVc56iu88PF5U&#10;t1RkXcNx+bvXy2KVz6Om7HX2JNkVwyrJjLHdnA9hXb+HoGuTII2/dohblx261yEcDRLCdzqzbWyP&#10;l49Oa6rw7M9vbx7B5iyEMCeBCG6j3ryKqMKmpv6BbFJmVtrNu/1Wf61Z1bVt0cm6Nl8v+8uf5VBp&#10;J8nUPtO39zH+9I2nLP6fSm+J7cXiSS7fLk/hO08/UVjHQ5LXdmcpf51K53W6lWjLKzKpZR9TUccs&#10;kpjwy7O6eYybvxNRyWkkVqskvmbUTC7eNh9T61BqLRyPHhtzSfcPzBf/AEKuiMjs5V0LNrFvuVjZ&#10;mYMSQWbaQF6Cuf8AE+lR3oSRWUHcGUFWVzu687sVtWFxhFZmaRcYywwc+tVdbso7q2klUtiP0Yf7&#10;PSujnGo2OJhhZ7ePzWUM3JHfNYnijQ5rJGaMLt291Py/SukubaS1u18uM+WzfOuNzD8Ki1AOEaPy&#10;SYum773FaRmU0medXk/lWO6SN1RRk9yRWYmnxyRSMrMcHByO9dd4hH7/AMlo43U/NnYR8vpWS+jL&#10;p0TLuLYO8Y/rXVGZk1c4vVZPLf5lxtxjDDnd1qG9Hl227lGkOAAMha6DUtLGqRqzRLJ5f3d3f64r&#10;NvrZmt/s6rtDfIo6gN65rojJGElY5mRAmG/hU4I9DVct5heNtufSrWqiXT3Ktu67+/zfN/vVkCQp&#10;MzKGYtxkiuiM0iuUfOm0Yjjbb6AVXudBaezaZWdZPL343DFWmMjxhlCZbp83WmxJLFF5bFurfxD7&#10;vpW0Z3M3G5zrafNI+WZ5JM7ck7ePl7fnUyAWvBj4rclK3KrxG204JU5xWLr0fkW+35t3sK0jIxlE&#10;p310h7VmRfNJtHLN1x2qN3kmk2/L/wB9Vbt90Ts7BvwNVzEchBLuLPuydvSktxt+YKAy9T61cizI&#10;7fL83pVW6gaQ8fMPl46UKTRPs0R3Vst2OBub2qBLBYHxzjGfwq7FMpBZWTK8HnpSWcqufL3bW27c&#10;4zS5w9kjMNo21sRxqNuMA5qncaS1xOxC7l9MYrav7Vox8vf9arpafu+I92ehIIzVxqMxq0Oxi3Vm&#10;23btbrs6VRuNLa4RuvP3OP510V/bCL+6drbhwetVHgd5Nq72HucV1RrI5JUGYEWigSd/m6+1RXek&#10;fZhnbk/Wt9bUq3KD86hvLHzY922tvanNOh5HPGwCnaKsGxNuvRWX+M9/wrYg03zm+Zd31+Wm3sKx&#10;x7dh3emK09qjH2Pcwo4NnCttH0qjNpwMvVm+btW5b6Y0u5lbY3p1FEuli2C8ZqozuTKmmZC6RI8m&#10;5drewbms+9s/JvExuXb0/wBmtwbY2yuc9OKq3tq06ttwG6Zb1rWMkYexI4oZLtVXAb8cVcS0dOG+&#10;Ue9RaezRW/lbef7v/wBerDpJdNu5Vf8AY4/nWnMR7NkUAaSVlUt8vTkc0ye3J8zAxjrVhW+zXG75&#10;celR3r5jkZmb59vIFPnJ5WVxCCu3+Kqs6KjfxZ9auJJy3y/jVGV/M/4D196OczcWiF4wJ9uNv1NW&#10;DcSbmXdtz0+Yc1HbpKGZm3L+OabP+6fd/d6VXMLlY4gSJtbdtB2k98VIYlhPyjd7H5agjkXHmKpw&#10;GyoJ6/Wp03OdxUt+FHMOzC53QbmCt9MVXiCGbPyKfpmrix+Z94N+VV7ix2xswjRWK4A9aq5PKyvM&#10;dgVSu5PUnFRtuKMWUyK3UdPyqzJaeadrFh9au2VrHhd2Nv8AEfT6UKVg5TNiGSVZSNvPIp7QfaYl&#10;7kdau31n5bt9dv4VBFGQUVT8q9D3/Gi4co6OLylzL972HFRR2K3DNuwyk7sjjNXprUzx/wB360tr&#10;Z+Ui/wB31ouHL5GfLB5cnytx6Yp9uPusq5Pualt442vmUN16ZNXZrUxSqy52jtkcVMpWHGLZBcJs&#10;H7r+HqD3pY5dybZBx97j1pyRsrZ+VB+dDx7mVRxu6e9YykjpjTLECeYmdrxn3GKc2mljuO773XFW&#10;dPCQx5bYx9xVqItJErKqI3pnIrn9odVOlYzlXyH2srN74q5BCwmwVyq9BSgSRTNt2tu+77U+K3kg&#10;PO7PrUOdzZUrE32Znk+VFLe6nFS21hvG9dv0zTEZmf5Vx+NXY28iHhv0rCpOxtGAtoojkxjn/aqZ&#10;iByRub021VDNJLuz/DSXk5hC43fe64rmlI2iiW5Qq+QBmnKzSxn9397pu7U62G9VY/NVyRdkK/L9&#10;7r7Vm3cuMSOwtvsynqWbrzwv0q2DsP3iN3Xb8v8AOs1JZlfMY49CanSVorf5vmb1pxlc6YxLTXQl&#10;+WRn56YI5qm2ftarll+XtTZHZZlY4CqvAqRV87pGv1wc0OVzTlLYkFxDt5z61St1VbpsjDelWoIp&#10;JF+Ue/FTppyK+WSPd1zUhyjEQSKu770hxketE8jW8+FBxtq5Faqqqz+Zj7rEIvDeoqO7tyw3ZWgo&#10;z5ZGkf5lP4VoWc7LExI59c1WmhLjcqnmogrRp95tvrU8pWhJdHdJtHO47SfQVA8WPlbp70CYNM2W&#10;8zPPpSPKz/wlqIxuTLQbLttTvUMx92FR3kiIWO1SvoTTZZfKCk/vPLGWI5qje3u6UqGzjg4HSuin&#10;Fs5qlRJWHXjqkO3+Juh9K5vVmCu3I+brVnV9R+xLsfMa+xya5zU9WaSZq9bDwPDxdbSyK2qZLn7u&#10;1PQGsW7uVMu3I8z68Vq3pZYtx/i6iufu7dmZnH3q9KKPGqyK9/Nldvy1RkqaQlhUMlEjhmRyHmm7&#10;qJeajrE55vWxJSxyhOtM3kU2gmUiZE4rQ01sHbVCE1p6anmn0rswa9+5tGKtc7TwdKsi7d3fH416&#10;FokCxR/KqldvQg81574PjREXDN97d94V6J4enWaGPHOP0r9gyGX7tHgYqOtjctEkf5lVic9q3tIl&#10;f7PHuLD1BNZtkFUbRxgbt2w1s2Lq3TcfotfWUjyZ/EWftPkncx/KpjcBz8pP41VVAwfB/A1YiiwA&#10;2OvTjrXQJSsEcuNm1nOfm4PU1M0KzjhvzqCWBdy84Ve4q7G23g5DeuPlrJq5RyXi/wAP73bbtVVb&#10;5cf1rib3S/sc52scL2Ner69a7baQhefdhXmviKUtO2DhvTc3+FcNaNi0rGT55inXa3C9eeRWjDek&#10;oPvfN1rKlgZXBPB7571ZhmW2i3M34HrXEpWNImtDdNv/AIfLXo26rkmomL5GbaewxWJBqylOvy/S&#10;ke6+0MvTd67q6adS4pwR0+naj5IyTk/Wui0/xQqxjyfmmbt2ribKYxQYZjt92Ga0LLVPKX7oZl6H&#10;pXTGZnyncadqHnTLuZvn+82On0FS6jCsg+98vpXLWGvKzKykjFatvr/2wLGWk3VtF3DlKF5G0c2P&#10;uj1qSzdd21vm/wB75v5VsWlvHcEgqpx1z2p0+nRq24/L9BVLUaVjEmkZg21jt64qOKZkiXDfNtxj&#10;HNLcfupNvvtprjcefu7N2R1zUTplqTR0Gl+IpGWMiRvMgYsu5jtJXpkCvQPCfxs1Hww8Mkcgh53T&#10;MsYJkG3oea8dim+xjzFMu5X+bJ4NXo9Te8Xaw29+tcFbA0qqtNHRGo4n2T4I/bGj1eSG1h/fQSxL&#10;5rvCLVl/3x/hXtfg34sWuq6dDN54uujSZLB0cdcrjgGvzb0/xbcaRLGqs5b74bOPl9DXpnw9+Oep&#10;+G33JfTW8c3+vaP5jN9B2r43OOD6dVc1OOp2Ua3c/QS7vFlCzcEbt+4DHy/SnabfNHpfy/N8vYfL&#10;Xzr4V/bdtNbtbhta+x20ccaB/JhaHew+6646+4Fe3aRrVre6N9ptZGWJYklKg5wp6Ofc+lfmOO4Z&#10;xOHeqPSp10a15eyNEylfutxjvVJNtsdwDBWO0EjOKt2uox3Syb5N8iDP3cDHrUTIrtu2fKTkPnqP&#10;XFfO1sPOm7SOqnUTFXTSkiyBj+7bJG8fMKtSRfuGRVBZuqHp+dV1m8m5H7tlRjt+9mpopwkDNuCM&#10;vUZzisb9zTm7GQ9pJa7GA27W3kMFbK/gaS2mKzswY+Y3X5h/s1cvp41jZQscu75i2eNvoKrmZHk8&#10;tircZyBg4pN2CVi0moNPEY3x5Y2nJ9fSo7TX0huDDJtVlG3DCo47WRE2qm1lCqwHzEn1qaPSmlLM&#10;29VU+XtdgCx9QaZJJdeJluG226xtzuOR29P0NXLbUYLqz8st8w4JHYetYd3oyCbeke+RThgpTk/n&#10;/tH8qkHhxZ4o5jvklJ3MgbbkemKnmA0Le1PmTyKrKpPEY5yfXNTSFWRl3GPa3IUbQfxNNtb77NGs&#10;YZgrKuQrAAfiaclx9rbaCG3egqHdgZ01mGlaRlZdyYkTCuc+uAau6RfyRssjRySLt6jkt9cU+5H2&#10;YxrubaxBdt79D0H3qgVy0q7fnXO3Csen/fVU2VzFyTXobgSSRK6uhKsuM7SOoNQyajHPacx7g0m9&#10;cqchv7309qba27Rxx7S8LeWAxQY8vdtyeepqJ3beqSbo2Xgux3MP+BDirjZBoJJKC7/eV26fL8o+&#10;WrNpq8V1BNDGzMysCVx/e64NRTLJ8yrnPqSKPsvys0Q2t0XaOo96NCSVLeS5WNZCGaPr2zXR2s32&#10;ZG3IzLGn+s8sZ+76VztpdtLL837xP7nT9a1LvVZEsAsfmffZGKHGV9aCWkzSSY3sDMJAqyLnduYg&#10;GmRQPZbRHKHkj4I+9ketZljqyJJ5LzMrYz1G/H16Vela3ig3xssbZRc+WD169+1BnUIt8d3rK+TD&#10;LDKAVKhFOCvQ1t6bbyW+6ORWP8OZBkkVh6c0w1VWjWNvM+8ignP0NdGJ/JRZFLL/ALn/ANep5jnq&#10;aEWozNp7LPtZopvu5XA+6tW0k3OVO3cvB9qyNTkVL23bzdokxkE535XA47c1ctLuO0jG4Mv8TdyT&#10;WIONlc2tMZoH3fM6v9/2+laC6gIomZVbaf4EG7P41k25aeby1bd8u792dvG3r9KvRXG+2SHzCsf9&#10;4EVcUS9SaK6WS383a3zBjhht4PSrEd2pfO7gN1zWfdQ7YlbcZfLVQWfuPoKsWcUccXGVK8HvmjUx&#10;cblq81WOWFYo1hkjzhg53YPqCKdp9itrGjrId3bPQ01LNpAu07fyqSWQxwL935ug9KuIaFyw1OO4&#10;3uzbVX+LHFOeWZ7zKRyRtjG3OefWs3R0W+n53KrdVDtj+H2rpkXy4V+63y9P/r1sZySRDbzebZmK&#10;TYCPvof+Wn49qdpZkikX5jJ91GIxw3qKhnaQzRxskXPAIHP41OgmDbmUMu7dxxVaEl6aaSbygwjU&#10;Mv7wtz+WKljEghVVI9cmn2CxyxqOFIXBHXBpY/n4jaPA+UkntWfKZiWCTLiRuSegXpUgkbHSpGDS&#10;3O3axDdQBj8qeWizVp2GnY+odgpIzxR5lJ95/lr0eY4OUfmnefn+Go2HzUJ92qJHbMJ1p33fvc1G&#10;54qSQ81PKaAfkamvLuTI4NNeXJ603FUBIzeYu7FNTgUqcHbS7qAGv0ptPbmSm/w/jQTKVhUPFOcZ&#10;G7vTVHzUb/vUBzDutGQOo3U1AVXlqb5vvQHMPYZFM77qcj807ZxtoDlBBv681G5XPbNOO0fdyKjz&#10;uCs0Y/E0FEnnfJ0pGPzUmeKbsagmUrjvM/zinZ56fpTd6jtTwcjdQUJuHpTs5qPcM/dpyH5aAFfB&#10;P8VJH8ic8fWlz8/4UMN5x2oIiJk5/h56U15F/wBqmsjHnPK9PemsjbKB8xNuU0ecvmbajRSqcjH1&#10;oyCN2OaCiaT5KCcCo0O/ruoY7ztoAd5vy7qaZ1XpTenHaiQbn42ignmDOJM9vSl696jc5kpshZG4&#10;oJEIxSkBH70m/fTdjF6AHgZfHalfmoyu3+9T8fw9qAAkZbikzs+9SucmlaPCfL+tADc0ZppG16P+&#10;WlXoA91GKXIXoKaDvpyHBo0AXepekc5NIjCk6UaAA+U880Zo3VH5nyfdNMTdh4G4cigDfSeZ8tCA&#10;D+9UNWBMd5v8NN832prd6KfMMkMiv92mkfdppdU6U7eaegDdp9advpu6ikgDf89B+Tp29Kb/ABZ7&#10;UTXCwI2cLlcDPrWkY3J511HMclqhu5vssHmSMFjwT74HX8q53xJ46h0qBj50YH9zH9a8h+JfxRbS&#10;TDeWV4TLvO6AyswKt1GK9nBZPUq9DnlWSPU/E/xQh06EwxqfMZwNx/hHbNed+IfiHa+Jo5VTUSse&#10;ejPk7vTA7cV4x8QPjHeeK55hHeNDFIhSTfD5inPQqxfnFcPFev8AZZLqaSbBLMM5ZjH9B34P519x&#10;geG1FXkc0q0WdF4t+NWsJftHpsf2q3sbhfOSedyzp/e2/wB7/ZrznX/Ed1rPjFpLi0sbKbUJjLHJ&#10;atK/nuPuhjJwgH+xU93q/wDZqxmSabbJHnc42sw/2s96zofG1mHk3RxloUwkks6qqrt6gk9a+wwu&#10;Xxpq0InNKoi5rtlcW8irc3kvmOcOuEeP/voHFc3rHjmTRVWOD95tkVj5bRhcDdktvUZ/Co9Q8VLq&#10;7RtDGIfOj3R+UdyuP749R79K8r8X+MLdtVu1YtNNCzI0TRAlfqwO79K97C5cpe7JA9T2pvjJ/a1i&#10;kXk24+1RrGzOwZcv3BFeC/tFLp8eszSxzfbZon8pnWEDb7q+fmH0qnJfX9vo2LC4a3jMDRCQxhWc&#10;BNpOD0O7kV534vn1CKwbzJYLjzjubBBZ09D8vyr7da9/L8t5J3QHP+IY30eFZIUjVlX52J2nHoAu&#10;ePeub1vVWitvLSR49x3kLjc3tg10Mt5sg2xIiMy5MY+QAemRmue1SM3EzSTSMkcbZWKIboz/AN9c&#10;19ZT0VgPP/Hd/Jdjdny8nfggjNeD/F7Ull1DyVUbQN3OeK948cWyrIVOTsXivm/4u27Wury/eXzH&#10;3DnO0elflPiHO1E+gy2NpHCzHMzUzp/FS01zmv50q73PqYpIY54qJzxUjjmoT1rAxkwpyffptTIn&#10;O2gUVckh+/XpHwt0NLhdxGX68+vp9a89t48TKO1evfCDS/tl5H5TKq7lDYO7B9TWc7pXZ72W0/eP&#10;W/BOnyW2nxsu75Vw2D1Nd94MtZIZeeJsquSOMVieFdJFrbxqz+YuzCnGMn1Ndt4NEFjqjrIq7W+6&#10;+ckfhXh4uomfcYWNlZHQ6JcNPNAWWE46/vX/APiK9B8OLhV8tzGq9DkE1x1jFCGVoVWPy+uDnNdn&#10;oBWJ93G3b0r5vESPUgdlZWk162X2x/PtQiQFsf7tbmjT/wBnRZUbNozkyDP5Vk6fE0eoxRyRqGzu&#10;fg9PUVvW6skTf6wEndnbnj0ry6xnJm9ot20sqO0PmMybiCcPj1z0rWljjkdidhhxjBHOd1cz9ta0&#10;zncrId+wMMY9c/0rS8O6nHcwQx7pZGXk85ya5zGpHW6G6lo63kLfIrJnO3OOPSuXn0ee2XbK24Kv&#10;OMfJXdffum/dhVPQE9ai1O0glj/1ayj+Lef8KpSsVGo0eenRJG2x53RhcEZwRTodO/s7zI3d2877&#10;qkjIrob61XzY2hHOHK+4GzNcvrc0jagsasqpH/yzRSD+tHMzqjK5T1C12SuCu4SJhFb5sn1BFZb+&#10;XZWzSOGmEm5wrfMQ34dq2BAt7KRswxOQN3Q/3h/hVfxFbTQec0e5WbgbnIAH5V0RmUcE15atM0jL&#10;GzxnZuI+b8+lZmqXixzr5aptkX+E7s1sa1oG23YxtgBtynHX61i3FrJbx7ZN27b8uD0rqjMz9mZL&#10;yR3kvlpGcD1+XFV7jSlnVZN2AG3EAdK0witcb12qFbkHjNVNU1NYmHmHardgK2UrGconK+KdEa9z&#10;tXlF6gVyd9ZtaybW2/u2+XHf6131wzT3HzHEbdQPvCsfVtIS4KMx+62RgdfrXRGVxchy8Vp5QJ2q&#10;TtwsmD/Ki3IvomO35ov3bH1PrW1qFh5TMuN6xlQQfmwfwqlpNr5McgKyxyD5jjkMa6Kc7C5TIugL&#10;SMDaqq435zWXfRrqczbVWuo1TSmmiKq23b8owM8VkPbpYpJHujHmtwSORWylYzlA52809oI2CxhG&#10;zjKjNUJpLiKRcgAr97+6a6h7SSZ8hVK424z39ahuNKjJ+bB+bNP2hnKNjHsInljZ5FCt9aq3lz5K&#10;Z2AHd0zWlqcb26fePvtFYt3ILk52ceuav2gvZjYnX5t3G5u1WLNdsy4bn1xVcID/APrqS2LMy4T9&#10;am4+UuXcSmBWVPurwCgqAXP2e3+bPmN144/CppJZkt9vlru/uFTj86e9iL/awQK2MsNpwPpTjIVj&#10;Nnt1uX3SZVd/So5LLypP3Z2+uOauTRfLnnb13ds+lMAJmH+3x0rWEkJxT6ERtEkGe3rUBsVdFZVZ&#10;lHUAdK0jDtTYNpx2qCeJZomZcfQgt/6FitOdmDpplL5UP3az9STMm4Vpy2ZVnY7Rt6cHmqd/aM8m&#10;VY7fTFLnZzVaK6GdCohdlf8ASi4tvMh7f99VabTN43U+SNRbbO/rit41DllTaMNbXA3M3P3uB3qS&#10;OyhlXru/iOOeatTQY/1at68sKLOBkxudl3deldEKhl7Mzbix2SqwYKV689Kfcz+Qu0gdM8elaM6f&#10;LuwW29cEc1Rkt3dsBepzgjt6VXtDKVNmfcXCtNzU1rBFMP7p/MVZl09Qu5VXy/frVKOLbJtUMPm9&#10;K0lUtsZ+zfUkjsATt9elV77SGXpxUkpeJztVZNnrxTvtcnmbeueme9V7RGbp3KsNkzBo3+9t7VM2&#10;n5g+aR/yqe0gaWJmw249Pm60+O1dYJNxyw7/AMIqo1ExezKJ0zZP93/geP6VHJY+TIq9f901oSlb&#10;UMW2MC3HHWmu2Ru5/Kr5kDp2IbOD95joN38XFOv9NB/vfL0461HMzN1P5Vatit0irtZvL6ljtzT5&#10;hciM1YPMm/nVoQKFztKj0NDRLbXP3sq3U4qxczfut22lzk+yRTkVSUDJHmo7n90N2Gz7EVKNzy7j&#10;jjp71LNErdePrT5ifZFdJsxZTDSenao5VZ4tu3f83rirxsSUUhsH0BFQz27SP90BS2QQaOYPZERU&#10;JtbncOpyOKs2dwsysO56ZqDyT8/Bq3YQN8p7/Ss5VDaFEe2n+dM2OFXk+1TvpscZ+6zFfvEDp9Km&#10;NnIgX951+VuOoq1ApCjjdvrllUO6FEzUtWEmNx/KtOS3W1Ta33tvQdaemnbJFmZpNvpmnecpi2/O&#10;PlxgLu/WsZVLHVGiRmEJcllzGq9Ng/xqRcSPu3Hb6bhTreEMGLbj+FIu1pdpY/gKn2g5QsQGBkjb&#10;+7696jjWS2Tbu4HrWhPHsTd+lH9m+ZG23n61jUlcSjYpwnc64ZfzqxFp5vLj5myp6Ad6Sy0v94pb&#10;y5Fj+6cdfrWpayrAysFHPT2rGTNIxGCxaxmxhdvpmnLJ9pm2n5m9ei1fmJmj/wBSC3qKit7ZWfn9&#10;Ky5zeMSNofLiVuf++aprFLJP8v3d2cGtKOQ7sM3y+mKkkhwNyr97rTUrGjjcpXNohjRpA33eMCrc&#10;Xloi9PvUFVmKqQu1ehxUd1Zt5CssjZ9MVtHUvQcknkhtvHy060uWe42nDc7aridrVPn3/nTYLvD+&#10;Yu373rQUXru5wvyqu3G7Ge9QwzlD6hfvA96r6jJ58f7se3BosZg43FidvXjrQToXRtZfvL8vTmq1&#10;yEkideV29Kq6nqHly7VVWb0zg1XW58/cxY/e+7U6i5i4kCq6qjD+7k+lR3aRhPvM2enaqNwmP3il&#10;vMPbNVZr/an3uvXJ/lW1O7OepWsOub4zL5blt33XBYE/pVGSXbCzP977ykdz70k1wgAPYdW/vVm3&#10;93vl427fTFehSgeZWrJGd4in/i3bvrWVp6rcW+/hT9c1oarAt2H527fWs6SL7FFtXmvRpQseHWlc&#10;z9duvs02Oo6E4NZ8ieecKq/rV1xHIG8zY3G75hVS/wBQ2fKqhie/SupKxw1NTNnOx2qvIMtUjP5j&#10;Uzp/FSkc71IX+9TVT5qew+am1ic8tXcc6cVDUjvSbMtQTKNx0I4rX0Ztk33vzFZafN0rSsA3y8V3&#10;YKPvlrSJ2vg6Ms68D8K9F8P2vljyyWb3K4rz/wADo0Q+6zZ6cV6R4cYNL5n8MfY/xV+vZHG1M8TE&#10;O8jorfiH/eXmtLT422fNx9KzYL6JIPl2t8vOTW3p8qsNsn+sHp0r7Gl8NzyZR1uK9thd2du3rnjN&#10;Teaw2/N8y9Dj5aVm81du7dzjgZqJ7fMmcnd+hqwdNjDKzFcAkL1A71ZtJGDMsmxvwpUtVI44b09K&#10;W4TAG3gtzmp5QLc8SywtxuEnTPauK8UaYER5mZSo7qtdalxJu/1jbfm44rK12FNTs2i3Oqt6Vy1o&#10;3NY2Z5lrkB81XXp6VnTXjSJsbcq/3SQP1roNWtDC/llTurnNSj+xPz8v6149aFhxFVmCqqtVrT5N&#10;oweT61Tg8ttjbs8ZxmrVv8hqKUynqdBDc+bbZ3MT+FCFm/2v0rPsLjzl2r8taFvNg9K7qdRMlxsW&#10;o3C7duRu6+1XoR5IMihRt71mh5IJPm2r9DmrAmZ42GeD0FdMahEro6TQdVEXmMZNuduOc5rSTXlm&#10;L/7PTNcbBIUTawb8BV6xvFg3fNlm6A962jUQzobvTft8DN8oY/MAPWsW6ha0jyy9DsPPStrTdSDo&#10;uaXxBYrqSZg2qytuOT8pqJSfQrlOfaJ1Rm+VVdvXNTR3AifftXG1uMGrFzbx2+6Ns4b7vtWYJkxj&#10;G4+matysEm0Wp5yq/u2287s9ePSreieJFikKzPtVe+awhqDMoUNmNunHJpkbee3zbVVupFR7RjUr&#10;HaweJnMm61kZZh1II2x/QHrXqfw5+NuoeHvLureaRpomAZBIdjIPuqQfSvB7e6+yyH7sjN0G7BNb&#10;mm+I2sk2q0gZm6Z5rOthaVZWmjeniLH2x4C/bJ0+4hWPWpWSV4/ODwJuVW/usR0/GvXPAvjWz8a2&#10;0sNuySt5AnHlceWhGRn6jketfm/a6s6w7mkkfcVbAPb0r1D4OftB6p4C1mK8tLmZr7AKPLcl0BC7&#10;V3xswVgPQV8FnfBqqLnpLU7qWJR92RuI4VLKrGU5A2n5h/s+tOnuIobdU+YiXhFyPm/H8a8D8Aft&#10;iT6nBFD4kvIbu6kGZrtYzbqH9MFhn8K9O0rx3FeSMI542W72SQxCRWLxHbk+2K/MsyyCvh94noUq&#10;zOhgtp5Z1WRZPLxs4q3NY2sC+ZNl2U5APzHP4fxe/SpNM1eGfTM4VX3Z+VVbj86w5NUuZnk3zN1L&#10;Jhh8wGOR+Y/MV85KlJOzNvaJm1bsmcbeB9055P1q1LrXkOse5AN27gZ5rnzqUtn820v823AGeKrt&#10;q/2uQy/NGA+CCuMVcKfM7F6GzqN+95ecLzI24K5GSfpRexyWNu07MvyfwAcfnWYkptkG7DMPmVSe&#10;h+talrq6xRN5nKr95SM5pTiouxrZdAgjmdWk2yK0gyVbjj225qaG2ksbmOTy1Crzy33qfZeJV1a6&#10;bO7ESqrjZj8qrP4oe9ZfLXcCdgGR8tY8wrMvajcxajIkJbcGQscDDDb0pqQMAWbLMOuCBiql0ZJS&#10;sytIvlnKsOm739qim1yaG6RVj8yONFZ0UkBj9Qy0co+U2LIjz5FVd21ufYetSFEFozttXy18xzjN&#10;Yra4s8lrtt44Wj3MsabpAFPQZdmzmtK5vjfReVh2EgWNsHGRRymbuhGuUtbmMOhIPQ460t0JZbjz&#10;N7+TjHl9Ofl71DbWot48N5hX/rqSfwqaG8MlvyHi43c+tSUSPeQpAsv7xpM42jimi52KY/vMOoHU&#10;VAmp+asi/MqK23ahwv3F+bBbOPepV0ZWG+Lcxk2/utgyarmFoOgi+0WqyR+md2OcelQTX9w7LGbd&#10;dpfDGTcQP/HqsiM6XcLvWNY2G+N9vl/mCtWrj7PcQTS7VaQgBwpztJ6GjmFoZumamtpeL5gDKH2l&#10;BDjj2NdZBdxXiNGsi/J8rYb7p9D71yf2VReK4/d8McJ6fjW5p0MezzDt+7t5bbu9j7f7VTLQzqxL&#10;U2kbZfPhba3bf0j3N8ufSrlrpm6xErfebbgrIGU/dqOyk8yS3YSqBxkDlVz0+uKtWl0r20cK4jVV&#10;8sAc5PrWZg7tWK9uLiKTaJP3RbdtTcvzeuS3T2rS0ewWzEck08rXEO0MUk2qfwVjVNpI1DNsRoIx&#10;nc3y4FWdOtIbrdgCP5udmV3fnVKVhcpsQSny9vyon3fU4qUsAvysNxG4DPJNVYZY7aHb8zj/AG3C&#10;mpbSaOZsOoy3IIPQVXOZSVi7Y3ixvsbdmP7wP8P1rRSMyTbl5WYZwSPlHtWZZ6OJLmVo/vNJ5hDn&#10;7zf4VoRRTWkSsR/Dtb2HtVRJ0LyRx267gVL9ST8oqaKXdIrA/wDAg4/lWLeX+JRHmT5uOvardle7&#10;IFVsheu0jj862MpRLoASZVm3b8btvb86uWU26T/Wts7ZIrLt3VbjdgjzH2jJzinPe+QcBeF6Gq5i&#10;Tahk3gdiPmJHc1JFlYuDjf7Vm2mphpFVvlrSsrhZk452jIxUkNWJDMsZVcLgck7Bn+dSGVSe1Vby&#10;YKUYMnzcFc84oEOR/qjQI+sKPvn5aTB9f0pVBSvQOTQkpE67aXOajeXa/FaGQ5h81Kp8wUw7V65/&#10;OhfkSgrmHbPn/i/MU7NRu5309fu0FB/F+FGwUoGaKAG4Pr+tI4OzPen+V8lOyB2oJcbkPmf5xSqf&#10;mpcLShQaCRg+dqdtUfw00yMTwSPwprpnu1ADyMvxxT+tRo5X71OV/koNI6jXl+fpQPl680RqAOCP&#10;xpcn0WgAc7G4b8MUnmZ//VTsY+X+L1pEjwKJaE8oySnGRkTtSumRQ5JHagoTcCN2RmhDiKkVMelO&#10;yI06bqABeDT88VG/MdGDnOfl9KDNaD3fd93bUfT+Kkx89NcH1oAkMnmpTUOKavyUd6CuYk8zvRvX&#10;0qPafSnDmOgOYc7Z/u03K/3Wpuaf1/ioJIizDtQ5bZ0P5U1lMnepMsU70AQpwKEkzSuOKYg29KrQ&#10;CXqv40bjs6GlQ4NOBzUgMQkf3aRpM1Js/wA5ppITtQBG8m+jHz1I+2m1oA3qlOpEiJ708rjvS0Ab&#10;mms5PP60jgl6XHO3tTAbiipAc1HQJq4L2o2n1o3UUmrkp2Ciiilyli+V9KRu9SZqPoKa8wuupH/F&#10;jv6VJ3x36VHd3sNsN0j7Y/72K47WviRtu1tbNFkupGKYZsYI6n8K7cLgKlV2RzTqqJ1Gq6l9hDSL&#10;8z52qo7n2ryzxf8AtBWGmatc2lzJLaOsDyEnbIu/0bD/ACn2NeS/FP8AbG/sbXtQ0VobiSTksVbh&#10;EAySD6gEfnXhfx41aT4jXFpcXF47fZwJgscvlqCGUqWHUsR1J4r7zJ+GJOzqI4qla56V+0H8W38Q&#10;eGbmPwrqEkEkMwW6uJG8vypT0T5en0rhIvF+uSacv2q+uHnuvkCpD8sK+qnZ8x+lcroXiOXWUaDy&#10;VMxObgwqfLZzt3Mx6Z9K7rSGk1KFWmEU1vCHhQBmVtx+7xjtX2lPAww8eWxxyqXMaOyNtevPfXUk&#10;kK8FHVcIPfniptW8U6ObC3jsUhkuLhN5kc+WNvsB9DWb8W/EVr4FTdnzrhV+aCNTtb6mvDdR+KsV&#10;p4jvpLFJoYbaTyW82DCzl/nypP8ACMFcjgE17ODy91vegZuTvZHrvjZEubf/AEhhvjZY1ZGyqEdQ&#10;p/ix7V4h418RXVgtvZsCxiTbJMWVd59Mbaq3nxhv7R4bVh9qXh4HmmbbAwbkqff3rn/FfiqbX3um&#10;upXufLhZLYSDbHD/ALSjrn619Pl+WTh8ZvCKtdl66+Jt5YJb2kEaRwIQWYHLuS3H0+lZ114sS/1O&#10;4urqS4N1eHzGdwOD8/b8V/KvLtN8UzW901vezCdUycuCWyvSusjWSTnhj15r3vqkYO5cdTdbXmvN&#10;PXzDIsrKwdlXp+Fcx4kMj3rIys9vIWI+YBgPSpLkXVnG0YG5pE3NhF/SsttUW7tJJvMVpFwcu21c&#10;ngVvRpu90Bg6tqscBWNlj3ouGIHeuf1OYzn5cMNvQtiui1K1ttULP5jMrfMRkBs1zOqWS2snmIzZ&#10;2M3zfMP0r0VGyuVGLZxniVDvY5Ynpg185fFq73a+6bSy+4r37xPLJlnb03ZU186fExlk1mVtp9Ot&#10;fjfiLL91Y+iytXdzkJRk9P0qHpU74/2qilWv57qn0xC74qPGafN96kTpWJz7sGXDU9DzR0G7vT40&#10;JP8ADRLQqnG7L2kWT3twq8k9SAK90+FHhw286tDIy+a3Az1ryPwBaNc61GvZfmb3HpX0h8KtGb7R&#10;G4Y4DqCPMP6Vw4mo1E+tyiir3PSYYWsLRWbbuaPa5A+UH0BrptEtgbzcyYbGcEc4rCg1HEaqy/MR&#10;uZQu7Fdd4UjXUx8v7vnO7qc/3v8A61fPYipc+xowsa2my7juLN/uiu68KRreXQj2xxyRjC72wHPo&#10;PWuTtbAQF12puVuODXRaDamRwqtJCytuLRHkfSvIrRudUD0TS9TAkicj5oxlWUgAj0Oa0HuEuYkj&#10;KqUPGRkE1z+l3JkkX95J5ecbtpz+W6ulgjQWqsiyKrfMQOTn2rzqiuY1NBYbYzTby37vb8obhj9a&#10;vQwz2/3lWRQcgBlLEfgtR2riGZV+YMOoBBxV6ONZJw21ZFc7c8jP0rnasZ8xoW18GjDfdZeo64qe&#10;3uNhblwpfenf5vQ+1VNLtY9h2geY/wA3IOM1pabbQxxPGodVX5hkZOaRMtDPm0pGlbYrfKpU4Yfx&#10;dcf98iuJ8SaHcQ6r5iw/e67fmr0SW1kW7CBVAkz2PbrVe4FvC4EjLGGO0MehPpQaUqjieYxah9nL&#10;ecN3ljJ4wQKo6lcNqF2ytIVRpdxwM/L6V0fjnw3JD4muLeNf3MJB85mC5B6A1z9tZSpOsPlhGb/V&#10;tnP51UTsjZjZNOWRJA8a7h1GOBWFrHh+F52ZkURtyuDyK1rnUfsWFJlWFWbCZyY/x71la7rIe1WF&#10;W/efdz7V1U9QOJ8T2kcFwyw7Pnb5sDp9Kyp7dbmRlXcm04yTnmukSz+0XDN5e7PTNZuo2kmnrAyl&#10;l3SZOOc1tzCauc+9i25pP4c4z2zVVk3SbWVD5nTnpW9ffvLX5tyr8qY2/wAW7rTGTz5m+Zn8s4+8&#10;R/StY1B8pzwsIopXyqqzDBGMll/xrJ1aw86ONYwwVzjLDJ/St7WImguD93cvvWbeyLHKFZYzw7tg&#10;9MdMfWuunK5PKzEvYJICwlyx9BxWVfWS3DFt33fati+ulZ/Mk3Y9DVW8iUwDYsfzFQcCtedkyiZg&#10;2wR7V/1fr3qtOm+VWXcR6Airkdm08m59wVhkr6Cle2jtSwAX8RUSk0ZygZVzCtwAuxuG54+9WbqX&#10;hRULvDuVm++ANwFdJbpHLOFC/d689Kh1GUorKmPm61UZNk8pxf2HyJGVFJz0z3rU0y3jhPCq31qa&#10;9iDMW2hdnpUCS7J/LA27ehrWMrhykt3b5G7v/Oo47j7OMSMAc7sD09KtR/P/AMB6VU1Ky8xeu1vU&#10;1SdiOUf9jjmVpPLy/wB7g9/pVGW0aC7LbSqr83AzzVzSp/I+Ubm43ZPp61Nd26yBi238BVqVhcpk&#10;zOsp8xPlLdartdtAnzHvt6jpWobPL48tlX1JrOv7ZTMoxwOtXGVzOUbFaeXzQy5+T171CFy/zYq4&#10;lupX7w/KlislkHbB6VfMZ2KksRj+bnb6baqO6urgryO1aP2fym2tubLdKqyWkgkYlV+7yfWqTsYz&#10;iVV00TyOVYbV+UD2pt3B5TK235v73f8AKrQQgNtBGenvToVVn+Yf99VqpWM/YozZLfyIfk5qS00l&#10;Z5d21fmbI9hVy4svM4UcN14ptrBNatksPu0vaMHRTIbjR97K3y/RelZk+m7ZF+U/8BFdLI3y4bbn&#10;0FMFvG7Yx+8Xp6GrjUaM6mHZz0emEMnzMu3r3zSz6KqDdt+8vy+1aFxZpBOpBbd+lMMn+jHbzs9a&#10;v2hzyoWM+KyxJ8vReg9aq3QkFwzKPl6q3r9RVyDdHM/mD73TB6VZCxsgyv8Asj6VcahnKnYwLo5O&#10;WXDL0B6GnBFki2Mxz6gVpXNot0eNvHWqFxavDMyBW8v1xWsalzN07lLyFAzmnRqsPK/d9MGriW0j&#10;Da24d+SKjltGhl27V/Oto1LmfswmAnh+f5W9AKYbvzNq/N8vQZ/nSuNx8s7t3rTVt2UtlW3euKnm&#10;DkDyVkGNyqy9Dtomj8hRhg2eme9TW1oQ3zdPepr212qrHbvb7pP3RWfOx8hXs5NrZZmx64qR1UEq&#10;oyNuGx2+lOgihO1t3P6UsFp87ct5Z6epo9oONNsYsPyEfL83T3qe0TYy4VeevPSppNHkLLhdsa+/&#10;NVmsJkdgNyj1xWMqp1QpmsLbbG6kZLdR/hTYHkgJ3bvvZHI+Wm2lzIifvP3bevWrzxxom3ZtZepz&#10;nNc8pnZGmQtJ5yKw6jr6VMYAU4Xbu68dKZHbFNzHjd0f1/CkabYuPmY+grFybNUrCPcfZwy7T+VQ&#10;2wKnJGW9adJ5jcty1SxIFi54x607mUtSYxea6Mv3tvQ9KtKirFjbz9argsM7QW9MD7tOa5WVFVd2&#10;4cEjtTepdkRBmVdu3d+lTWk298buPXFRk7x83y/SktnVVwOvXFYylcSjY1lcGPjcKgaSRP8Aa/Sk&#10;RWK7fmqQW7NNznaehrPlNFGxJDH5z/J+tWpY/JTnt+lU4NqyKBkGrMNqxkA3MI3/ABNUbXIss74V&#10;lx34onlkzt2M284bc2MfSrq6fs7fe6+1KtvCwztHA3HIPFaRkS9DPFhuALKrBuhCk5qNbdI2Zfl/&#10;Oo9S1PaWjXa23pxjbUaXhRcs0m5upquYWhG4Coypu+93p8bBOo9+KjuJTFH/AA1Qa+zu3bk52rnj&#10;Io5RSmkPv4lnm3AZPrml8rCbV5b1FRSahlRhtv4VKt9GYnxwV6GtIq5yyq2I5dsrnJLbenasu+vP&#10;JXaSxMi5z6Grl9OUjZh8tY2p3GW+bj612UoHn1qhVnDXEe5WO1elVrlmMnWrF1JlMD7uM4FZc12Z&#10;E+b5m3fSvRpUzy607hcXjOvy7hu65Wse+mabtu/HFa19F/o+5jt78VhynzX+7j8a74o82crkN07D&#10;cfnx93Ge1ZNxJ5n/AAL7vtW1Odsfzt+YrL1AxZVVbhfaqOd6lHy6jkqaoZKmRnLQbTWSnUbqz5jH&#10;lIxzTU4FOPzHjijFSSSQitPTAZW4OKzo62PDy7rjYc4+letl8eaQT0id14SKxw/d+705613WhN5v&#10;A+VfU1x2gBI0X5unt0rsfDR2N5n3vl6HpX6/ksLQSPn8Q9bnSWml+ViT5V3LyOorQs5GjH3WZm6n&#10;FRafc8Luz9NtXok3GPHy7utfU01ZWOGTEjuzBJjv97HvV2xvVmHzD7vT3qgzK0vzDd7rTrq0UxLJ&#10;/D6ZxVGbk2axuVuZWVW3bfuHGM026hbYvC/3evaqNuxHfd6dqsS3RTrzQHMSbW/uq2fUYqvd2okG&#10;4fvF9uKtRsXTp93pxULMEZ0zxtrOpG5UZHG+ILwWmqsWVmk/Q1x+vKt22Q344r0bxZoK3OnszfLt&#10;+YOO5rzPULW4sciQBQvGRzXk4iLN0rGan+j59ztHsKtrPsG7nNQH5/4T+VRyu0Rxn+HGK8qTaHHU&#10;mg1PyZvlf9a29I13zYlDN+8+lcddyb593VfXoKsW2oC3P3js9e9KniLGrSZ2Umq+au6kttYHnqr7&#10;sVy8OptJLjcytt/Cmf2oY5vlfb9FJrqhiUZONz0OC5jeP/W1PaGOSc/vDz09q4vStekii2vJnHXj&#10;pV+PxCIW4Vs+uOldka0Rch2AungfdGPl/jCHGfpmtTSHMioWZdq9Bg/rXG6f4qUy7WwfxrWs/Esf&#10;mKFk4PJ+YcVpGoM6nXPDslzYrNDuO3rx0rmn0qSxcLKsm5mzwa2dE8SO0+7ejeZ2P3j83r0rT1WC&#10;O/gaVDuabdnAzt+laOV9gepxxsiAdqY/u89KjnH2WT5y232IrT1KyWL7rYrG1GUuVw/llTg8ZwaO&#10;VmL0FS7MdyBuQn5txz0+lakMkgdW+fb655rAtYGaQK7GRh14xmtBb6SKTaufxrZaBGR0tneEKozy&#10;vUbxxWhbXKyovln7vdetcfFd+Xh9rY789a2YtR2YwcfSuiiom3MjpRrfkbVlXzF3bskkV6j8Nf2g&#10;rrwveQrMIWtY1+Z5VVYx/srk5xXhc2pefhWVnB6cYzV631RZkVOGX0INc+Ky2hX+JG1PEyR9neGf&#10;2kNL1GCMzX9lY28r5DyMiYb/AHSduPxr0vw74+ttd0azljaO4imtg6yB1kGG285Xt8o5r4L8OXtu&#10;qLGNsYjZdoAyD+dej+Dfjg3g62js4bWGa1jV1UFjHsz23r82G+ny18ZmnAtKouaktTqp4rufYlnr&#10;VrPMI/3e5jge+elT3Ecc25NuDMyNgMflx1/i71896H+059nhhRbK0muthXBu38mTO3Ck/wAOMNz/&#10;ALftXrnw++I2k+M7T7Vpuq280cbmLYrNG0Eo/wBYhQ/MT6N0r8tzjhvE4SWqOyGIUjpzKSu1V2tj&#10;PHNR31nNdW5jDBd/cKc02BBdMsi+u3DArxjP8uauI4t498m5lV9oA5bFfKVqck7s7KNZGGmkfZmG&#10;2aYvznnGcdc10Xh3T0toC7TSKyjBGQcH1qrJJ9nfaxZnJAJ9C3X+RpySSO4x5YhON28bSctxXNGS&#10;bsjsi7q5c1RmiEK7fmxl1B7VDAhXEhBI/hPr9asXAEdjMpZVaORfmBydvpTLez3SupbdGzcM3ykf&#10;hW0dVcLlGZh9vimhI3tliv8Az1C4wPbqPzFdDBPvVmYBJI3256AVn/2di4jZuu1t28g4+70x/uio&#10;tctFg8tlkYq0g3hm29TgfmeKluxLdzR+2tE/TcucKd45NTJAyRL22fe2/L/OqtiYbeMOfLUSNhgv&#10;Gw+vy5q48q7T8q+/B+amHKJZrtveSSJdqxjjp93n8K1bcfaB86szbcJkd/wrJs72N5mZizxxnCrj&#10;AH41NJcSNCynacHKoQWwfTIrOWhm9CbVAs9sfMMcjsueOij0FQwW32Sxk2oY9xyCqF+F6A021vPt&#10;Maqx3SBOdoyBWppc23Tmkj/dFU3JkblJoC5i61GkdxCWbcyklDtLKwC8jitDRr4tEIfJXzGTIAcs&#10;hT5f4t+M1cktPs1ykJO2STDAsvyjd1Yf7X+zRfLeXly0a7TEqbQzx7dp9KlyuTL3ixZPIwXK7ctk&#10;KGGVq7CWW6DHcyxqpypzz6VTtLSZVhb5ZGVeTny8/nWjplhJDHCGZfLX5gqncGPuakzloU7m8aWF&#10;oo3LK8jBpNvCr6EVc8OvI0Kq6/MpwSD0NS32mWsyPLNuaTGEI53L9GxzS6e0KHzIV8tWYMcnoe1A&#10;Fy5dYU8voD0UfN/d71Hprvu2/u9y/MRu5CjqKjsdUjupc+W5AGQSOorQllWO2Y+ZJ5gIIKr1A6g/&#10;Wq5TGRqWl4yScSfKBkL8uD+O2kvb+WdNgz5n3evGKxo9R3XXy/Krcjb82D/hSy3E0kRUFkDbd5Vg&#10;xH0rRKxnymxBCAjsu7LHYD97FW4JVCKi5OOCD6Vm2OotJZI7bWCjBBOMr6/Wrumy+VOxcbk3btn+&#10;z6ZrYykiYuouT8qdNzex9qtQyFwgDHb6qMfzqCIqXYKsZZOpI+9Uy3OCpXO1egxQRyly2t40K7lH&#10;TOc1oWToI1fcGZjtHzgA/wCcj86xbiQ/Z13FtwO0h+ePwq5perjT/MjUbQfmTYPun8f90fnQQ1cu&#10;RxNNdLtmkVdvUDIqPzpU+XdJxx1FJpd427btT5uRz0q2YEzQLlPrNT81JtPrRRXoHmjo6NmO9Oxu&#10;+ZabJ0rQrlEMfmPSYxTz8lI5yKCRo5qSgpuPHFFBXMNMm5uPlo3e1NPFOyT/AMtKA5h3me9NcqfW&#10;m4o7UBzBRvK0mD60vmN/doJGuM/xU7PyZzz6U4rjvR5dADc4pf4fxpjinIctQVFhGwNK/wB6mKM/&#10;7NPf71EtChXPfvRu9qj3/OtO8z/OKJahcdj5fxpucHbQAp/vU1w2P4aCeYcxy1Gfk/Gmx80Y/d0B&#10;zDs5ozTUGBTgylelBI0jH8P603GacP3i0I2KAFkj+7TMYG6pPM3VG5Y9j+VBWg4owbrQSEG3b+tA&#10;f/gX0oAwPWgkEj3HmmyLs/h/Wpf4/wAaY4zQBHj5vxpU/wB79aUHNLuH900AMfk1GnAp2cN+NK54&#10;/hquYBOtOKlD/wDWoT71Lj5/u/rUgMRzTnOTSSDZSA7qAHMm4cU3OaUny1picPWlwHK2w/8A16Je&#10;abn/AGf0p2c1L0AN3FR7/wDeo77e1FUAH5unFHmf7NFFAEeKko3UZ5pcy6mY7cPSmt8oyeB703Cn&#10;v7VRv9cg01GYuu1fvbTjH51tSozqO0UOU0i9OWROhrD1Xx/pnh672XV0qtGoLFWCqpPQHPr2rzvx&#10;v+0HYabqSw6nqltpmlkZedx/qh7nt+NeG/GH4lQ+IdHkh02cyXM0bz2wlOJZAv3pSTuCAdt1fU5V&#10;w3Vru0kclasj1v4t/tBae1jqiw6lJprWqOnnq5VhjkNtPrXzFL+2DrHhi/urO10vSr3zWZLa4bUZ&#10;EaZivEoKodoXsG3be9edwfEPVr7xPetrWqTXkMkmEkMe15V+7+87F8dxxUHiTwG13pt1rWh31xdb&#10;bqO5tbaOJozp9uVXdF8rHOcPz/tn0r9Oyvhyjh1aojzpVGxfi1renazeyagNe1GW602aK2YxJ5wM&#10;rRkKTn7qErglciqdnfXWt3KwlVIUCSYO22PG37oHXPtXN6C0WhatJdXce2XaSxJ3bzxsJX1+au9t&#10;buyNhGVuEaaSH/SFQCQecegBPpX0sqKpxUYnNzNjNG1eXRrKXavlxzsrMgIJB2+tZPhz4yah4c8V&#10;300l9fW9ldKVNpEVAwFwWy33TniptM8caWl/caXcXlw2qeR9oniFqfKlO3+KXG3f/sg5rz/4v6PD&#10;HqFnLayTXL6ta+dJbsFzp7RsiiNsHjKEEk9zW2Hw6nK1VBZjvEfxrs/Ekf2233XRh3bIZke3kLf3&#10;mV2B3e/SuN1bULO9+13K/Osx+aIqQySfT0rl9c1eHUdZlmk8k3ClkZ1wrH5v93FYuvalcJu8maSP&#10;j95tOcN719Vg8DGCtE0jo7lu78af2ZGY5lWSR/up5jYVv7+f6VzXifxVfaneLN9suN8J2pA7LtP+&#10;8aoumLS4klmnNx/BurkJZpUu28yRvNZs43V71HCwW5o5XVjXXUJNW19BIFj+do2ZOQT616t4M1CP&#10;yFa4WNldccs2V+VP8D+deV+HIGNxJIrKWzhVI5J9a6yw1m6gWFQzK0m5PKRwM/d+bJ7e9Ti6d9io&#10;s7eeI3Ee0x+XtXcCEJJb5uPpXCanoS6XK3nKBtXYVLbssfmB49DXWeHvGULTPFcfNt6EIvP61l+K&#10;9QS9uJF2xxxtyADlSfTHWuShzxlZmkkkcLbmaGzEjN53nbS+Rtx9Kwb+Xa5IY/vl+XP3RXWagqRb&#10;l2qqsuFBbGO1cz4l26PIyyLt2l1CgZIx1r0ObSwRucH4stebj+FW4APYV85/EwMl7IrAFm+YY7mv&#10;ovxTdLPbyyRZHy9B8v8AOvnP4j3kcmqyDncvevxPxGl7vKfRZWca5YLUTsasS81XcfLX4HVPpSJv&#10;noQfLS0q/wCrrExD7xqaEZbioKs6eMzLUzN6O9j0D4RaTs1VLiTbuHyqD0I96+o/A2hWs8S/Z5MN&#10;hQzj70o+nZfbrXzr8MrRXnjZU3OxwADwa+mPhzpTW9iv3lXb3HH515OPqaWPtMpikdNbWCxJ5m3d&#10;tX5sd63tFiWKB9isvGeRtrLglaAqrSN5P9zj5vxrQ0xNzsDsTeVbaOTj0r5uUj6ukdNaO9xOrcjj&#10;P+8N1dJ4c3rfRyedHvj+8u2ub0O2ad1VVZZWOSGCgAbug5/Su08PeGPNsY3j+b53DHPJrlqSuaJW&#10;OkSyaWNJEVhuG8hRWx4enZIfmZkkZ8BcZwKg023+zW7NIrZZdqqOoqezijVdiKNv3NxznPrXn1ND&#10;CepqW6qz7gke5upHapftf72SOSNGDMuN/wC8x9M4qG0YeYxbhWXgCplt0ugvmiJmk6EHG2uZu5ia&#10;Aja0iVlZI9rZPGcCtizuY7y2jkzj+7jv9awInaRNkiE4XnH8VXIbj7JtWFflU4AzSB6mrcr5hX5W&#10;jYYwRznd1rIumcXOJIQsjLhH6jH97HrV6z1hZyEDbTHnlRt+vWrTxfarBnRYpJMZ5bHmN6ewqeYn&#10;VHM3qbbP7PIqvDjyvnPztu+6pP8AWuW8R3EdlcBoWXbEMjKHdiunneTU76SGZDbgMqrFvbnb0Xp+&#10;tYfiHwtJm4uuWmkKEIPuow6g+xq07HZRlbc5K5ulZGLkySe64H3qw7zT4Z0YRlkX/lm33fz25rf8&#10;VWTWD7I1l24xuPTNYsdnJGVLZ3Ow3AjgZ6YrWMrHRyroZ8ljIYZGAkG30rLubNpGCuu1/wCHByBX&#10;UeatqGDghR1BYc1namPtkcn3mZeQQcV0RlcOU52/08w/xRsm7dytZV4i2QkkyRv5cep9q6K4Vjuk&#10;YPt/u5rB1W3EgZVUZZvlBPSqiaximc/PcNcTOdpVo2+UBgfzrO8l57pos+W0a7VbGcj3rfhtYZyz&#10;sCjBuf8AarP1SXypi0ZUt91gByo966qcrF8pjaloLLEwLKZDx14qkiMp8qQ7lwX3MNw469Kuz3rE&#10;4Y+T5nzDd2NAvPtLM20JKCGGWG2QN1Df3vwrpi7mMjNurdog3zbdxyMjqPSsi/ud13tYYbsDW3qc&#10;kvlN95vmy+D936VjxXHHyyfKy4VcgkfjTepm43JYbaSMNuQhh90gdfrVHUrFnn3bSyyd+m2tQah5&#10;kLrg7vWqs8zZ6bl9BUqVieUxbiy/0fdndt5OO9ZrxcHafLYNn1wK3boKr4yJDnbu9vpWdNCymSWO&#10;M7j8oyOCKFJonkFjtPIj3Nt/I06aKOSAsctt6+1MW4EzbST96pI9MzOWDOfMXp2rTmFymekUjN8n&#10;mde3930qzZL5Q24UfUE1a+ytH3Z/xAqpdxzM+ep754xR7QXIyWW1ym/PHpWYlt5AZZBuj6Z71saf&#10;byzrtlLf8DXNJdWgErZVY23dAMiqjUMZRZgX1m2/+79Kgh3KpU8hOflrbnt/Llz29WrMvJ/KVU2y&#10;Zztyx3bh+FdEXciUbCWt95ErM3HpxnbUmoIsy4Tb9B2qm2n5f74+Xdu+U81agmEStuHyr9wnqfrW&#10;3MZONzKFn+93bjtXoKsw2YSTDcmh1Qz5bO30FWoXWBvU9yaOYOUqsFi+bcN/p2qwkkcife+f6jFI&#10;EjuZty7l9tualSFYU54x1ywqbhylO7tmjOOM+tOs7ZZbeRsLvK4Hzfdq5FGbwc7sfWpJLcWcP3VX&#10;d1zVcwmrnP3f76RkCkN64qJ7Hadqg/L1wOtb72WU3bV2s3J71Tnj8tdpVpGHXjFHOzJwuYraQbhm&#10;+baW6E05LRoYfvSNt6ZFawTLr8vfb+FKY1jj+atE7GUqJz8du6OPM/i647VJHbv8/wAqru6bflx+&#10;dX5uZ9uF+9mmzwm3TdtLGtY1DD2JRktcKzZH93p2qq8cbkLt2hW57kVf80uuJNopiWkQctn/AHff&#10;61qqljL2Rk3sGz037uKjsYGxk7R/wLNas0EckxPGV4FSaeMFchsfLx9OtT7UUadzOnIkt1bbsHqa&#10;a1s08SqV3bPeteTTPNboPu4x2pkdn9iGF+YnqD2qZTsaeyM+DRmkTLeaq+laVtpiRrFwzfL6VI6M&#10;w3DhfpU9kkbv0+70+Rf8az9ozojTQuFHX5qjukAT7zetE/7u5ZsfL060Tn9z8vzc7efSsXJs2UbF&#10;UwLI68N6dKEmzOytt/I809HL3bq3G3kY7mpTZbwzR8s3QHtUSkaQiNU+Zyq/M3XJ4/CpItPj352p&#10;mpl09Qc7vlXoKlufubV27vXNO47Io3sWZAqfNnoTxmi0t1z82V3de9OMHCliw2+tS28XmP8A3frS&#10;M+UhkzFu3fLnpz1psCsJgzYCt8x9jVi6RiV8tgsn0yKakEjPyq7fXNMXKTQQbF28L+tPt7NFfI6q&#10;vHvVm1tt6Y7r1PpTY42jm+63y9OKzK5USRW+H3bfm9O1SHbEpRScr0JqWGQu+DuAzjORTbhiluz7&#10;mZvagJaFSSdUlx/F0zUiairdNwz972+lVbe3Z7h3HTd0NF1dpajOMBevtQVzGhaql3GzLt/I1Rv7&#10;u6sRJHH94/KNnHH41VXU29Y9i9ccZp39tfaRubbu9Ca2UbEuaZn+Zi5bcrfL1561P9o2FVZePrTH&#10;l+1SsQvHrUGBv3SN+ApWZjKVi+4Zl3btq7emM1m6i7KpCjcT1z2+laAmCRYVmY+mRVOV1CbvvMO3&#10;pWvKznlMyxI87n+HZ602S9yrKHIB6cVNfR77jb13dc8VDJb4RfvfmK2pxucdSdguL8i02N19axb+&#10;d76Vmjyq+3zVNdyKJiSzMq9R6VFIVhj+Vdv416VKmefUqXIpf3Fk6tu+7tzjmsd5pI5flZT9TVy6&#10;vGkwu5vn9qzZSxl27v0rvpxsefUqXLF7ctcsrZxtXkdjWPKWkkyv3V6j1q7cttg3LuP0FYjP5bHr&#10;8vXnpWyVjllIL643RKuD83XnpVNn3VJdSb6hxTMwzioZKkc5FRyfeqZGcncbmm+XSt92m7jWJjzC&#10;UI9GcUZzQZtk0XDV0mg2yyFckMvqeDWBZWjTuq9M12/g2wban3mPvX1GS4dykZ1pWidF4etm2orF&#10;tq9eRk11mlwOHUK/y+mKzNI0vyQuB+ddDo8TZ27fm6V+rZbHlSXY8HEG9pkOdqtyv8HPzD61pRSM&#10;sZ4Hy9KowQNFAvmfvP8Ae+9+lWEYs3zMwb0I4r6Knqee9Qtt1xPubzVX0HetCTbJBtqqqZf7wXd9&#10;3npUjjcykt1+9jtVcoEkBEJKsv3akmuFCfMtVY5mkmb5R7c0RMXTgE/WqA0GvFjhqJn86X7zLu69&#10;KhB3xfyoR/3n/AqzepSlYmudLa6t/LZt38q868f2DaSzYXaGG4ADOa9Iim2yc7t39/8A+tXO/Ea1&#10;t76y+UeXIy/L3xXFiIaXNozueXxwNLHuP8XXFSf2cskOVwWPQmraWS2ieWd239agmiaJWK/e/Ra8&#10;WpTsbRMbUbBY0xj5fXNVDHg7ex6Gty9XKbdu4L9zHesi5gc/Nx8vQVwVImugWRXz+pbjPHcVelth&#10;G+doz1rOgiVZdy5G0bRVrfvK5VmbO3HtRTlfcdi8mnxzyfLtXb14PNXG0z7Qv3sbOWxWYJSRtxGq&#10;+verhuZJIhgBs8A4I4966IzFZFuDT1iTOefXNXodMkkDFW2/LWfDOzDdlX+hytaEV8xXb90e9dNO&#10;pcxkrFrR9ZmtZvLLHP8ACMdK7jRPEMOoWKq0kjNtxskXjP1rzWybffL93cr8/uhxXVR6Os9tuhZo&#10;ZPvbgpJz9K7KMrkSlY37612jhT5ecHI5rA1LTpEuoWxu+bcwAro9HuzJYC3uFVZsbScE7j61Q1my&#10;aKU7Vyo4yDyK7oxuYykY946yS7U4ZTgle1NCM0tSiwaRmK9W+Y+1NgjZWfOTuOBx0p8pKlYSWBsr&#10;+8Kr6EVchcEK3NQKd33qlEZjX5m3/hirpxaLuWBK0qrzjPT2q5CxgdcDp146Vm2EsgjLM0mR1z2q&#10;9DcqybTu3N1rphchSaNSx1JoWUq3TqfSt/TtRjZVH3eMr3yPeuPa427WAIXuP71W7W6KBm5+QbOt&#10;dtGCZMptHUWmpSwNMpdhBOvlzRj7kg/unv8AiK6jwX8TNQ0C5Wa32eWpDMp3ncR1B3Adf71ecnUP&#10;OVMtH8vzNjua0NNvny21juztwemKwxuU08SrVEVHENH09oH7UkjW+6aBrzy2w3lts+Ty8bB+Pcba&#10;9a+G3xj0/X7WG6P+jIifvFuJYlw/907T19utfDOh302mT7hNGY/4QT1+td94c+JUuhqrLJJHa/K7&#10;hfmLN618HmXANCp/DiehRxq6n2pbx2mvDzrTUlv/ACf3rJGQywj1JbqOP/HferkEsVzao27zPkLZ&#10;LsJN6txzjGK+X/DH7QeqNeQT3Fws9urZ2RQqnybvu/7VeleCPjnDfx+XfPbRyKchgMEj0xX5vmnA&#10;tfDe9FHqUcbpY9cupx5bMwYBG+cFfvVUF680mN2PMZiOOlZ2neM7DxBCvltGzKcFF2Ej/eGePxrS&#10;0lvNl3cy7VOeMbsenrXyFbByoq00d0aty9HOI7hnJjUK24DrlfSo9X1KHygSuZFAYue21tw4oltp&#10;Lmyfym/eKMBAwQZ9MmqU8Pkn5lhXnY3lmvMdJtXOiOpYbW9O1Wz8yxvbe6kx84ilLCBvR8dT7Cp9&#10;PMl3C28Rl09OlZ17bSXBhRVjZc5+Zj971G0cfjW7agQNtzIvmdMjrUyutypSSKUFk6XKiVWkJChG&#10;d5PmO3rgNWnZ20kCMGk3NIxbOOhHX8qzdQcWkn7vKI3BKKcr+dR6dqMyF5ZI42h5by1Un/d59+9S&#10;4pkOLL+ozrAzbfmZuAF7imeF3eyi8mQzTBtojkTCpDH/AN97yfwpttdtqqr5jM25iyqMDCjbkZqY&#10;3Dacy4XcuVXLfLxS0FzG5qEn2yeMqkUi/LtzIARU1tcrEJFkkeRo5FICMF3fnWK8iyssildydmBY&#10;fpUhs7wAdNrdV7fnUcotDpHu42jXzmjKv98yDgfSm/2ltSYo0O5Djn5xN+XSsS0vbz5Vdt5HXOMC&#10;rdnfSJLKswVg0mVGMYo5SJWLUWotJcRBPMU4z8g4xV3SA3kTKu1trcZPXPT8qpWttbxRblXMhO4s&#10;M7cegNXLOVrQNHvbcem4hc/do5SG7FqFIVGdqeYw2KD8uPlWljJiCtuwsPTccbvrTbezV8yyNuB2&#10;sNx3YP4VZN4rw7CpbPUZHFWlcykNgeQSKN0jHZn/AFjDj/vqrk0PmxNIoVlXnrjcPasm8ndp9zNI&#10;PLPyojFQV9Cpbb+ta9re/Z4t3WQ/KHJGAPpW8dSS7aStaQrkbsLyQRtp1shMk5kIwz7lAboPSo7a&#10;SO8slWSKRf3oVtrdCei/U+lNilKXfzMzNnGYV+WgyauabXJ80ndjd0wOtW7CJRt35/GqdkPPhWTa&#10;WkYZIYY/KrSiQQMePLbdj1FVoS1Y0vKt4ImZty/rVeVWa4/dsnlZxketVba4kuLZVkZdq8sM/Mav&#10;2sivD8q9BtPHf5eamWhHKLp9wtvKu7y/u+laf2wetZmnfY7tzBNuimPyxMOVMvpStp1yG/hb3APN&#10;BJ9i7qMU7Z706vS5TzeUjK7P4jUkxpNgpJOlUUD8ikz8v40/NJsFBPKMRyKdv5xil2Cjq26gkYPn&#10;pV4H3adLHspjudtAD8/L+FMfmOlX71JuH92gA3f7v50qn5qXZ70FgO1ADZeaNp/vU7cPSkchX4H5&#10;CgrlBvvUhYEc/pTfl396Xv8AeoJWg7fgfdP5UjycdD+VDAbdvzUnX+KiWpXMM7bqdn5KNgFPwP7w&#10;oJEVF291pr80NJuejolABDz7U7vtppYeu2nZ4oAHPOf4fShWUPTc7fvURjzBQAFtj01ostQ6fNUi&#10;n5qAI8U/HvR0/iqN33vhelAD1Ty3odyw2jg+lMLEPT/+WWf4vWgI6keWxuqX/gVMPB20YMifMcfS&#10;gBhGz/8AVT8sU703LU5GIqtAIX6URjb96nuwpM4qQFTpnvUvmLsz3qusmKf52exoAe44pqED7ozT&#10;ZWz/AHqau1OlAA5zJTg2ajb5xuXrQfkquYXMSU1DgU7dUZ/iptXGO3D0puKO9SbsUwI6O1DHIao3&#10;udqfKM/SqjG5HOupIse/7u056Yqvqeow6Rp0s0zlVixjaMs2fSuc8f8AxQXwrp7TW8fnNHs373Cj&#10;k4OPpkV4/wCOv2kobFhNNJ5M1u2VtFlDRS56fN3xXt5bklbEPRGEqyR6R4y+J7TRiPT5HjhYCOW4&#10;JHyOen8v0r5z+Lf7SEfgo3unf2w3iC5tJfKnljeMmzOAcOMpg4IPPqK8c+L37S3iaz1TztJnmt9N&#10;DeXdWrzm3gnMnVmkTLbhuOEHy15lrHjK28SXlxJarJHbm5YIgjOIlCqVYA8tltw57AV+pZNwj7P3&#10;qhy1Kx3PxK8c6/8AEm2hiea3t7RVcNbrIjfawenmNt7e1cXJ4wu/D1y1tLdyJ56SRebEdv7tlxhS&#10;evLsOPQViaB8UrrRprS1ura3ubG6CIWEreZFludidBj3qz47Wx16+t7mzaS8gt45II5igV4wzKVb&#10;O/BOAT+Ffa0MDGlolY86pVbNDwx8KrzxBpkEWlz3EdpGiwwfa4PJ+2ODhs/w7SeN2cVk2Hii4sNS&#10;ns4JJNPuLeYLewRRE27hd2ELlME89BXUfCP46zaTctoOuSXDW8iM2n3jzsyWoVPuFQM/M3IPeq/j&#10;fw9pMQguoMfbFl3zLdKfN8zd9/j7x/2ulVFyU+Wa0IK99bR6zavqCKY28yMxrtzuQZzJ9fl6Va0f&#10;whdeKPCk0ujyG11KzhZsy/Nu3fd2D+8PQ1h3XiwrqDL5amKI8KDgbd3T/wAeNXPCvxChN40at5ML&#10;I5Dr95MLxgfw5962lTna6QRR57qmrTaLtYSTQ6lA6gzScSjHXLnk4+lYWu/Fe6aNnurq5S5ZmU7A&#10;CZgM5lkf72457DHyiut+Nkli1pHqUMk9zeIPLYCIg4bqxPTNeF+LPEPmXcsLRxrGp8vzIy484e5x&#10;xX0eW0Y1Fdo2ehsapJCqrKjbiwZhIGBJ+buK5rUNSkdl2Q/Ljdkn731qtY3CweWPm2yrwBlsVraf&#10;aR24kUqrcYbCq2PpzXu06agNM528vJAzq+7PptrB1fSpDcRNGqqrOqkg7iPmrrNY0SSymWbbmORf&#10;kA+ZvxqGDw605ZvvFhvWNvlYfhXRGpymUYtm74G0KCe/+znz5PKOwSJgs3GeB9K3YfDPm3Pyru3H&#10;YGC5A+lYfg69GhX7LJtTyGDK6tnkbSc/QcVradre27s4WkkdvvDA/dqf9pugrz6kpHRGJj3/AIdb&#10;SbiaaRpo137OeNtc9O8skilpG+YYU+h9a9J8X3UWr2M0ZLzSLKvnSpj/AFn09K5PWPCrWl3NtzlO&#10;UyPlA9KqhP8AmKepj29guohQzbjG3yn/AMe5/GsfxhpCyyTXUkYIVj5jYO75vQfhWzDK1vfKPLkj&#10;bZuw53Bj07VleKg+pWqyhfLVThAWxsz93642t+ddRUTyHx9b/ZluEty5ttzD5vlbHrXz746tWk1K&#10;U8Zr6M8Yz+dZzbQGba24en1r588VWz/b5lZRtHv81fifiJTbVz6LK2cTJw22onNWtQhMdw3Bx61S&#10;f7tfg9aNj6STGUufm/GkornMyTzFqexOydW/u9Kqda0NJg824VaUtTfD/GevfCK1z5cwSN2wrqDw&#10;BX1R8N7X7VosK4Mcap8mep+avmf4E6cq3bOjbwx2MrdEr6m8I332LShhjwdi7SEx/wB85r5rNJa2&#10;PtcsjZXNaewWRV8ttqL0jUYz+JrQ0S0jW6X92VbOM7SefSqccuYnlkj2hegz1q5a8XaumWbOOTgb&#10;fX614Tdz6qltc67T7dY50kwvmW4VY37xH1I712ngmbOV2r5MYCqM8ksvJNcFp0hADZbnp5fH511P&#10;h26jVGVQu5Tg47n0pSiaVNTsbY+VFG3ypHMm45HP4VdhibZtjGT2IYJ/6DmqujQebbMzRlWkXae4&#10;b/CteztY2P8Aq1ZVGQMYY1x1rI5ZSKqxtEJl3bpv4fT7tT2oktpWZyDJFtyOwq3dwRwfMu1Tu6qp&#10;X+dJc6hBPAY2zJs+6yjlPr6155ma1n5epwhmVozEvzFnZs/N7CmxO8VzuX7y/MgI4z71k2NxJaxL&#10;GC0bH7xP3TW1b6iksu2Tbu64B5ppXK5WUbvTVsZ3nsmk8ncDJCRnBbrIP8K09N1hGsMoqKc4+Zu9&#10;F2I1RQqEBjlfcehrF165+xRLzJhm3AIM5NIdrm3faJHrFrJIFVZN2QY22sr/AOFY8mmzW0LSFvMj&#10;jTeD2apPB3jm2uHC+Z8sj4Ib7wNb+oWkd1aN5YMny52jpj0py0CV0ef654cXUJBuZQCFABU8n1rm&#10;de8PNFdNJDIrLEhaRdhP3emK7/XdGkito5WkdrcDcTnDQj1HrWPe2ibZlXywpXazKN2ajmOqlU7n&#10;ne3dHu27c/Kn8PHvmqNy27UB93y9vLH5S34V1OqaJ9kkbCsxbrgfL+Fcrqtp5RjbJ46+1bKo0dcb&#10;PYW4sVXhhkVh6ro/mOzAB9vQ9M1uR3rXYyu3Efr/ABVE+1ppGOPLbkP3H4VtTncajJHHX1grR9GV&#10;t3QDmss6cssp2tsZTjOM7j713GpaTG7NLGrCRfuAjg/WsG4tVhdpBt37t2O2a6IyHzHE6npW9WYs&#10;qvH1AO0j/vnNc79qW2Ri23avUbun0r0fUbaS4QtlkLdCWIz9eK5zXPD8Mz7h+7UJuIdg2T+FdUZE&#10;vUwZ9RW8tWDEK38J9frWfY28U0ztgZP3tvQfStLW9KaGHfGd429CMVi285mL/wAUmcfN0/SteYzN&#10;BraP5uq/WhYw9sysFDe1Ec0kEm1m2buvFKYjJ900o6k8piaqHR3XarN+VNijaSP7rb/THFbd3p42&#10;jO2Nn79ap2egM8y7tw3crg9arlDmMC50ny7l/lZe3JrU02BntV/vL0960dR0vezNj5m+bHvVaMLE&#10;dqqxz0wOlSEY3G3mn+am3cAzdcdqhttLW6kG5vvdc1PM7T7m2sfwxSiYwsrLtPOOPWpDlG6zD9kK&#10;pHGcxdSO9UWmYpt8vH8Wxfl5+prYG29kBzHNGOD6moZtGjLKctjufSpjUsTKJi3sPm/dHynuRVGT&#10;TAzLnnbXRXmnLCvLKAOgz1qjfoUt9zABfQda7IzMZU0Yk8IiibbyvqOtNuEdrTZuO38M1bZWmlbc&#10;sm2Neg/iqRoYbq32dfY/K1dEXcy9mjKs7FpLvau49uTVi60wxpt7t1PpVu2eOC524+bG7NOuX2Bt&#10;3NTzEWMmALEWXaN31qeK3+0Lubjb1B71N9nBl3bRT13Dd0+9RzByjVgjRcopx6U65ObblsfhuqOW&#10;PE2cl19OlWPILRcqePUVVyeQhtIDNbcGRe3zGqUnyXm1l+91PpV603Rpub5V+9h/m5/CojaLNd+Y&#10;+1x6EYouTylNYlLKykN9OajWMywtuxH9Oa0gFA+8q/QVUmnEL7SpA9xVc5LjcoPZMjMy4Oz1qGVm&#10;VcEHb6fxVo3NyPvLt+bqM1Rx9qO4VpFkcpmXMf7xT29KjtbnErIA+Izjk1pXNniT3qKOBLcBmX/a&#10;b3Nacxh7MzL61kYMYztP3vxp2mXoMm0ln+8MsMVcu3juINuGC9lH+NVbKH7JKy7tv8WcZ5ouCjY0&#10;YX4aoJZPOufl7dfejazxfLuoKBId2593pmk3cuws12IIljj+Vdvfk1Ha3M0dxu/d7f8AdqKHbPPy&#10;GqxcwLDD8rb/AK8VHMXEk8zzx94/3vvDrTok42/e3darifyznbx6VateV3DmpjqaELW3kBt33t3W&#10;tHS0MnYVPBbrNDtwVb125qP/AI9JPl+WpkUo2HXS7P4v0qoMmb+L86lurkBN2OfSmQXORu2tn6Uc&#10;xIya0Veqk+Z056U2GNopvXNWZpxK393b0qPewG3HzL0PrUgS7GM+Pmz9RTfmibYoHyt8gP8AWpY0&#10;80/dw31p8scbHvuDdaANTTlWSzYbVdR1zwWqjdMtudvzM2ccetWLS9WCL5sL9akij+8WVWZm3A+t&#10;AtDNl1KZJHVd3Tbz6+tV2Lea3zNt37cVoaiBGd2B81U90Y+be2fvdKrQiWpIci33Lj5evvWdcRed&#10;GwYZVup9KsyXiI3X5fSq894u7LYBbqw/woUbhJ2K6afvTax3fpQqFRy2Pm9RUb3ZZN6tgetNhfz7&#10;bcep5FbrUxuieBo44Pu1BdIgfd3qpPd/6Uv31b+7upZy1zbKjH+HqOtVGNzKUySTU/LTCrlW6Y6m&#10;qoufOk3DhV6nsaaitC/z8f3c1LI6RO0a87unHWt4xuctR2GXZUjvurJ1TV9q8Mw5/vCpb2Yxtnt6&#10;5qhdWW4MfujG7PXmuylA4KsyrFPu2q3JP3j6003G5trDP40x4Nzrn9DVa6lwML939a7qcbHmzkP1&#10;GeNY9wwN3T2rIE3nnnczN1PSrVxLu+Zvu+lV5NuPm+SuqJxykI6NI3zHC+gqlqlssMbbPlLdT1xV&#10;+OXamSNzelU9UKkMAqlm6DB5qjF6mNccCo9/HWpp4GiJz8u04PtVXFBMpWDdg01zmnvHkU3y+e9R&#10;uZ6jMUbP85qQfeFRP92olGxm0NdQRSonFN61JCKdOPM7ENXNLRYGlulHdK9G8M2LCaPbuG3ryOPl&#10;rjfClqokEgHLdc16Folo0rBly27r2r9F4ew/2jixc7qx1dnZ+baK2EH4Vpaci2kisy/eG489Kz9G&#10;eRYhhm2xdAo2/nmthFDrjb/D0r9Cw9Gx4VZ3NcYZDjYSegDdKkDK6q25uPaqVivmPIFXcR1AOcVd&#10;XcIm2gfN0z3r1Kascw2BmEEeQ5fvTpJcgA9W7CqaM6zblKn2AqUwyFi21fb5T8tbATWUm8/8C6VZ&#10;aVUOD09qq26M1wvylt3XjGKtXQVYduPl9e9ACD5l2dz0PpU1vCCMNw3qagS6ZE27m3VNBE0j7fyN&#10;TygLc27OxKngdfasTXEkuIJFX5mTuRW9OyxoRu4f3qrLBHPCF8uNd3Qn+tZ1qa5DSLPM7ok3DbgB&#10;9az76JtjfLtx1yfvV1WtaclvdN91uM4HpWPdQqeGGQO9eLVpmylYxY7kuv3fu9Peqv2TcnOznp83&#10;WtV7Vd/yr+VVxFlGyoEkfr0rz6tM6EYkieR14x6050Mu1uPwNWL62244246981RE5ii21yuNiiZy&#10;3y/7JwferlttiTbtz8vQA1kH5M7v4vmHPU1paU5uH2/Nu9d4qVUSAv2z+XEpbhvbpVx23wqV3bqo&#10;hVKbfkqSGcC2287l71tSkS7M0LS6SEiQ/eHzKPU+9dD4f1vzQu1Vx7g1yC3YEec8/StPRdVa2m+7&#10;hd1erh5HPJHoYuVuIdy4Vl6e9WrRDqFp+9xuA3Ajv9a5mHVWeJdu2trQNRwqqDt3fKe+BXr07M55&#10;MfqNvHY8qOT1x2qmFhuI2+62eR2ya3Z7ZbzcflyenvWPfQNbH5eFVsjituQkzpI/Lb7zfmKcFI6j&#10;NK0JdW+U0W9r5z7trFv0oUbARhvIcK27H8J9frVy2YKMNyT0PrVdbRmD7udvemNK1tu7+n+zXRGI&#10;m7FmXcX3fwnoPSohM0Ssu5vmbn2qWDDp0+nNWLbTvNHzKfl+9713UVYxkSWkuG/xrTtZ1jbPzfXF&#10;Z01mIZHXbj8asaRukZ1H7v8A3q7oIzlKxdkv5LmL5k3c4+c1r6VrssdtuPyr9/bjJx6Vlxqsi5+X&#10;GN2dppqiT7RhT8vpWkYNj5js9E8Yx6XMP9YsLNyu3LL9BW7p+s/8TD7QZFbncqSHkx/T1rzi2uzG&#10;dxmkX04zmtC21v7LEoWSRZGXaCWBxXNWy2FVWmrm0cVynrvhT4nS+HvEljeWY2vbyKZo1zsf5e+a&#10;9w0j9pOzvNIWSWOXzo5/3sRkHO7rtLY2L7mvkDSNaNtdD98Wkb+P/wCtW9aeMUmkWOf5Y4fu7Acy&#10;/Wvks24JwtZXjE7cPjpdT7V8NfEZ9ems4bPfIwbY+HB3L6/WtS7uGd9zfaI9hAbIxknvXy34M8Wx&#10;abpK3CSxR+agYqq/dz0wc969C8KfHKYwn7TI0kayEop/1qBegDdGr8vzTw/q03ekj1KeYXPb7fzA&#10;qyH5VjOFwM5PvVu81nbZDaArMm8t12/SuL0n4raV4rdrrS7rzIC2SjLiRDu79hW5p+oLcW7K3mbm&#10;QhTn5QB1NfneZZPWw7tUR3xxUZFjQL77TqEjbt0SyeYW3hmA9MVe1DWPNkCW0UnzHDiRGkl/DLYq&#10;lFOd7vjaWbKqMLn61q6fexiFbgxgrjdnvXzsotaG0ajZJp+mm0MMjphlABUHoW61pf2c867Ujj3K&#10;MgqcKR+NQWN2t5Oy7j5Xylmx1PtUF/rC2MSqvyttz97v/hUxTehpzIlhj/s6Vg0hZN2c5GP4av2Q&#10;jmtMNub5umaxo9YWe6izISGYgnI2gDrzWiJ0htlVPlYdSvzYrZU2yblsIlxujCsz/N8mMD86fb2z&#10;RBFcs+PukEZiz/Oq9uGaPjcGIyGx1Fa0NxiMbl8ycgkLt6g9PyqZRaJkNlBR1VWdW+bhU3CrDWKz&#10;wKrI2XHmfOhVlP8AhwfyrPu76NY925mY9ulPtZpr528lG8tX+Zl2jH+1yf8AaPFQncUmXILh7mZl&#10;Tcp/vbh/Krka7nYv8pX/AMe+lV4YmswyyyIzHb83TNTaffrO24LmRZNgz0NaqyM2yeS0Kp03H3qz&#10;HFvXbtO71x8tRpAzNsVSqyf3uq1oxReWyhZsndnBIqoyI5iur8iZVjbDEjspU/eB9x2NXLM73uAq&#10;/u/MyvrjbTo1MjiONGmZl4A706BPOT7q+Yz7Dk7QK00IbsXIFFtIp2qQp2getSvqpEe1dgk68nim&#10;GDb1m3KzLlJBn8jVOLzHm5WNsr/ep6Etl9Z2LZbjYnYj5quWDSfZ5EaRix3cjFVvJk8hPmfk7vw9&#10;Kk8P6gsMJVWTdENpOc5PpUTEXlsFNm6OzRuq5L4wVPr9aX7Oy8YXj3NMl1BLduW5/uj5j+IqYX8J&#10;H+vFTqZN2PsP+H8KXNR+Zn/9VPjO9f8AGvWOC4Bg3Qg0DheeaaY8P8vFJvP+RQTzDycP/DS55qEM&#10;X605HO+gOYkJxTUOBSiTe/3aZ2oDlHzGmUD505pOn8VBIuct+NCy4HSmpxQ4zQASNu6fLTgd9N+7&#10;1oQ7V54oAl3qFqF5dz8cUsn3qb5XtQVzBTo+W3U3GKF+SgkdvIfvR94ccUY3daI+u2gCN3+anAE0&#10;PHhqcRuHDbaAG43HinY3daIzhqXB9aAG+VvPNKvC7TRg7vvU7ds+9QAnzL94A0gZo16H8qGkzUbs&#10;T3qtAHU7tupvSk8w7O1GgBI+KRFIPQ0jHeaXf7UaAOUeZTk+Vdp5FC7T2Zfwpu8xr/eqQWgjndJz&#10;Qv3aUHzOd36UZxQAbqaAT/F+tLsB9Pzpp+Sq5gE6U2TpUj9ajzt681IDadHy9NpyjYlADqbuPtTt&#10;1Rt1NAAfm6cUYoU4xTsLQTyjcYopznIpuc49+nvWnWw/UAcruoI3Jxz3qG4v4bZGkmlWONepJwBX&#10;L+KPiFb2I2rcRRQtkGQuAAB15ruw+BqVZWgjKVZI3tT1610i2kmubhY416liABXkPxT/AGlrPTdD&#10;l1CxuUNtbykE/afL4HXr6V518fvj7axpJZxNP9qtbv8A0lgflnXYwwg/i5ZTxXg3ifxhZ6xoyrdG&#10;AwXnmJFYooMgVlxlhnOckV95kvDDlLmqI4qlVM9A1z9rux+KPghb6xtpLW4maTbHchXCxjhduD8x&#10;JJIx1wK+bdS8RXGheL9QuFvb+9t9QkW4MEzeYIG2qNykds8YrHv7y88Lawy2a3k2ms5SOKSNdsIP&#10;Qkjpiuv0TwauqW91cX10x1BY/Inis5kngjbG/O9chpPn6jj5T6V+n4PLaOFj7qOCVZXsc94n8VWu&#10;qaW1ncRytZ3TFd7pnYi8b1UPkc9zVH4XvDbXRj1BjfWczu8K3DARsCvB4/iH93rVXxFqFlo/ib+z&#10;dUmu7UoEmW6WAysVbhcFhjaB949AetJbaTe+MpW8u1ENvC0iWzRysWK7cKcOG5OePWvbjGPs7MiS&#10;bOl8d+FbAQWv9mRwmPGzy44l2If755zu5Hy+9TfDXwmq+KrezvLo2cLRnEjTIjK53EIqt94BlQZH&#10;YmuP0PXtT0CW6s5LGCNYJSl4ssjySGULzsj6GMIoHHO4461X8QxXWq6lZ3My+ZdWjNNbPLukS3z0&#10;APHv19KXsZyWkiI6HrXxo+E+m2NnpN1Z20kOrlRDeqX3M2RkHI4XgivP/FGkz6JbRrJJJFex7M8/&#10;6zH3sZ65qa4+L13a6NbDWbiTVL62jNusgOHkyTgk9Mhtw+gFczfeK7zXPET3UzSRuw80FV8vA9AB&#10;UYfDVFpPUqSSN7TdBuPFQ1DDZWCZUyBgj5M/z4rnfEeg33gjxPdQzSxujPwTcbhIvocdOop2n/E6&#10;PwZO00zyFeG2MNpJBAJb6EgH3IrP+LfjeHxHpP2lbpLctFLctHbszNAVTcD7tlRz0r0MPRqc9raE&#10;x8zlvH/jOWeL7PuXyWXfMqs2Ih0wDjmvItSu2vJ84Usu0EdjWzqviAajZzKkhVYV/wCWp2E8buc+&#10;9cRqWurcXmIhxw3II5LV9dg6CirJFOpc6DRp/nVW3bY8Kp7kHpWndastuzKWZMMMnHXNclYar5DE&#10;qoUKpHCk/d6U7W9Tj1GwnZHUTRgu4C7OvTGV7V0VI3dilKx0/wBp+1yfvSRFbttIwdxPpXU6Vax6&#10;hEskczRssbCQw4/SvOfB9/H4hs2mkb/SLdsMWBVpW9j0NejeGrtWnjRtyndtbkMCP+BYrnxEWi6b&#10;uFposluNsMML7m4LO0ZO7rnaKjkVYkfjMbcKzc4/KtvUrlLYeZHt+UZAFVrm1tp4N0O0/N84xwfp&#10;+RrijUb3OiLOZu71tJ1Pc0e5Zjsdjl+euMD/ANCqO58RSPeSRyLG0LdG9e39a6bUdLt4NDhjjt1u&#10;Hcb/ADWb5/7vT6VzE2neXdGNVg3bv3sqHGGwrb1B9x0renKJBTu3V9QjaTawVf3hI3dt3GPeue8R&#10;hg0+zCxSjcAGz16Y+m4110ltH5ce4BVXcgQ/8tv+mjH+E+1YPiCL7QWkF7cMsR2hflFbxdzRI8t1&#10;6MCYps5xnGOv1ryD4maTDmQfLl+/Rq9i8Z2/2edl8qOQR/Kpzgke9eQfEO1Z3dwzfKvBI61+VcfU&#10;f3baPcy6VnY8h1Ybbhl29Pes5/u1e1aMtdyH5uW4qg4Jr+c8Rfmsz6Zu6uNooorlJHJ1rT0RFlvF&#10;3Y/A1nIvHWtLQ123sZPA9aJaK51Yde+e4fBaXybpCzfu42UmRR9w+mO9fWXgXSY9T8MxXbLgSDcV&#10;Pz7Privmn9njSYbxpGkRmm2fu2A+43qB/FX1v8J9QWPw1Z6e9rAZoIfLeNRt8p97HqevynFfK5lF&#10;uR91lsfdKE2kfvcx7WB24GCQcdatRSrYju3y+XyO/rV7V9KbT5dvyNhmPIxs+XvRZWPmfMd20spw&#10;pAz+deKvM+ipbWLehzrJIV9OvtXVaDHCAFX/AFezle7N65rA0e2h8oiFWjeT15rQgRrKZWTypFgO&#10;GycU2zR2Z6hoMSHRF3SD95/Fn7taEGlvbxfaAzSNIdwzwAPSuf0a/a405GhkUx5wB/n8K3vB9/JP&#10;bvatmRlOD32H39K8/EHHUjYW4jeWLLLhfQqaSOxE0e2Phm6+1Xbq1bcqwzM8KsVJjI4I7fWlhslg&#10;l3bj8rZPuK84kqNZRpC5lWNircAqB/WmRzPFIzrD5bZ25znitKfSheBTIxEe5du/kn61IukEAbfL&#10;Il5UEdK2VjRSuGmeIJY9vnySNJjcF4+WmTpHsEyDc6jeVXjH0qlcxC1LbY++3af8aRZ/s8KHajSM&#10;WJw/GPSpHFEs3hOMXP2u322txIF3Kg3IG9RVe01u4trgrIGjADGOZoQFib1k/vL7jitW2naeBY/l&#10;3bdvDfxetUb+3SW0kVmYxzD5v3Zz5n94e3tUyHuaaatp+oWjQ3DLJuKh1xgn5vvD/CoJZLO+kMEK&#10;MizDKfJ5Zce2ev4VxniKz1DwxdRzPcyQ2MpwsrOdo/DGa3tOdbuJZvMkim3jc6Kr+Yp6bhn+VZ8w&#10;SjbqZus+HXjkcbvMjcbueCB6iuX8ReGLYRNHtbzuu/v+VdhN4kuLm/8AJ/exvDI6sSvy7AvHPvUe&#10;safBPJuKrv2elXzG1Oo4ux5S+g3FmNg8xYc43GqtyWjtxH91htB3OASK9En0z51Vk3EDB9AfWuc8&#10;QaTHM3mgsNzqZjxw3t7U6dRo7I1LnKfaPsw+b/V4zsBz+tZ904nDbV/irYvNP+z/ALpVVj0zntVF&#10;WUQjeo/eJuGOxrspzuVymVPp4khwqtGPzrK13TcWHlpuX58YBzx9a6K9uI/IxGu3DfKCetYtxBy0&#10;m6Td/dY11RmSc8NO/dSGSNdu/YoKn5vpWIdCWKVnjj2huSCOh9K6rVrHdZs0cZyrKxwD+lZKwyXO&#10;3b83O5cc5+tdUZJk8pj3ttHM7YKrIvXZwBUdvaLDCxcbj6Md38q1J9K3PkDBiXJ+voazrj9yfStI&#10;2JsyjqkzPJtRvvdMjpWnbMDbsdy7pE+Y5+/9PSsuZQ0q8j5evtU9ncZO359oO0Hb1o5gcbC6nb7F&#10;6ts/uf8A16zZo1SXeNqr6YrU1G7DQ/Mqt/utmsWecyOw7VNwWhILczy7VH61Itor7dyY428Hv61X&#10;tZCsq7tzHdnPSrVyWJUN229O1SwJIrcxyttG1l5A7E+lSXB+zbVB27k3Hvg1VOoMF/2sb6btku5t&#10;p+993PtWIPUuHbdW7/Lt5yp3A1XuNLWYfLtb2q4lm0UW2NWYMuF46VG9lLHKZfmZV6qRjFbxZi7M&#10;w5tGMAc7eR71lXMzWxddny/L82K6TULzypGHzEq3Py9azNRt1yAojw69xXVGRlJWMVpttxyqjC8k&#10;mrBfcPmTNWLTQ455VZRlX45NWLnTxFzls/7tPmEULaPd149Ke8KhPvP+dFxJ5HyhTuXpxTomLJ8y&#10;sfmx07UcxNvesU7qNkulI+76VILt9uPlYt1welTRFppNxVfL3de9Q6nKlhLHxt39c0czKHRT89AG&#10;9G6U57ctHuUAGiNtq7lDR4/un/GmpqOZWX+57feqieUHK7P+WnmfTiq8sP2hGUKCx6E1Yublm6Mw&#10;9aaku4KyrQS4pGDcxCGRh8wB6e9FvYuiLjPHX2rUv7Zbldrbty9MGqnnva7vmz/wNv8ACtU7GctC&#10;re25Vd5Q7vSq1zuZdpAq3fXLTJwC23piqSbnOw5J6ZqoyuZyjYhjtWmcsJMKjdMUXEIjb7tWItyS&#10;ZwNrdRUVwjeZn7y+lO5HKMWUp0Zv++hURcyH5fm+lSKgdWGNv1pke1n6Mc8cjbRzF2JIRsfO0Zqd&#10;R58S5UUxYSF3YqaJVd/7q+p4FALQgNn53vUkdu0CKB0qXzFgdVH51IL5ZpvLCqKuMbAWI28uPdt/&#10;Wo3+fcT8zVIZFCbv4WXkU21nDyt+7H51lI0I5bfzh83H1quRtDbfTP4VcnuFCc1TdSZM5+XO7Ht6&#10;VJnLQVPmOD+oqcBX2/KPzqrAJJJ9u35PXPNWlbyZNp20BckifyRuH605C3m5xJ5jdRTZUYjofypw&#10;lSP+FNv96gnmI7iZhKFYbS3QHvT4tY8lgpP3PekurpbuJcsF29D3qr5Ko3zD5m60BzF281JJ4dv8&#10;S9B3rOluY03ZOPM4b2+lPkTd8w5b0FMjh858MoYfez71XMZ8xDc/vo/l+b3b5aqys8jfp98VqSIv&#10;l7c/pUPkY/vfe/u1UZMmUWZ8Lshw0nP97n+W6pFhIh+XjavHvTZ7fzNxjEceemBmhN1kCD8pHXvi&#10;t4mMtCnb2M0Nz5hYsf8AYIH86SW6W3kJ2bgncGrdw+21DrwT096y5ZVuGCtubd68VtEwkIs/2xyw&#10;3Jt7daVlWVCzD5uxB+7SwoqKwDKo9z81UrmSRF24Zd3XIroictWRDf3Q6/w+lVXumXcrN8vrU048&#10;xf4ePeqtwFTjcGHsa7aaseZVkQzvsikwzfJ3xVF9yN5jH5f94VckXcAoXOfvc9aS6RRC6/LXVFHD&#10;MxGcudtNvP3HP3h6GiZyrcfhTbmdpoMKSp9cZrdKxzyKpu9rdWqOSdrmXdu27hleO1VmLIzKyqPY&#10;mnzSZhVV+8pzx6elMzIbuTKBW5b7zH1NV91Ty7tmWAzVYpk0EzQ6g/eozTfMoDmG5wwqJvu0+Sm4&#10;rORi0NTrU8J4+7USjArQ0iwa7l45b0HSunB071LGfqbnhGIysvOFHevUvDGngQr8wrifDejqnloF&#10;ILdRiu68OlrNkXBXPTjOa/WMjw/JE8XEVLnSafBHGoX+70/2vrWpDGhG6sy0Jb725fxFTLIzFmHG&#10;77q9xX2dI8yTNjT545Bwkat/GQKmjjdZGJYlewx92s6ymWJdzZ4+7jv9auvfRz233Szt15xXRFGA&#10;9rVURvkVf9rPFTWsW9fm+8OoH8VVYW81PLZjj61YEe0KykitAuBYCfC9aGO8btq7PrToNqz7m5qM&#10;kK+08L6UASwW3mHOW/75qyjrCTCYQFVeDg5qOzkHTZsH+yc1MCsobamX9zQVymZd3ckp272j29Mc&#10;023lkSLs0knTPQVemsFlfld2fwqFtEW3clWXb2BH3ampqrFLQ57xQrSeWyllO3BP94VzVw2xQybm&#10;ZuxPFd34i0dbuxX7zbRsyeK4nVbX7Rtwu6Mehwa8+rE0M5oGjC/7mahmtWO7BZ93qQK0o7Nii+w2&#10;/NUVxCojwuC3qK82tA6omXcWe9Of1FY1za5T+GtudNi/N1Zfn56fSsmWL7U+Cdo9q4JRKuZ/l/6S&#10;zME2rwAR0p0d59mO9V/WptQtCfbc3PtWdt2t8y5X0zXFKFgNWG5aVNudp9akR/8AarMtT5xwGP0q&#10;6jfZ0+aqovuBoWhz/s/rVy1T/SP/AGXPNZaFmRf9rrVzTQ7XW4n5ff71elh5nNJHV6YWWBW+7+tX&#10;7K4aK4VlJBbr/dFYq6qkduoZ8H0FXNPmxOhG5QvBHXNe3Rkc0kdlpd7JcRruxn1FGoR+a+F6e9Vd&#10;Fvo1+V/7vatGdUn+7nFelGVyTLUkFhJtpI5PnxgqPUVYvbHyZdp+/Va5iaBO9VEB0f73k/Mo+6Om&#10;frTJ7fz5W27fm6ipLe02jdk7aVpVifb8u7OM+9axYmrjIYms1/iXb04zViHUlUMu1vyqSRPMgx39&#10;agFovm5+ZR7120mZSRdhSO6LK0isy9eOtRxW7KwZVX5vY1Ew8qVmh+X6c0+OXYyRnhvcH/PcV109&#10;TGRpaaF+ZW6FeAT1pHl81wysrY6nOM1LbJHJEQx+4MbR6/WoJoyhXACt6dq9GMUZ3ZOvB+XgL0B7&#10;061kZJvl+XPTIziq7uYm+U5+tWLBPtL/AHQP+AmteUzL+7ZGrFtz7e4xV2xfzG3L8m3p3zWbPD58&#10;Uca4+Xqc8irGjz3SSPGyt83Q+lEo3VjRXRtaXeNIqosjqpcELngMvQfSuittWka0NubiSHaNu4Ih&#10;OfX7tcnHMtu+1nw33sgd6W+1LzWhEXX5NxDda4ZYNS3RpGo4nrfw5+I48JQeS801xb+f5rEsSzyf&#10;3uB09q9o8B/EG1vJriW6xJaqBIk0SBUtowqgsTnfkv2x0r5RtdamjL+X8zH5j5hBGfatbS/HV1Lb&#10;xwz3E0kNq2xWYbTn3HcV8jnXCeHxatym9PFtbs+u9K8dW2oXXlW80dxaxyiKOWMsFuHPTK9QDXWR&#10;64jKo8mNVCGQsOzDrx6V8geHfiRceG9asbyEZW1lWU74dyuV6ZAr1LTf2iD9sWPy44Y5It48p1JL&#10;D7w+70NfkeceGtWnPmpHr4fHH0AurwiNpIdu770ig/cOM/y5qjfsksv/AC08scHJ5x61zPw68dab&#10;4i0Zr6S4jhF2yyFXjK7TjZuOf5V0l/BHO/lQld7FWPHbGcflzX57jMhr4ap76Z6UMQmNgiji8yNm&#10;zhRvA/h3dakh1XzSFVl+faPvVBFa3Cy8LGjQtvGDt8tffPXrU9nax2Vz5vlCZn5VScc1yKi0dUZp&#10;mhp9w9qu6Ro/N8zCshwHX0YHr+Fb1nqBvcZ+Zdu3j7y1z8s/m2yzDABG9uOn0rU8P7eVXasidmbB&#10;H1rkxEDW3MXgplRY8yMrqNzA5xnpj5qv6MY7OzfDSNu65O3NUIGWSVVjjjPy449V6VJqUL6dbK7h&#10;oo26ccHtXnR3sRIkutT+2zPHGVQr0AXNTaVM2m6a9wrM8inIORnd64/GsnSJPNmklM1xuVlxvBXb&#10;9fm4q9pBhnuvLDs5bqoCHHzL71o1Ymytc6iK4Aso5NzM8i/88l5qmPEsdncGSTGd+0k/6wDp16U+&#10;a/lbTscSbem0fdrN1Kx/tiBQ2wiNvMdQWG8fewx78+lKO9iIxurnR6drH2q0juP3ivxuDHJGemMe&#10;tOsLjYp2yF2U7iMdKoaPEsaNHJlvtDDOfl27emK04IEjK7fut0Pf8a6ou5EkSPeXARVWIu3+04FF&#10;vPj7zZz97cM4+mKMq4kZcMQ3OD0qZRhhu8zDdMd6OYnQlFxm2VVjhXb0K5H86ks5GghGZG5bLMHO&#10;CfTpTI03CPftVZeh9Kr6n5tkny2/mxyNj72Ap9aGkyS8Llrq63CWSTzF7uRn9KnJbP8AF/3xUdjY&#10;BbRX3eZJ/FzgD6VfXTJNo+ajQxdj7Gxt6U5TzS/wfjSOgZfl4r0jzQdyaVeGpuD605j81ACZxRvU&#10;dqa4zQ6k9qAJEPFNc/u6asbb6JBQaDutDoCKarEetG5vSgzCT71Lg+v6Ukgp+fl/GgBjijy9vWns&#10;fmpHk46H8qAGt83Sjzafnd1H5Uxo80ADnJo2ULH+72/xetL0/ioATP8AtU+FMUzPy/dpyHEVADZq&#10;b3205+abigAzQVkHrTkP+1+lALOKAG7qTO5KXy8f/ro8v5aADNN2e9O8vC03Hy/jV6AK5zJTMcVJ&#10;5ef/ANdR7m6c4o0AOtG1tnWnIPmpyjimA0SZp3mNvxgbaaY8v836VJtGztUNWAYTsHH6UplLH7tO&#10;8pc+3pQU3dOKegEacGkz8v4090pvl0aARupHemsOtShlkfpSUmrAR4zUlNTgU7FPQAWPFJs43d/S&#10;lZv3dFCjcBgiw396l3qBQTn7zD8DVfUdVttPt2eSSFWJwFbgmuiFFy0REpWJzKoDdPlOD7GsTxJ4&#10;4t9Cj3MvnSAkcdFx1z+YrhfiP8crG0N3p9vcYnhAUyowKW5PQktjr29a8M8XfthQveXtrZ27Wcll&#10;bh3kuy6ecQhztDDlTt+8OK+myrh+tWabW5wVa3ZnX/FX9pt212OxsNStYbqTDm2jdWkRT0LLnIBw&#10;eTXzh8eviRrXjK8sHtNT1TTbjTbj7TK0UW2K5A3ZjbKYZD/eHFed+Kn02+Fx420drWTUtetv7V+1&#10;hS7BEX/VuzHIxsHAH8Rrd1X9oD/hbelyWcsC6fZsPtT2wuJnh1d9qIrbXLeUqYLYU4INfqeXZDCj&#10;G6icNST6GanjdtS1d5jJeTXl5MsaxRIX3TbfkVmTLKnyjc2MDNefeN9M8ZeDfFUmoeJNL0HT97jZ&#10;f6fr329oQW4Q7ouHO0cbs1Zv9VfwVrja5pDTySSWzxX0Epif7Uh/iIC8SJ2A5au6vPiDovivwNdW&#10;um/bL6PVP37Jdafifd185FPKsoBJJ4GK+npUHTtyLcxcmzk4fF2oeKXbzrnbbhWjE0bbBMvvkfMf&#10;pXN+A/iLeeCPE2ora3E32XVs74C5jQEDYZUAG0kYPANJomrf2L4rhElvb3ULTorRHKqyM3Of7pr2&#10;P4mfs46Z44vbzXNMt7KxXRbG5FpEMiyFvG24tjqZjhefc121KkKbUai0ZMd7nm/izULPxd5i2802&#10;pSMvNzMzebI27rw2APau6+DevabbW1rHdTWdldRqIRK5Hk3G5SSdx4B3EBfUqcV5P4PhVLyJpt1z&#10;DM0fksBtW4jY4XJ7E9vWty7+FlzJbpeanY6TcWKXEc0VkJDIAhZ8McKi5GDxmlWjFw5EzQ6z4teF&#10;I9NFzfafItvqEMIhjlVh5yqQ5YkdwQVOOvFcOlyLTSY2jhhluptu/c/yyN67/vBfmPPtVrX9QvLR&#10;ZJJrqS4kkHmmeRgzgbcYz06EH6Vxs3iePwvp+VUyZhcIoODg9JefT0rbC0Pd5SeU3v7Ft7bT4LjV&#10;JZhcXEZLoRuCkOwJXH38Hg56GsLxFrun+HprdtRM0lnIfLBgt/OMg+bqh5HUfmK4DU/iHeWEtu80&#10;rXVxOhLlVVRCpOWICk8Fuc1Rv/EE0d3JcXE8ckKsxjdd4En1BHH3R+de1h8DUveREr9D0rVYNP8A&#10;GHgR7yOFft2lhbc7yiiRZGLFW56ZC8+1eK+JdKns9KuLfUp7f/S8YhtRHJGgZeT5kZIz/s5q/aeK&#10;p59ONriS0iCKqSK2d5XoWFVFvWkvYIZmj3btjAOGEnu3938a9HD0HB2kRJ3OD1yykkiZY2eONdvm&#10;Mrbd351RktGlfzIm+Xn5T97npx7V6Vbpb29w0LK1xalVEkb/ADRzfk2RXI6jp8VnqbrD5kirmRjK&#10;vBHcCvYpVEFmYKxy2zRxqzNu+RSBnHua2bvwRdahpUk3n+W0a7xHuGJG9M+laFnPDpxkaPesxdVY&#10;Bd2B83Sug0nUDI0c0ZVWR2DIVyuKzqVLO5pHU5zwJ4bvJrqVZIxH9njJ3P8A8tGHUgd8V6HZ6DJY&#10;WyLcM27/AGR81Z+n+J44v9E2zNHFuMTyRNJtAblVywCIfQKTXQ6dqMd4Nq/K5XAP3cfnXBXqSZvT&#10;VlcptGrJ1k+Q7VyOv1rPt7xba+kVOGVidoBbp1/kfzrUurPKIgGCArE7F5/WnXNpGPtT+WzeS4iT&#10;y0yx3dW47e9YR8zZOxe0a6jvZJAy7tnz7WG0/wC+P8KsHR4bjTFaNvlkdHTIG3HoWqlc+Hri2tLO&#10;4g+Zpgxl2Hac78bh745x6VZ0/UUtLNbceXO0bkfvR8rk7tyt/dYdm6VlLyLOH8QXC/21dRxkeTFI&#10;EhMnI2nokn+NYOr7Td/vPlaP/VjtGv8AcPr9a6LxbZRl9264bnM2+IpgjoV/vZ9qxbrTDfztIskM&#10;UbK5QSTKpyOgLn5ufpXpUvhuBwHje1+0GRlb9K8k+LOhsNJ3LJvbdjGMcV7H4mjaaBpMqzHo2cH8&#10;q8o+Ic5WJt3zL6CvhuMsP7TDSPVwEvf1PDPEmn+RO+P4envXPTDD8fpXaeJcXO9WCs35VyFxH5cl&#10;fzDmFO1Sx9ZHWJW6UdadJwaRGANeYIeg+WtLSIPNul4bd9OKz463PCrr9r+YR/L0461UtrHZh17x&#10;9AfAbUjbeW3ysybdwzjP0r64+Gxt5bRWwomY8Njqvqfevjv4N3I8qNlZdzSKgGW5/SvrD4cpNEzW&#10;+35lXBz/AAfWvmcx3ufeZb8J32pwx3Uv+rRVkX5TjJas2K38rey8r/CBXRT6fHPpyjl5HCnOwjA9&#10;qxL/AEUwK7KvmbckKQXPHX72K8OpY96kJbSfvOGZmX7wxjP0rYt7WSW1Xa6Jxjb1Zj6kVi6bb3gu&#10;PlT5fUu2f5V1umWjSPt3tHGx2qgwSB9ayujR6HS+EtOQ2qxxM21QR5RI6jbzmuj8I2baJZTW8yow&#10;Y71Ibk/N3NYugJJo7IzLHubCkY5wOv511+lOs+P9peOOtcNbU5Kl+hY0yVZHnjVeqhRx13M2T/u+&#10;3Wmpp6eZ5kcjSL0+VgvH40nkMzf3Hyp+X+9/hSpC6v5knltsO3crY3D6V570IJPm2lW/h6cVVvoj&#10;cwGI/IQuCVPOfapi6zsigqjNwQqqSP1potdkU0kxRplG4ZG3mi7LSsY3kSQuyyNtT7mzr8vrn1qd&#10;IFvIlyFbHXbxirWoQ/aRt+VY371WggzL8hKxN1PenzGiVizZO8Qfcp2szEELyKq63IEXMkcZBbgH&#10;5sflVyKFYg2WY/Lj8ahuER3HQxtwM9TSbBKxXs72LULSa3uVhmhuEaJwSGyP7w9DVebT49KdVs1Z&#10;YZFOD1wqrwn/ANejUrYadP5iNIsUnTPag3LSWx2srbOmDUcpbjcatpFHcfMqqG+7gZY/WqN2rCdG&#10;2u0bHacDnFXY8y8Sbd2zKsG4b6VWuM28qpIvy9chFo5RJO9yiq+fBuaMjy8bmf5evSq2r2yXUDIG&#10;ZV2Z5c9fyq/dWK3Nyr+ZGC2dp3jnb0yKx5nmi3Mo2r781S0NYx7mFf6D5UD+aAV2/efnH5VzGseH&#10;vOt1ES7Sq8Cuy+0/aQ3O5WOCD2qrNEZEByFZumR1rWnKx1e0PL7jT5IbhYkYKV6ENt/nVdAY+p+Z&#10;uoHzYrr/AB3oRRftNujfw4AYc1zj6XIrE4STacHB6V1RkaDZoVNu3FYskLaa4aPbt+bdkdPpXRQS&#10;IyfxL+Gaytb1KOxlWIq0jPztBya3jImMbnPzt5k25fmWRvmLfMD+VZz6D9oWSORt23uQwP8A6FWv&#10;NpeJt0e5VZ/l2Dcoomi8m3Cxru/unPJ+tdEahUrI5yPSo7lhGy7W6rk4z9ajmhj0uaRJovNKptAD&#10;cg+tXp52TUYv3a7S2wnPIp2oWS3UaGNjHIu07iM7vrWkZXM5RMfUwtxD8w/Pn+VZIga6udp+VfUd&#10;K3r/AE+ZV3Ku3/Z6ms9bGS1VSE/eYU72POPpT0J5SW2ijhi3ZkGOnfNU/JdnbYpZi3Az1rVtbDzJ&#10;fmXzFXpzinm0+zjc21mXoOlPlTM+YxHsJC77lYY+Xkdqk04tbMvzHK9SR0rZePzojlSpk7kYrK1C&#10;KSUt5UK/OGPBrGUbBzGgk++z4aHLckf4UgvJBGFZflPQ9/xqvp2js0bPKZFCLjG6rFzA0ikfdzyo&#10;P8X0rSJGhjXVjNLfM3mKR6U2/wBMzF937rYH0rUkOx8c7g/XbWTqt6zsnzb2Xgt0J/CtFKwNXKsb&#10;GzlUfws2QPSpJbpZRuyrFuuFNQ5aVsYLFuhA6U5bXcn3d344o5iPZlKWZXbHy/WoZLiMBV8v5gM4&#10;APFXRZsEbcrKzDKgntUMlniR1/i+7n2rTmF7NXuQx3JjlAO1GLZAHINQ6hH9sjUPHyvfNXgn2cqw&#10;/h9BuprN+9KlQ204PsaoXKZ5VoV2lfvdeah+1qs20cr6jrWvcnzBu4U/Ss/UrYq25f8Ax0iq5g5S&#10;oZJEO1VKgN8vl9/rUizNGi7mz9KmtY1kj6Nx1omi2/d2nnHFVoQ1chd9jMys5+pFQzPC0XJkB9Sa&#10;iuGX7UY9u0jqCp4qWSxEq7cL+RquYTjchG1/3a79vpnj86pyQMZ32/7341tW9qvl53quajNoFYMF&#10;Jx1wOtJOwnC5lx2rH+VTSWuAv3fepg/lSbd38XpTnConzEU+YXs0VbyBWRdrY29Wx1psFor54X5B&#10;uouVaU8HatOVWQf7LLgn3qucxlGzsOFmoVh8rD6VT1FNrLhsD0rQlkWNtu5fm689Kqz2+8bjyarm&#10;CUbFPaUlyDx6tUw3fKd7K3qcVHGzbmXlcHA+XOTU6JhF30cxJPEwmT5z8vqKjk22w/h+96Ui/KNo&#10;pWDOvzAfjSbNLiMNx2tzS/NsyoAPvTPOH3c/N65qSObC8jJpGb1JkiWKPHf1p5iWU9MtjOKRiBEO&#10;M1HHdtFdbvfbtoFoTwrt+Xbt+b1zVeePYWzwB2NE2sbp1UqPu549aR5PPXdmTj7vPX61WhAsVngL&#10;hVX6HNSSkkY289jihbr5fm4HqKWaPd0bGent92lJdgKUxy3936VLbupT0p4dULeYSu1uMsOao31w&#10;M8Lg+xpxjcyl5Dr6YxS/eX86ry6oiJtZtrepNUHvX3NubdE33cDkU0Hcd27/AFnTA3YrRaESqMtW&#10;12sTNj5d33e+KoXGpebqKKy42+p+99ateSFT/e+77VXubXfPvXcDG2fmIG6toGEpBO/nmPa3O3/g&#10;Iqq9uu2Rvl+VeOKkllYNtWRvu46inQXEfk4Zl+brz0raMTCUitJMF5/i9KqSN53XH3snmn6jIPlX&#10;cys/tVSD5UGA24dQR1rsicVSVxs7rAGZWC/Q5qGdsruBxn+HHNPuQuN36VWnkxN91fl6c9a64o4K&#10;rHNtQq3lr+Rqrf3yGI8ffqa5chdqtu+lY1xu/Lp710xOSRAVy+5twVegPeozbs0fDYqRVMylj98/&#10;eHp9KjMvkp81bR1OeTKktr8+5hSTxLCnyj5vSnSMtxJt4VfXBqNguNy4z7g1XKQUnfeen61ERk/d&#10;qx5WH+6fyqORdjcVIPUiXhqSlf71JQZjXFGfkokPNNrOQm7Dv461/C8JNyjNuwvUDvWZbQ+bXVeE&#10;tJCTrIy/LXuZTR56hyVpWVzttFtVCx+3VfT8a6TT7Ukn/wAdNZOjW/8Aq+T8y4PFdRpUXmsq/Ktf&#10;sGXUeWJ8/WlcvacGQfMS34VcitzMVYgfhUkdtGq8ZBq15HmLx80n5CvZpxsccpFEZaPcGwn0qaKE&#10;s/zHbUkUfljdJt46kHkfhTkilZlyz11JWMyxa226NTjJppmYJ1qZlbavb6UYVvvKfyq+UCNJKeEz&#10;J81RY29Pwx3qa1mB2s3X0o5QJoA0S/w08p5jbmVm+nFStMC33l/Ko5LnaflH3l59qOUfMOD7D8u1&#10;c9MAnFKTn/a3dcVEkvlr/e+XrUlydi7SzZ9WZj/IVEjSM7lW/uWHyjbtZvmB7fSuZ1mzSO9ZVXap&#10;bgY610CyfPuKlXHUYyBWTqa7HeTLBW+7hckVyVUXHUw5kG9m7elYeqStMdqn5t3X7tdBdR7Lfd/s&#10;1hytv+XaN1ebVNIyKsEDyfK+GZl5NMuIlhhUjGenSrkXzD5eD61Hep8uN3ON3SuGUTaMrmFdKJQ3&#10;PXp71QurFY493Gf96tk2204+b5uByOKYdL3RrubP4VyyhcoyIV7Ftq+w5qzOyys20fnUtxarGM7a&#10;qqrbev4VkoWAuacV2/xN9KvynYvyfd9R1rHtbhoG48nHrV974s2F27dvSumjoZyNLS7kS/e2tt44&#10;NbSzLGnyhU75Ubua53QPkkRWUx7huOBnmuqgtdkGFO47+mK9rDyOORpaXd7AvmN5mOvbFawla7Xb&#10;uCfjXPaayjcNx25xyO9bdq4CryPWvSgzMvRzpuwcsV7n71NuoY5E+6tQwoohZs/L1z3p1izTr1b8&#10;xW6dgIdzYWPPAqMEzMrNt/u8+vrVqG0KP8yk/hTk0qSN1x8vzdua3gBJGpMHSoR8rgGQ4PTipkia&#10;BOm52GTg8U2SMzw7WJkZvulR0rspmcyOSfEnyqfTpU0arLP3ZlTcFH3Py6/wj86j+wuZBuOWZuAO&#10;9X7eyjs03M38O3Z/9eu6ijmlcSG1lt1HmS+ZuG4545qRp8su5SfwoQrPvVT8q9CetTNZbIFO1l/3&#10;hivSiiJaEao0k4O4bX7YrRjVrOBGyQW6/LVDy5Il/dtt3dCBnFWredZpvmG5l6DacVtGNzOOo6C4&#10;YkMqN83qKsWmsrHOv+8u72+tFym+29M9M/Lis6CEtNna3+z83X61rGNzSWhv3ip9pkk3K6jpk4zT&#10;bZz5RbByu0jkVTS1aSNdvPldQT1q/Yjy+GVcbe6mp5TMfFMxbb95tucHjmpob598bsN7N8zN0yfp&#10;VMiWAbVZz7n71R27SM8ag5YDJHoKTpkSZ0Wm6vJbRKSzMo25YsN35Vqabq0lpdx3DfKuGVgPmx9K&#10;5OyWTzHKhS3ueK2o75Tbbtq7cZ6HpXJWwkZqzNadRrY9Gl8dbNIhSDb5ax/6QGbo3TAx328/WvUf&#10;hZ8Z7yfwgtxe29qstu7KD9szO2FVY8/1r5w0LUlR413qqqd4BGd1XpdTWzSSOCZopIeXYPncfpXz&#10;GY8NUa/xI9CnirH1Z4I/aIs9T1SSGeNjLLwiyqqIDt/1ilTx1PB9BXbaN4j/ALX0PTTcMGvlgQTe&#10;Uu5S464x618a+EPHqiUxyMrYOxZCd2PyrrbD4x3ukXysjrcyE7mEkzRqI/bb36V8Hmnh/G16SOiO&#10;O8z6am1SOW6bLbVkHyKEXGB1PWtnQ79YEjU5Zu7DqfrXi+hfHPTEudOt7iGdRcTySXFwI4oVgiK4&#10;DFQcsd/Ydq9S8N6jpuqJF9h1O01FZgGVreQyBAeAWJ6A1+S5twziqL1ieph8wR2k9zH5sMm5TIvK&#10;BTgE+lVZ0lvNGaORWEiTq6HapUL97rn1psN3IrRyFm2oc43Hr6dK0NCl86K6ZSojk+4M5xXxtXCT&#10;pS947o4iMijpki2sMnDGN/vYG4j61qaDBJFc7lklEW5j5fGz7351R8OrkzspaNGbG1iOldNpUiNY&#10;I3zI23GAmeawkadLIhntt07Op3bm+cZwPwp0GgtJfpMs0mY33bvMfBHoRuqZpFZtzxyY6bHGT+Qq&#10;bzWEI/dxrxlcdx70oQbd0TGVlYfcQLDdqzN8q9MGrMVwJiqjcnOOR3rPAkvPuySQ8Z+T/wCvV3TL&#10;X7LGGldmJZ2HzAZJ+7029K01RMtS/HB5O3YwTd93vn60sjtHGT5apu6kc+Z/hU00SzeWzZZ15IDg&#10;AfdpkEvmusCtmT1x8tON2LQDftbwAn5fKXhOqn5vWprO/kA/ebl+b7mQT+VSNpMaw7vlZY+uT1qS&#10;C2LnlOPpzWpBd026/dfKyoG6DGc0NIoY/wCs6/3DUipHJLt3btoyPmA2ionttzE/aJOTnqKDDlPs&#10;/Py/jSZxRRGgA4/WvQPOAc0YwKD8lDvk7e1ADc/7VSxzbu2ai2U6P92lAElMA3//AF6fmjNBoRdf&#10;4qWmn5KdQZgPn/8Ar0ZzSHj+KkznpxQA6m55+9Tqb82M4FAAVZn4OKcTtooZ9/8Ad/OgBNwPcUrv&#10;kfw1HIyoOP0pufk/CgCXr/FSZ+ShBim4xQA6QbulAOf4qj357U3ft6UATR0H9yfWml9x4+WngeZ8&#10;v8XrQBG+3PepMH1pjsN/Sm7/AGoAkkNALGmDheeaVnMdaAOdtg4pj8LTWP7unj5+v60ARq/z0/fn&#10;j+L1pmKaqt60ATZ5oxlfwpmBjHzfWnI5FJq4AWIamecR2p+dy0jpRoA13pu406kRMmmAknzdOKdu&#10;qN1bPWik1cTdg38fxUsbk96TODt7UStg4Xbmkr7ClJIf83p71FI4DdT0z+FZut+K7PQVVZpF8xzs&#10;VUG5m+gryP4mftG2ejz3mnz3lnpU9rKissjbZFLjKsQpzlhyB3r18BllXEO0EYTqJHpXiH4k29lO&#10;0MbxoigmSWcjy8Drgda8B/aa+OWl6RBawWGrXh1KKXeLmBm2t/0zI9PevMPi34w8VeL7ffoc1hDM&#10;UzO084g3QAZbygD94gE14J4s8TSTQ2bOszTQxMEEsbBix6bga/S8j4XipXqHn1q0nszvI/2lIfEW&#10;rzrrrJ4fvLqY2lrbyuD5y5wGXb/fPr0rk/2iPCrafc2PjPRpmkdJm0ye1OWjfzChMv8AvqEcDt81&#10;ec/ELQ7698Pf2ldWKTLDL9piitoVuJ3YyZHG3IAFN0bx5rl4bP7VqS6/oduk09rFcymEW0k33txj&#10;27imD16Z53V+iYfK4U7SpvY4OdnsnwD1LwL4wiu4NYurnUPEU+k/Z73RdRdprZYgnzyJHuYBvUVT&#10;+I/wrh8CX8l9YTSW9vdQMiQ7EZzHtX5wOoT/AGeteL2niW/0u5/tLR7ppLqa8jlmaB/3d1FnbJGx&#10;xnyz6DmvRvE3xQlvrXbeeZfalHG0UxH+rnf+8p6Y9hVSwtVVVOL93qjU53TvC8ni/TbWexhWynsY&#10;fJAKMFmPmY3rtzxnjJ71zepWer+CfHGtrNA1tq1vNJaSbXTyplZNsmwZ/vMQMdxit74N/EOTQvGb&#10;Ra99qktFtWhsp42H/ErZzmTaP4t7EFs+vFd58YtH01Euja21jcX0ziW61C0k3faJGP3i33c7RnA7&#10;11RqSpzUZrQw5jxXTdSkWQSXHnbWZFDZHI+T9a9K8E/FO9h0uHSdQmuLq0t7bZJdwnaYG9cfxE91&#10;p3wL8F6frzX1z4iuILmyju2j0tbdkaa9idVMckm5cKokD/KecYrT+Jnwcj8G+Jbi60S4vY9E1SPb&#10;cWMzBlim/wBjvj/fxU4jEUpzUZLY0izjtcubXwjd2tzbNG0KvuWyZFEFxH1Rl2k8qeMDvXXJ46td&#10;T8NQwmZrKSW13TWzEIUJ3Y+U/K+N/asCXRI7tYflVmjXao+8EG7tXB+ItEurzWLj7VttW0u7SNCk&#10;vzSjYhzt7rnjPSuiFFVHZGnMbvi3VrezhkjjjRI4W8mMDgy/xfw5z8pA/CvJPiH4kSxlFvDM+9jk&#10;hl5UDqPoa3fGHjy7V5YJo/I85VKmMgRFNv3CDyT7ivP9Xmk1i/acN51xPIxZyOVHpu6V9BgcKlqy&#10;TPsoV0mzjWNY1kXhpw2yTP8Ad4yMVcsNPN1Y+XHhmzjGcD9apzaZcbVEjfu0GGwOc+tb2hRJGhXy&#10;/vDcDnqa9eo7K6Y4xM+18NzW0fzbFVPundnP1rP1XQXt7vzI5po2YqSQQcD1rp9Rso8Ff3KyTfdU&#10;snH61iaim1GBCMynOf7w9BSjNt3HKCRXt0b+z23M3O35BKf51h+IkaDVZvMZftEZCuAPl464+tT3&#10;QkjLsZNyr0BOKztVvyZGZo0DTDdnexYmuqnGxlLQr226SX+6qrlvUmui0q2bUNC8t9zSQ4+fqD6Z&#10;3YrndGlkefc6/Iv3lI+Y/hXeaXd20VvuZW8hkKlVIUsT0PPpWdUcUV9JRkiabazFuTlf5Vbkv20q&#10;5kjVWWN2+U7CTWv4NuLO70+a1E0kN1IqyW4SAybgOofZnb+NXLzQZYLtY/Jj3Rr5spHy7f8AZ57+&#10;1cUqibszoitLFG31ZltwFdlKrzKmMj8DXReCore/1yG3uGa3kuoZZ4pyw2B4+gbthsjHrWHFoTGD&#10;d5cEi24yUlPysPUmpI7qa1umaGbcVRowk5AUoeiE987RyPWsJarQ05TpNQtZ4v3cqkfLtZSNuw+t&#10;cvqtl9juppVaRVx/d+Zh/d2/1q5cfEm+EccS2UbSYzPdm4lNy42r+7bnaU+iZour2PVYPN2skf3u&#10;BuMK+g9amipR+Io5XWZ/tFj5DzbpH2lX+nWuH19JLmV/NDSq3ID/ADYP44r1Cz8Bi/MczJBE0m51&#10;8t+UP97H9K5Lx14Rls9U8+MvNbJyhERVyfdRvruo1YP3WVys4HX5lVHO75VTIGK8o8c6Sb/S2csw&#10;aP0/ir1PxJYPayN5it5WSVBHIA6g/SuD8UwrcROqkLheR6V5PEGHVTDSOrCytM8G1LS2tG2ru2p9&#10;5sZNcvqsf+lNtHHqK9D8V2+J5G6q3UN838q4PV4DGWODj1xX8r55h3Cs0fYYaacDIf5X55oTbQ/W&#10;mIOK+ZlGzsaE4Ow1oaJObe8VutZuM1e0f5Lxd1Ejsw8vePdfg/qkaXdvGC2GC7eRw27rX2p8FoP7&#10;b0/7VePtfeod2GWY/QV8RfC66W3v4vm+993kcV9f/AjWluLcRD9xLJvIQAthFVcGvm8xR91l8vd0&#10;PYddso9HHmhgYY127cfNistdRkukZixWbaOCR/F1ra0lTr8SxzR5aNMqD1cbqy9S05rSb93IyofR&#10;3J/9Cr5updux7lGd9yOzgaS4WZpCx9CMCum8L3Syhdu4LJ90j5ilYul6cXnLnapiTcVDZBNbVnZz&#10;QxSPbsdyLjaspQ5+i5rN6HRI6y6uIpbVZHLK2M5UjpWp4VLSqfJ3bByWA3D8K4bwr4haRIVv/Mmu&#10;o/nUiQ4RfTHeu10x2Onv5ZWNmdSAzbQB6Vz1FcwkjoLVlnj2nzFzwCTyaLmNXPl7lYr0GcVDapNL&#10;HJtVY2Vsg5ztFRy28tjN5m0P9TXBIy5SxZ2BlZ2aTJVuCy5z+VSXizRTsu1fm65YVXW4wfNZljk3&#10;ddij9M1evbmOa3jMjLu25JB+8agOYzBA7tx+7ZVwB1B+WoJovsrPtjPytwBV6WBpbONg29ZOh6EU&#10;G6jukTzmG9eu0daDSMrmTMhaHcob+9jPeo7IswX/AJbDfxn+GtS4RY5duH+m2obpI4Y2PlRxyEbw&#10;OaCjNlknAjVv9Wv38sD+VV7q5a3XaIS27/WcgflVy6uWkDeXyScBtvy5+tY9zp5tkmeb5N3T5c4/&#10;8douaxswWcQrugYSOm1sbSQo3dKj1DUmeZZMR+Sp2H5ulRRpE10FwzKqqAQfvEdc0yaKRtw+ZiW3&#10;Fgen4UGnKivDHJMquxZS3SQsBj8KtNMZodrbRKy4OB0qOO48lt0iNHkZRgM7voKhfUvMcOyyW4bn&#10;JoG43M290RYJeJI33fMRjGDTDp2+Jlz8rduy/Q1biuVnmKtI25umSHz+VQXzN9n2r5a7iFfjoT0A&#10;+taLQowLwLGfL+8kvXZxt+maw9U0vHntGcL1B28ZranuzMfvtHG33cYJFUr2Df5i5MiBlzjtVRkb&#10;cxzrQR79u4qw7Ec1ieJdGF9PFM7FnjDA7B1PpXSalFHaKFbKs/8ACOf1rDlvVaaSFvMDRjbyvQ+t&#10;dEZmilY5i3u5gSjLIzryFY5GfTirsNorQyMdg/vDHT6U7UdFkl1Dl9vlnerKOD9arXV1cWce1s+W&#10;zcnI4rSMmDszK1tCJi6/LGo545DetUbPURbxCNY9zH5fm9K0pwZyV2qvmc9c1RubBrB+pWNujYzi&#10;uiEiVoQy3XnSqXYt+lERSJN+WHO7JIPHpVq6Cqu4L93oMisi/wB3m4T7392ujmIasW5JFMbsp3bf&#10;wqeF1mTH8I9etUEEjpliwVeGAHWrH9qR7GVt5b5TycUrsw5R17BuII2hk7Y4quztCrKNu5vlX2FO&#10;l1FZDjI+bqM1WTUVe6SNvlPqaUtRWY97pbbcsittfuEX/GrB1ESwttzuCdx936U2WHzNjL8y7cdK&#10;ha3W2jZeSrHcV9vTNVEfKU7m7ONx/eFm57U23t7c/NM27+Lj1qWG3YfMxP0JFV2t9zfe+b0XpVXD&#10;lLLpb+UV2/Mq8lucflWO0qz3X7vcFq48Mgk3f8sU/NvrTbiz2DLKSPXGKLhykMjtO20j5lXaKjuI&#10;VI4Y/LyOPm/GmQkNLztC+u7mmrb3DyMy/NHnbx1xRHUkXyP3me3pVW7tXtoS0YZlkG3PfPrUkMzQ&#10;Rbs4/WrFrLvlO9BtTsTVcwFJUeGDafvHoTUC2263ZmZf++TWlc2YeUqVPPT5T8tVzaBf3ZXj61Xt&#10;AKotWhTjG1uvtVaSXy2Y7e27NbdxbLHbdRx15qn9iWQ7cVoZuNjCmi3SMybmVurU4XADfK0h+hrZ&#10;vdNSFPlVVQ/7VZcmnYXcvTb1quYzKtzM0r7Vbcp6DpinLMsgfdubam4ZO3Jqwtn5Uf8AGW2+tRgq&#10;qYO5RtXqRRzCTKcke8Msch3N90kdKkxiH5v7tOcLJcq25gu/sKvPYLNFjr9KOYXMZKRAMVO47atf&#10;Z/LPy89+fu5qWXTmi+bco3DJ56VEbtW2AcgtxiqjqYy1dynKoE3J3VPDd+TBgLub1NLdJ5zAhlUt&#10;0B71DJCVO0GtI6g9SOcLcMrdPm3cVLEgdOVzUUwz05/3eaUStGrDBz6VWhmIRsbcKaJd/wB3j601&#10;A7DfJ07gU1ePwqSRY08xv4alRP3q02WBgvy8U5WwtAaExBhtFYtmqs0mW/2t3506W7MoX5Sv+1j+&#10;lRxKZOe69KB6DQ+WztFBkKS43DaOoqaG2+boama2yeo+bq2OKrmIHWuGlXcx2t1G4VLeSeXBmNjn&#10;3YVXubJrbhW5C9RVS8imZOW/KqghSuitPfrdTHnOOvtUsc8cnys2G9SKoPAylpdgZm684FIlyVlw&#10;rc+4rRKxjexYvII5Ldhuxu6AMOKr2lt5chDHlf8Alp/9apBdbT8247vf7v1qte3TxIxXaT7VfKYu&#10;zJpJIztz9eKrTToo3MsZqmkhVOGPXbz6UahA2zdu2t79KuMTCbHXM6scr+dNhCyyO2c/7eP6VXdG&#10;jZSvMY5Oe1OgO1/4trdSK7Io5qj0uiPUDsmk8tT/ALPfFQ2UvmhyyAZXjJ6VY1LbIzLtx7g8Gs/L&#10;RFvWuiJy1ESE+bE+3K/8BzWbcRNG8m0K27pz0rTSbds2t/v8VTvUf7SrKvyr94Y611RRxVZFS4Ro&#10;4E/vN19qq7Ny8qRt6Zqzcxs3zSN83oOlVJ7kD+I/lXRGJwyIrgKj9NtVLyRSu3bxTpbn5/mPWm3i&#10;rj7vH1rZRsZNkflr/wCPZqpfjYOCy/hSzS7Bxu96b5u9drc56Z71UtBDGnUoq/xetU2PzU//AJad&#10;P1qPGKzAY/3qSlfrR/D+NBmMcZprA4qSkwfWplHsTIns1xJwufxruvCUW1EZh8vpXG6Tb72U967n&#10;wra4kXptTtmvtOHcO3O55uJnZWO10y2FukZVcnqQT0rotNiZpflGKzNJKLHhV+bO3Jro7OHyY1Y7&#10;RX6rhY2ieDVHmQRDHLN61PZ3DMOVx8tVZH8wqnzk/wARVfu/WtK2i8uNcbV4z68V6MdDCRCHZ+33&#10;evvUkOWGSWFJPF+5+UJu29MUtrLtthls7unHWq5iC0rFI928yduRioxMoXBMbGknUvbtuO5cbsHh&#10;s1WkRk42nd64rXmAmSZ/NIbDnsOm2mywsEzuLfpU0EShNykFW4JJ5qWUKR04pcwECy8blYj60NcM&#10;ZtvZevvTmSMrjPPpVZJPMG77v1o5haE0V39oXP8ArBjOKle4KBfmJ29c9qhjRSF27m8s7V4xke9T&#10;FfNXb8vzdal6iWhXt5fPmk37mz03fNn8qsXtpHLZbRhz6niqsMBgdww2luhJ6U2GVnt1z83yjvWN&#10;SNzVaGTJEse6M/u8dO+a5/UFw25Vrfv28lXIVmZupI/lWJcQ7w33vyrzqsTWMimB5RYdqbJaK0e1&#10;lbds65q1Nao82d20+/Smt+99v4fwrklA3gY7DEu084bn2qSSSMrgZUHvUlxaLEG4G5u+ajmsWig3&#10;7lIXoM9a5ZQsXzFG4j37uv8A32KpvHtG4fSrGC3U07yU8tjzj7341z1Fcq5Tto5GZlLMPripI4GL&#10;/Tr7VIjqPmq9p0a58z7yr1A71VMiSTLulW+xlZq2YNUKzfdK/wAXPHNY00/lRqV4G7rVuCNpyjRt&#10;5ie/Br2KBzyRsxzNHc48tdsjbgM9K07VsXAyzFSdoGOorHgjZ416/wC7/wDXrXsI2Rlbc3y9Nw61&#10;6lNXOaWhfkeRlONwV19RUNnNJDcbPmDp6jhqsxJ5m1e1VNetZBapJHI0To+FwM5HvXTyAa3nYP3u&#10;2fwpkeobZPl4+nzVy/h7XJmjWOZtrKclhzgeldDaojuq7l27eqnmtYBckF00zxn5mVtoxjHFXLaI&#10;KkWKgntlgC7GVtq44OaZaXuxTk4+XDZ7fSuykZzL19ccrtZlVenrT2UGAvwjDrF1x+NUoU85vlLJ&#10;83ephcx227B2bT82e9d1N2MG7jLS6a02n5vm5O1cY/OpJ9UmmO3Yjfd+98tTDUY0i+6zfKvRm/wq&#10;OdhNMskce1X/AIRztr0abMZFy1i8yL7sfmfpUyW/ltubhvQdar29yVO0befTvVi3vPO4ZTt+nNdM&#10;CI6E6s3kbdufrUc1qYYTt49G7CpPtCxj5cfiak8zfC0ZXd9K6FFIt2ZJod4Ft9zN06yMOT+FWJZ9&#10;r4jU4IyMiqOl2ywGRvM2wru+XGW/KrsMqoTHuVSh25znimlcgkhlWN9rIGVuvynIqJnjGo/dUfKw&#10;GAelJI6lvuKu7qfSpbmxjnuPMZmDMWIC9APSjlM5ak0iLajeuxty8gjFPsrr7RCsDKqhF2q21cR/&#10;rzVeWHy2+ZjIPQ8Ugl8n5o87/Q5x/wChUONwWhblsZIYF8uddyL2q8t75cKx75Iy7fwDj8Sayo7h&#10;kVGK/LGnynPCf41Mb5jP/wAttvoo3VHImaOSYyVZtOuIZLaZmumBCq8gVQo/1mduefStmHWsvcXA&#10;meVZH37cgY+7wPasWWIsdu7ztuMF+vzdelNigbYI/ljjbOMthjjrUzw9OSsZ8zR2Wh3N1q0qozbn&#10;V/4ZJD8vp96vQNJ8d3nwz09YdNjjtWuSBeKoMaXKLtYbgORz6V43pmpXNrcKq4l2t8xkOCa2Itfv&#10;tTnVbi4e4aGPA3yk+X+XWvn8wyWnWVpROijWsfTXw6/aVm1R5LS6knVY2QSOy43FupFeqeHPiLYe&#10;JY44rNywkcFGJ3CRj0DY+6K+M9KuPsSsiyIGdc9fmyOn51b8P61qXhTW/ttnqt5p8a3Au7hIXHlz&#10;SJ9wFTzx/Eo6V+e5x4f0KseaC1PQp4qx9z6EkghVpTIvXjzB+5x/OrzeI3tNu1o12ptT5htB9TXz&#10;z4d/ar1GO1khv1t2W4lDLN5IZlAVMjDY616JoXjm319FaOWO6WQeaWXlUHoT2r8nzTg2vh38J6VD&#10;GX6nrxVgyyHyRIG/1ancv506W92RHKoMrtbIPA9q53TtTNraIzEBGAJ4JPIYitD7QJBujPG3oPl/&#10;nXyVbLqkOlj1ITUiTR1SC83KJ1cHbtMhP/s1a51TzGVW3Et8wAI4NZcLrHHu3N83U45FJAmTn+Jd&#10;2DmvKqQknaxbt0OmtNR3RMwY9QvLDv0qS1kjgk4+9nH41yrTRw7W+7uc5c5/h6cVrafetMibmYcb&#10;dxHGfWpStuI6NNQZF+ZcqvX3p/2/ZGGGzlsj5utYltdyFlVmX5fvc9au21wt1JtC/u4+vqKohqxo&#10;RTFUjk3LuYbTz1pXuFDthZcZ/ummynEi7WVlZcgDsaUwzsc74/zquUjmPthThqKa4zS9P4q7jyRz&#10;H5qSig9GoAKMUUID60BHUN+HoaXcOBmmyfeoA8vpQVzA4zS9f4qWmoMUEgBhueakC5PWo99OPyDd&#10;3oAKKGb5qKACP5X+bmpMrUdN30AEm0JS7RsXikY7/wCH9KAc/wAVACnjvSSD5aAdv3f1odTjrQBE&#10;8mzov6URspWlfrQseenFADsfN+FO34f5efpTdnDfe/KnMdse5eKrQAc/u87Tupi/dpm4+tO69v1o&#10;0AbvIfpUn3o/amucmnBMrt7U27AR9qMHf1pzgFfufrTaYEm6o6KM4oAXPy/jTv4PwpM/7tNQD/ao&#10;Am3j+6Ka6g0bqbuwv4UtADZ70hUEfLxQn3qTpRzJbilKw2Th6jy2cd/TFSSN5S5boozn29ax/EXi&#10;210m2dsrKyrgEP1/zg/lW1GjOq7QRFSSRevL5IccqN3I561xPxQ+MFp4TtVtheLHJeJ1GCydq434&#10;1/FOHTPC19bx39wNWnt0aHyPnjR/9th2+lfLOu/H3xBqfidtJ1ptLTTXhxFdQswmmk+8++Ntwxnp&#10;jrX2OUcN1KsuaaOGdY9k+Jf7ZOg2u6Hw7cWHia6t5xbX9zHekNpx/wCWi7dvDx54B5NfLHxi+I91&#10;8QfGOoala6jcWa38zvceWQJpplXbvYnjA7AVP8YPBdj4Ms7fULe81CbULqTdeX/lxM9xK7bQsiqu&#10;F+VztJ6KoB5ri/DQsdXjnjvFuX8ycRqlvbPO3mNjaH2g7UGRuY8DIzX6tk+T0MPDnS1OWVVs7z4e&#10;/Hy5s9K0fR9aklvbuytFs5dRLKi3Xy7cye7bjj1rkPi9aafbeJlu9E3NFhn8oxqEmDfddyV+97Co&#10;/HPw01HwdfWr3fktbHJkiL7jCvRRkdR/tVzug6b/AMLB8USaHAt00/2aSdFWPMThOXDP0X2zXu4e&#10;hSX72Oxhc7vwTqGj+IIhLdXVr59nuae2ZirMf4dy78lT2x1rz/xnaWFh4j1DUdLjlh0wFgLWG22L&#10;EG6oqLkt9RWHqWna14C8ZWdvrWm31jNeafBqSNKFXyo5BujWZ14WQjkIcEjtWzqWqzX9z5txNuST&#10;5GBLeYzexHFdlKgm+amyD2nSfhR4b+IngCz0eOC10m21LTmltbyMf6SvlB2aSSLoh3KEwe3NeSX3&#10;hmbwV40vdN1yzjhazeZQFAkVo1f72Qf1q78IfjdqXwcl1DZFHfaPqyi3S28wK3nScCQMM8ksc7sC&#10;rfxd03SbyaM6HrkN5eQxh51geOWCFz8zIrAnfIT6cVz0YVoVWm9GUctrnw91y+0a41y102abQUG1&#10;pmyir85G7D4LjG45HoKND8aXWlaT/ZMMMsmmxkxxwxxAbZD8ocYyVwCeD6GvevgT49/4SHwJpmm6&#10;lNpt6JNGku1tLmJLdUiQsMGEHl88Y65rx/xjp9n4PvJNQ0ee4023jnjg8iJpANrfworDIXg9eeau&#10;niOafsprUx5TD0K2h8La9qEk6LdeZfw3VxDPIQpKIgKZHO0iMdH6sa9Rl+Ng8X2Si/8As6xyRv8A&#10;a44F/drIvA2p0z+Nc5c/DDSvHuleIPslqLHUNUujeWlyrGL7BCkW0xAN97Lc5rjNO8JzJHZWM811&#10;HdQWyRtFIq+XOW+Yvu7nNVyUqj10Kjc27XX7SxndopT5bLgDOWFU/EM9vqGk3l9BP+8swzNB5qs8&#10;3Xp3ONvPpWH4o0+z0LUSk11LJdxRgGMKrZL7cHcDu4+lcRfW8MviSTzILe6hs3Kq00aP5e7r5YwM&#10;feP3c9K9PD4dt3iaGV8QtWj1q2WSKRpHifaYlHQfWsfQnlu5Ssal3AwdhCgD+7/9etzxDD5qHaGh&#10;jYbiuMA/jWF4e1P7FqMkkWZPJKzMm9sovHQY+bqPzFfQUbezstwLd5CbDUnYwR3C7uP3jbX/ANke&#10;p9q0tOja7vWjj+V1+9yMD5e1LBcXGsASLFh4pEDKxaLJHUjcO9WLa0+wXDSRzHyolBDS5+Ynpn5u&#10;/aolJNWNoMy/EHga7vLCa+X7PdTQvt8q4mEaMP8AZP3z+VctrVvd2i/ZbgozQnywY5QTj+6cfzr0&#10;/ULfdphU28bFHwEZQq53dCc1594qj3ak0Bj+WH5UQH5EH931P1q8LUbCotLmJfMkUe7l42/5Zjn9&#10;aybyKOS4kdm3Bt3DfLt+lT+I52VV+QuobkA9K5+8uW8xWYN8xwVz0NerGJzyRqeHrfzNsi5PzYXJ&#10;6j1NdY1ozWzRT7c+u7dt+uKp+A7ZbC0f/lp9odWO4f6tfSuxbRj5ahW8xWGRtwSfrXHWnbY0hExN&#10;OiuNCbzov3ckisoYHOBXRWuqtfXkLXTMWaLaQxztb14+9Ve3tksVVWjRVxhSo6H3zUN/beVeecu7&#10;zP7n+z6D/a9q5XJSd2jZaHWaHpVna2dw1xdSSLIFLDylfc3tjqKr67oMfmNcR7GAXK4GVMh6fgKx&#10;dP1aa3t5I/30bKpjITqCO4zVzQdd+y2/2ct5fCsqpypX++D6+1Y+zkndGhRispPsyNL8mI9x28kj&#10;1pmnXK3TSwAR7QWZdp6tszn65421viytdXvZEhYLcsjOGcouSemGzgn/AGaz9U8JSaSbm4uGla1Y&#10;u5RI1YP+A5FVGonuBRs9Z/sK73MY1WE7WygO8+jc/LUPivxNa6nL51uzGNv9WzDDRL83yY7/AFqj&#10;Pd/akaOOGOOFE2cDDRHb0Oev1rFnsxC4X/WNH98E4H4V1U6cW7k8zMfxxaJq5j8uPy92MZCd9u7P&#10;PevL/GPh9re4kkZgyumcNz/KvUdanXcrbh8vTnrXC+N2+1W0hy0UindwQRj0rPHQvQcX1NqcvePD&#10;fGOj+QmUCsW65B4rznxJafZZ/L+U/hXqnjObF+26Qb/QVwHiiyW5TI/1ka8+9fzLxZh3Gs2fWZdK&#10;6scZInNMQYNWJIGjbDKc+mKhcfPX57UjZ3PUHRnDVYtG8uRWqrVqz+d1z+tZyNqOkj2j4U3i3c0Z&#10;AViWXGO1fVvwVkaxvrWbzPLkjjYqQwKkbehr5G+ELfZCrO3yf7Yyf0r69+C19HfQx/vgVZNhALbk&#10;O3qa+dzI+4yl3jqfQ/g0pcab53mdSsY2jkCl1SykSTUIfI8yS1i81csBnf8Aw/UfpVTwhYSabH5k&#10;bcY3704k/XitbVrKe5Ep2/NJ8zMp5I9K+dqaO57UTi7K4kikxFIUO7DZ543da6rR9eNraR26qrK8&#10;mXL/AC5H1rBuNJf+0cowVlDBpMdT6Yq9b2bWEPy5XcvGztXPI7lqakduLOaGZdsYb5weoJ/+J967&#10;Lwre+b/pBWSNY23FG71xOmXTJfBpJFDIPkA+X5vof4vfpXdaFv8As4Xb5f8AdwwOfrXNKcSZHXaN&#10;fWt/psjbiJ423AAfeX0qO6izLs+8X7D+GqWkwqszspwu3tWlEzSRjd5kgZv3bdD+NcUjjloVoWjs&#10;lXO5ecfK3l/yY05547mFYjv2x/32dj/48wqpqqtbHDYxhW3Hpn60lzG8tuq/KBJ0bdyazL5UaI2x&#10;WcYZXwu3GM//ABVZ17prCR5IfvN1Gw4/CrNsWCnc7sq+jBf51NbO00uQWMfswxUaiUrGBLq9xbK1&#10;vMYvKk4GF5H41oQ27ajAsR2xyP8ANvPRT/hUuqWX2vUMrncoLDpg+tMtLhI5PI+bzPvZ3D7tWaSl&#10;poZs2mXlvJGbyGRYwQ8chQqGz0qC7ijfCN5y3G7Kr5IIP1rqb+db+3xcMs8aAouW24z0/Kuba1aO&#10;5m2ySD58KQu0gf8AAc1jqFOTe5jx6W0VzM0fmbWdsA9qluLTbE3mbtvUnIUtTJtVa2uWDRySbBuX&#10;nGfrU9new38EjbvLkU7drGtjoaktjMaGaT5fL+aNdqyMw4H0rA1SSRfMaSNWYHa5VuVH0rqw0clr&#10;INjYuF59VqvaeFrSfNxCoijY4Bb5h97vQU6ljk7RNlzHuXeeqjOM/Srl68H9ltHGqs0riRePmG3p&#10;WhqWiR2Ui/LuR235ZFUqvtVOYxB/vNsjOSFRdwb/AAoK5l0OV1CV2u+I9q4woLBs/TFEdszASNtY&#10;E4AX+tblzaW95KzPIvyjcN5bj9Kz5kWH5d0m3G7ITiqizVO5h6xpySptUYDDI28MPzqumgxTvubb&#10;uddikDqvv71qMyJceXtZmzt5FRalKYoF8tCC23B3Dj5a0jI1MXU/Cq3E/mbtsbBUOHGBWUfD3lQt&#10;5ir5n93rXTLq8s0ojaeXcBuILnBP5VW1K1NyvzqrAKwO88j8q6abM3Jo861yzFpMvl7fRvYeorJ1&#10;G8WWP5uO+DXcXmjC5gO5fmC4PHauduvCPm7FUR+ZGdokI+4Pp3reLK5jm0j8ppFyxjYZDHtUUNqw&#10;kXfjcvQ/410fiWL7C8Rh3NH5ah/++FX/ANC5rnr7V1lg8td0YXkFSCfxro5jNyuJfDOPI5Zm+/8A&#10;/WouLNDbs2398vCHHBHqaq2xYFwxWYs3Adun5U4azHnbjcuduc9qnnFb3rFJbDyW3fdPT7pNLHp7&#10;RuTyynpnqtWBJvPT+L1qZHYRHaPmXoD1f6VUZXEWoLlFEe4bgvUHjFI8X2p8DaBVYxqWR2yoXoD/&#10;AFqxF/yz/h8yrTsVyg1ssER3Zj29SR0qGy0dbh/tDbW3cqxUru+gqxfloyuPlY7sE9fxFSwTsLZt&#10;25UPyjnoPanzFGVd2McEq4VcuuOelZ93wjKRn/gJrW1CVo3+XbJub5f4Mf8AfOazLhTM24cUcxPK&#10;ULeF/Mb+L8Ks2dzuUHbuV+3SorlMfNtYHGfnOc/lUkX7mJdq1UdDPlKtzYsSzLu+m3ihIWtwGVt2&#10;/wBqtOoaLAVc04Mky8YG3kUm7ElFgytuKttZeUj4/WnJIznaRll6fLWhPb7LdmpiKAMrHmOT+Ifw&#10;0yuUrfaPMPlorKWOCCQcURW6qnIw3pVySyVoQOCzfMVbnn6iqCyyWz7ThS3U9armIauV9Qthc2+1&#10;t3y9MVTWyNunRSvua2EtvMbdn5aqSSpt2qsbfUVXtDGSsUbiFBHubK7uTjtWTJ+8Zl2n8q6D7Mtz&#10;u3Ef3dp61io/l3Hyqv4mrTuSlYhhtvMK/wAP8X0O2r0a+XGx2/rT4kWGPcdpaP7o9frT2kWUMo4P&#10;pTIKM8jNK2cMuduKpQ22GVo1TavTIrTjhVpn3s3HzcHoakcrGPmdtvq5B/lRAzMmRGjmXcw2fxAj&#10;5h9KHRZVZuVq1eRLLxn5PTt+dU5rbZbNt3J+tbRlYCuWZ227dv0pjk+W3Xd9KJPk7Nu9KWKN5P4R&#10;+dacxmNEm3g8K3U+lO2r5u7Hyt1pHUK3DNuHqRiofMHmfw7foakWhZDExs2C34VC3zDjmrCBnixw&#10;36UgtsT5ZnVvY8UDIfLWMAtnnofWrFtBkbqliZWVV2r8vrTlTdBxxQBGzCNKEnEj/N932qq5ZTtb&#10;mmyFkj8wfeO3H900CbsXGk5/dquV+9uPWkG1oGV/zHSswXvlkMzLx15+9Vz7SPK+vatoxsJ2ZT1O&#10;R/N3KgHt2rKaLZIvmH5vUVpXFwvm7fmX9aqTv5rHcAm31rdK5x1H2K8rFH5H3du73qGVlkhZWI3e&#10;1TXBVpRkAR/w88n61VMnmP8AKWk+bPUCtYq5zsfznv8A99Corpd1su7mnSN5K7kO756gF6zoudtX&#10;GNjF6ieYojbLAjbjbmq6TsvCvtHsM1cEizfKw+X1BGaU6XuRcFhhueRxW60ML6WKVzOmxU/Wqk4Z&#10;BltuW61Zu7ZoLjczfKvTiqt3cIOqZ/GuiKMKgC5WORvl+lQZcu2VNLflZGVl3flTfMCMN235unHW&#10;uiB59R3Ib04i2/xVj6gM8N/q/brWheTbpfmjx9TVDUSsseSq49ga6onHIoffZtvIT1qSKDamP4d3&#10;UHdUKxtGWXszMTVmB0kTcv3fStjErSRCPcynLf3j/hUYWORfmxIzdBnGKkvAzTbvlZR26VTVyj7f&#10;4fXvUylcCu6iOX1+lNcZNSSxc1HIjRnHapAY44pEHzVI/Wm9DQTykecUZzTZBlaI/vVpRi5T5TCU&#10;rHQeErPznXdzXoGhWIDr8o+Zecdq5PwRBueIcYbr7V6doulpFGG9envX6hw5hPd1PGxVQ0dGhkcL&#10;8v3W5+YcV0Nodiqvp1xziq2m2vlRd/m6/LVwwrKRtw2/r2r76lS5VY8mcrizW3mTDb82fvZ+bP5V&#10;amkVLX5sDndx6elRxrIed20+gYUl5C3yjjb6VsZvUW1j2MpyWZl4J+6amQRuFdVbB6DHSqfKxKBu&#10;JH3farNpE8IRWNVymZZnaKO33NjZ/unNU5bhJX/hG3pzVq7dZLfP8PpVJkyeFqrMC3Yt8u35WG7t&#10;UlwiiFuAvy45NQodr7tpVfYU26XzIWUMYz69aBcxXS3fO7LfxVYRT7fN14psKMV6L83XnpU0cGx9&#10;rBl9yKrlFzAkDRS/xcdtw4qVE2/wr+dIIcKHGFbv82d1RSJ5f/fXrRyj0Fnj+Xev97qarSQFE6H+&#10;EfLzVtHwMD733uemaVY1ax3Mm0/ewD3rOTCxzeoxsY+n61QuF3LtTbj3rU1MZkZR8vzVRcLn361w&#10;1Fc1ijPGn7BlhuB96rysIn6gfWthI91uVPBPIB7Vn39qyb2ZlPtiueUUbKVjNmYY+YdRke4ouAss&#10;HUBT0OetSta/NtbdyWYcdB6VWUrb5XZkbssCen0rjlE0jK5Ve1w235f96oLi3WOL7v4ZrXeBI1/d&#10;/L9eaz54/Nmx29a5ZRNdDO2sJCcfKvarFq+1dp3fhUt1AqBuG/KqcpZFyPlHrV042FzGpJM8tlu3&#10;Pu/StfQpfKt0KqMeprE0/dLD5cinHtWpYhoXVUyyr0r08PE55HQLKuM8KKu6XLmMvuCr/EM5x9K5&#10;yCRzLjd83XnoK2tEmYOys3HpuFepSOSTNZrhV6bl9atRBZYmXpu69/yqGKx3EKP4uuanXbldrL6d&#10;a9KNO6uRcx9a0ZQIzEvljG5sd6r6fJLZjazbm9a1r0eYudvy7eBmoGtt0O35Vbb3qPZuI+YmsdY+&#10;1ja7bZAMkAcAVZRowzAjJ39KxPIaIDb0xsX1P1qxNdyWo5+91z71pT0diJSN62aSI4+Zj6ZFJJbM&#10;7ttXO4bufWoNJ1u3axIdzuX+Ej+taFvLG82IWxt4443fnXoQkZNWKsNq4RV546nHSpQDA20N83cd&#10;6V7xRKVQL/tZbp9aLiVXt4duMMm4L3z7mvRpS0uZSRPZSLK21mO5eQQOtW1izbh/vFuvbFUbSFoQ&#10;rR4Hy/w8fzrUSYJGG6Funl8Ka6oszjqVof3JdWMhCtxzVu3l8h49xzuqGYeaH+6vzetNijeQfdHy&#10;9Oa7Iu5OpeaZGkLY2tN99h2+gqO3LXE/lq0karyfU0yCNriX5WDbejBxu/KrWnxLbu394/KCQnT8&#10;6drFD7aBYIjHJJIzKuCdw4oiuml/ib8xU1mA0UjfeXd8jkcR/j3qJbdg/wApYLu65FXF3IasI8zT&#10;NnOR7Uu0SfxKv1NTR2flJjt3qexsfPUE5wehyOaOYQ6ylZLNgvmKy/KCRlSKk0uKS8nk+dSvqvIW&#10;pjp/mQ7Y7poZ9+3O35vz6U0Rf2fbfLJJJ/e3/wD1qz5SuYBAIJ8FeE9vvVX1O2/4mXmKfTjt83XF&#10;S213KgeRY1aRW4DHg1BnzJ1jVfLJbIijPKj5aomTGpqE0CsVkZRu7MCakS/ksoG2qG39wcn+GrFv&#10;5USfvC3zdcYpL1VCK3y7QM4FQZy0LNn4n+x2iq0Ymk+X5cH+daUXi+GST95bs1xIGDJIpJDMvPzd&#10;Kw7KD7Nbecx8xdycgVHczI7s0aorY25Pr61lOjHsSpNHW6f4oks0jG1ZB8rZZ+/+VH51p2fxFutD&#10;jaCC2tJo5pfMYv8AOJvZ8kcfSvP/AO15Nqq2H+b6VeS6aGNZGdWjU7MMu015OKy2FVWmjaniOU+o&#10;Phf+1h5WkTXHjO8kk6s0qooWEH5QF2qmUA7da9v8FeL7S+06G5+2QTQ3RA8xW3bM+o7V8JQ6k32H&#10;YzKWC7SrDMcg6cHoa7r4U/FSfwtaW0EVwrxwgvEjHPl56ZHfFfB55wRRqx5qSPYweN1s2fbljeLe&#10;yCOGSN5P4sDIX61YivPs0mJ5lI9VFfP3wx+OFleKn9o3UdncQ7cSSRjyT/vDOa9d0DxtY+ILplhd&#10;JZgnmErKrIy+oPce9fh+bcNYmhUacdEe1CujtzYxukbKJAsg3AZzirtlAJoztXcp6AjbtrFi12I2&#10;IHmKNy+VG2eCfUVfs7zYi7n3bem059ua+RxGHlB2kbe0RrpYwxtuWXq3mDPcelWrJEQkjC7uB/8A&#10;Xqlpt758C7vkKjIIIOR61PHOwi+7/FXH6mnNcvjW1i1FY90235i5Ltj8Pmq95nopx24rEglWEq+0&#10;KQvOecVIL9WGTdcnn/Vr/jR7RC5T7kpWTNNwfWnJ1r0DyI6iZxSYPrTnjyKM/wCyaCuUZn/apz/N&#10;04p3l0327US0FENqs3zcU3P+1QBukz29KG3H0oEG5vSjeaM/7VAGUoAbipKbj56cI8/xfrQA3ZRu&#10;OzvSZX1pScfxUAG+m07JNNxQA7P+1RsDdKEZRQ/yfdoDQNo9aMYO08008U7d/tCgNBrx5pE6U/d/&#10;tCmIcS1WgD/l6ZNNfrjtSN92h+FqgIsfvKmEe3duow2/pTXk2p83NLQB2FoYZ/2frTo5FegccfeF&#10;KQEW/FJTnjzJTehqgCmydKdShA/WgBKX7x+Xik3UqdaAloJTX6U7ODTXbI3egz+FVFX0J511CSVU&#10;P8X5VXvtRjscGRuW6KDyfwrL8U+MrfwvZtJKomuMFmXdjaB1MleF+MP2rrPwhHqEmqC6vo2aUxmz&#10;QtKEHTC9cnNe1l+TVa7skc9Sokek+Mfjna6PcrDHb3S+YG2yxxlwjDgBsdAe2a+d/HnxtvfHEXiH&#10;/Q9QuNPtxJbCP+O+cJmIp87bkyWBB5yDXmHx3+OC+NJI7611WfSQtq8kEYeNAwJGJWbLtkMQMY6k&#10;DrXN/DX9p/SoPDcnhvVdHDagl35VrqhujKb4hf3kkwP3TuLAN0yCK/Ssr4XlRp8/Lr2OCrWMLRPj&#10;PPpSNodxbtYzaX+5lspRlbB2AK4AJGACDye4rA8Wvqni3Vbe40pry9s4gXM1iNz2uBk5HsOea3vj&#10;cbW++IF/50kLXk24Xfl+W3mMAv8Ay0BxJtBCnb0IxXafAX4s+FdR0Wxs/wC1rnT9ajle1limh8uK&#10;F8bNwJb7rdietfaU6ao0ueEdTm57nkFx8U1GhRo8lxqluygGSdD5wz3P8eR345/ixVW38aXXhPV7&#10;rUNDuri3uHTy/tCgxs/yr97jkfL0Dbfervx+8KJ4d+Id5a2cl+8isI8XMP2YuA3LKoGwg+oqz4I+&#10;E9xqumKup7I7m5ieZZ4W86IovRWK8FuDwOa9anKkqXNLRmcZXOl8N/Gv/hYHhg2fiSaz+22lk8ST&#10;7PJj1EL8wyByrZrzn4dfGfVPhb4x86y3f2L4h2291GyqptyCqrcErk7lUbFA4PU1T8ReHH8JajHb&#10;zQ3Vpb5EPmoF3rjqcH1rB1LVJLuewvLP7dJpscBt5VWFlKyOUZCfm44BP0Oa2pYWk1K20vwBSbPq&#10;b4o+L/D/AMTPhHouqR3ttqWn6s8epWq+WHMhceWJnJ5Xyxzk8j0r538MaFHqWoXujzX9rq9lp7fZ&#10;bi8glVorxv8AnpChO6Ue9T+CfipqHgK1mlsFk1iS9t3i3310/lxsdu7fGD7HBXjg1zXhxfs9tY3E&#10;ENtpb6ai4S1J8tU3GT5QecYBG48cGs8Pg5UotdOgOTXQ9L8dfCCLwd4I0mfQvOvbHTVGnXwkJMlv&#10;5o3ZkRGLLg9GOK4TS9Gs9BtfJnvJ4fJby7SzjjVt7/3sfeH416t4N+MWn+LfD95otp5WnyMEivXk&#10;mMKPIAJFdW6NgEDI9RXnOpaK2g+NFmjmW6huYvMgaMZ8h93T/ZPsuaMPKolaYcxQKSeF/Ga3sbR6&#10;VrUc0ii5UJuDgZMYQnGS3PpWvrep33ie02ahHJDeiN1nTyy2Zl5DMB91QCMk9M16Brg0248D3f8A&#10;aEgkk3ctAieZCzdVU7ct9ax/BeiW+o6ezllNnZoV/eSgTPk5ZhH95gQyrn1FNVr69e5Jk+F/FF9o&#10;dkoaOG+81miE7ysjDcvPK/L/AOO1meIPEU1hqF1qlvKzXNwVw3zM0a9MDjHp+dbviqKPSNeaxjgs&#10;7e1kn8uIRnEYUdeDzmsHxbqA0VrU27NbpGMmRJdwIwW5/FRWtG0pc1jRaHC+M/iLdaZcFJlhvJL5&#10;jD5t3bp5o3/exIFz8vauV1DzLS1BaZftXVlynJ9OtdZ4rvI9UAjuHhuZLdt5eSXgH0GK4vVbtdUm&#10;kj3MGUhiwxkZ6V9Hh4tK9guVdNu5Funt7jzJty7wC3RvT6VqaVpc02o7v3bSRjhnmKKibl+ZDu5P&#10;yj5TWPaabJFLLJcDbJJw2w7sj1b1/Ctyzt1tdEmmnTzoUmSPymVStyr9HbBzkegredlsTqbSWSzM&#10;uzyh5qFhJu5lI9R2qOaHybmPy23+YrIA5DqrFuc4/u9qqwz3Wn6Wv2NvmKZmjUbInx134yRn2p3h&#10;qwihgx8qyZbfG7dR6A+nvXPKDNYssa7bTHRvs8Kx+Wy7TMxG5h/ext61x2q6K88rR5bcxdi+8dMZ&#10;zXpepojWsKx4YyISF3jIA68e1cT4otbp7T7VbzfZZreVJJEOD9pI3HcB6KOMfxVWHqNOxrLVWOB1&#10;rTfsSLvYv8ueCPmNYuiaGl3ryNGrbbQsxyMrH/jW5rts11aSbpZnkDJkkI0kON+dpBwc5X8qveFN&#10;KW3t8KXIkOAxIzn3r1/aNRuYSjcltdKW0fzI933eg6fdpRey2cyyeZ++J2IMHa3fitdNPWVdm0KW&#10;XlERWX881FPp32Z1c+X9nUrlFXBRh8uMnviuT2i6msY2LVnqAuoFaRn8xhuBPU/hWhpMFoLOWS53&#10;jajeQkcYcMT0cr1RvZayDoy7l29Qvynaf3v19KS38TSaJJFKG8za6qQi8E5xis5Rv8JRrW+iq7yX&#10;RkurVPPwiJGu2UN13E/dqilqxkkC7s+Z5q4I+Zf7y+v0FdRpviqPWdN38RmYg7JSE2gtwvP8R9Ot&#10;Fv4ftdMdfLwsefljYEsP9r/61Yqs47msbM5l9EnvLi3aJpPLjnW4CeYwiab5fnHfP6V2Hivx1H9s&#10;hs4RuuLqJlkuzG25pNq/uZfmwDw/z9OlNt7NRE0eFjYhSQeMY67vXHtWTrOgNbrI0NxLG2zynMbA&#10;zD/Yc9Nv05rPmi3ZjkrbGHfBbjpCp2/89O30/vVzviGS31Bdqww2wZl2NFkFq2r+3mhmXZKWjjXZ&#10;Cm4fuV9VPr9axSrW0kiyNtDHA6HH0r0acUtjJ6HI6pB5l1IzKuc7WYZ4PoBXG+IbZri2mkz847dh&#10;Xpuo6RZXqM3SbHy5iC5b3rzrxZZzaZOZML5cvU5+b8vwNXiLSp2HDe55J4x0l0ny27zJE+bJ6fSv&#10;P9TXz2ZvlX617H43gW9tdzbl2/MFBHT0zXlniSBbb5o923uCR/er+e+OMPyy5kfUZbUZwmrW2yZj&#10;u5rPlXFaWoyM9y3Ss+ZM1+S1j6Jaq5D0qzanE61Fsy1TW5w/3v0rmtcqmvfPUvhVetFLGflZnZOv&#10;7sc9Pu19XfBDUlhmtXt3hzMgJbcE3Z6cH1r438A6jHpl2ryq3zbSrjdwV6cbq+nfgM9x9rj+Z2Zm&#10;XaPMCB2LfKOegFeBmMNLn22Uy0sfYPgjVmWxVif9WduGYfN3rr42a5MW1P3hTzDgcAelefeCLiS4&#10;u1gmBXYMTOF+RW+7jPrjtXpltdLbafldx+XbgEbq+WqT7ntSOTvLdtMvZWb92u7d8jN/UVX+3JcN&#10;+XC+/StzWWhu1kXGYxtyxQ8Vjy6e0bvIFZ22/wB4AfL0rilM7KdmWIwryp96MHkd2J9K6bSNZWK0&#10;5ZlkbkYYED7tc7YWHALMcFtwbsp+tbUGixkKq26yM3yiME4I9jWLsxyaZ13hu/8AteyQbd2drL2r&#10;ba6hVoy22OOT7nzYrmvDkn2Uoy2yW8g+YiLJBNdNNpvn+TKHbnqpxhaiRxyJRbrf2rfvG2nkEANm&#10;mS2cUVsPL3/uum+U1JYs0crRt5bLGvQtjFWUtpoY32j5emUXisJRsRzGAJSNy7fMX5uTxTbOfYfm&#10;4kZcyoOx/wBkVag/0ufa67Gj6jcMNVhLBbNNrfNL/exUmlzNW5+zakIl+YySDafZuopuqaQL3a2Z&#10;UaM5Vj8wLe+7HFTXEXkRLI27zPM3q2elEl3cvGqiH5tuWcsPlPuKJaFKVncwL64vEUq/zbQylSME&#10;H1os3aJWj+Ur/dI5/OtrVY1lRW2/O/3eOv1rmnbyX3JhvL5PP3qDWMlLYm1Gx+2ozRs+NvQfe/Ks&#10;MzXg2wLF8sfyF1kHK+p966KIsI/vSZ2dVNZ88skGoi4ClT/EcjB/CiWhrCTOb07UpZJGWa1uBC3R&#10;5NvD+v8Au+9ag159G07CmOQxguVxw2Ov5VV1mzXSsXFvt2l9rQgKGYDrgE81mRavGZUhkbMwyx44&#10;IZeRQdHJcu6pqMl3plvcFmxKvmH5h8o9DXPQTM7KrbSjdCAcn61uqsf9n7I0jWNlCrnnAPSodP0q&#10;C2m8lrhXZum0hcfnQEbLoUVfMbbdqsy8kHNCQtIqqF/hUc1Z1FvsDMhJMJ5Rlx+tUpp2KMuw7t2V&#10;JO3NVEqJR1OzW3uBLv6twdw5rFm3XcUWBx6Z/wBmuuuoF1C1VZPnkPTDABaxdW0B1j6Od33cNjFV&#10;A0jK5mxxrIqqyv8Ah9z8utR3FxhvLZVVm+6VbOPrVd5Z4pMbY29mfbVeeQQFG2xqjdecn71dFNlN&#10;XC6jWIeYwj2qckY6j0rJvI0xuVRn61amm8sNjav8W0gnmq92yxWrNXUnYzlFox9ftPtNoyld3fZ0&#10;X864/UNE+zJN8o2bt+O+30rtbtlJwwyGXk7TxWVqNk0znMa4k+Xr2o5ieU5mPRWkJ2htvc45rPu9&#10;Oa2mxtwOmfr0rrY7IQw8Mfl+971karALp15V/mOflI+70ojqK+tzNtUIkVV27vepFeRfMXd/upjp&#10;+NSS2riMMseHYZHuKW3R55mUr+8boSPlNbRkOMbkThppCoxxwfarFvG0eX3KgbqM52/SnWthsSOR&#10;l27grLk/zqSRWitvlf8AMitdDYjin81cbsd9wGTioXH75drKPYtxUkI8yX72PMO0ADpVe9hRBHJu&#10;+8eB60aA97DntlVkZo1XzPvRjLAfQ1n3A+0TsvT6Vbhk2yqrq3ynaAfX0qaCBEj+VGL+7Uou5DVi&#10;odJjSEnYqsvy468VTjR1f7u7HXA6Vqy+ZO8Yk+Vf4dvf61WuLKNFeRN208kA9K0M3oUVYTM6gfe6&#10;H0olVoRu+aT593UD/gX/ANanQ2rK3G78qvTXqyaf8yqD6gUmrmRTuJc222o8t9kIUHH0qu6Brncv&#10;WQYGT8qmnG8RYvLDfMeoz0plcxJLd7I9qr/wImqrK0q7nbd9RinC3dk3ttJ/vZ/pUMlyytsZWQde&#10;BmgkkDsi7Q27/e4qrcxqX3KV3bcYzxUbSSJc7gGZe+BmrkLxyn5mdfnxzxQEkVEh/cs275vWqJ0/&#10;Eme3rWmXw2N3y+mKjuL1FZlXae/WrjI55aFZIzGu1idy9eOtQMwjWZ1GG3Y59KvKryn/AGfXvVdk&#10;DK2V+9yavmJ5TOWaSF2UYy/c0twZJOf4v0qS/QRbRGu5vXFNdWjT5W2/QZqloHKOTLS8r/D9/H9K&#10;jutssrZ+XPTH3TU6sqvwQ305qtfhiGkBZWX+LI/lWhnylV4tjKflY+gomkDw4jOG9cVB5gkZWyVP&#10;Wp/KWaT+FWHo3FVzGfKZt2jq4JkxjrkdaW2VZV6fSrd1YCZWywy/3faoobRkTaPlYdPeqJ5SWCTy&#10;X5WlfDOvyr/3yajQqeS2D6VLG29dxxjdjPtT0K5RSc/ekb8Gb/CnRsDFtzwtQSsw2nG4/wCzzUwi&#10;8u1duc1EZXJKs0qyRbmwPpUN4WIJQLk/eUHgfSnLA0kzLg46YxUyWUnlbsVRLsykYFbbuO78KQlQ&#10;ev3VqR/n27frTdu1GVtpU9PU1tGVzGWhVa2jeXDNJIduM9KS9l8i2Zup9yKSdijfe2/T5qz76Byc&#10;srbt34VvTdzF6Fttt+FwCo/3azJ4/Ib5VU+7HbUlvc7lVSxxuzx6VPMA/wAx+ZfTFdKsjnkUlDTS&#10;c42/e49flpkun+Ysmxt3Zs8Y+lTrKsR/d4+hpheRCzCRsN82cjrWxiM061ML/vOc1o9V2/3uvtVB&#10;rrzF+VvmXoMc1L9raRvuhd3Xmj0MZRsRawFjT+99O9Y9yFlT+7jrntWpqcpZTGuCV9KyVtGBG9ZP&#10;n9TXRGRzVLkcEWR8y/rTbhszMvPy/e46fSrFrbtbfK/IqO5cO7NnluuBW8WcE4lG9QS5+VDjrx0r&#10;L1C2bzdy5+natSUtBMwYNhevHWmSSeam3v64rqizkkjO8r9xu+XP1qo8zKu0HH0FX78hSyhcfhVP&#10;AL9K3jqYvQz7kyRNv25C9RnrUbTSbs9m4PFbUAjmjYH5m9MVXnsB5XzcfxcetTyiMlXMr1IYRMnr&#10;TWYpJlVZR64qQq7fe3N9DijlAryW+1myaj25Wp5pd6cr+lIqq8W1R81SBVdefrU1hZ/aJ0X+91pr&#10;qRs4rW8Np51ypC5b2r1Mro+0rWOPEPS51vgjTWj2rt/HFelaXEsUI3D/AFfrXKeD9K6fL/46a7O0&#10;tmBHRt3PFfteT4NwifN4iV9jRs5iyLmr0YXcp+6PU1TtIvJj55HetC3KMu1sGvo4wORsmtx5r7fl&#10;+5uznvRfTbZcbQG9DT4IRHMv/AaZdOqyJ/EnqepqlBdSbomSCPy922ieHMi7h27URzbrU4/h6+1Q&#10;yyFH3KWXK9vmp8iIuHl7ZNh5C9Kbcx+Q2RTXfzON20+pNKWZoV3c0uQzJkiM8XCg/Q0kUSt5jMQd&#10;vam2E/2V1Vuzc1Ju2zso3YJyeRwKOQiOpGnyvwpP4VajSMuvA/4EDVOQK3+y3oDTmuiZvvN+VPlL&#10;LEse8bf3eV6YFRxSqxxj86dZAOu3nb/epsyySXP8Q+hFRKNi9CTA9KjMnnR8fe9O1NJwOq/99VCz&#10;kyfJ09BXPIZQ1a3wN3r0rKuY2QowZuu3qOlb0snnQGNgCD0/vLWLMwMqw7F3Dqc9K4pGkWMtZ16N&#10;97b1pt986f7v3uOtISY37U6V2dVbA/2R3P1rFq5oZcqMW3AH8BVF49rMwjGTtIyetal5bFE42r+B&#10;rGuZ3jbO12C/KOe1YVI2NIyJ445Hjx/F61DPb4Hy02LUJB/B+tRCdnkQ9m6j0rlcbmntBtzCfKk9&#10;uvtVNbUzyoD909BWpJC0kCtu/wBYuDx0pRbLGFbH3a0jAnmJNLtUt7R+GKjqT1qaFW85doXjrz0q&#10;GCRZoYwM4Rf++vrVy2jZZcjbhuvtXpUY6XOeTL0NpzuVpI9y896msbUx329WwzdQTwKk0iVZIV3U&#10;82+283CQ7fQCvToxuc8jZsWMke0iNW9RzUhyX5O75NvTHPrS2Ons0DMMjPSp/sbRjdtYf7rbq9mj&#10;TvE55SsEcLPGY2yrdsEHbVK9t5oj5hLMvpkVq2RAbkbl7+rVLqNgk1snUc4/GipSaCLuc1BAXDH/&#10;AJ5t+VTXcfnI26MD5vWrhVYAqtuXacDJHzfWo0VbhW5GR933rlULO5T1MWTTmsmh+VT83zDmpE1K&#10;TTUyu6QsFYbjtwa1orTeefu7up60250dXVeWX8Qa6IImRJo2sJdQxjyY41+X5uu761eYYeT94Gj3&#10;7V2yqSBWVHZfZYF2/Ksfeq0yXDDepLj03AV6FKWljOR11gYzGryH5ZuVArSjhjZAwZt/8Sbhx9K4&#10;fQdQuohGJJnkXb8oY4xXQJrYV0YtK25uS3zfyrviY/CXhC/2ltqsf4uR8uauImBtaMMc4wTjmqOn&#10;a2rNygOTgfKetal1cW6RIqvHGzfKY8ZOP8a1jKxXMVxHkptUszJklR0qaC3+2NJu2q2cMd3yj6U+&#10;7s/kjlTcBt2ygdhT7WZYBvbbuUbzzwa6OYkkSWSwTyhG06noJHbn8hSptcfeCydcE1fs9OGoptUr&#10;HuxtDDAGenPvUWp6QdKgRl8yReQx7ke1OMrbhKJBES52n5t3B9qkM2whWVjJ2XGNtVVIV/49h5IY&#10;bWBoDNA0e07F+6rIh5HvmrjFMzLljcNPLyDhRtH19anv8eVt2r8v3vlPNM0x0MG7avbse/Sm3e1l&#10;CoE8vOFJ7/WjlK0LcMQCfu0j+9nmqV1bG3vc7vL5ZcBwRz05qS1vApUncFXqx6CpGiV4HbY/3lPA&#10;3cUcpMtSCMCYeWZGZd38RCtVmKHz4IyjSNu4298etQ+Q3muG87azcYHIqS1gm80MieZJ90KP4RRo&#10;ZvUq3SP9qKyCPy4ySR0UhelOitvttsr7lUyc7SeatX8P2p2WXczD5gHI+78vBqHTYowNhbc0fyqc&#10;9RU/EZkUNp9idNyq/mHLbzt43dRV2O2zErLJHHubdGwbH5hc03Uo1urhSF+aNduc/LVGCBklCM5C&#10;r1J7fSs3FPqSXra6aMrb7iY1Xgnr/e/nWpp22CVpA7jY6cDrtHUfjXP7fkhO47mXk1taYWjUMoKo&#10;NufLHLVzyprsdFPR3O0tNX+1xxsszKoZZDyOR6Guo8OeO77RNThutPm8xY3VijIAD79entXkNj4l&#10;+z6gkDFY42+Unbxiti21abS75pFmjdlOAu8Op/KvFxuT06yalHc9Kji7bn2Z4P8AjhpviC0smurn&#10;7PfXXyRW2fL3N8vKuXwv413Nv4ltbyzVrO4t5H2kMVkCqpPzDO3PU18GWXipdX1rzWaWFvL8pkVv&#10;3ZPqB1DV6F4b+KmqeG4ori1mto5rZQrNK+/YF6bC2G3fUV+Z55wBTmuamj1qNdH214Z1J541yPlJ&#10;+Q9mX0FaiapsjkWSNS6AnjPQdfyr5v8Ahz+1RiVItTuGFqq5k/dorQvu+8n94+wr2LwP8SNF8f6t&#10;Imn6pHeXTYkmKwFVLN93a/3dw/iXqO9flWZcH4ihumdlOqkdmIF8QQ7DJIit1ydpqJvDt2T/AMft&#10;v+VTWd5HbFkkxtk+9k7Sf971/CrI1qEj/j7X/vkV8NicLOnPlaNvbJn3TuoRf96kUMP4akz8/wCF&#10;dh5kRu857/lT6jkRmbjijef8igfMG8/5FDt+6602R9godlzjHFEtSVoOz8340Dmm5+SjazJxxQAZ&#10;/wBn9KMBU43fhRuIojOaAHJ83XignZHxSdP4qjDPK+7hV9KAJRHkdKQRb+tKZMna36Ueb70ANT90&#10;cH5qN9Gflx/F603PNABSfKJOtLtX/pn+VNdDvzg5+lBmOHz0eX8tNQ8U7Y3rQAzY3ofypcfN+NKC&#10;x/iparmK5gzmnMqjqd1NSPFJ1T8KkoeTj+KoxucdBRsb/e+lKv3armJ5hpGykWZqcx+Wmj5ulGjK&#10;Dfzuofht1FNAx15qgHUZxQRilYg8Y5o9AloRYpzKPL+Xc30oMbKMngetYviDx9Z6GzBpFbaSGYnC&#10;gjggn2roo4eVRpR6mMpo0rzUI7C13SSeWnrXnPj34utceH5JNPvJFWYSRrJbOss0Lr6IeSODXI+N&#10;/jlLrYuLiwiimUPsJnkAH4CvkX4y/tSa3pXi3UG23X9tNPBaxC2k8ky27uqvJGqthUiD/N9ea+6y&#10;PhepVlzNHDVrdj1J/wBoy88Qapd2d4l/pK3LiQzXckbuuDggshIwTx9a8j+MrNdXV5eWt5BBB9o2&#10;zrFLu8ud0WPaOegCK31JrzL4gfFLzr1LeSLXJr64bMcdpplzLHGu7D75VUqOeRk0nhzxdfaHbXS3&#10;tvJeSR2k0FhHMd0Xz/ekcdS69u9fqeX5JGhrG1zjlWbI/hA95rnjPxFot/cXA03XLMWyJBjbDM5U&#10;swzyu9sHHbafStH4i/s/6l8N7izXT7m4vorCJ7PUjPAFJwmwzEtuywwTgdzXPaHZXXh3T7O8+1wz&#10;XMcgYSyuLUSbfcfUV6t4X+Pq/GjwVDo97fLod9YxSNqRmeP7RI0Y3tblZVKvG2Rgjk169SNWE+aG&#10;xzy1PGbM6X4QghuLq51F7S3Qx2tukbTsoKYDPsyVOVBOM0eMPCc2mpLZalafY4Wkt1GGIa6UhH3E&#10;NglOR97B5ruPDnjXS/AXxLs9Ujso4tPmuMSKAJjbwdfL2HvjjNenfFLwd4Z+Ovw/MjXGsLY2M32i&#10;wvbURzXqyq6uCw7qNoGPSieK5ZJNaMcYniN7461DXby9j128vNURJGFtc3D/AOkRqybViwBtKBue&#10;uam+Evx4u/gpr2p6ZcqutaNezx2sekPL5FpYybMG4D7PM3kgnHTBrk/Fa6kurto9jGs2oXM6pbG4&#10;l8qN4/R2VPlP+yfl960vEnwY1TwpM1wp+2f2JOtvqEscpMc0hd9skY67Qpxt68t6iu6VOi4WkOKP&#10;QPjFqdjrkXmX2qadDdXULSJc7yzAhAy9Pm5JAHHORXQfsmvofiDw1cTeS881m3l3enXRX7WspiaM&#10;yleo2rtAGOjBu4NeNnR7jxJdQrZzLuAaQyTSHydiMrSMB67VAAqtY6lN4S8VyXfhprey1iGRmW4t&#10;yY1LOCu8Yy3CBRgjhhjrXPUw7lS5ISKWh6f+0v8ABHS/hprljHockMdneQfNYq7ZtTvYbZB0PBB3&#10;53c9KwfB/wACdS+Jt1aXFtd2Om6doVlPYyREh5NRld2kRkA53Attz0xUn/CQx6jYW8LXM15qFtD5&#10;F7LKdslw2FPmMRkbsA8D0NdR8Efjbpnwx0bVdL1TSYZHtL1ZLfU/J3zW8b8bIgOGx681jKWIpUFF&#10;atDdmeOy+A5PDHi7UdJ8T2UK3kLhFjkhLBkaNSRGW3cKSVLHoWx1FdA1nMY/LjzdPZn5wGDrA2M4&#10;yOpxzj0r1L9oDVJPGuo3lxcWlubf7RHdafPEQkq2yhSyy/3S0n93ORXB6d4qe5mj8mVliiVlZVzt&#10;xtzuxjLHHFbUK05xvJEcpjaT4luPKDcysU+bdMeW+v3v0rGe4uo9caRpjYN5bW+EnQ9t2zG33HPt&#10;XYXmkadqOpSTxxPDcNK6Og+6G9G9T7CsnxJbRa7HMrrbtaQn5BIztJF8v3UUsB+JropOLdmijL8X&#10;eJpdc0O1DwMl3Gu64ljO3zWLcnauVGPrXF65rd1LGsHmNcRyBUZz0T73U9q7bwrcxtob2dxcM0k0&#10;rNC5Azt9K53xldWfhTRbr7V5W1yLd0eUmQSOcAgdeCQPxr0MPFRlZIJaHmOqa9Dawra280kyncWy&#10;pOSegz+P60aLfBIlby5I5lzh2U7Wz059qh8SeDh4UGn2buGkVHSYlt7RMHIEb4+6SFBya3dDSNNN&#10;8zy90jR7jsYB0HTOej/hXvaRiTGNy3piodNjaTBkVt+zsf8AbQ9voa39LsIdRhVWxvYrzJztYdCR&#10;71gGSdorzMOYFudlurbyEXZnCkDjnjnvWtYXZ0yFt3lv8x+8MNtPRPwz1rjqrS5rYsaz4RbT7Zhb&#10;3BhlyyNt4Yp/c2n+dY9j/o0X2cKzfw4PXH1ra0/W5gssmdypzkjcWqTwv4eW/wBUtftH7v7U8ajC&#10;E+WCQBt9Mkgc+orP2jiryErEL3McStayblEYaM/7QbqQa5HV4Ll4WiaTcsh3bmkZdo+Tj9G/Ou08&#10;S+B77wFPHHqSx+RqHmSWzgEyymI+WzMvWP5ucNisfUNJkjRdwJRfvDbsJ/OnRqRvdGxxE2keVqUv&#10;ysU3elXyjz2auu7y8Yw/3s+taUQjEzLI7HhS545HtVm4061m09hu3nphUX/Gu11m1YDnLLXJbWLy&#10;x9oaR3UMRG3A9vmroNPSOfSo44TMZCVIB+U5H3ic+tc/d2cf2to42wIRlju5IqW81O40i28lmkRg&#10;rfNtwaJQTJ1Or/shV05pg6+XGvUSDNVzoBmspLprVZreMOm1mCnncA31B5rL0LV2K28chYrtSN5P&#10;75PQ4rt9K1Wzu4HVWK7hnAG4rt+8rL2X/aNcs1OGxTsjgrXT5rOCHbIzPCVLPj75XocVqxeI7q6c&#10;NMzr5kTSmRvmJwvCsB90n0Ndnc+Eo4dPEkmxvMh3jLhsflXFvFc6A91JDM8bXCPHcNGSBLGeiEKD&#10;8o9uaqlUjLcadi5oevTeIZGtR50K28kU0d043bdrZNtLuxtbHIdcgd61S0csEa26TKloyxAv+8YD&#10;1OOprl4lW1ZUja43xrscSfu9vOzHP3vrV3TfFNxotr5Ja6ZZiqlEGGjYdWBP3m/2etZyprdF843x&#10;N4cmu2nPyqVOGXYVIdG+XHse9crrdrsi8yHCzD5bhR8uxvUZr0SbWFv4pXnPmzPgyug/1xHXePf2&#10;rlvFtpCtzE1qWh+0L5jRsqxhQOu0g/NXVh6rvZkyt0PMNf1XymVW8z5huDOuQfyrn9adtSsVaRPk&#10;j3bcjn8fyP5123iLSzDelZBtZuZACCJD/wA9B6fSuQ8UXXl221JNqg4JyMMa9Cok4BE808a232a2&#10;mYn5SvA9K8k8RI1ykq9Btr2fXwt1G/mfN8vzDuPrXk/jGaGO5mVQFV+393HWvxDjyj7vMfSZbI83&#10;1MbLrHf0qq5yava0oefKn5vWs+vwustbH00NrDSPnp8RwtJ0oVd5rI0jo7nS+FJzc3Ua7s/Nkgel&#10;fUHweuIbC3hkMaZRiyHA429M818ueC4Hi1Hcvrt/Cvor4Q/vLYwzZby9xJJ25rw8wjeJ9VlNQ+0f&#10;h94lW5R452PmSMszgkKa9U0SyU2nzMrc4yD3rwr4IxRWKyLcTbY5kURkoZsN6Et26V61omsCyjTH&#10;zLuZsFu9fD4m6dj6Zu6udILC2PytkiMZxjqPU1TvNJjsUVgQyyJ0Kt/8VU1zM0TR7lEik8HODt9D&#10;VgXa3kW0ncYTkADt6VyuLY43RjrazJcR7VXMnmy4Mr7/AJOozuxkVpWt0sUW6P8A5bHBjP8Ay1Po&#10;D2qO8hbUY+qRzQ7QML/nr3qAo9zeLaxySW9zIMNI/wA4cf3QB0+tHKzTmOs0u1NpGZGZWjbcRhTk&#10;Vu6ZrAvQys3zLwHDDn8Kw9Lu1WQrIBHGpZCM5xV6RGg+aMsynnIcgE+lZyRhJo0vEJNppXnQSqqx&#10;8OgG5mG31qrZ3rSTfvuWYM5bkD8qIrkXcSq/mbCdrc9asW5iguQk8ckwb542Rdg2+hzWUrGb0DVb&#10;ATTxzKEWTO7DjO4beoxUMbSSxeTIdyf3R1/Ollvlm3Hydpzu+ZV4P94c/pTppdlvuKsPL6sGGDWQ&#10;7DLuUpKo/eNGOue1NuWFqittbkZYbhzWfaeIYnfb/Cz7So+ZQPrWtLEJI1wWVM7jghjj0oepfKZ+&#10;7zZGXLeY3K8jH4VHJpNv5HmDNu23sQwq9FbeVeFWWPYy9XbaV+lS3SrJC+1WkVl45xigObscle6T&#10;JaBl/eP/AA/extFU7uNZbNlkzu24yK6yayjRoixjWMdMfKX/ADrHe2jl1E8ZmUKxX+ED1oep1Rmc&#10;02myRyLGdhUMDwcMgHXOfWo9W8L6bqG1pZGilV8EpGvA/OtfWbhljV1kIZ0ypwOfrXPNhI2h2uWU&#10;bip7j1zQdFLme5hReIriyTybm3WGNSVixK+SF6fxU2S58uZmjSOPd90ntSapC90+Y2dS33R1xVLz&#10;pNy71X5eSCelB0Rp3Oh8N6hHcvLbOu7cuDhFH5ZqjqNsq3TLHI3o+WHH0rOjklinPlqOOpzgitCy&#10;1SSCdY5lDI3zFsjk007CtYrxv/Z7qsi/6zlST976VLezLLbuBudpF5B42/Srl5ZQ3lojNJG0ciq+&#10;5WB2f7P19qg01ntxu/1mw/wEfN7/AE/2OtaqVgjdHLXEeJWHzEyNweOKztXjitIdrY3LwAPk/nXd&#10;XmgpqcPmb2b/AHsfd/ucfzrlNb8GzTzhQJWhLZxn+taw8jWOpyTT5dzubP8AtDpUkm2SJlb9a2Ln&#10;wrHYy/wx+YeNqqM/maztSs/sNvuEjt9cVrF3CTMS+8syBdo+b3qO6Coi/wAG1e/NSRDzW85i0bLt&#10;AwQVo1C0a5+bp8vSgmUbGPJdR3MvA3SR9E6bvrU0djDcQMyqysegYgVVW28i5Y4Ij/uEc/nWlZXw&#10;dFz/ACrVOxModjPutP8A4tyr8u1BisW5heKQN5UXqMSfdra1bU47Nk2jcX+6u8ZqExLeRq6rJgry&#10;PSrUgWhQnucRrvZfmTIAPSqguWl+VsDacHPatK6sVMeNy7mV1B9M9PyrJjj8mVhtXLfMSDu5q+Y0&#10;jqOs7OOViG3bUG7g80TwSI+Vkd1VdpGOjeoq1OyWtvv3HLfKcO3T8qrpdPFNjbuXd1pcxWl7lWe2&#10;djtC5bGdwPb/ABqS01BoUxtjZvXB/wDiqvPdBLYqPvTL8pxWPplube4mbYd38THkj6CqiZN3JLi6&#10;WULt79Mfw06Kfhl+Zh0IB6isy7uG+0cFQpfgA1KL5wmMbpNv0rop6GbZflwqcbRWRqUvlxbVV2X1&#10;Aq8GTyNzR/wbuh602WMTHe4kVt33e1BHKY6I3/s3404W6J8x+Vl6E/1rUuJFD/KuM9OKzryL5PvS&#10;fN15quUOUkeUlcHbja3SoJbZnV5PLPy7lx7VNYR7fLDdB13fxVammDDaitHu68ZxUx1DlMtLff8A&#10;KDjdyT6U1o/Lb5v+WgwM9j61e8hop2ZF25fcCBlcemajvIAQrHywNvUiqlGxMzPu4Fkc7Sfl4PsK&#10;qpa+SzAAsy/KCe4qZm8xSir8u35SDyfrTdQT/RlIYhvUUoGMkNa5a2XarKv+8cU4Nvj3M2/5fTFZ&#10;b3XmnGRn0atKRglsuz128+la8pJVlTzm44qG7ie3ThRJ9Tio0uPn+8PzqwZZGg+Zc/hWwm7EUBwi&#10;lm2kN0Apl/c+VFt253dasROsnyqp2+45qrqqLJa4ZVCnoQDmggy1Vp23KD/dzjtU0cLQsCejd6ns&#10;49tvw36VAZpDKqs20ehFVymZJcJJNNFhVGzds56/WrFzaGK2WTcvy+9SQIlwu5f3m77ueMVHPc7z&#10;5TLuWjmAoyJhm+b+H0pEhJPyn5fQ1feBUX5qbCySXf3drenapAr2itZDL7nj68LzVyN1khkZd25u&#10;gK8GneVHcIzLnbGuMelQ+V5Uqp8oC9MtQtCeVBFaQtP88arxuwP9Xn6dabey/Y7Ro13Rt0yhH9as&#10;RT5tmZdwDdMENiqV8fOPzcfxfjVcxJSSDzIfm+9txgVRu3a3f5Vb5fUVpRDaeeO9U9ThM0rbWraN&#10;zGSMt7kq+C2V9cU2WZvs+1lbd/vVHdQm3XGdx9KBD+5kLMqlW4wM10wVjnqOxTYbH3np0wPT1qZZ&#10;/Kh5XP405lV5lY7tuduNvao7hUit+4rpRyykVrWLfdMCfmk/8dqWfdnawAX1FSWDKqsGbr0OOTU6&#10;rlF3LWxmUJrfy4UZmw7dcVJanMfltyzdPepJUJzuwdlVbd9sKsfvHof7tEdCHZjmGX27TuXqcdap&#10;3haOX7m7b0wetXWBdG5+b/Zqqh89/wDdrWLMJRIjIJVZNq7f905rPuLNon+8wrWW22j7qg+uao6k&#10;rFNv61vFnJVjbYzkYGPcqN83XHy/zokTC/K/HrSrGyHa/wClNmgMC53Mw9AOldUWcMokN3CoZj94&#10;VnvIp6fLWmY/MXbVWDSwX+8/HXJ6V0xOZoggtGVvl4PrTrmIBPl3fjU1tFgtnB+b+9TbjlP93pS5&#10;jMzWgDH5149BUYkVpOO1Wmi/dq3y/kahW1VG3BfvdeaoCpcN8+NvB6GopYW35X5v0rWNsJOzfL05&#10;qC6iWNKnlAyplI711nw+0zzW3kDNcuQ0j/drv/h9GY7ONlXLPxg9a+u4Zw7dc8vHTsrHd6LB9kjX&#10;G2uisNsSKH4bbjJrL0C3wi5Un6iughs0iXLfKPXrX7Tg/dVj52o7DZ42klG35WHX0arNpaNCPmf9&#10;Ku6dD5oHC5XqS44qUwND8zIqqvQKc16kaZzylYqWzgxsDkFehPenyRPK6ySZXb0GRipY4BKNwUhR&#10;14qvc2TTXHPyr1wVNNwuYSk0WLNVFu3zybm6jZxUMFpt252nHXjpVhbPZ8vzfSmtKdm7O0nrkdKX&#10;sx+0IJbPzApVm/OnR2TSx7c4brilWdsFW/h6YqS2b975nzdduPajlJ5iCXTvJfkMd3Xmn20LQK24&#10;K247sg9vStBPMb+Ir9MGo0twy5HDfpSJWhVe2+bd/Smx2HmtkFgatCJmSXLL83Xn+VNhHkBvljQ+&#10;vWg0GQ/J9/5VPepYlDDcDk00fK+d25GGVyOlRiXdcbfu/SueRXMQ3CeYuF696attug7Fv9o5/lVw&#10;okcuePm6n0qrHdLBeeWzVzyiUULwuisAxVvXFZDKk0m4NhV6nua6KaDzLVscqehPWuZmtfLu5t24&#10;KnYNXHUhYpSsOCHZ8r5b0IqRCFJAK57An7tVXbdKv3m/SrMZbLBSCfUiuc05iteRbQ2459qzblEk&#10;3Nt2r9K2Li3V13bf1rPu9K8xWVfw+U81nUhctOxmzDd0Ciq88TF/4V71eltvLH7xm+72Wo441Rt5&#10;3Kv3cbc8VjysQ6JDCFXKr+OacI1ELbWX8TQpDwK2PmHUelRoGDbXLfgRVxCWgulREzeW24D3NW7i&#10;H5R8uMpng9RUVoMSKxrRn+WORsrwfl56Lt6V20Y+6c8mUra/YMzL92Ns/hWxo12J48Dk4zk+lVNJ&#10;0ptQU7lyPuqCN2R74rWTQlsrN3VcDGzrXr4aDZhI6Lw7qIGlqrKqsPv9/wAqlvbvzZNo3L9CKzdB&#10;s4200sd25X2EZ5FWYrFllU/ej29zzX0OHjpYxkyxYR5jTaI87cZIrSaOOZP7rK24Z4Gar6G8Ulx5&#10;TMVDdGI4FaEemNatt3eb831rolTuQnYxNT08vbLIq5428evrWReoysdybvLGfnNdPezNAHwwZW6A&#10;DpWNdWzXQTOF52vmuOrRN0xtoGkWNm272GcDpTm2l+jVYSNE2r93b8wPt6U1ovMm+WsIwsKRXljx&#10;/tKeo9KdbR98Hb6ZFTLBuPHO7rjtTkVlkVQV/wC/hrrpxsJMzbnT2+07lXardBnpUxsJCrru3bm4&#10;7YrRYeYyphdwpXt/Ng2t971FdkUQ4plBFayeNo2ZmA2+wPrSnVpZrpJGXn73Xqatzx+edvyn6nFV&#10;ijbl64XocjmtjPlNtNdkmXdIscm0YDlgvPuNtX9Lg+0zeWu5h5Tdv93/AArm7eV1twhXzSPmJPG4&#10;1csfEl5pwCZaNWXaWHNaXJOu00SR23Co20KRt+XO3p1rpr/xVBqcQZh9nm2puVDhRj7uMt+dcBa+&#10;JpJI2Xj5jtXb2FW7OWO62K0jo0S/NgZ31VuY1Vkbd3YK0uTuwzZPI4qt/ZESwH7qxkZB6lRViyVZ&#10;LdmVW8vbwWQ5NNaaJIFjaRnjaTncMEL6VtG5lLQIIkjspJI4/L25BHXG3pTbC0a7g3GQs7cuGIAB&#10;qxNC1xfbY2iWGN8Ku4boz7jvUksDWrrh2j53bRyWHrVcwtBr6SPte1lX5RkAHjHvUl2slvFnduAK&#10;qRjGadJeKphLMdzLtBA6/WtrTtKW5hG5pI4zwGiUM5KMvyY39Djr3qZVLbkpXMHRdQgg1e3uvMmj&#10;WOVQ6Q2wfcPWtBNK3am0MStcQl96NJEN30OO/tVltFXTrh0hUNjqMn/4qpbW58vhT833No/vfWs7&#10;j5GZ2qaO8UvCo23gYkBbHqayrTTnNyzbtwY4ALAYNdZDLb39oiliqKuDlhtI9cdaiislhZY1UjzS&#10;HLggjnpg0RqWJ5UY0NlGIdy5kU9T6Vm32iulvG678xrl8jo3p9a6a90gQuw3SExr86nLD9GrH+zT&#10;teOzMXX7qY+6w/xqoyuRKNiig22VucLIUUbc8Zy3GasW+svHCu2SRY2/usSV+vFPt7ZXZbV1jVVB&#10;IJHOF6VDeWQTCp5ci7cEltwb8qOXmCIlzaf2i3mq0ky5wry8E/hUC30UW2ORtrS/KrYPB9at2pVr&#10;CNn3fMNwDsDj8qo61btFzDwqrsbjMYbd2HWocCzStNQYzS3nkbkjmjtkiB4ZnON2frxW1BO8mouR&#10;K0Mgb96gOFb/AHs9fwqjpEUNzpsbNIuzzYyWbksVbcDge9SvdLLq7gEeY3VlO1W/OuSdOMlY7KdS&#10;x0Ol38wNvtbyU6uI+WzXoHgb4h33ws1TdYzRrMuY5FKsNxHUjDLyK8ZmvZYLjyzJtWMbz8py1aV/&#10;cTahPJqE0rNMxMjs7fdLdeK8nFZXCr8SOyOIPqz4SfthWz3emjXNNvLm4uIEmupoSoNkT1VVz8xH&#10;pXq0f7T+khFwsjDHBGRn8MV8G6Vr32Z1khbbIq4TLdPrWx/wsrWE+WP7P5Y4Xljx2r89zXgGjWq8&#10;0Ym0cQj+g/eff8qRT81Q/wAH3W/OpP46/nM2Wg52JpVPzUm75vxozigADBkpuyl/4FS5xQA3yl9W&#10;p1FJg+tACOctQqbKESnUANkpqjinSUzBL9aAFB3dOaB83Sgxbfu0KCi0AN8xs7eKEHy7qaeKkTrt&#10;7VWgDZgW6KPzpyR7W3EtRmnbv9oVJmRHkZ6H3p2Pl+9+tKxLdMUPl/un9KCuUPvH5aM5qNpPLehT&#10;+7qtBJXJs/7VQyPsbbT1+7SOPm3UaFhlT1J/CnA5piEY6UpOxOKNCeUbTgDGaNgI/iprgl+tPQoK&#10;Xy+fvD86TOKb53lfL1b1px3syeZdRw+f+IcdfaiSRUXduHbv69KztY1xNLiVj88hbYkcbhWaT6en&#10;B/KvFvi/+0Svh6fULG98mC6tZPL+SYNHKpAKgsDgMAQcdcEV62X5XUrytBHNVrpHYePPjjZ+Gp7x&#10;biO4htbOIzFwqyPd46iMDpXzr+0l+0TpviHwe/8AYuralbmMiWeWzija4hyMLC6yKwYgglsJkY5r&#10;D+Ovxel1bwDqdtot4w11wDaSyApaxsOuCrHcD7V8qQ+NfEHijWo7W+tY47zRy8bzR+ZGruF5YKR+&#10;86npnoa/VuH+F4JKc90edWrX2PT/AAR8aLjS9SubfX7ptQlf7ojlHlyn/nodu0CX2rmfitbr4o1e&#10;S6V2jsZnE0CBxvj24bJH3gCQuR7VwPiZrjwxDDdIst8qtEsiopMjIW5IA5yKcnjCPWljtby++xwz&#10;IJVmJxDu+TYv++cnPbg199h8thCXNSRye2R6N8Gte03UvCV3PPa2VhfW99HGJxITJco4/jy+PvHH&#10;HfjrWb8V9Dh0U6lqyq1kG1OO3FtHAMI0i8gZ7V5vdazH/aFna/ZbrSdVvWeaGWGz3i5ChVZ2k37I&#10;yOoC967DxD4pl120trW6jjBVV87Mkh+0Ovyhz83B28/WuiVG1TmiI3/h/wDDv/hb2gXkd9q19a3C&#10;SJHarbxx3HmIU3ElpMAEEr+VcL44+H958NfE19p99eSapa27RjS3lkSb7ZEEJ+1ROi/ciKbCp6Hg&#10;ZNdH8G/i8Pg9rF3cS28N3pusMBLYCVlje5cqokBXJQjB9uDXXfGz4k6Prmirqio13JeCO1tAQDs3&#10;sw8xcfdWM5Jzwdw9ayj7aFbla90nmPGf7UFjEtxNNJMrEuXdMHjk8fStPwz8SNW8HXUl5a3H/Erk&#10;C280Afckm9ejJ1/EVu/CnRItdi1Jryy0++itYSzJcgmWUdWKIOWwN4OOmV9azfiZ4QTS9RvtQhWO&#10;GDVJDMmnKqkWShURY+vY85rt9rCU1CS1QKVijq9+us6nJfQriSCXz1UHoPTNeieG/Hlrr7me7j/f&#10;XDF5F2LtLH7xA7Y7Zrzzw/or+JLO3Gmw2dnDdRgSyBuck4GM/J+taNtpcfgyWT7OVhurgGVZFfbJ&#10;Io69MgYqa0FPRGilYhi1NbP4i2K34uV025uEh3JiFmdj8rsTwoLcEeldh8ZvCuk23hKTTLLQ9Jt7&#10;pZXmae0TbukHzOXZSc5PUDr2rzvxDN9ujY6hiW0uHDRu7bmUj5lIzjoa6DRvGa2uiG0urie6tlyo&#10;QsCzN3Jb3/WlUptPRlXOd8P22qXlzbwJHbtesjQIftBj859wGzn/AGyq59zXT/FT4Ual4I8P/bvF&#10;FtJCsbrE/k24mGnTdd6Pt3DkgbhlcmsvwHr9vpfiq31jULGG58oCINJkJjeDl/VtyZ45r3zUPjFp&#10;vjzwXNZ6lJZ3F9JsRVmczLPboCzl8/dwVGQeRXPiMRUjNLl06mZ4ha67feJNGtVkvLzWNiKqy3Dg&#10;S3IxneccDjnFc3q2nNaK0fltFH5+5EGGIC/xEg9T2boa6nwbPpOj+IbudrWxhhupfP8AJjx+6GNm&#10;2IE8DtVbxdt13R4LhWWORUWCRsbZGPq56H8K66Ts9tCuZmDc6pPCsjLl59w3SoQZPm6t93Gar67e&#10;m2immEkjQTBnXyhv+U9On8VbWkafMunIPLZuNyk9XHrWf9vjsbOZwY41V1Y7pdhx6AF66qai5aIo&#10;425t7m2LeSp83BYdcMB1PtivP/Fupz6jJb295Zqv9kqbdZhIW+0sW3CQ+uCo5rq/ib4kaC0ZrSZr&#10;DIYNND82VHUD61yI1i42Ro8j3MezCxknYT6njNe9hKKtzNDcblmwsI7m3juI442WEbWdiscij+6V&#10;zkn3rsfD8klvKkMrRyLGjCNXTYtqv3sRn+LmuT8H6LMtxC626vGxVwhJ+euy1S4jmuPMt1jXywFw&#10;gwAT0HPrRWlf3TVRsR6kbYSwc/PMVJLAkY+g7022S81weTpsFpNcLC8rLdzNGpVF3kZG/wCY7Qv1&#10;4rI1bUZp5oVbdKy/3jn+VdR4JikjT7Qiw3EywSBoJrnyYip2bH55ymG4/izWM/dgSZ76dqH9mpfX&#10;Tx6dJIdtutlKZI9ns7cg/Wr3hmVr/UbeGZ5I2tUEkZj+bcwZWWTj+MbR7U298STS6Xc2N3bx3G6R&#10;JMsf4h97p90HI/Oks1m0yEzW6rIykE5OFQHsW6CueWsfeFodj4y1iTUJzdX07G8YM1zcSYDeY8m5&#10;nPYMT6cVxF9czGBpF3NB8vDTHZ+XWt241Jr7wnDHeLD50k6sTHdboyE5wQNp5bj61j6lqkMpj8xo&#10;7doQPk/5aRMeg9CT6VGHptGtzldRhFvqk3kt5ao/RP7vpzTrTU9zGIvtKvyTxim6o7JOCzSBi/BP&#10;9api2Y3bHPkxu3dxmvTUV1COp0y+DLO5WMwttuIZ8yMsIYuf7uKm1XQlgiDc+aytlWwjc9OFrkZP&#10;El5oTblmlRlKsDsJ+b3rr/D/AI8fxVq1vcXjJut2WQPEu15D/e2dfwrGfOth3iVW0BbaT95IQTt2&#10;bSNuwrgD/eBrGkvLzwD4kW4s5/3mww7QRIhVl7+9dN4/1Py4laHDQrKqkgfvXG5fvL1X8aPE/wAO&#10;ptICTGSKe3wsahhhl9h6N7HmiFW3xmMpGPpPjBdP8PWYmaQvfTJ5ClskK/T/AICK7WxggjtW877I&#10;s0nWXOVnX+Bo/wC8o/iUcivPIds6oZlbEGBGGG3AXjI/GrXiGS8e4eaORvLJYkEqqwF+jRfLxj0N&#10;TKnGXwD5j0TQPA9rqFms09rbXc0rebFHMzHPzbtyFXX8jWNf6dIvizVtSmbzJr65a6+zlgqo+xBs&#10;H935gxx71znhXxXcWmvWixt/otkWS9hLbI7rbt2Tbj8xlPdQK2te8RQ3V/JLtDRtwHwQ7ezju3sO&#10;ay9nOM7C5jKTVbSW4mkaSRriN8PuhVJYT/cA7j3qpqAi103FvBZwNq4kE4mluikcABwfJzwSTxtq&#10;HW/Kj1QXC3V8skXEQghBGPf5vmNQx6ks8KT5/wBT0Yjbj5t3NdcY9SoSOb1G4S7O4wp+8VpPKYHy&#10;1O773r+FcL8QPD8ktvavFJtWQbZF3DOd3UV2niHxKup3CLJDDbyKu04ZgDWJqdzElvIirHIW6kj7&#10;tdsr8hrFnlWtWzW7vG0jYVcPyNwNeN+OYANRZ/4lYZ9Du617n4lso41wrSfONzEHcTXkHjbSZEvZ&#10;mbarg4IHIzX5VxtR56LfY9vL5NSseb6xaxq0mMnb04rIaEr14+tbWtkhgP3iluuTWNIzH7zZ/Cv5&#10;7xMLVLH1tF3VxGhYUi5Q5qSMb0+7+tSOqGHsGrlNjU8M6wbGVWyN3pjmvcvhL4jN1LGokG0tvZux&#10;X0r55sImmnVVXc3ucV7H8K7hbTy4pJFY5Zcg44ry8dG8T3sqqWlY+3fhVfLdWCWcbbY/nZcHbkll&#10;xyfSvZNJ8MzWkPkuWXamAMZGfXNfL/wO10NIsQm7ZUEHcB9K+svBGry6lpUXm4j8o7AS4y31r4fF&#10;RfNqfXKXuFdY5re5e2LeYzJuI8obfwNaOl28lsjNtQM3JDZBFXJbVra4+1+TIWkHCf8APD/poPUe&#10;1WXjhUFmTqdib1K7q5eY0jUTKg/d3QWQNuHzFAOGP1qzb6arzLNuCyL0yaayLLEszACNTggngH61&#10;YsUklAVFXYq4JB3EH3qJNICzp8ySqFZWjZfl4Gdx9TW2ymSDYp+VjvX2rItlFszSKPmLfdPWtKdv&#10;tdgzRRq7Z24DcrXPIzkhlu1xaakYZfL+9lCG+Vvoa6O1meS1ZJSyqDlWf5sN+HasRNXjtXjt5Gk8&#10;4JlTjOBWjZXTPGjSfeYZJPUfhXO1cjcZdzrA3O5/94gUSXkNzDIrMv7zrg/L+FNu4P7WbDMyLGdy&#10;y5GS/oR6VRfT1W6Ks23KZZe4+lQaqK6mc8IinuJI/wB2itlkUgk/StPRpvmXbEyqepztA/Ophpm5&#10;m2l5N/PPFNisfsFwGVfKI6hVIB/Og05uxdmi+0Hd8vAx170ghFtFt3Kfn3de3pTI7jevyjr8p9m9&#10;ailuFaNvLZfN3dCaDKzGmCHUPM/dxzRucPg8ufb0rD1G2a0MinILHcZB/wCg/StS+1F1ZYiq+WRh&#10;i3UH14qqkjX9qzSu0hJwM8Z+ag2Ssc/Iq3t2w25Mgy65+43oPaqsmjzTXO1WWa3J3lwOR7fStDXN&#10;Pkguo/Jj8tFGQf8AnmP602yud1xlhukX7wHCmiOp0qVlczbrwgMM67cbFZiO30rm9X8Lm1vo1T5t&#10;ys59/au01S3MzSXH7ySM/KF3FQR/31XP62rDbJ821U4ix+7P3fxoNaNRoxdO0kszN8isr4YYzmpr&#10;mzUWrQsfpgfMtacUP2iFSG5IwxI25H93/wCvVbUYk+1KyrGy+o53UGrlczI7/wDs3fDIzbZGyQkh&#10;G36Zqlc367vMjaMsw3L2UGtC901Wj3KvmLtbnOTWe9h9mRWYn5f48f0oNItMmgvZkly0kjD0b5l/&#10;SmTXgJZVk/1b4fJ7e1Zs16qy/upNz7sYzxioI5dzM77sNnIA9OtaU52HGDNLxBIl5agNlVj+YdMk&#10;1zeqWgOnurRtkdRitaORo4sRSsv0I/rTb5vP0wbjJD83zRRj5D/WtoyGtDhjpSxFtq+WOudilc/X&#10;NOjkaOONTGqsy885xWrd6bJKdqx/JuzWfqGlSW53Rk7fUfNWkZXB6mbqoVizLgfhWY88aRk5VscH&#10;nGKvXNreOdkYEp9DxVR7WVlbcjAD5iPU1fMEdDP1WyVZVyilh1Oxf05qnpeoq0jADC7ema1rnc8e&#10;872Zm4welZkuyFm+ZlY84GMmrjqMu3SG6UbcNn8M1Rk08Rvt+Xad2D3+9RZXLMCsf3F6Enmrl/Mr&#10;7lVvmjb0p3YldFeSw86Dcd23b69aZHY8vuXbu6Z7Ukd6be32ruZmXAKDCg1Curl5n2g9MnPpVJ3J&#10;Y26aMo2ONq8f7NZb3Sygquxs9TggmptQu2WZ1XCbPvd6p6fDvuD5hZNvX5cYraJJRvbJo36HcWUs&#10;MdPpVi2tY1+83zVPfFZm43bduM96pRsUfapyvXaf8a3joZk13NHbTLGu35V5yOlPWWOSByu7J5Of&#10;6VB9g3RfxMq9F7/ialgiyMY5zt/CgCC7n242qu6H7owefrSaZeJdBjIf3noRT5rT5y+0YwxY7T8v&#10;1qu6AMGyp3Jnk45quYJaFqe0VlOCR6f7NVhFum2j5v75UFc/TNKtw8ibW/eFeh6fnTpY1gG6RuvT&#10;fzmpWgELSOCu0Bl9Appl5f7JVRj8/pirtvEyWoZh5e1cHHOK5jX7jLnax4DZPcVo9TOZfeaONC2N&#10;uzjn0rLu7ppW2bsCo5NQaYcg7l+VhjgirdjbpcW3mL5jY65PSqSsRJFBbRkl3bv++mFSTz74mULu&#10;j9jzV54EWRXK5Yfxen4VDLpzSTs0hY/L9/OP0o5jIpiIyjdH+pFOmkkW24/vdquQ2X2WTCjg9Mio&#10;7ziDa21j6E4rYmRmLMyTfKv5mpfNj28naF6DrVdo2mm448zp/s1ILBj8+58HoM0Ey02GMyxP8rce&#10;tQW8C3kuN/Prmpr5fKX+GnadZeYm5htquYzJIIGjfYrbdvQN82fyoMe+H+77H71Wkt/J+bofWo5k&#10;kR1VTubGckdqkCO/HnR7j8p2buPWm2cqoOF+UfxNVqRGlTbuX64olCxnZtXa3X2oAjFytvF8ixt5&#10;fycDqfU1Rbdl2bv0PpV61tVeUSN+8I+63TP1FJJCWTcHUqy80R1M22jOMkka7dysn1xViaFpo/u8&#10;+uKmS2wfnX5vTtTPMhWTy12k+mea0UbhczriEQP8zH7uKzZr3Bb3rQ1y9WOORtv3evtXN3RklRmR&#10;m+f7pA6V0RiY1JWLx2kqzbj36io5oN9n8u35eretJaXX7hUUAvt79aZqF40Vs3RV966Io4KkrlGS&#10;dYfvNn8aqfamlj6bf1pPNEh/vfSmkZO1v0roijllIWOcxgt3WrqX6svJxVSKLzP+enzdeaY8eSvz&#10;D860sxe0ZYmvRcfd7fd9/rTbePzZdn8PWqrwyRD5WP5Vc02E+YJM/Ky8D1oIuyaW0UJj7zbevSst&#10;j5MzY/vcVpXKb5xtY4Y7ce1UJ9u6RW+fZ36VpAmRFLfM0m0KOOuD0qGZvOTirQhjkDBdu4dT/eqK&#10;3t/NdGX7vpW0Wc0kUG07zG+6v68U6aJbZG3ED61opHH5qr8v7z2qC4RXX734Abq6YyOWUTNhjHl7&#10;tnP1qrcx/O20t8zc1pGLZDt2rz0OelU7myZJGkDfLs3fjWim0c0422KO9+u9jJ/s4xThtVTnn1p0&#10;sf4fSmPAwk/3evvWpzcpFHFvLL2Xp71FJbeXJ978Ksww4k27f1qHUbCSZP3bfMO4qoyuJ6DTtSPr&#10;WTdzsRtDZPpWksLSo3931rLkT7LLgfMvv1qvtWFLQtaRpbX06jdzXp3g/wAPPborf3U249/WuN8F&#10;qLidf4TnGSRXsWl6ctvaouPmbrX6pwfg21zNHzuOqFzw5bsXUtt27elb32TbG2GXnsTVHR7aOORe&#10;tXrm4ZZ9ob9K/VMPQSPDqVCSCIwyMFO0N1PWrhbzIFPaqttIzKnmY+brirG4MOBhdvSuyMDBu46J&#10;/syY+VlZuTnp8tMd1Y7gQ38PHPFIIfPTa25s9ulNe22Fc9B1A7UchD1Izd4k7/cZs0yW4Y3AXj5q&#10;sLGsjLt+63BJHQUh09omXarbfUjmjkMyF03BgOD0zT1Qo33m/KlWH7PLt6/xc+tPt5DcKycK3qai&#10;UbFcxKxaPbzQSpT5jj5e1ElkbdzuYt82ajMXkyM+7an51nysrQaCpk3Z/CmyTtjbjc3p3qQJ5kPy&#10;t+OKjdSF3AfN64rOSsVzBC24/NuCg7RnuKW42wnzHx93tUUV2scns3Chu1OndZht/wBmolEnnIzJ&#10;58jNuGPRTTUtlj2tn5vU1LbAzH7yr9BTJVMr5HC+lYyiaRdx/kearru27vu+1YGtW3kXknt1966J&#10;BlqxfE0OW/eruLdTnGK5KsS0zH+0Nt27huqaKNR/+uqsxMMfO0PtxTtKuykjKylPqM1wNWNTRSJY&#10;olY7foVOagndcLtH8OKsS7nj+/8ApVbypNnSna5oZs6qxYsFK+mDUc8HmQ/88fpU98Gjzx0qnbXL&#10;Sy/XsaXITKVitHH5E7Ft209B60oieaRmGRnpx1qa8tD9pxj5V6HPWpreP5lb+L+93/KlGBk5XIba&#10;Eq2d48xOME/eq8ysbhmZfwzxTbbT3WcNt27fmPfBrf0zQF8QR7lfy/mzyMV20I3VjN2Zl2F81nc7&#10;v4ZPvAf0rYn1fzoWUt5iu3TFZ19oD6S+xm5bqf8ACpreAOV2/N9K9vDxsZysXNAvJGmkXzJNoO4j&#10;1rrtLtHvE+VenXiuStgthtZxhpOw610Okatsj2lI1RepB5Ne5h4nPJmrdaY2n3iqzfNs3YDtnP5V&#10;Zypj3Ffm9AazrGSa6ul3SbudmSea37vQJrSGPeq7lTKgH+dd8YrqRGVzLvbbO5lUM0hxgdFPpWTP&#10;YGEhT/FW9cGSFXjG7g4KZ7+uap3pYweY2QFGQSRWFWn2NVKxizN8mctnbjqKaiK7Lhqr3ELG42tz&#10;83Y06N2gdWbbtXqPSuKVGw+a5NO7wKM4+bqRTrIlsk4yrd6rSzmaRW+77L8wqVZmLtuH5VrGNieY&#10;sXaKRGzASRuv3mP+FRmbKcMVpsM3mYVTmM9GP3l/CnyQBVUZkBkfGM1vGJnzEsUQlVlVPm9zQbTb&#10;CuFVt/ofu1ct1Eb5xzTXDo+4M4b9K35CipEwj2hRsH51FcL8ir8zKvUjqKkX90i9+1NPz7t3G5ai&#10;WhmOhzF0Jj4z8vPFaFvNJOPmb5vbis2CDyjsYfLt28nmtK2tg0bOrJux6VpGQF6LxLNb2yRySOP+&#10;BCpv7X3qzPMWWTaWKrnn2rLNq7uvO3Y3GBmnLO8CeX5m5m+YYI2g11RsEtTrNMKz2btagF0ZV2Mf&#10;9YPY9zV7T2Z1kWdpAyu2N3DBfSuSh1GaPDR3En7tt2Fc1dl8RSyuzKrRtGMrxncKOUnmOqttLFxL&#10;5aMkfmnEhJ/1x/2v/rVYTUDpc6lvKVVz8xOG468VzOleLbjSNShuNylYW3SjG4TH+la3inxXHrl6&#10;0izt9jkw4aR2yN3Vdu7bn8aiVNkqRqT6/NdDIj3CQMd24AkHvSwRbIlO1mdU3AFsFz/eHqPeqFrA&#10;wgt0jEa/Mq7RLGWw3bGc8d/Sr2p+Z5FusMkjqwwr/wCrwfqvaoBczNCys2lkZLdY3TOVdpDGpb6n&#10;tUt7ZNpOqLG3l+ZG58wbvlZl7L6j6VW0aa8lLMfLZt21mzgAbuwroNYn0298Fu5X7PcW52GS2Jyz&#10;N135bn8K5pOzsi/s3MM38bO0HmPvG3LleDhcHP41m6jbxaff7jtl2jcCBz+VTf2FskXyJvNWKZkM&#10;wO7+Lvuom0dtRjE2P3qrjy8/Kx29jW0WkS9Sjc6Tv8q5guvtFuwYvFNJFG0TeiKp3MP9/FZ9xF9m&#10;Hlx/eVsgn7prYMEdvZyKt1crcKWXbFC23PpndUYQSxqkjNuj2vuHSMDqB/erWMxKKRlyNBaJiRvL&#10;dlwAOcVNJE5hlR4/MMeBjGNxPANXrjS/NsZJPma4V1Hln7ufrWXp+sroyruVY2jzyoJzt2sM596N&#10;9gloU7y7+z+Tbx7ZWiUk7B8pJ6D8Kpw3zGbczsDJ1J/j/wAKt6uDNIlwrBhIGD7h/rD68dKz4wrz&#10;LtIm2nEi5/lVezja5Lk2dDLfTNaIjfNM3BmBBIH0on8U3VoqR27ENH/y0DP5h+71y2O1RQTLY6e2&#10;WVlZcRITyPqaiWOO4jjuozJHHuWSXnIYegrn5WaKTRI+qSWkjSBZGV2+beN2PpimSfGKOCRo2WEM&#10;h2keRIOR/wACrTnuYb3T2kTeVYZDHCsR9KxpNIRZG/ebeenmtx+lZqmuxXM+5/S/soUffp2cUV/C&#10;59AN8ujGOvNDqxp21s//AFqAHeXkbqR0+enKvlfw7vxpHHNADMH1pN3+0KdnNJsoARBinUn/AAKj&#10;B9aAExu601T5bt3qXPy/jTdnG75aAEz/ALVL/wACpMr/AHWo6SUANEe3r81O2Cm7GxnNG07utXoA&#10;ORv6UeX/AJzSM2ZaUjBqCErgRufjikkfYdtP3pv7011BPWq0LIc7evNCcLTXHWndEqiVYcjmnMfl&#10;pqnmn7B7fnS0DmF3KE6VDsaiR/K6805JPloDmFdip2gHFJ0NGPN/iAqG+1C30+18y4kVY+nLAGrh&#10;FydokyqWHtcKX965zxd40g0a3mmaZMKuCQR8memfSsn4k/EmPSPD9xeKRbQQAk+bIN0gHB2+uD6V&#10;8m+IP2gLG88c3WlzalaW91ck3JN1iISKeBIWYgMB7V9Vk2Q1a7vY8+viEjvvi/8AtUWmg6CPLvFk&#10;1q6vVtIrCNwtxNEWAZx32gNk98V88fFzxNf+JIr64S2iMsjGSa3jJPCRquQfXy1/Oof2ik0f4mWN&#10;u2n2N3b3OnxBo9TKtateS7+ZVf7u0sQOOMCuc8F/EXRfFWgzaXq1yza9b3bWcypEGZrhkEhEobBQ&#10;fMG+X1A71+s5Vk8KMOZLU8urWbOG8B/GaS3huluLUX1jcMBatFL5McI25+YdW+bjjvWFrnxK+0a7&#10;a3UckzTWCtCPOXaJCzsSG/4Fxk9qz/iAp0aeS6RbeN2xuRI1CpufEmB7YOK5fUNVjvpkuI1ViqN5&#10;gkBILO3Xj0r7zC4Gna6REZPqesaZ46t/Ey7bL7BDfRAuLW4vAjNGG5lDHj8K4fU7Czn8V/8AEyVZ&#10;NP8AM/fQgiSHhuMZX5s/7WKwvDmv2+kQ6h5qg316u0Sj/WeWN+Vz0VDleOvFS2jRyadMtxEk8MiG&#10;VoTHuDhehIHLD3FdX1V03uPQ+iNTttM1jwPJpjpFHpsJBguFTYqkpgNGx9vvDPBrg9E1RtM+JWkw&#10;tDpuoWdwwgT7Rd+X5DnpIu3/AJafXiuY8Da7c2OkahCup301jcSm4e0uiqASHoQpXK59KzLm+tU1&#10;y21Zria3vLG6iEZtzhriBzueKTPHD8Bh2rgp4aad7hzG14m8B6l4FvF1KYQPoNx5iRzN8klrIrbE&#10;ikU9WbBYdyDkVkWcVxdNJBYx28MKqWKGPy4UYNzuAOS3uOK9Sv8A4k+HfHmm6hZx21xf2kchaa0u&#10;4QQsyJujkjkHzDb2B+9XkupG+tprW3RhIzECKMuCWL9hj734VpRu/iRJq6F4v1DwlqzXmi3c9jdx&#10;sSJYMbmQ/eXcMnn6VrXPjd/Hdnc3d9HcRalbO0M7XIfzZd/Q7WA3Y2jpWhZ/B7Wtf8PXKNpVrY6t&#10;57RWVqMm61CZVw+9juESx9iOtctqdhql5rTTa1a2enSWaiHfb3KTTyp05JXdv9sZqY+znNtboDpf&#10;g9qVra3l1pt5dW+mwRvEttdfdjlYhQEJbgDPOa674wfDSzkuZLzT49Nt7rT7Yu15bus0lwN3IyCV&#10;Gf1rzvWfBusaZ4X0fWtS0+SHRvELB7G63FrqEq4WP7REyAwbgRjjntWhbaxqOlWyWflRReWVDzb+&#10;Iin93bng+/WufljKXNBlcyOl+E+q6T4rsrxfE3hrRte1KOLfptxqczy7R/Gkm3AD8HAXJOKzvE/w&#10;8sfCce2GWG3S8CzQQxeWscZ6+WMAkDg8msPQ9Xu/BXi+H7HHb7ri2mdLeVlRSHPl+eCF+/GWJU9F&#10;710Xi26h8Zy20w1q+bUIz5t1ezSxNNeSqQirJuULt+f5dm3HeiVOUal76FFp/hPfa14Pl1bSVhhj&#10;s8QpZ3EpSaWIY8yT5fnJ6YOP7voa5vT45INTzCsreS5jktkUxSAFkHmENzhVDH/aBr2X4Z/EORdE&#10;W1hhtbnVLNDEZ5ZSpnG3nj7q53fwof4fUVynj/wpZ6b44uNRsbhbXaXjcyxo0l7Gsbgbm25U5kYd&#10;OpHpXJTxU1NxqLcdmeY6v4bWPxBHaWd5HqUmpQyT2hVx5axI2PM3Nxtx/F03UulwahfW08JVrp1Y&#10;I0efOUE9Dlfv/hXa6hqNmnhm+mt7K1uNQkRbfzx++vUt1id3RR0VQoB3dFJGM1l+Cddt/A/hiLVL&#10;tpEsZV80bXLTsD907UBPGa9CFRuGiLjqYNlrctqNYtBM01rZ30dszzRGJgT0C57Ht61wXxD1bS1u&#10;Yl1Kzt77d/qoZU838sHj8a9C+IV7b+J9P/taXULCLUpFkjtzJL5khz8yiRF+cKw+XeRhfu528187&#10;S6heaiZp7qRhcXLNJs3ZWIHoAfevby3D8/vNGlza1aSLUlbyvlizgKp+6aj8K+F7cXbXEijy/vsu&#10;NvzejbXOR9KxLWL+zZ3kWRdsjbpF3Z2106eImhhTy4Hk2rhohuUp9MB91etK8VaJUXc2dPjjsb0Q&#10;qilUXdtVDjHoDW7F4aC6atw7oJGUkwxrhyB93jrkVl3cd80CsVhjkaRXby5dxwr5ZG+T5Tt4wa3t&#10;E8RLbxsy+XH5j+WkYPl+Z/sEjpF715lSTvdFHDgfaLuGaKFvmwAsg2k56cGuhfTUkJa3k8ne29on&#10;baEb+6T2qt4hMeta3Ha2sNrPqFwpfcvyn5emS2AtdFc/BxtU8PpJb69qNpeyFEkiESeSf9h924n6&#10;inWqRUPeMbIrWr6fqSrtSRnT/WrI2VPy+o+p/IV6F4N0zSvEekw2Vvax2q+SwhSOMs0r7M7ztzyu&#10;DlugxXnWu+BZvB3iS6t93nW9rK9tBcAHc6Do7L7+tbGieKIvCOqyzf2bareSRPAJY03eYGXb80mf&#10;vfMeBXn14ucfdY9Dovid8ONNRFW+hkh1Sb/SGvIkDSyBPl2PnChSwJDD0rw3xZp0mgarGd20zMJF&#10;Afd5ZTt713moeMb7UpJmudVuLjyPktrZ7dBHAu7oH37/AOI9a5PULeTUlWd3fcyDywPmwrd/rXVg&#10;Yypq8wsRJqkGrXMca/7KsSPun1Nadno8E14v2eaSZQm0om3aG9cq5rl5bKa1vjHaMpZhjY7hQif3&#10;if4vwrovh3dL4dvJldIuXV5A7gbRt6V31Iu10OMu5FeWxth5ckk0jKuWO48n06dao22gyf2vHfQS&#10;NHNG+7eB83+96fhXZaYln4mvJl2LJDAAAzn7yleDx34/SnxeGla+8lUjbMe4jpgetc3trfEGhys1&#10;39v1NvM3YlO+eRXaExn/AJ7BmGHb/ZbFdRN8YLj+39St9YWG81C0nfzryCXzYWcJgSwheN5H4Zp3&#10;iH4ewjQlknt1nmBVo3JP7thvzkDqw9elec69bJa3E32cKWYiR5veqpclXQmR2+veJtP8UWqTW8ay&#10;RX227W5kM32tcjBWbeWBcHnI4rO1PSfs9s0qtJJHJgouQdhPTHy/L+NcLFeXFhcgJMYSQyAn/wBn&#10;Hf8ACu6sHh1qytZrhVaQJuSRgd8hHTpxW0qUqZMZX3MGwik+2PBNGq7cqJA3zYHXI9a07Zm1L5I3&#10;Zjswpdgvm/7390f7VaGoeH7eW8V4Y/Mu4zslfaseWX73Cmop0/sWANtk3AnAjG7YR12/3l+lP2iZ&#10;PKUUnutMur211CPz7qCX50ZvMjsjtTEttIrcscNvQpznisu/1mGTVZ02ytHMzBT5ZbYPcDpV1pLi&#10;71JmPO19jcbGDeoz0/Gud8UaJdQJI3nTN529X3/emX+4/wDiK1oxUpFR0IvEXhmOe1nuLORA6glB&#10;u27gOuNuelcRrdpNGlvIZGZmj5jIw0DbuhHc1051O4060jheSRVlJYMOcBtuRWF4m1KB9sSRpGts&#10;GCHqzL7+9dktrFwl71jitaJig+fbvK8Zrzf4gMqMfvfMNp5G4n1r0DVbeZU2yKzMy8H0rzr4gyi7&#10;lVF3K49ulfnvFVHmoSPdwMrSPMPEVopk8xVDe2a5y4+VeeK7O+SOJHVgzbep9K5DUVHmOufu9K/m&#10;3MqfLWaPsMPK8dCKF8cU8MoZsDb+tQdDShsV5Z0Groa7bhWO0133gKfyr6QQyHK/3Rj+dedWN0sE&#10;i4K/9811vgzUPMvI/LxvO3dg9a5cRT0selg6lpH1Z8Lrj7PdxtG37tV2lWkZTn+/n+lfXHwv1tHt&#10;IcMxDEIQjAYYHB6+h4NfDnwx8S/Zbq1ij2/aG+VVYE5HuK+rPhp4oh0iK0yIY7WPEojIMcbZbc2d&#10;vPNfF5jTs7n22HkpRPdhqSncvzL5sYI+XOAegpkxfy5JNzRqrbgFI+U/jWTouuxataWtxZmXyZ13&#10;yRyyBjDn7oJH3iPatq1TfAuNrZ5YHua8STtudCSQsEBbT2wBtZlbB+7mmxCeOHzIVRVm+Y/Ketat&#10;pbQSRrb3A3fJuiIONn0/vU2/Q2qhpNzKn8WcfpXM6lyOYjtoZLtmR8CRt0a47H1qbQ78+GdSaORV&#10;aRmX5SCaj0i9W4dGJEYJ7HJJ9PrTtUSSdmbcyoqqSxLbgfyrJyuL4jQmhWW4SZdqtIMgjnDfLx9K&#10;0ILqOKc7lHHynJ6Cs3Q7g/aFSbdhf7i7q1L2yVLdmYbWdM80JXHZiXMpBhMe2RlG/HQR/wCNW9Pg&#10;+1WsfmRqjONu4cmqtnK5be5baOMD0q3AY45uVWRD16jH0pEyYt9pfkxq8bLt6YA7Vj6pMY3dm/1S&#10;rwdpya6GzkVn2/eVl+UFDxUOo+Ho7mdZFAwh2spPBqHoTGVjnLLWVhvJmG3PXk8Z9KkuZVltvMWO&#10;J2/2/wD61a13oEVqGVYdsbDblhjn1qjNoU0kzR7VjhY7oyh3GQerf3fxpG8ZRZlDUW1CORHhETSd&#10;G9KsrpTu2VULGo2jnv602TTGjuFEb7QrYMYGQB9a0IQbaLK+Wze/SlJ2KlK2xlatbrZsqJtZwNhU&#10;DcR+FULHT41dsfKzHBA+XB/H6VtTWDXYSaNvLlXkxqNuT9TWTZzKC0bFmkXcrFhjJ3NzUKVioyur&#10;FG+jmMcaLIrSSvtAA6CsTVbc6iYw6FmjLKpf7uPfFbGq6ssM+WEbOrZAMoYr8vtUUV/b3GottO12&#10;6Iwxmq5jops597Oe3do9vmBRlsnfke27FOt7VrlT+8Ybvdvl+nFdQ1nGItzks338Kw+7UF/bQoWa&#10;TcqsMrJKMHH0qblqqmcxLGsUc25Hj2jOGGOKyrqFpbfb97zPT+GuhYqw/g8vGW8psnd6fSs8QLbD&#10;auP94oaXMbRZzkuhxXCt9o6f7KF2/wDHsVPa+G0vYGiZYvO45LbR822tyS3/AHe6QEcZ6jpRY2rS&#10;OH+aEbTGCFzkr0NOBbqNnGzWU9rI0cm6GT1z8ppj5ZSu0Nt64U8V0d/pYuHR2ZkHrkGqOpWCraFV&#10;WRy/8Ttx+lbKVi4u5zcwbzAFRsL19qdfRr9mYKuR14Fb0VhH5KyyLuDdQfl3VHqmkJNZs8Kb0kO0&#10;LnCj8a2jIZxNsr3F0u5njX1b5j+lMuLLduRWEhzjJGOavPpRt4y2V8tujY6VJBaJHCHVllDNuBJx&#10;mtOcDltV0LEH8S/SsO9thOXVVCldihV+bg9efavQNSvI7ncrbfoBXP6lYLc27Fk2t1yBitIyK5jk&#10;4rdI7plbav7rd5m7ipCgknLCTZvGduM8VqS6eBLuPzLjbjFR29rHbjplmOVJ7D0rQJOxjXCLbvtm&#10;2sPvYxjmp7WNSGbavznd+HpU2p7XdmDn8SKzoruSG6ZVUyK33TjpVRMpMrXcTXUnmLyWdQML1+tE&#10;kDwRhY2kRj94p3/Ork8DlP3f7zaMDHr60hlG/czKo9Ca6IowlKxmeR5EW1vmaofs6svHC7euOa0b&#10;yRTF3zt67aoRuqKw3Kx29jVFR1Kd3P8AY5/LVdu5cEk/7VSRH59zLg+xq3H5bNu3KCn3c85+tU72&#10;VUmbYq/gDSjdgTvA7xqu/GOH4+8KpxRbl2Mzbl6HirFteCORiQqrnbnBPFXJYIZoFZGxtblsdKvl&#10;B6lKLTd0W6RB83XJz/KkkiVjt8sLnrnn8q0PKEcG7G5fTav+NROhZGVsBnb5Sa00J5jNv7nMbRKe&#10;WOCRXPajYO0p3Y/ePu+o9K6hodjeYPm4xgDPPrUTwrKfmUEx/wC21acxMtTll0xvLYSBgWXBO7vV&#10;zT7fykaNeNvX3rVl0o/e3FvmyoA6fWqhgW23L8ob1xUy0JkVbq08gMylj7Vaiwq5zhvQDdRdPujC&#10;hSd3enWbCKPy1HB6FeD+tEdTEozyKbn5tw3dFPaqt3GZeZAGPvxVq5MZ1Bf4pB1x0FQajMBFhRk+&#10;ordMhspR2+2Rc4GF5z2pSN0uxflC9Kn8xYYmK8N6nmooUxIjIw8tuuDuIpiKWoWu9dufm3ZqzpsB&#10;QZanzyqkm1l+bbRE6EsRtAXqMdKCHoWJ4TNbvGPvMuAfSq6RSQwL8u5tu3JNWVGEzzu9KY+Nn3ef&#10;rQIjtosJ1qvdpIZ2YMuzdn8Kkhfy4v4mNJdKW2yMDlvlIHQCgb0IPN+zvht2PaiO7UHcvJzjcP8A&#10;Cnag5Iz5jL+IqjLC8abV3f3s471SjYT1LFzdMRnPvWZPqB85lVTu3f8AAqdM8wjK+XyqcjuKpMXR&#10;PnxljgqP8a1SsYSlYhMvnMyyLuz97nrVaZRbp5eF+br838qstcCAsxP6VU1Cb7Qm9VGG+6fSt4nN&#10;WGW83kSbVVSv94nmodST7QJEw21evHSpYYmBX95IKq6i7W1z5gG3c3IzkGuiJwSKb2pRNv3WXoaV&#10;xhV/2uh9afJdqW+bj5WHNU5pG+1M3zfM3I7L9K6IxsZPUuWacZ+bH0p8Sqs33uvTIpYC0abt/wAu&#10;3pinxxNJNux8zdR2/Cq1D2YXMp2JuVXzx6VNbjZCvl7flGR7iqssGCqkZ2t60/7T5SeWw2oq7QR1&#10;oD2ZFDulDjuRlj6D2qncDzkbb26+9aFqjPCyqDu27ajktmL7Q233xVKVjOSKZt2UHrx1x2ojuO20&#10;hV6Ed61YdPQK2Y1O3g8HmotS01Sy+X8nqvpW0TCUTIjhaaUnbuP8POMUklrIX5y36VbZNp/5Z7vQ&#10;Cqk140cbNtZjI3HHSuiDOapGxDJb/wC9tHUU+ceVJ8qrt9DTYmZp8scq3UelQXfms+5I/m9D0rSO&#10;pjKNiSW1jgTcy/hVV3852k+6f7pFXJ4na13HJqlY264Ybvl9+taGEo2IrmBkbhWX3xUkcW5Bjb8v&#10;X3p9zL5B2r8okOPl/h/Oq1rhG2kqOcctWkZGEokb25jXLAAHoB3rD1k+ZehQu7d07Zrevrn7JH03&#10;buDn+lc7d5uZ1ZAPmbjAPFdmFgpTszlrS5Vc674Zaa15eFvm2j5Tz0b1r2rTLc4VmArz34SaOsEe&#10;5lPmSfN04Jr0mxhkihCoxTLcEjOa/fuFcByYdN9T5HHVruxf063E77VZt2zPUdauEx7tzHb9RVe3&#10;faV+6V9Sdpqz9nNyFKt+Yr7SNOx5Ldye3sPOjUr26+1Ri3mibDKd3oRUmnXzWhbJZvm/u1Pqd+l5&#10;GrMGaSPbtxxn61oo2DmYiWSmNf3a7l6nB4pZ3A3LuXduz0qGG6/eMu77r7jz1X0qSXLxMvzfdwDk&#10;Zo5SfaFdj9hO5RuXb901dlZ5bPDL8/tVK3RmYbgdp+8T3+lWZ5Nse4bsnp71JPMZ9lexxztDJlQ3&#10;3T1IqOYBLzHzKvqKmhtlmCuo2t6jmnNp0jTIuDs9SwzWbjcOYnnYyxhv71UomMoZW4U/xnqfwq9F&#10;bbUXDBvoc1Gd0rKF2Z+XIFHKXoRwKltI21sxs3yZ/rUN7dCNWyN27pnjNTT6f9meJn3fvBuVz/F9&#10;BVWe3aX+Jdy/cBP86ydO5HMRWv75ZGZs/N8vHSpZnZ9qq3zeuKktdLaO2j3KMsN3Bpnk/N/F+VZS&#10;iK7I42ZG4LL+Iq3GFl/2fX2qu9v/ALXSmI0yzcc7uuKxlE0jIt7li2/3o+oPes3W9t9Cp6lRhvc1&#10;aZMvtLEt61kX+YJWwW9ce9cNW50xMLVFdwzDBPtTbRX84bsrnkZ71Jf/ADR7cbkY7Sc4IPpTYLfz&#10;GVl/hO3kHpXly3sacxehu8/KxUfU1bgIcdKoR2WG3Fd1XrOSFSqsenX5TxW9ONw5ihqlll/lP3fv&#10;Z71mSp9kl3Hcu3pkiupRYyf4m3dcisLXoGMvB/d/3dwx+da8iIlIqGYGVd35VLGGwojJVl6kDOKc&#10;NNxFx09+tR6ecybQu/b1ycZqY0yJOxcSc+Qwb94v8PYn61u6PfiCHn5fvVhLBuXDblPpVq2X7Q6h&#10;ScD9K76MbGZpa0rahJuZhJt6c4qbQ7RYW8x2+bb0I4psEfl/xbvl7iq6/IN38P1r2aMTKTNTW7NW&#10;CyB33L/Dxn8qbYW4uIQv+s99pGariR5Yf4Wz0y3zVv8AgyRUjbzMfuzjl24P5V7FGNjnlIdotu1m&#10;yeYH8zzM+YR2+ld7D4kkfTLeG6JM1tGy+bvOXH0rH1K2jntMN8rbflZR1qG3vJH0pQRI/ljbKByD&#10;9DXU9QvbY0LzyDOW+X95z161l6hpiyMq4Hlj5SuegrQj0+OPTUkneSOWZCV2rkLjr+VNgtpIZolO&#10;5lxnJXn8aLIIy7nK6ramJ9q5H+xkfzqnJZi6hJLMsn8OBwfrXUaxoyRI0m5W2puPPSsfSoRuIHzF&#10;Djn1rKULj5yqNLNmNshb5ejAjBpZLPMoxxnp71p3aCR13r5abW6c0+GyjiHzZb+//s0vZhcx/sgQ&#10;t8qqCcA4PJpbpGZFj2Z3NtC56H1zV7yozbx7dreX8pyDyfWpIdJkldfmY/xde9bRponmIbeRHtsx&#10;rHuPIJ71Mbf+LPlbuoNTxabtRlTdtY7UIIximCBguD+INbWL5iq0BaMkRty3HPSq/wBwfMzcfL24&#10;Faf2KQIxUAsWyMHg1BPakDlpPMbqu4Vm4piMiSPzdzc5PQ561o2M/wA23c3J29KiuLZVyykAp+VI&#10;zMp5UbVbgg81ilYDTjPmwYKrt9jzUSWflv8A3vMbIx2FJZS7olxikuLhV2lSQdtbRYEtqohdtvO7&#10;rirgbzm52/3uPT0rLimaMdD96r9lLk7sfLtxXQZy0LM8SxW4ZRnc3KnrWddW8kV1hf8AVq3AJ+Wt&#10;LTLl1CP5ki528Iw5/OrFzaojqqqrSLty275T+NXGdjOzMnRtWutJ1OOa3doXU4Rk+Ug+pAzXb6d4&#10;+TTtCtYY7yaO6tY/Ldx9xj65VjWGdOXH7t5AMZ5HOKwbvQhYXasiqd5xtKDGfTrRJJlK6PTfDXj2&#10;91m0H2iRrpY5F2yySt8g7nBAyKbrfie2udYuLW3f/RnYZc8bmPTj3rldPiTTNMV8u11M6t8yBjbg&#10;N8wyODmqcOnSX80bSDzDuVoycnZt6Yx96sPZxvcObSx6F/aUOkWUQk/djPX+83qak0nUoVZEmZSs&#10;vXec+YfTjpWBe3r3umxiY/vVTCMJTlT6qO341mf2g2nWnmebJJJuVd7cEn1ArNU03YNTvL9becEr&#10;AtvG25f48mT+4/Hyj3NZVlp6wNGqrt8zcfkP+NUvDviX+29Pum1C5ee4C+dH5y/LcD0OOje3Wrml&#10;a1b6i8hSNYW+YcfL5g9eelT7No0uh13LHHbMzbJFKYkPQfh/te1c7Jp81xdSqWaFX7p/D+ddDJay&#10;CU71+TCgsWHzH1xUD6W0sKOm6WPfj7wz0zz+HNVCSW4Si2c5daPNFHsaSaYMvljI24PrWdYQLDcs&#10;o3MxkySBnFdMhEdskbrGWZd4ZPmyvr9Pem28FuC0itH82AT9elac2ljPlMy+tFsI1+feucZzU+m3&#10;sMlu0beW3mL8ilgBVV4Pt8KrG7yKvykMMMD61VSBbby2MhjU7QAGBYUrINTWTcrFfMEluTkeqjd0&#10;qRpYQeYFY9zg81XubxrJWaFJJEx25/4F/wDXrNOsyA/6xv8Avmp5UPnP6bHGaXB9aMH1pc5r+Dj6&#10;UNrf5FCOd9HmY/8A1UmD60AP8ymu5NNJw9OzQA0/JTlYA9aa/NMb7tAD8fPt7UuD60iqR3p1ADc/&#10;7VOpuyjOD96gBen8VJL96hf3n/1qJVLJwKAGbzt29qZvJ+WpAc0xxt6c/Sr0AeX2dlpGfzBu70zF&#10;SEbV/CloJKxHnNEf3kNOQ8dKQ88dB609BiumX/rQiB6T+Pb2p6JincyDb8n8NNx83406kf07+lHK&#10;xkRYN94U0nyuvzc4p7zJHFuYqq88n261yni74iw6ZMtnHLGm5WkeZiAoT2PTNdlDDSq6QRnKokaf&#10;iDxja+HCBOJmK4zsOcZ6fyNePfGj4vySeFrqaymuIXbO1o2G62Uf8tc9D1HFcj+1L8afs/hyzj8N&#10;zWdxrKylwbrK25Zegf0Hyt9zPWvnKP8AaWbUdIj/ALRhTT7zVrMPc2ROYlVl9Op6j72OlfoGScMu&#10;a5pLU83E4jsdL8Uv2ldY1fRfMsdUMga4FjItwok3lgBGEjPylWJDbhwQQa8x+Kfws1rUvDMeqFbe&#10;41I2yTzWDSeTdWbGRZHTzi+x1IjIbC854rB8WefpUOg6i2uXmqNp8Ajs5b2KISXJJJHmRxrtQjaY&#10;1IzwAa3PA/xafxNp5m8aRzWzXSXKLbWMIk86UnCv552YjXByvUZr9KweBWHXuI8upJy2PO/g18av&#10;tGsarpd1J4itYVsHe3tZo8JbTOXdsxgYhK5XBTI4rA8TZGqR38klwuoRswS4juNxeQ7UEhJwzfMF&#10;GcdBWz4tvrXTvEtrIWvJLcWSW8ZjLTNCsa7QssjsGcsOprk9enif+KOR1dcbTtC/Nu719PhqKbvY&#10;UIso3M93ex2qX159ouLaIKzjYiSENuJyTjnca5rVrS4I3RxxyQsMhUk+Z/oO9a+rahHaxzeareXA&#10;gkdQPmYHoB65wa5xPEzLc7fKVY/mZI1bdsB6DNe3QpSirF77lJpmEsbOfLlkGfnO4Y9K9g+Cvhxb&#10;/wARX+n3u03lhcJHO1tsmjYlMllIJGB6V5oUhvLmINC8jMcqM4IH+SPzrR8DeOfFWhapKdH1y70R&#10;riTzCILhIy023bvJ9MA8U8VFzp+7uB6Z8bfBK6Ikd9a3SWsip57QSgyNIWX/AFZAbKB/Vc4rDttO&#10;s/EGkLItrcWu6TzQJlKMSg3d/wCEYNXvEPiSTxbZebcyXEDXEai8iiIMV46rsG/vjPPOKp+DY10y&#10;/mXVr28NnDblbLbAJI7aXb8gIHMedxzXmU4yjTswloULC3k8PazfXFhdX1nLcFXdyQPtCIu0bifm&#10;yo9B81QanpMPiu23XG9tsiuMZ+TaMjaR7c1qeMIPtuopcRQqFZMl1BP6Vf8Ahv8ADx/GzbVt5Z9N&#10;ggmtrnzYdsMF22xrck/xKcl/mx0IpyqQjHmkB3/g39oi81mex8O6TomkzNFYzxyX+szz6ZDuVHKM&#10;sxjaKR3Kgctk1wXjK3sfEHiHS5mW4lhj1K2mc7AdjxyowBx1UvwT0xS6zpkmheJG0G4xJZMS0KKy&#10;vDNjAMu4Lw4L/StnWNFs9F0+2gja1uIZHiPky3UUZIQqyyeWT1XsP4q4PZxTbi9wPo/xRoUniPwj&#10;qFtqWoNqkibPtrCdnhkkUHGHzlgCQ3OOFzXiKeAra+8UG3ilWGKC4UiQojB1xnKJtzuxztNc74c+&#10;IGs6JrbSRahqGoLY+ZDIZrg2rTO/lM0xRMpvypx22knpVzUfHd5JrNlqS3UguZD5oDZkKnbt5KjA&#10;rz6eEqxfus0sjtPH/wAE9P0jVP7S0y6uW1CaVpr5pI4xcTJsffBlFUBdxByPSuM8C+Ar/wAXeGo1&#10;t41+1XFtE/2V5zEy5Rd3J53BlBPpmup0b4xR+Lof7Nk22U6qjyFT8kn3t4XPJrn38U/2V48eeORo&#10;dPhkYC4jOWhznDANjP3ela0/bKFnqVyk2q+GJPB3jbWNDMksy2t4I7O7ZAI54gqgkAdcEgHHTaad&#10;qPg5tQ0m1t4TdTLYqimIuHWQhnO8vIrcqBGcfxc1tfE74k6Tq+hRJ5kk10Ix5d7JHiTyi3zZXruO&#10;DXA6L+1AfBmrW9vqmg6XPb/dW4S8kLzxbW+Z1TO1v9g8VrRo1ai5rammhk6nrdlpVyv2W4mkuOW8&#10;4xiNmJ+RlJXjBXiuR8W+NZIdatU3YWOE7Vz8sSllwAP4sVh/FTxZZ6oLi8sdU1e0urq5Se1tLXSk&#10;FtsDch5C+5c+9cedXka4+zs7yqpbcTI3Dew+7u984r6jB4O0byRorIk17XLvU9SiuvOk+0FVjJHD&#10;hf7np5f61VWxilO4s6q6fNiMNjPTH0rRgtI7mbfJJtXZkrj5vy/EU+8sbWSb5ppIe2ERSMevWvUi&#10;4RVokx1K+l6VDeyxqF8uH1jU7j9c13Oh+F7eG4jmnht2WOGVeQrYLL8oODww9OtctoFlJY6qssN7&#10;LbyRJuaGIhVJ+ozXVWl/H4ddfNkjXzuJWdVj85+nzgH19K5MRJv4SoosafpUWmwZY+fNIw8xxGD8&#10;zdeKk1CCb+z4VhbE6hWJMhwKtain2K/vJ4TEEafMYZwFP0qEaiAFZVBVmwM9xXJG73CUrHHSRmSe&#10;VYSFaNtpdgqkNjOOuMYIP3e9dP4R+KN7Lp/2JtQuNhJkQkr5jFemR1rF1V7c3Fzcu0nnXDByh5Ck&#10;rtGceoUfnWOdNazmeZVkh5x80ZHO3tXRKEakdTNnqmteJ7jWZmuJM3E0xG1SzL5shbjdx8oqvfaJ&#10;ONMV2s7fTVEWHtbeTzFz/fG/nHvWH4I8Ur/Zkf2yzijgsz5KKxy0mG4MhXbkn2rstf1ax8ZaHDqU&#10;KwsyqIZBH1hz05HzHPbjmvNlFx0RR5VrWp3FlqkLRyM0aoGCZbbKT05xWl4emt9fj/1nkx+WX2qd&#10;zfJ/CA+OfaqF1bRrfxrGZf3ZK427du1uM5qnb6FDGizGOIspIGdkgz36r3/WvUjFOI4xaN6fw1HJ&#10;qwnjb/lmSsh7gdQBVPXNIifUP3Y+8QQy5O89hV7S/ETSwxRPJNNMyZXcrKBtfDdu45+lXrXSrebV&#10;ZJJrwLLJEW2P8oZT0KepHtWPNJO8iJGb4etL7w3qDQxSs0Svu5RcxqOi++dx+f73tXTav44j8JXU&#10;WoWNykd8pZoLOS2BSdP+ech/hHuuazb1RBqTSQtI0LYzsXcRjr+VZmp2VvfTtNIquyDaq9xWfKpT&#10;uyTr9O8eSeOdBkmvJj5lg4hCuAvyNuyU/vL/ALS7RXM+OtIhv7qQafJaXEkpdZZA4CqD96N/6EVz&#10;UrXGhRbVvJreKI4AXhmXd0Oak0HVfsFzMzWv7yQmQqqYII6/MXxxW1PD8kuaI2yidCls1WGVdtwq&#10;bWj3A5bd1zV/StMmu7SR45kaZX2Nbyv5kMiN99Wzg8diK2Ll49fibb8v/Ah/sd/wb86q3Nq2kjyI&#10;Wkj5xuHJ/GtnUv8AEKUexdiJ0W4nt4bm7VYXZPNm+aUAdYWPRs/3hWlZ6r5uto9j5crWcLR3lpKw&#10;jWMO37u4tyP9aq/xIeR3rmbG1nVI7WdricQriKR/mZU9Djr9amm0t5JVVR5e0ZRogVZfYf3hWVog&#10;dFqnhlZorDN8txNJbs8823Z50m9m+b+6dvFcxqsLCBdshCXGHjdn2ND6xOFT5s/3xwa6DS7mYPFD&#10;N+6+0S5hdvuSH1Y9Fb36VJ4h0aPxJq/2ywmjaGG3Zbm3nmWKSKT+8hPDKvcjpSpzakaR1PE/iNPJ&#10;ZXC7t4QDJZTxj2rkHvfOuGbO7aQD7k9K9V8Y6DHrJSRod3yAbvLA4PQ496811/w2bKaaSHZGykyF&#10;QM429K9aNSMoWMbNO5c1H7H4l8O2/wBnWOK+WNoyrHBI+n96vJdf0NkkuILiFflkZAvf866iTUHg&#10;RZIcszfMMnGDWNrWpyXUkkkwbc46gj73rXyufUVKi0z18HP3jyTxVosds8irtO70FcBqcIS5avUf&#10;FjblZtvPrXmevReVct2r+Z8+o8leR9ngZ+6ZuMUEYpyjzDUwRdhK7iR1yOlfNyjY9COpHCreatdb&#10;4ZEcKb4/lkbp7VykQ2y7jx9a1tEvJF24ZW/3zn+VYVYnRh5Wke7fBzWo2uRJJsWS3GXQc4Hsa+kP&#10;hl4xXU4I/LbznK4HGWA/3a+Tfh7dfYLsyLJ98bGGOvzV9DfBy4gs7ho0fEdyeufmRvT6V8xmVPS5&#10;9hl1S6sfXXwxMdnpcasirdLtygUnGOtddDI9ortncrNwQRxXkPwt1ORNpaTdNDv4IOT9a9gtovtK&#10;x+YIwshx84zXx2JTWx68nY0opEvrf7M5ZvMOQAQCg9AasmBo7VY5JtsLr95hWRbaRDFu+yx28MiL&#10;uTYAhA9TgnitzRtUW6Bjn8kdmkBDY+bsK4noZS8inokR80LJGFkx8wxwG9RVuR187y5GO1uQWG7P&#10;1xSX3lxBpofLyfaqdtIxJ3fMS6sD6D0pp3KgTaS8NkO80sZwpzgE+9Qx6k1o+6eWZwTkJHGck/4U&#10;adC3niOTdsYY2ZH3fXPrWhmT+0d0TbflXO4Aq309aqLNH5FjTdWWdgskckLsQnXjnbitawsJCPM3&#10;S+XI3zFhx+FYV/bKJkkXKvgtg9Pl6VraN4tU2/kTL8sj4kP91/b2pGckaM1nMitsG1o+CcdKqw6r&#10;JbO24wzBnxvLgN+VaGmxsYAyzLcbm558z7P9N3T/AIDmq+oaarOzOkh2jABbdk/Lzw1YymYxl3IZ&#10;NXnuQV/eLg4I3A4NSQ3mIvL3dtmcc1Whika7O9c+Y275uefwq1DD9oEm1vmRc8DvUcxorIxpgI3k&#10;jk2tI24hC20H8aUzyQIZGjCrGvzMBlinpj+97Vo6pphnim3fLhflYDkVRuNMaZZlPmfL9zA+9Ut3&#10;KjqUpdTaYOjL87DcONuDVHULFtRtkRVjVvuOJd4G31zjrWmUW4i3SbZW+X5m6fpWL4vspmeFdq7d&#10;3zNkgGnzG9Oz3KVz4ZgdmXG3G7IzuB/Gs7UNJj064tZIY5FiVvmXGc/L61e0P7QY/MuWZWxnhsri&#10;o9XUm4t5dq7g3ynnn5e4rPU6I+RJbXyXUKsOFYLg+v8As/X2rN8RXqxWxWSP5SDgKCzADqMValDQ&#10;h2zGoZcRqF4D1Dcxny4oZV3bcMH9265qio26mdpe1NODeZs3y7sZBj2+mOtR3kIuH/dfvE6VaitP&#10;sMLeWry8Zbfwo+lLcWTWM+1VVxuzgysOKnlL22MfUrVvJb6bevakguvKtvL+VWPXAJ/KrRkaSLDI&#10;vG7PNVGuFgZhJbRlVbMmA2ce3zVtF2NLiXUqxRx7ZG3bOWVcfoaoSp/aDlljmC/xfuztH0rSlmS/&#10;ihbYRGx3Egc49KJreNNqxttYcxjBw1VGVyVJoy9d04WlsrRMflON6cfoaxbLXpbebc0fz7v4oyF/&#10;Kt+4izEvmIu1huHB5rINuszsdnlmtInRGVzNW6hSbauxPZDx+tZdzYG5dpI2fy16jOF/Ct6e1P2j&#10;DdfQYqFLVbaJwrr9T92to6lHOto80cwUxgMPulfmz9azdQO2VozgfJnmuySMXCZVPmxnOe1YOvWC&#10;rMsi7mlZMHB2AD1+XNXGQHPyWhXzGcrtXpiqktq00SMFk9R7mtaRjIF+Zvp/eqtdWi/ZWKxDzGbk&#10;OFOz6c10x1B2ZzUkAM3zKn1wdtV0j3SMPmYjpzjNal95mNrKq/Ssq4j+zMnzGJicAjuaa0M5BcOr&#10;Q5jiCn7vQ9Kybq6WO4+Yt9zOMVrRQtDH5zRrnON7A/yrJ1QKwXase8DYciumL7GLjcr3FwTbBsNz&#10;0GOtQ27q+4t8x9+KSSwl+zNwnyfd/djn6Vf0q0U2mfmZsZQk9PrWmg9jPWQs437l3Ngc9RViLTzw&#10;ZGjJY44Wqxikj1iTcv3v4v7v0FasirLb+Xsj2r8oU8Et65oWguYytRtGiHCj5PvKx2mmLdSrEscZ&#10;ffjK5PBHvWlNaLasAoG1f7qrlvrk1XWRIp+AvzHJz6egqiivFPcpDuY/N/vjFWZ9XAVVULuXpj5q&#10;W7ZY4lXaPuZ/Gs4R/aG3Kqq3pmlYnlGXOtyGUrheemflxT4kW6ibadrSc53VUvNu7c0jxn6g1HBd&#10;lH3AyMpO0AnGKvmDlLTCTyWVWVlzjaB/WqM6Bp23c846GtBL6OZF3MX2tuO8dfyrG1y4eS9xGoaP&#10;73XBzQ5XM5E/2pQVPIHpVWW8cz+Wfl3fdPpVYXMkPoPpzSSbpGDL1j657VpGJhzIW5k8jc3y4+8O&#10;OSaiJaWT5Vk3e44p0dw7uu4ybe5rSskUHH3q1SsQZse5z049KkNvuTavyj2qzc4t3k+7/te30pLZ&#10;t6fe/wC+xmmBTuJtsW5gpdV4pLC2+Qt0jbpu6n61ZubWOSbGVUbe5qNR5U33c+2eKBNXJJ4vLbOF&#10;x64NVn2yjLE59qtzORb8frVGdlWNmCgkpkYPegZYSzWSRuNv41I0O87flpLJmkTaww3vSah/ozbS&#10;vln0BzQJq5k3Q/ex/wASr94etTYWSH92Qabd2v2lOPm/2s4FRySeQn3d36VUZXFykd2VCtsj3Mx2&#10;k+1Yupzsr4G4j72Qe9aU9yD3K1n3Ftvdhng9K1TOWpoU5tO+1I27+Hrg9KjNp5KYOdq9BvFW5jsc&#10;sGZVP3gSOaoXUrOyhvl29WHQ1vE4azHKpEnQ9cdKgv4FEBZ93y9M0qTlpPmbH8XPrVTVL0eUyqUL&#10;ydM9BXVFnLJmZdbWum8tTt9CaIIM3HzMd3p2q3bCOaHIGW9RVj7BIPmj3fUmteYnlGxwySxH5cbe&#10;vHSrMkcgCjvt6im2lwJHIUMw/hIHX61aWUzdNvK8e1KVSxQ1YxK3zBW/3eahvLLMG7vUkVsR93dV&#10;6NR5TbhS5g6XMSyBgbPzYXrj5M/nV5x/o27aP4aSaD9//qxt+tEDM25d3y+hFVzGUivbzJeFv4vm&#10;9cVDdXgtd29VdOx2nJq4mnxheir7gUk2mvPCjf6tvTGRWsZWIauZjortllxg44NU57DCrx79auXc&#10;PlP/AA/KNzcdTTIpGkc7v4VxXRGRzVI3KTQNEzH9abG5En96rcsDDg/MtVAMjH3T61tGZzSgWH/e&#10;W6/w84waqyWXz/3/AF7VNJc7eq4XGM+/rSPOqRbgw+brzVRlchxT3KV1BJJ/e6buveoILXK/vFaR&#10;sbc4xz61daYTR/Kw6Z61Xgvcp8o2bfu98/WuiJyVI2MfW9oXb/dbjnrUnhnRf7RulG1sK3BxVHVZ&#10;hdXSqD91ueeldn8MNEadkYoWX1r67hvAuvXu0eHmFRRiel+BtA+yWCiRfmXpv5zXRXELQ7fL3YXo&#10;SaqaCDtKbRlO2a1xGsx2sQPrX9IZbhlToKK6HxuJqc0ijbu0o6Dd6/w1pRs06qsar93sDUkWnKJP&#10;u898dBTkVoSfl3bV4HSu/lOa7H29otrHjAVu5BziiCDax/h29e+Kv3OkyXlou1mG3nIX+dUtNt2s&#10;rlleRmVV+YkdaOUfMItnslRVj2bV5PXNF0jLDxWldxqId8bKoztyxqrB/pkGGj/eR9SD8ppcpJVE&#10;PnGQn5lXqM4/KnxxPG377O09D6VLBGbebDAYXr71Jqsa+Woycn7w9KzlGxPMSQ6aVt/MDKp246fL&#10;mpYYFlHlttEi9Mmqmk64savFKu5T8wfuD9KrC+MGrSybiijoOuankKNI6RJFNtbaQfvZ+X8qZrGg&#10;zaIWmRl8v+8R8v51Xu/EHJX5mZevtVvUdd+06Z5S/MZF4DdBRyDuzPmu/tukQx4VVt4/LCr8xzub&#10;nNRWrny9q7X+bJO85p0UaxRfKynd1waIo1jmDbgqt1Bo9mIZ5ZWXaBwV+bnp9KqojeZt/wC+Pb61&#10;du5GQblwKrs6wSfN949vWsZUgHW8Iik2ogXd12H/ABqC6jjglyG2hunvSzzbn2jdu9VqrcWxudq7&#10;jhelYSplKViZFW4XK43etUPFFi1rZGSNV3BvuE8fnWtYxKYlZvyFVtbPmwfMg2r94Z615tem0rm8&#10;WcGbtIWZZmDPu28Kcf7v/wBer1nOsh9DVXWo45rmTH8PzHb2NQWcZLK2414kvi1N7nSQ26yN3X61&#10;IkLI33j8v3unNVIpmUqM/X2qwk/73/d6j1rup6K4XHGFUf8A+sahvLVbiBvm69PmHNWwvnsdq/d6&#10;fKagnZo5Oo2r0461ty32IbKJiURbed23rVdLHy5NzHC+oq08W7d5jP8AgRUch3yLtVz/ALYH9KuN&#10;Myeo6AMyfNgp696tafMpKNI2116hehqKRBJDtHzeg6U22OW2/N/D82eK9GjT7k8xvbl8rdj3qpBA&#10;1xebWwP9sf4URmSRf4t33cY4xWjpFpuvI4y+W3fLx1r1KNMybuWRopdFYr93oSNtLb3cmlX6sv3m&#10;ZWCkfKcdc11sunpZWa+ZGPMBwVU7sVzps2j1eZFYNH823cOa9ajExlY1rTXDrkXlzeXHIufKCtwc&#10;df5j869V/Zv0+38WS3Wj6lfNZ2u13miMwVY5D92UK3DkerECvK/DPhR9S1eTL7fJhldg6HnYm7j6&#10;lRj1zVqwv7jT52uoHaG4jGH27fmH908/c9utaVqfPHlgZ83KfSvxK/Z8sfCfgSHU5L+PVptSnKve&#10;weWr2zdgQhIYL/Fjp3rxPUdHbTNRvNHufLW9s5ni88N99k7gf3T60nw6+J+r6NJHbytZ29myuOLo&#10;ssTnhmSNl2jPvVt7Dy71/s8cM0si+aijJiuCeuT2xXHRpTp/Gwc7nJ6rbTaekkb7miVPmZTuzXN6&#10;SmJ2kUyM0zbuF4Fesw6JdLatFcEOrK6FRL0YrwM+o9K4LWtJk0e+8m6Xy8f6vYwk/PdXRTmpEvyK&#10;MuEP3M7uVBqO2/1p+VvcMfvVav7bcytu3bjsPb8qisbTbMpQtGwXeQvYevPatCy9baXGE6N97n5a&#10;kk06KT7q44zwDU0bbAFYopkGcFu1WNC1K3aZbeZdreXtUKhKsfQGhSaAxJJWhZomyuz7w9PpVizR&#10;kweHLLg8VpazoJiuZSu3dC+ATIPm+tQ6Za75G+ZW8tcjccbz7etaR1Vw5yazsPtHyqv3RgDHU1j3&#10;tlNF8+3KZwqY6fU1uTs53bc9MccMp9apJHJey/6vLdZMdc+wp8poc2JBbw7pNquq/MByDVGWdkPK&#10;gfN3Na+o2RV23bl2Y2grgnPTNUZbUY2t/wB9dqhx7EylYr6Vd/O+7JdehH3TV3d8/JZEVcNyCVNZ&#10;yL5V1u2rkffw3H4Vchh+0IzPz/ENp7+9THQmOo9YZIIo0zuLbeTWjocIuSVO5QjZ2mqssjLGpTDF&#10;emauaLewx/Z41P3VUSEnk10egS1Nx1W2Kqqr8gz07VWmtlu3hbBkUfMQxzk/hVtQsxYsQyyHIPTA&#10;9KEQ2a7m2ru5CnqKnUrQXR7T7MGWZ9/y7c1PqCQeTbchvmUNx8yr7+9V0nkllb5gq+uKjju1k/1i&#10;M67uhYBqtahoQ3W69lWPe6wxrsOCMlfX61oQIscCKN0aL0J4K0qpHBCzodw9cUybA+VcbWG4kmkT&#10;youWEC3kiIx3Hplvl4qrruiMIpVaNVDncuAenqKk0p91w+5Y352r2q5rN7JfTfd8tVPGeNq+lZxl&#10;aRdkcoNZm0QNHnzIG+6hZgR+NRr4mlWdGkd3hzkqW+Uj0wOa07uzjfZuVWYnAHqazbvw40XzbU2s&#10;2V56CupyizHU3dI8elYZkmVpIZI8KQ7FlNTad43MrDzAFSYY2r/Cdu3Nc9FEtsWVvK/BhTkiaG48&#10;y3kK7vujbkCs5U4sfMztNIslu8srOkwbJRoiI8eoPT8KdqulLJHFIrrHDJkiQMOSr4HFccL6WzuP&#10;PkjjkmRflcKNx+vOKs6d4uae4SG9ZpFb5izj7vzbuBWEqLWxXtEa9vbrpV6ZG+eOQBueMk9Kr3+m&#10;29826JRDIvzCXP7wn+VGr38L3kiyTBSM8Im4fL0xVK21mMlViZhHvwm8YI+tPUOZDtJK6WWs5pHZ&#10;lXeCyr86+g2k1ahttOliVm0/T1ZgCQGPBrNU+TNJtDfvJNxfcDk/3T/dFWhaytysLsp5BCnBpaE8&#10;p/TB5lCDFNVTt6VJ0r+DD6Ya/NKeP4qQDL0D94tAA7qo5GaE+ZOaAm1eeaMfJQAY7dqYeF/CpMH1&#10;/SoZlbNAm7DnkzT45N1Q55qRRhaBcw/Bx1/SoWGX/ipXZivWljP7ygaY8Dy+lOdA33W/WosD1an4&#10;z04oGNMflvQhUDo1Nd/mp2a0AKGHmd6ZuNSo/wDtfpS0Aaikr0oaPcdtKZPLppk209epMpWF8r2o&#10;LbetNMuKz9Z8TW2h7fOlXcxICk4JI68e1aQoyk7RRnKaW5ejky23+LrjvVDWvEtpocCvPIoeQlYo&#10;N3zSEdQvqfpXL+Kvi5DpmmSTRr5aRq7KjuFO/rgn06fnXz/42/bT0fw5pkd1rlvLdalG4iZLWZU+&#10;zuyZMhY8BsdjX0WW5FiK7skcdTFRieteP/2hLa0vGtwtxb7D5WzHLMOvHvXzt+058QvG1r4Am8Ra&#10;Teae1jYSNcL9o4kc/wDPJB/HJ7DNeQ/EH4meIJPEcXiddWvNQ09mkxO4aedCGeWR1WMLubaAoA7k&#10;Cs63+Nn/AAsfw5FNPqWvbdVX7bGI4HjuLSQrsVFt2G6NgeQACR/Fur9IyvhtUGptLzPPrYq6uib4&#10;Z+KbfxxfXs2o6gGju5HvQ4liYxtP8xjUY+4GYgDrgVzH7QHw/hsvHU2sWcVxsvkjgmQyibz8LyzK&#10;eij1HFWPFXhkeAPFOnm4s76Nr63EccyRkxSequQPL38HczkA9qwrR9T1Q3U6strdz25kQwuy74z0&#10;jzuIGfWvssLTSlzQscEpN7nR/AjwPp1/8KbyS9um+0Wdz9hnRikiwr5YLeWrnLAoUJYfdLGuL1u/&#10;vPBOsNYyMNa0UErY3fmlZjGeA0kfReeWJ6Vh+F2HhvUfMuPMSw8ppjCwdIxIASuwHkneDn32n7ta&#10;XiKa18S3dxPb/u5JnM4j2CMJ/ebk/eHfsK9KjRftPIuMrFPUxb6np74RWnmkzgc+WPQ+lcLqSQ6d&#10;czeTZ281x93ErlV3HoflzXSeH/HNpdpBZtMsU7JsjVpVUysXwGz345+lcn4l0+bR9Uuo5EU+RKRK&#10;mW5dfQ7ule3h42lbobRkjF8ZTTixtWVftF8zqXRjt3KXw3HsGJFUta02G1kZ4/LdcLKwIwxGcYH4&#10;jFT3lj9q8u9a1t2kkZXkbecsv07VHqoN5DahVCi3h+zJsOGZdzNuOe9evHTYlxuV7HWZp7iO1+yw&#10;SDOfMd33KPTj/dH51oa473WnPJNY6fb3C7ZAY3dxv9Pm7cH86p6HGlrPNCkyXEavtBJ+U/7WOuPe&#10;tubOp6csZjVW6nMg+alU0emwRjc39N1aOSzsjI2xhGpl8pFcE+nBrQljtljbzrfzNuSz4E21D0OC&#10;flI/2c1z/wAPdNs7a8t4bqRrOzZuJLeESPF+HevR9Q8JW7eZ5aW9pDbQoIZvLbdPgYLNulYoxPG1&#10;WPNeVXkoystjSETnI9akto9skPkpM48lR8zbT0GK674Y/Ee38L3k0OoXF99juJ0c26MwhkkU48yV&#10;t25PL+8Av3ulZvh/w59r/sqNZJNQ1DUrRp1i8pcWn98f7o7N0qr4s+EN94PuYri4SRmuWcjJGxsE&#10;g4Xbt4II69Qa5K3s5x5WElY7H41Xdvq3iDdBDbxrZIfsxiJWO4DbW81huyGyo56V0PwjisfHvg+a&#10;x+zxyu265EFxGiSSoiffDLyMeleY6RpDXCbFkb7qIpL/ADE9c898fw1Npk9/4d1mO4hkuraRY/NS&#10;5T93IyNwQM8bSOfeuStRvHliyY+Z3nxR8NfYr2S489Zo1VYYXRQpchdpDD+tYen/AA9vNY0FUjtL&#10;WSGEKstzLJhl/wBpEbCs3+yDmq/jL4g6pruk3G1ZGeORJZJDgYf5chR6HHbbmpPhF8adXkF5p9zN&#10;b4t72KSE3F2LeN7Y7POOGYJ5iYGxc5b5sVnGnWUNAjqc7ea1B4XtrNb64mhurZERzKm5pHPVhjqo&#10;9elN8VJdWdpLfb1ENmq71Y4+9/EfYYOT2zVL4p+L/C9xqQv/AC0+2W4fybNSwmmB+ZJ2cvhTG2Bt&#10;PUO3pXkHiTxvqGq319dTXrXC3Em9hvVQx/v4RSd3/AsV7GFwcqi5macyO01Hx9m0ns7FopryHPnR&#10;u23aB1Ic8bvmPy9eK4G9uPO/eRyYbb84UH5fzosNQaTSFVZFjmjjCkeYdwDdWJ7mqNsZHkRpJMp9&#10;994z83XHHavdo4dR2RXMQ2j3WpWsMcknmKqrje4Qv9PWrdu1vp9lhY4ZCowzEHJPrWiLM6np9vJt&#10;/dlcIrkY/Oo5NH3J5bB4mj3q47xj29e1a8yWxXKzPttSVC0cK+XIXyhBx8vvn/eX8qu2Tfaby3jZ&#10;syNE0j8cbvb2rMn0VlTaytHJbHZjeNx+o/4CKsaA8mnauHcjyVjYqeuG/wAKuUYpXJjJp2Ou8JWS&#10;xWojiYSeYFDbmHBHJ59gRV2Hwm2oakZbqPMMJ81AQeTjHP480zSz/Zyx3UEPmW164c3ql18qRIuE&#10;kUjqdo2t0Hete31qRUV5Pve/Rh6/SvMqTd7I2WhmatIYbiRpI1MSuwCnb8p/Os+Se5eRUlvXijXb&#10;hU2lpX9SNvC1sXGmp4hubgMv7xn2YXYQf9h+efqKjh+DV5BpFncNbTXCXtxKqHy0+zxwj7zMc8Z3&#10;NtPfAxS9pCPxGcncqWOmaZq18bj+zbIeXPGoVh/rc/67fzz15x17V3PiL4YaD44a1unuDdW9ltgj&#10;t5bcTK8YXmJgzhtvvuzXAaboGpaXdXUd59nVbc/M0kgxIf8Apj6x8jjrxV3Rr4iWCNdzEBlDbiN5&#10;9cVnWg5O8GTLyL/inwjbeHdPvptF09V0+3nWO1htYTGY0f8A5ZrHydo93zXNab4jvfAyXcbWYmWY&#10;EK00hjXawyThW6jtXVavd6h5LR27hpXITcOenVseoqhqmn2ep6LLZ31x5hZflmDkKO/3ev3v0q6O&#10;itIq5laE8evFppTAVjfEi7sSB/cdcVY8O6DdT6s0zzNJb7UVdwxl/m6Cubs7aXwtJGyvs85VJ2Hq&#10;g6k571vaN4zS3dYZd0cak+XJDbh2yfvMQP4x2PStakbe9EOYuXOj20sm2GSazmU7h5Z4XPVvw9Ko&#10;akLhLy1k8xXjtyNiwzruVlx84T7wDZGAeuRXcaT4esj4QtbxdI0pmWEotzdvLazOTwJCHlD+aewx&#10;zXK3FjNoFiFnEUdjqUImK2riRLstt2sT1H3ejYrnp1lJ2J0Zd+Hlwt/u3SGxkZAJowwRg4b5ZYwP&#10;XuK0LrQI9QkQRSRKsyM5jVgm7/dJ61y8VnCFWRmmt2dd0ZWMbiPSrjazeWCxzG/e302GRZ5zHiS5&#10;8knDSQI3yyOCCCjc5pypu90SR61pXlXcUShY5toOU5eEk4Az0NZfiHQpdE06Hb5iw3EiOjKNrbc4&#10;bOffiui1DXoZGSSWOLzlkLSGEb9yEYWYbv42Xlk6qeuKh1HT9P164WRbeLfAnkqyJhg25m7nHU1r&#10;GpKO4HL6VeyeHS0v+kTfd+V/lH/jua6Cz1gX9v5jRyOrRsDG3yxgHovr+NR694furNXuLeR2xOp2&#10;oRjbUN15iWsjH5l3qVib94Cu1OhOPRvzrWUoy2LirHSeFdVs/E8jW81rb2MksTyiGIiQQhd+AGZe&#10;eg/MVX1O1KXO7a0ilwUKxnHPRv8A61cnqLNY3V35O7asrbGBw31+v+zXTeEdUu2uG3skP2tspEJv&#10;ldQcK/mFMgnsO9c8qbSuLmRa13Qk1bR8zZt4ZUw5VsNIfU//AFqxtQeaGBY7q4klS3dYolM28xIf&#10;vBCcYY+gzW/qmuf2lZr5H2qNreTfLL5TLNG6SIwiILfMsihskfdzXP67b3WozyXAmjj0+VN0dnE5&#10;kit5m+68ZHOfY0UtXdlbOxj6tcrbll8zERI2bfmO09B+FeZ+NbDzr75mSVZV3E/Kd3+1wf0rurI3&#10;0OpyLcKwVegdWG382rlfGds0TllbZg7SFIPHtXp0bWsgcbnmur2kunzski7WYZQ4+XFc/qh3Ps6H&#10;0rttfX7crRtI3yjywcjK1xOsWHl3DNu8xvQ8V4udK9I6sLo7nnvjJGWVgvC+lec6wubp1yzY6kr0&#10;r1XxHZea7BRlt2c+1eceKLJTetIm5V3fLx1+tfzdxTTtWb7n2WAeljFi2oM0JCzltvG6hwynaoqR&#10;ysgyQv4grXxcz14kG0qfmGcdR6VdsJ1t3qG5kVeF+83U+lV3wvRqzKi7O56l4I1lfOTbzuZc5r2L&#10;4WX00t/FJvdE3IyZ4wfevmjwTeytfLHubjuO1fQ/wVv0Mfl3Ei+ZMxzJj7u3pgV4+Mw7lE+lyytr&#10;Zn1P8KPEclnNDHIf3KkRDuWLdSTXvug3kmo2zRq0cdqRuK9WTv1r5f8ACmrRhrVo2xum3SDPbd1F&#10;fQXhfUZZLezk85o90WZHJD7j93o2O1fD42nyux9Jq1c7KymjtIRbw7odp88A/MQd3VT2HsamhSF3&#10;89oofMA3bsKHz+eKsaTHbzrC3zM+crgjlvQ+1aU1h/Zy+ZGkb7tvmQlx+leLIiM0iG7hMCKrKNu1&#10;ec1CnMrKqpz0wDzVrU5I7OHjcLXOCShJz81ZqGZSrNHId3qdu360k7GkX3NC30qOQN5bZDfKeDnH&#10;tTY4pr1WTy1Cj7uW2kVY0q4811iUbW96sagPNKKm1mbqelNSsUpWHWkLXcWGXaYztzJ83FOXTlLb&#10;yu5vu+g3etFgn2bcwJYv69KvLGsiFo0+YfMRngGpuTJl7RpWcAKkcaZAViMAk+tbV4oDnj5AvIx8&#10;wrmrewuI5ILqPDKgIlt5DkE9iMen6Vt2OqfaomdpAWXkj1rnmc8o9iOfSGaVpN25dxxxjbjrVaLE&#10;DhXY/N0KsP1rRm1BViSVGMkPH7xRnG7rkUPatFPtCFe3XNZhzGFqFwZ7edG3FpF5Kc/lSWl0zWcc&#10;MhLJnCsRtY/Wprvy1vGjKrsXbkAfMKLix+zybtvl7xvUZzWuh0RlYz5rCOBo5EZUb1U7d34GmzIh&#10;8tJNqk8AMM5qxfyrCnzN5fy/JkVSskU3vlsdwLfIh/xpFp3KWsWUbptEffdtAwcelY5sRE7bvLlZ&#10;W+V0G3H4GtjWBum8kdD9wYOPxNQ6cI8+W+GZuTTNoy5Y3MK38yO4Xcvlqo2gZDZPrRPcxMm6Vdq4&#10;zmtnU9OiEdx+8jdcZYYwEH1rn7xHflF3HO3bjjFI2j7xHd3UVuzbWjPmfLgjjFZ9uwkldwdysVUB&#10;m+YCpfLXVSzgxOifhS29lLbrnarRDrGA2Pz3Y/8AHarlNo6DooTjbt8plG4oSMEeuax9Ys/sskiM&#10;kbF235H92ta5lju7h1aRvLHJJjK4H9//AOtUN9o80xVQg2sMhip5HoKokztJs47n92sgRZl53ndt&#10;+lVtRsZjfRxqsckWzLMM8D2qw1jdWZkYeduB2lVHOPYVc0W4N7Y7ZobhPmIzKNh2jqOaI6FXMPU1&#10;MNu0at+7X5wT1Den0rFsVfdK3mTJ/ejxkH6Guo8U6WbWPzlYtn5ywYcD0xWPo9hNessccfmLHy27&#10;g1vE2jLuVp543i4O73A5rPeYsjf6z/2WrerQeU8nLo6vtJK7gPrio/sZVX+Q8cnP3atSsacxnXFx&#10;87E/cC7RjjIzj+fFUtVQvB8y7VjGThhkt6fSpL075xGyszxKN2RgHLbhUr2xmiZ98it+Yqo+ZRyl&#10;/AWiO5mVs4UqOhqvfCTypNi+ZIRvHOBXTX1ih/eLuVvu7XIHPr8uazHUum5Rlc9VXaNvpzXRGZnL&#10;Q4jSoriS5k852TPAyPu1ettDjVkkk2lY23HacYP41ralb+SfNVfvPg/L0NQ3IVrcKOFxuZPU/Wqj&#10;K43ZlPxZbwWWkSbVJb7oA6qfWuROnqsjNu3R7u/Wui16/a9icfOTI3TPWqdnp22FvMGWzjfjr+Fd&#10;dPQjlMi9vY7eBTu3c44HeqFhgNIF2yM/yrngYrRvtKjtf9Y3ybt3+fzH51URBbTfu4v3jbc56fhW&#10;5L1IWdkvtzRs27pjvV64kjsYGkw37sbst61T8/zp1Z2Ta3Quc4/KrGoL9otcfeWTsKqLuTKNihLr&#10;TXTZQDMfJx3qKGP7Qu/acryKjhtFS42nO0fKrDoR71az5ciFvuqvIbnP5VnylEUqyGFdx6dfaq1n&#10;EY2b7zfStK4gzbNtaP8AGqMStEuMLn0zVBHUp3IDlWI3L61HIkbPgHA3ZH0rUOleeuc7z/e6fpWZ&#10;JayWuUZgCvy5I7U7MBILVX+6pX/rmcfzp19YhreRt3zpz0qN4/KXcvH41Il18nzH/Zf6UWZnUVtj&#10;Juoljbcw/wCAjrRDD9suA2Dz94j7prQe181eNpb1FSRWXkeZkHanoK3p6nJysy54lgdigy3v0q+o&#10;W2EcmW2r1OOtRXAUxR/3pxux3A9abJIAiq+3b6EVoPlFvbeOXBVuW65NVSEj673/AAxUX9o7I9zf&#10;LJ7cioob6O57OPwoJJ7tiifL8reg+ahGQSYbPvTvvc96SYLn/ZX7x7mqZPMTsFH3WB+pqpOuU4yN&#10;vA4q7YQfaJ9q/hmq+p2gceWrFWHP40SjYadyvFKy8H73XJNOkjaXacYYdwc1JFD8mQ21vu4AzxTv&#10;JZmK4Xjrg9KkG7EMCxx8NiMenWs/VRumYjhfSr1wquHZgsn4EVRvXCN86bfoc1UUZydjMk/dj5qr&#10;zyFw38O77ue1aN1b+bHWTfriRVXB29cHpW8YnJVkV5nEo24bI6jFUZrlZV27f1qxdOLYjdllbqeh&#10;qjd7HI+4WboCNua2icb1Ibqcx/8AAurdqpzos3fNXh+8XcxZf9ssP5VTvP8AX7dxXdyMDrW8LmLg&#10;mT2QVQ6n/wAdrQsrvczZU7T0GOtVNLgy26QN83XDDitAwLE3yhju6YHSrlKxMdSSW1jKfc+705xm&#10;q8Hzz7V6Yz+FSNKcL95lXqdvSnaVb5u2VlUSbdrZPBHtUSlc0ULlm3k3/L8q+5qK9kk/h+761cvI&#10;xB2Wqs1z5ibdu2pJkrKw6GL7Sn3v0oKbH7fe9KhgkCttUBfxqaSdXujv4x1x2raLTMXqMaESKqr/&#10;AHcUm7CldvXpk9KklVWO4kLjsKbPNxnaMetacwGfdxLN97bu7g9qozWXkxsxON3T3q9eRbLhtrZ3&#10;DHJ71GduzAdFWReSV+7VqdjFxuZYmYOzN8q+hqHZ5/zL+VaAskl+VTuFO0yw3XWTH8vpW8ZGLhco&#10;zW3nWnzqyt6Y5rPmtmeTaudo6n0rqZ7uO0kx8uf9kY/nWUC0sjDaylevPWtIVDGrTMiHdb3GGBxJ&#10;8zDI4HoKytbuAqncfvddvG3610mo26OhbjKLjK1yeofJK3aNm5xyRXfQ992POraFTT08/UBGdzMz&#10;ete8fD/w1ixjbCheuT8teVfDnwm+u6mkm1WWH7xJwK948H6f9ni2SM+VO0AHg/5zX7dwPlLcVO25&#10;8ZmlZN8qLlhov2IeZuy56juKsW6yKNzsM+4rWe2LW+QuFHIOOfxqhLITEjbe2Pxr9lpw5YWPmKjv&#10;Is2+VTJbBHX3pylIWUb2Zl+8Sw5oSMQ2XEe5t2eTTbKKSSUeW5UjqDg5o5Rcxet9S8pW2klR8px/&#10;EKq6i20m6UKDJ/Bu61sQ6Ms3y/KsmccdM0ajoiqsZ+VjD/EDnd+FHKUYJvGdPIjYffxhj3qRmThm&#10;Vwwbn+ENVmTRJVnJT7qnByRkH1pl7o8lveIX2ht2doO6p9mTzDbO2aUMzH95+lLe28t0AQWG7r8t&#10;atvpqw2u1AFb1BzUmhzx6jKtvJJtOd27I6VDjcNDnRuB3fMu7k53cfpSpYtPtd+jdMd62/GelyIN&#10;tqoEKjk46r6/SiTShc6MnluWXLjOMFTRyhGVyhb6Vvi3FmZv4hQdLWa4wXOG6ADpVuzjkjmaKRWZ&#10;o+VyNufrRFbtBfhlydrZIPYUiivPpigKvyxsOoPBFV5bQRDbt/EDNbHiCONrOKSCRkkC5ePcDz9a&#10;zxqS3Fsq/dZuuR0oApm3ycfd9utQNELleFDgdM8E1I8z28qKpVz6fw/nTEuVgOHIy33QD0qXC5PM&#10;DadHlm3bfL9apzIDLuPyn/x2tE3iyyMvy/N/tiqd+oGwxj5W6g1jKmSJp0yyxfN8jeh4pmq22yE7&#10;ufl+X3+tH2dxyoyV6YqUStcW21sFl6e9cuIp+6bxZ574j01hcnC9fvZ+XNR6LbMPmDMyjoSvBrS8&#10;Y40+42xj93lRuzuqKBPJjjZWC/L0J4r5SvG0zr5iV7TMTcIG9amtZdkrBj83rTUuUm4RuPcU82zM&#10;MDaD2NdMNVYLouRy5X5N34CmC3klKx7VkPqTipLe2+zyfvMLt4HzdatJ+8bcFLfpXdSgTJ2KFxZF&#10;JPm2qPQ03KrH8+1av34V+Rwf9qsa5aTO0Djd3Fd0aSMZSsS2x3zbdp+XoakiiWWddyqq/L3qGzVx&#10;HuXI+taFlEo25G6uunTuYl62QRnDbVYeqmrUVvIJRJGQHj+Ye5ptuDInmNn5uvFTKxCZX72cYr0a&#10;USZSsXhq9z9gjjlZf3Y2hyPvn1p1vOkd4lxN+8VmGc8Yz0qK3hbUbcqvyspx833c0t9pc2mswmjK&#10;qucgc4z0/KvSpeZjM7izudOtfKlXcGkjBYiIcljtP4Yqnrc27WE+xxQyLL8wWMgZPvWBp9xJLDHD&#10;N86ou3IODip7bUW0TUFmtwq3EbeYJEG5yPT0rb2bWxm9TpbLwVqIlT7q7EZtuQS38X86s6jrFxYP&#10;bWdxGDPMyzRsx6bW+YcdjXXR+JINb0NdSW1dX+QPATng9SMelYfj2bStQk0u9gu7uSdImgkj+zRx&#10;qxLJgoVPPRvvY61x80m7MlxSI4PFM1zCsbFpPl2odwBjX09z71n6/YSXZ8xWZTD94jr+tbE2iLc3&#10;kf2VJSq7TJJNGuRjrgVY1M2sEIjj+WSMbSDyUOM49zjmpVlsaQRxd1anHlyK21U4bPVqp6XD9tfy&#10;XCtMPmOGwT7/AF/2a2NQ/e3Co3mFW6lT9z61n6Hp66brfmCRtvlsm5xgbq2L0I9WiYRMqsvzHc7e&#10;YMx/d+b/AOtRaQzTXVjcW9x9nWMYMq4EpPrzxS6hpF2lrKrTSM0TIH3MBkev6itXw5pk0WkriPzG&#10;aI7RuBIx1o542uTdEeoR/ahFJ9skupCMM8g++d3XAp+heH4r2UTfZ45lgXJV8nJ/CoLm02p5i7pE&#10;XgY7D1q94UmltLwo8kwjm/5Zhh8v41XNaOhnHzNDUNGjjso5/uxt0yhz+NZ9tDHGo8tpF3MeT145&#10;P8x+dbb3SizKdI/4s84+lc6Y54IGmZpHkuGzlYyUjA+U8+4UfnRC73NWyt4i0v7XC7LHtYd/93pX&#10;IeS2ZshYx0xnO2vQZZvtFpJN5W1N4jcNxtY9FPufSuZn05VuJNjSMsrck1pGxLuzlZI2LP8AdWrd&#10;pclodu6RkbqehFP1CNTN5YO0r94YqOFVtV3Z2L6daiUbApWJo9qFQrM0ae3LU5MrJvVtrB1yMdKg&#10;tpeT+n+zUqXQYfNwW+Yn3q6LDmOk0m+2Jtm+bjdx/wAtD83X0qSLUZNWulXa/TH4ev0qnpm1olkL&#10;LtbqM/MKsaZcGzuUb5lOM7guVx6ZqjTmNJtJ+zR4+UnrjdWdqkUkjFSilFOCQcEGtSTUPtR3LG0D&#10;KduUGFb5e2azr9dqN80nDbhz/Oim+4PQoRXclpG6/vNq9ArY/nWh9rVk3GT5fu4PpVSxVUn2sWbb&#10;1yvWrMkkYH+0vQY4NaBzGja30Fsin7x+9+NR3Otrcv5ccYhA6MqkD8c1jsrRzSbd0ar361PaTK0M&#10;isuWDc89Knl1uHMTzSqUEmf3n3W+U4B9RSfawwVdwbK8ZP3ajmmgLoNzxsvJwMg0xwoPmKWk2diM&#10;bvpVWETz6eZIPMjLnPTjrUGmQYRdy7VGMknHXpUkeptLFHu+VfapbRY5pVRtvzIWK4ORt6VF2Ryk&#10;WpqxhOIyMdeOlYSwSqGVn8zd90YwB+NbOoyyNuXYp31mgbk3Bfu9ADVxuh8qK9v5pbcrFvL4LMet&#10;OTWJLSWJWO+SX5zvG4K3px3qWNpFiZmVkXdnch3N+VQXUS3UJkkZgzZZwo7jru9fwoIOq0jWxc6a&#10;z+Y6j7zFsDJpsNvavCrF7jJAJwTXP6PHHCm6Riyr95S2Aa0f+Es0+D935dn8ny/f9Kx5Cmz+m8HJ&#10;+9Q0mabjYd3ejGa/gk+mFikxS+btPyj8qb5XtQ37t6CeYfg+tN8356QEkfdp8JyMsuPrQUKWAX8a&#10;jf8A1lOZN9NcfPjtQJq42TcWyABSxgqcFsih2GduaeiYSglK43y/m/rUmdvRc1Hv5xTlk29aCkrD&#10;c04HI+9TQcx7qFPO2gY1hlqVPu01nMT05OVq9Q0GEYqSOOh/kfDdKa0mF+b5R61pCm5OyJlJIc7L&#10;t3fw+tVtR1SPTbTe2FU9AT8xrC8XfE2x0FJlt5Ev7pUyIklVcH6V4345+MS2dxIuqXCmaNWMscAK&#10;lCG+Xj37V7eCympV6HPUrJHZePfjvHpt55NtDNHCjYnZ/wB02P7wccbf9nrXnXxI+Ol1HoNtqnh+&#10;DR7zTmhZL+W6kKzxYTcxiRVJYk8cV4949+MupeJb+S3hbU0h07LupZcBo+oz3Bri/DvxpPi3Ubi1&#10;mWSK701EYXCIf3ckkAkCluq5EgPyg5Ar9By3h1RjztHm1a1zqvAvxDvviprH9qXmoxnT57TKWjP5&#10;MyBeQQrfKDgkNnpgZrx/4zeFYvEXibztNhgNvJ/pU8cZYx3eR8krHpujHy8cE8VD8TtIuvCrr9pN&#10;vN9uhW4aeKQsbkk4Z3XjCk8YHeneBbC71nw3cyRE28NwXgtzBAiNFGybZM7jw4ZmIPTgV9jhcHGk&#10;ueC0PPqS5jpvDnjHS/DvhjTdN0X7fD/ZdptMkv7nzpmXlsKxyp9a82ubn/hWvj7R/FWl/wBn6hqi&#10;zxTST3UjCZIVkRpcbMlyVDAbiM5rO1RpvA2q3GmxXV1c2cb7bS9uGHnyoNoEr9mkOD044NaWi/CW&#10;Lx3o7a5J4g1Jb6OSRX06C3MmSq/JM0rfKuP4lTOK9inRhGL53uTolY9k8YfFbw/8cfBVnqXh3U76&#10;e31CFpWguovs8h+bd5YjZgwTLHtnb7VwXwJ1bQfD/wAXbzRdcvLfTZJyUgMyf6OJVRiyjH8RJwvY&#10;9q8hm8IjQNbiubORra8tf9FNyg8ubyum1CT+7OCDkA8Gr87C4b/j1kWaDJMyQttbHWQP0/HNVHLY&#10;wjZMk9p/ak+GWk+I/Amh6pDJeR3VrFIUuDJGnmRGTYQIg+5nH8AAyO9fOd19ov7a7t7do5lWdWLS&#10;M8bS46fQt3WuvtPiBcXWh3Gm6g0usRxwCGzF4+5LZSMhsLySW5rnfDuq/wDCK3NyZb68khuVKiOR&#10;BHGAejR45yK9DBU5U48stQOVv/Cbf8JBF50Onx3110R5xAA5OAd7EKoB4+tR+J3upda8zXry3e6i&#10;XE3lXCXyzk4wjOp2ttyMEfdyM1u+NbOK8HluttqFiwzGZ/kWYbt3z7OfyrmG8Prbn5rm8S3Rh5ds&#10;qH7PKBjL8tkg/Nz04Fe5SlF7gnYuWyCxbCt5kb8tkjg+3tXO67BJJJJsCF9zD72Ao9a1pwyyttXy&#10;1Vyp5zgDrWDqTXG5ZW8swzDzlwOQvvXZTjZnQUbyK4sdrSR27xsdvyyBi/0x1rW0XxIyMrMzQ7Si&#10;RquAeeuc+mDVVo4blOfJ8yN1xI6qoX9fcfnVFhJpWpxSZhaJJTtVZlZigYZBH97562dpKxUZWO90&#10;a9mjtmkkkk8xWGN2FC56V2vhTWpNXtb62uvOktnX/Rc8fZ2xh1I+7uychs4NeeXEkcsNq375PNj2&#10;lC2CHPTI9q7Pwv43/wCEWfZPsmjZtoj27t6/JyCu3mvKxVLS6NYs0tFuJPCHjXT9Ys5Lq3t4bWS1&#10;mRFVvNDSox3Z9FDDj1r0LxteWHjvRF1K3ZY2tYyYIoowtpp1sZGZ0ZScluPkJ6b3z1FcTJp58VC8&#10;1Kzt44LDzQGUc7Pkyn5jk/SuT1rxPdfDqW6gu18uzuokeC5UlUljaTaXweCd3GPXivNeH9pOy3HK&#10;KOv+G/xJ0/wF4mvLnVLO2voYVPkSTKd0kZPDKqZzKGIG0c4Nei+MPBtv8SNNsvE3hq30i3fVLMyw&#10;RrPHbzvCr/vZJ0c/JtbjGBgV8peLPHTXLqti0l7CG3PM/wApPzfw+vUdPSs2z1rXz4W1Kz01tN0/&#10;Q7hoheIl2v8AaF6Ad24xltzY7kAA11yyipJ86ZjK7O/v/jFDb+IZtKuLVvMgiYwiOJpYJ0/jO9eC&#10;R25p3irWrHxLpymyuITbsN4cKhSf+N+Acj+6PU15rruvXmq2IsbeTybdrlLgpC52RyL0kRsZBPcH&#10;isSysptBkOJJHWQ5CHAVR6D5a9OngUiVdHTyQ3EiCz3LDCgA3I4UADqDjJ5on8FfZJAGdcSY/dZ4&#10;+7jr9aboGpmC3k2qN2N6lZG5+ufofyq9c3a318vlSRyXEkckhVnAhkRWXfx1BPb1reMXF2RtGKZz&#10;d3o0lpeM3zxqvykBs5FV7LTbi4Cus3zSZLLuCZA43jPfHOPStrUL+K5ibafLhzgd2qTQrW3a02sy&#10;qvDIwXJ2hWyPxrpUmlcOUtaKHT92rNNDny9rcNKv+2PX6UtjOmnW13K25muJQ0ZjiU4AXkfjtH50&#10;slrtfbINlvH8mw7SwH1B+dvZqpXd2hRMZTdH8qngBfX61hGNzd2RkazeDX9VVlkaRZF3YkGG3eh9&#10;+Rx71pW2kIltGokUnDFjKpOHPABrLSCQW8kkbzSKuF37mHzHoen+yPzruvCml295oyyXVjHHc25W&#10;KK4YGJ3Dcv5qDsDwG9a0qyaViIq7uWtK0660fwpbrGZGtxImYw4DRMflBwevFQ6lqEyQKkjSedcS&#10;KqgMZPKf1OBx0PzdK6jSL2FLQM0MbIrhtpb7xXow/wBn36VJquo29pHNNp8IhaVtkYjABHzjnnt8&#10;x5ry41rz1RRw17o8kOtw38M0n9oQphbhVBMabfuqc52fUZrfufiFeXuh6bZzzSW9jZ24tUtIiWt0&#10;BbhiGYMTXORXcdvDIzTeYzttygLKT/eH+FQ3LxzQibkxwqSw2nkr0raVKL3MyTXfFNvc6nNHG8kd&#10;xHI+9XU4mI2ZMf8AdPA49zSPNcx2qSXEN0zL9x9pw30IrH0LXV/4TODULhYTGgfcJI2ZcK6lv4vv&#10;Y4r1nxH4j0HxhoNn9htrfToWZrh7dG+Vc7dpweePSqre47IUbHnsGvJbXDJqUvmLvAURwecp3dcD&#10;r3qzqthdW7RyeXvtWwHUIpYu7IBgegUMfoazr7TGtdZMts3lyxphfLYKxb5e4yOx/I1oeGr+8tp7&#10;hrjUnS1vJDL5Ujqpn+XAYfczj0bGKbWl0K6KF+GuBJlP3NvlS7DoD0X8fSquk+ZaahmFpGCtkBoy&#10;n866271i38Q+G7hrf7PdM0yq1lIzASA9GZu4HqKRtGeG2nku75biSbEULXbLKs6k4xnjAz9w9u9E&#10;aqtZlF6y8fX8l8t5NcXl7qEHlxxzXIO5o1+ZU3gdQQcHHy96vLr0OozPNewx31821Y0ui5ikz95n&#10;ZWzvHZwM+1cn4a0i+srOTcsBhUCOEbsvk4ISQe+/g96r3NlcXKXFwYsrp8yQvgkZZ+g/3Rg/N0rL&#10;2cG7wJubE/hiHVNWeaFria3G8GKXEkil2/1gKrjj+Id+1NvbY6TqLQyC3uI9HDQfZ5JGVptwBM8f&#10;vG20he+TWJpPi7UPD07Fru6jkzsUFdmfrtrZ8MeIFv8AXmutSkazvLidrq1mjnclG9ZCRgP8o4XI&#10;quSUdyTLntHsFiaFmt0k+fgeWV/2eKp6cb7RLgs91JCu1y+weZvJ6EeuK3vEUP8AaGrTS/NtkJ8w&#10;FcMzjgtt7EelQx2guIdiqjmNMGLHIHrWkZX3K5TU07WI9Tt45JQFSKPAf/nov0/u+3WnahpLXmnt&#10;NDHuTzdpKuCGX1X1HuK43UWXTJg1rGB+6LT4Bbp1ZB3+gq5ovjmaMQyQtM1vsUkGNdzHd/rAvf6U&#10;pUbbGnKW5tKMluu3adwyQfvMP8a1PDGmW1teFdSWO4W4V/IjmVTDuf5d53EbcNyBUPh/xNb63eSw&#10;b2+0SMZCxxEkhC8sCen0rV1DQrnVJJI4ra3mm8wmVJWxGq7vnLDqWHZRWVSTtaRNkGpQRpcQSXGo&#10;XV47RsXvi5e+tZemRnCsMc/SsnSb+8tb0eTMsNvIDuSCb91dk9XweVLen8NdPeeFB4faO3N9Jqlu&#10;YtyNtAeM5z+PzcfSuOuNNbQYFgZ9qqWAZvmLE9N2Pu0qMlJ2RXLd3DxGiavIZGZWkkTJjPQHb6iv&#10;NvHa/NJ95WjPlYJGQfWuze7+1yM7SSKV6K/JX6+lcz4j+z3l1M1xCrRSSb0RogT+JFejQujXlPK9&#10;UDQRKx8zcxwOe/qa5XVEaa7aNfmbb1HNeieJfDM0ulSNbM/mJLEu0nnBbnj2rj7/AEVtLuWkm+T5&#10;WHzfNz+Fefm0XKFjWkuWVjzvXy0BZZG+baeg9OtcD4sVYxjHPpXqHim0jnh83aVbjr/tda8z8VQF&#10;Q7Mzbf7mP61/O/FlNqbfY+oy+Rx891mRs/N9eKIpM/xMv4ZqO4dTM3+9TEYkV+eSR70WPmYh6jzU&#10;ksjP1xULj5qyKlodJ4IRTqEfy7ty+uK9Y0HVJ9GkikgZf9gE9PrXiuiX8lhOsg/h7V6F4b8ULPbx&#10;ySZ44INayhFw1O3B1nF3PrL4BeJbXxTpVmG3W94j4liHzAj2NfSXwwn/ALElENwySKquBs7FelfC&#10;nwK+IKaRqnmMu9mlUBgd+B9GxX1v4M+KMM1pb3EbTT+cgGAvdupr4DOMLyy0Pr8LU547nultL9k1&#10;WNnjaONh+5lJwu70+tby6tJsSMLGu7kkjJqn4SvLDxFoMc0e2RlCxuCuZY3HVvbFX7OGMKzKu7Hy&#10;jnqK+RqRs7HRF9xYBJcSBTteJi4IJ7nofwq1YaYgiHygfJ8ucnP1qSwi3bcMwq1N5kUqsq4Xy8dO&#10;9ZmrdyqkkdncqJNqqoyW29B1q5d6nbhEeNvNjxn7vNEVjDqCSM4UEjIyO33cfkar2VpFpLlSkkrE&#10;7QMZArMuNmWbM/aFXb/d6Vo2SPbqT8zLH2B6fWqfleROnynbLtwVHAq1YXggZWWQKnXnnd9ai7IZ&#10;vJAjQ/vPUL/d+91qnHppMy3VuqwyI+5mJ+Un/CnJqn2DT/OfarFNyK38X09a29CvIp9PjkmMcclu&#10;mZCvO8fSlM5tYlCLUtsMfmQxtvby5Q/3Nnr9akukiWBtqxozcg4JwauaglvcFQUkffwsw+4fp2rK&#10;1LTJIJv3TM6bl96zJWu5U+xfb5189WWReiIOG+pp1xps8M+1lDQ9FjJ5x9atQ6PNeWu52l46HaVJ&#10;rSMK+S0ecsny5P3sUGnMYOp6NHJCHXc8n8Y28D6Vz4tsSsynzFDfKTwRXYQW295WQeW0e75mU/N+&#10;FZus+Hppg8luyqtuvKgffPoKrmNac77nPXmntcyKwzVa30gmX5uv3cj0robB4Q7INsciybTuPAPp&#10;9akN1DZ7d0a/Ly3vRzG/tNLI47xRoE88EklsnmNhUZM9cNk/pzXOiRg+3/WJ/cH+NemXt1bXGnxz&#10;200M3zMXAH+zXNzaEbidvLZl/wCmeOPzqjalU7nKtYr58jR+Z93ZKhO3DU27vJLiAbV/dgZO0csK&#10;0NQ0pbNd2GLbt33T831qvNqH2fbHCu8MCj4Ik246/eoN4yTM1vMgXYquq5+bPJ2+lXNJ8QyIhhks&#10;9qT/AHmPO7/Ckh0/z7vnzPlODx1q9c6Ct0xaTmc9Cpxt/CguUrHPeKX/ALTudsWV3c+cDjyfoO9W&#10;bnOl6ZbhVidSgU7uoA6/iahnSTT7yOOQLJvLLzx16Vo6tpa6jZxqzeW0PQf88/8AGto2Y9DHj26x&#10;cRosn7sjIU/1qx5FnahZGVkmO0RBB9wf1qq9pNbyMMBcHaNv3jUdiJbmVbfZt8xfkHUL+NaRkXKz&#10;MvWtLWecM2WWPaoB459R6fjWSWW3m8lS/wAy4Bf+M+1drFpKz27L/wAsnf7o+b9aoSaArLH5kO7y&#10;2zGA42/iOtUEZJnN6lpyzmNlEasGLDP8Sr0FVLrTlC4ULuO3HBwa2/EHmbGVV8tpFYAgg4z0xWNp&#10;qyRWkXmNt+Xr1oep0xdzG1a1MMiFfusckeg9aa8AYDOPm6ADg1pX2lC+lRmVm2HO0cFh6VUmhGmW&#10;hVVbcPu8ZxWkZCcbmHdW6w3ClW5VNgTGfxPvVJrYKnKqa0r+1+wxr5jOvmbvmByTWTIslqMg7gO5&#10;7V0UyLGZqVusMq5wM9OPu1V1VvsyrJt3R43/AC81Pf8A76bc276YqrrTgRvuUDbwAFOCK6qcu4zK&#10;ctfNI6vJgfd3jg/52j86g+wfaYl3Kqv9auaZcq7OFXDFgGz0APTFEk7+cqsjt8mcnjmulMHGxi6r&#10;p0lrP8jMqt90DBxVaWQyQc7v9nI2+b9fStgTNJJ8yYVvujGWFVtSWODairtzwAPm2046Gckc+inz&#10;tvpwfatCBY1CFl5zj5j3o1KxVsbGWFd2VYLkn60wH7JcfNxtGAOuV/xoAlu5UjcFR5cbN8nf86rQ&#10;wFiWUq23g89KTb9pEgZeA3yjPSqtzc/ZJFxujVm53/Nn8qAWhpW0jBRjHz9cVXly/mFd25XwwGBg&#10;fjRA4EaBnUK3TB5NOEbQjcynk46feNaAY+qHY0m5vlTsBUdnBJIG+XcrrjO4Vo3EUaMdrMm9/wCF&#10;h/WlFwnysm5f9vI/lQZmfJZ/Zkbdj8AamXmcJ5YaP+LAOTUl3dIsWMbf9rqKm02DaWlaNiPStadk&#10;RylG8sVaAZ/5ZHAx97b6VTWMmTa2GFWtTZgjbT/F/wCzU2O23xuwdj9BVmUroy7rT88bUA+lNsrS&#10;JOqsPqKkvZWSZmkPyr0A70nnN9n3LuH8XK96DMuwWyzyfJ/D1z3py6S1xYOzD8qzrbVvs5yzDAOC&#10;QauRa4sthIqiT733gPm/KtIvuTylayK6VLMp3hd3yqBkfnUjRpLN5u1mZfmOD8pNMiYSuenHXd2q&#10;zbx/ZwzbVZj0UHrRLUSdiqitGu75uPem39x5Vtux8oXCkdT9amvxkbU++3Uj7tU7aFWt9sg3fjU8&#10;oNmbFc+ZdSfMdu7ikvJfNd/Rvun0qSfyYW/ctux7VSll3/N5Z3ei9KuKMnqF9c7V2rxWPNNmX733&#10;evHWtOcmSBm456VlMN07KVZR7itYs5a3kVr1ftBX09KqXkbFlbcPk9quXQCptCfN6561Vnn3SKuV&#10;O372O9bQOGWgyQqVYsFVfQ042sbqrlY1K/KNozxVmG0jZF2iNfrzSFcoudv4V0RZMU2MijEY/i/7&#10;5qaCBnX+L8qY8O6TjaF9MVdt7Yqi53CpnIqNNkKaY1xe/MNsQXBAPWt2xtI0Xnj7q5LNnH5VnRzm&#10;CTH3Bu+tOe4+VvLzuPYnrUmysiW/t907A9G+77VXlsmmfaFwKuWEXmJtkO1tmcnnmpoYts7KBxGv&#10;egUomFJa+W27H6VGxYTMFByvUnvWte7TJ/EF9MioGeNg2FyfUCrSscko2MyOSSSRhIQP7nt9asG2&#10;EkK8pj1qVrDMm5W2bvbNTwgeWqr+opcwRi2YNyZJZMcKQNxFQXkW6Dbu+b0Fa8+nLFPuO45+U+wq&#10;IW20fMoLVUW2VKFitb2+V44pz2zBt29l+g/2quLF+7U7Y4z7NmqtwZJJNqhvyraEmYSjYo6pabvn&#10;G0n6VRVpN38W0dDjk/WtyZcou7aPrVC4t44w3zfrXbTjc5K1kZN05cS7m3PG2SD8oNY19aLd3G2P&#10;czs3OF4rcvc3IYqvI68feqPwdYC+1XavzB/X+Gvqsnwbq1VG258zmFa3U7P4UaM2h2KqzfMzc7cN&#10;mvUtGt/sbqzKrfJjb7/Lz+lYngrSYbWLanzsfvcdPpXaLpQSM4Y7guD8w4Nf1Dw3l/scNGyPg8ZV&#10;5pEQmUxKu7jb83tUlilvPJG3/AsY4zUFzp0sbbWYjb97BHNFufsxDdNvVe4r6ScdLHmvV3LM9uII&#10;5IxtkYdc8VZ8NxLJLJvxGSrAHGdtZl7q0MdvGsz3Zk2bsRW0sy59yoqzZ6oyLCCHaPoDnH51zyjY&#10;fMamqxG1i/iVg24kdqNMvBc24VlUt6561n3l/JeQBWbzt/cVX066FnNhnXa3Q56VJfMXkvVWb5kU&#10;7Eyvyn56bqGoC5jMis6qi4y3WnXMclyvmRySeYp3Nhhgj0FZKLPMRGvmKijJI5BFBF0aFvf43Nks&#10;vo3GaqsFhuYWXavkrt4HX61NHYrEMs/935SeajltXjnCt/qm4++M0EcxabXpZlzMTIzHn5gBt9Kd&#10;p+pfZmWKMLlmDJvbAbdtzVe3syIVkcmNc4Xrwff5qgWLzLfcyRpu24zw0v8AhQVCRbkv2hu7mbaq&#10;xSPuUZyf97/61F9qPnMvyrGynYOfvduar/Z2Xfv+4rYGe4q94f8ADa6xdPFuEbKjY2gjLY3Z+XNT&#10;ymkZXGXcrRx5UK0bDJ9azZovnZvLBZuBt6GujvzbaPcTWZuVmvFHCoGA2+vTpWTLaGOISZkK9fnO&#10;dp/CpDmMuC3fUZy22RdoYhQhzg9D+NO1SxkuIjIPmaPoNzAn9K1p9PMNv9shXcpJjkGccFuMfSki&#10;na7EhZsso2sSzBQfTp1quUm5zUGi3TfvBI0n+ySBVq2TJKyMRs45YVt20kEzOArKT1BH8qxp4/td&#10;yA/mYHzDae/vWbhcSY+4gXZmMljt7c1Qaye7uFjXcvuBWtZ6c9nt+5+Io1qArbeZGV37f92uTER9&#10;03iee+P7JoYlEi7x5q5YHA461jwXczW67ixxtzyOK67xw/2zTFjP3izGTj+VcjbWu/72FVm5wa+S&#10;xcbyOiMrl7SXU2uWYKR2JrUsJlnbcR8qtxVe30RRZhdw3BeT61JF8kGev+7zXRh4ky0NiO0AVWHy&#10;/NnnmoZLjCfL9adZ3CyWy8mTHrxikiha5UjYyyR/Kfm4Ir06VMzc7lZsSJtZvm9TR5SzR7v5VZ+x&#10;xo/zKPzplvbeWijbxt65rvjTM3qQxxxwNsOdtWBH5KceuKhvAD3A+anSwMYNm5t/X8a6qcLCk7Gp&#10;arm1XDHipEhklmXAC+X8y5PU+9V9BtpPKQ84ZeQBurYksylsfu7/AK120okS1L3hvU106MfvNrTF&#10;Gy+Nq46/nW5f6lbPaysm0TL0dhsP8XULWHpdhHuZ+vljOT1x64pzabCbxVMayBuQCoH5812xijOR&#10;P4a0aTWvJt1MjNJtCFFywf39uRVvU/CF1ol7JHLIWe3Ows67WPfpWp4DefTdTvI5L6SPyd/kOhU9&#10;V4/LI/Kui8ceJE122s3uAt5fQRKLi7dmWSZvu/NgYPHpVOcuaxPLpc5PQ7mSzhys0kcMh3bf7o9K&#10;tyxw6hbsI4/Me3CsYd3TDZOPwq14U8Kt4mDR+YyxN0wOTWvrXgSTwxYrJDNNH9pDSxgkeSRt6Z/H&#10;9amU4X8yXC6uegfB5YfFngK31O4Vmvo2bzYiwbH/AE0UDoPY1R8X/DDR9REk2ntNLqjBTKXlCwIN&#10;u37vXNef+DJ9Ssnuvs9zdW+2ERTRx8gRk4Cv6knuK3tKu9QuUkgk1K7Ecn3YX2lG/HbnuPzrz5UJ&#10;Kd0wjI5q80byLp8rIrwnyuX4LH1rGuL+4LtDazSKzNligHH0rub/AMOSTIZmj8+Zsl1KqvJbg9e1&#10;c9rGnroF0JWhV4W6yfMG3+uN33feuqErjloZiwXkEK3EvnMitgl/mCOeVHHUAKK1vCestHqP2eRo&#10;0huI5Wdm42Pt6D2rotL1K08S+BoWuof9KsbXy/M84KJ88qSXcHeGfGEQnCn0rjoLJJ4pJvMCywpu&#10;Cg+n3vzqYxUlYT8jY1CSzay8v7PbvMzxE3ID+YVDLu3/ADYOfaqFpAsJxHtkJOAWbDD5qpadfPcS&#10;ujFVDrjk/dre8EwW+q3/AJDoIZxljJGp3OR13E8H8Kck4RIbuVZ7yaGS3DrI29cfKvytWpoNgdUu&#10;ZOY9o+V0kRT5g/Piu41zQLGLw/HDbiWS4kjfLuuJJF7kHoDXE2ugGxt40E00JHzu2eWbrj6VNOsp&#10;bFx0C58OS2NosdrDZ3FvsAka4umjkCr0baqZdv8AexWHqmnw2reXHHj3JrqtItDHprB499xG+C5b&#10;lfkztYdj7Vl+KPDbRXHlxiTdv2fIqj+dXTqXdjZanm+uWMiyNNt+9ycMKx51ZE2sdw7bvlrttS0i&#10;RYtu4yYG35SDg+lcpeHZeFfLCBWyBvB4rrdmZ8pR/wBVyzDLDJwelKCzqSeo6r3qfUoHReGKtt24&#10;4qCI/Z54wfl+7ubqKimrEmxoDSW1vs3FT6qP8a2BG291VQf7gBrJWeK3Tnc/y/StbTL5buPLbvMU&#10;4GV25NUaFqyuY4I2X5nSQbgP4pT/AEqG8LtbfeMeevHSprO4aSaNFXc0jYJBB2j1rYMVvdxQ3A8t&#10;reSHeEc7mH1xSloVuc0keTGu75X/AIqvwiBo/L3bgvQv8pNPntI9qtt3becN838qSPS4Y/4s7eme&#10;9aJ3JK9xpILnlVEj9VVW/rUNuIzLn73OG4YZ/wDHqvXY3J9518sbuD0rLdS0zJGecbwBVJXG1Ymu&#10;MSJvUL5f3R64qsd6SK275ZPuCrUNueSGZzH2IwKlmEYhTbGp3ffwf5+v4U+YQ+NVaJY8r8u3Jx0q&#10;lPF9klZgf3chyFzyB6Zp15LsViu4BjgketJLHnjz5N3zbgR1+lZ8oDWlDwqrKu75egX/ABqB2a3Y&#10;MH+U9OnNOtoZIA54aNuBlxkVJJbLNzwWj/IVQFe2uZFPzOdv1FQ35+XcUEitgkMc43delNuiRc4X&#10;G5P9g4amzTMCq5b5vlPHQUGY9NtvC+Nm31DbqyH0e3ldm3H5jmtZNK3WzCPew/2xtqAwXGfuN/3/&#10;AG/wppgf1FuM0IMUFsfxCow+a/gI+oJs5pGj30kYwtPY5NADE+U7R0ofb70RDbQ24+lVoAeYv+1Q&#10;SB2/SmL92lCM6c1IBty33v0qTNNPyUYydvagSVhuaAdvXmkc8UzrVaC5iT75wOBTM+W/y8/WnvGo&#10;6ZP0ppIGOOvI460RV9hylYbnzT9aUFl3bQTt647UksqwIzP8ojGc1yvjD4hQ6WiiFTdSdERNm9/9&#10;xmIH513UcLOpsjKU0jY17xXb6DCZplZ8nESJ8pJ+hrgfFHxNk1a/kt7W6h+y2mHnZJSTGx6BvQfW&#10;uN8bfGuHwvZTTXcEmoXjJJJ5KRhmjO3pkccd/SvHdU1i68TxwyafcNbz3CGGa3Z9jXEL/eZ+7Mvb&#10;FfXZXkbk7yRx1K6RvXPxuj1HxHcpp81u0qyNA0jnYqE9CpPAz715P8VPF99oOpw31xLez5MMM1yn&#10;zyLLMfLXCD5G2nnf0FY3xE0uPRtSMNnNDMyoYNwJaUhVXhi3GfeqGi+LLJfC9zDDpunyaossaM87&#10;mJZv3eSrsmW7hVIHOc1+i5flkaaukeZXrORZufjFdahobaU8Fq9lfRSXAc3JMlpEqIqq6htrNIzO&#10;SwXCZXbmvOku5PCcdpcRX2oWem3nkTSh7c4dtiwo5yM/dXOPSobO9k+EXxh0XxJIIWhtbS5tzYNK&#10;Ps6i52oCynkqhXIXrXpnjD4q6d4x0ebS7eaxa7vohLJNHErW+0dNsrciZf4F7dxXvxw6pySS0ZyN&#10;tnCy+MX+IkCpA1klxYRPASJl3QgDoCTuPmNz04rL8E+Mbjw5rMLBpfJiLLIrqR5isQCFHcZIG71I&#10;q18CLDS/B+tWllcTP9qsbCaG3lnRV2Ex75FZj8zM3UHHFdF430m11Pw3b6ta3ttJ/aFuLpTJIGkC&#10;Flxgq+MbVB+prqlaEuV7FwRxHjrVrPxP4huLez3QQzeZc2qyMMxxxc8n3ZiPrXcfA39o61+Hnhqz&#10;8K3Uclxq0wludPVVLwvCv3vMkxgfia4Sx8D3XjO4VbW30W1ZQEaV7kK11kYyocjkKchR0PWub8de&#10;E5NA1yOO+gfS1UyIFhkQGJicR/MTxuPG31rojh6VWPsxSudB8VrtvD+o3t3eXE1xZTXYM6uxZY3c&#10;lFWMKMjdt+bP3e+K7TwX4k0/xfoN7DaWl22m26C22ROY0kjb58rIoIJ4K8HqMV5jfeJ5NV8LWs2o&#10;TtJq11HGsrbhD9suNzHeXHKjPGcVm+E/iB4i0Pwba6W12v8AZsFxslt4ZcGKZjlQmzJ2gAnn1rpW&#10;Ebp26hysva+tnoXiW8sbO7uL2xs7iSCzaVPnZA+5Q7D5twXjBFc54nsdS0/UreaRpfLWBoI1dcCJ&#10;H+8r/wB4jsRWjeeLrPTLxZJF1C5lurrF9+58wzOWQHO5u0fp3r1C40zRtXtNQu7doZbK1ZFkMn/H&#10;xHsj3Inl9Rkclcbcd66I1HT3TZJ4TqU00eqyQ28jQwzOTGjDPmoDg49MGq7NJpusXjR4i+3SGV/L&#10;BBOO5IyMcHgetaGs6xY32swmLyo/syNaeWyEGVmkYliv3QMEc+4qp4u028sbaK5hCyOqhTGThkA6&#10;qw7MfQ816tOzK5TK1+537Hj8nz43HDnKnd1ziqNsGvJ5rd1jVWCAqW+WT/az2+lMs7t5Xa4lkkg3&#10;LsaP5t0bOcjIAXGAQfpTZnXQ73bHI0yop43AqzL2z616EY6WNo3Zbt76Gz1KSNZWRrcIxIeSMjf0&#10;2gD5sbR0rL13VreLU7eRoZpftEojjdV+8WJBKjvyF+/jpV5vsOv2+qbb5l1CGSOeEOuSUC/MFA6b&#10;8d/u1n6X4pk0++iSaDzo1j3zbt2bZumU45+XnjvRCLKjG5cubLUbS5hia5uEVZN8trlduP77fPkt&#10;7Crbak2lanNcXMjNHtijVZBnk/eI+m0Zpl8Y9UkE0cUJa4/5eZIkLH/gOay5dCuV+95kkitsiVWx&#10;lfXnvSspKxokzpdZ+KfiS21yWHQ9Vmh0yFiC91EGEqqcA/NjJ2lx/wAD9qseI/HlzrWgTWDahdzW&#10;t2piMM2Ps8CnbuRULfdH3gc9a5Szup47dS80khK5ZnG3B+laGlxo8UkbLJuxlx94qKn6vFarcpxb&#10;MhIVsbZbZIkkhXo0gLN+lRJcRNA0fkRlZD5ocKQyvt6r6D2Na1/brBuXI4GSfMb5h/s+tYd3NFI8&#10;g8xlEa4GB1rojaSsglG2xvQQrDB5axqih/lw7EyD+83Hyt7Vj6+VmvY4Y3BbaEOP4mPTb6/hRY38&#10;kNmwOMMNwZohk1Tt5YbmbbMxhTdtSRfmKE/dPzY6VUYyFKSRaggbTJJo45DK1o6wkMMeTj731zuP&#10;5VCtube6UwqLdUB5ifadr9uatX9+dQ1OWEs80sSqJpG+98v3iIxwxq9p1ojGNd7IsmX2lP8AXE9G&#10;J7Y9Kd7O8hwMfdcXMwWRWVpRuIc8fhViNDD91mRydrAuAB9K277TxNBsmeZo32s8rEebMv8AzyYj&#10;jZ9OaoR2EdjND5flsXTbjezc/LzQqiasVKNiSG4aexVVjVNobIToW9cmsa+1Bo7ho1QLtXaTGeg9&#10;q1Ziqos0Y2ts3Sc/Pn2PSqd4++aPcTI0q8+ZIaKem5MvIj0mMSSsx3zK6EbCNvK9DXT6JNeWcay+&#10;dceTaxuFWUgMvz+/Wq3hjR5HnViQzBWdV3DI9iO1dxp1rFdQKqyskkeCmQMcfMf93J/u5rlxFZJ2&#10;RotDnLPVJdw2mQeWcO5X/Xf7WO30q7pV7Jfz7JGbMeXMQYYGPmIz9aua9prXFrb+UkkseCWVIy8i&#10;4bJ3BeRxzzUK+DdQjg1C9h8tpFIZkkkMcZVurgKmc+1cvNBu5nLQy/DRh/tDbfKyySMqo6DKrj5C&#10;/wA+Of4senNdvdeDLSw00SQNHfW7226KeOUMyfMp8zaH+U45wa8ivvEkerWIkWNbtmljDxTKc7W7&#10;NnGW9hXX+EfFX2G2t7Pd9qbyVjkjnbCyjb69qK1KdrxZjGVyhd+HdJvdc1KZtQ1CGSMhIDBYq0fI&#10;3M25XU4PrVOW6+w23lrI8jBVUY7gdaq33iFtN1qSwaNbeCBfKjdZ/OLrtxtO5OmeM1mx6XdFWmXb&#10;ujVvlecA/lXTTptu8g5rbGhHaNZRSN5m5m+ZULdD83em3tudRCm4LeZ9/A48tS3P5Ve0WHbBFHeN&#10;cTXUT4eW5x5gfd3xxijWrCbVNZX7Gqll+VVBzsQDJkH94kdqalaQcoWJ+yyYhbaYTs8zH+s+g71p&#10;WXxD/su+tYprKzuo9qjz7iU5UCVsRBf7hyPfkVPc+D7qw0+GQrudl8wFRlSOuajsPBA1y4kjuYYW&#10;jt3MkgBwA6tuwD9SPyrOVSm9zTQ7eKY3Oi2OoJNcatM1m9nqAnct/Z8iZjhAO4MR5QXbxtAGCc1y&#10;yQTS6xE0TLJcLBJGu4YYxnqD2ZVwcd+ar+JLW68PakPLYtbsob5YwOf72P4sd/SjTPGcmn3F1I0M&#10;O26kEoZRu8p2i8srH6Lj5ue9c9On/IyrkaaFaTXNxB5KySIHkSQv8yBUz5bBM4+tcvcpcafhfuKr&#10;fKydq7zwt4c/smSN47iSSRUNuTG4P3l25b0OPWuX1KWO6laKFZF3NlR18sf7Xp+NdFOpraRMkuhP&#10;oOvzXl3t3LJNNEzbpHZVKj5ic+pNa9kyvdM0SLMy/wADHaI29c9z/s1zUnhO4sZ5rW6X5lXaCoIa&#10;VfX2FbGi2p8M23nXWZo3UCEk481icD/d9OadS3QqndE+oaC9zqqyN5fktCGGwZBZu/1/2arW/hqC&#10;01CJvLEO1cp97Ma+w3fNWrpXjm3gh2XlrHJ5a7XG9m8xyvEnHTHpRcWS+JL21mhm3GxRoIbfzBEp&#10;d+km49MehrKNSa+I0Oe1Pw9HPLJJClu0rAKZN+dqN1AA/irQs9VnsdZh1Bry4bULZAtnJ5A8u4Ud&#10;Ipz1X2ZRx3rZ/wCFe6hpOmR3F8Ns27MnzBlcf32x90+xqtqn2e1gPzKrxkjJ+/kDJ+Xr05+lCqKT&#10;sTymhB4vttds/NWNreSEonlSnLKx6uj9Gx6CuV8aXP8Aa+iO0flXE32y3YQzSsqSKGyQw6rn3qDV&#10;b1IIpJNvneWeU2kkt6ADvUV7PZ6lp8dy0ci3UiSG3Ji8pwA6k+ehfOc9PatKdNRd0XHUreLbma68&#10;VX13NEsa3ly83lxsHVPMbJHHZR0rkvEVjcXFz8u1V/jKNj5v74z/ACrpLy7jR38z/j4ZszSE8Snb&#10;98Dt9KydSvvLgyqyZPTNehT0OiOpyOs3UlnCp+YnG5h6muD8SXkt0rBlaMtyMDbk/jXomqXwAeN1&#10;kIXpxzXD+KbZru7jllVVSNNpAPU+tc+MjzREt7nnviYsYcKqqP8AdK/+g5rzvxPaM8LLHsZtuc4P&#10;WvXPFFgxtm6ruXjkc1594l0wW0Mg7p3r8K4ywWsmj3sDKx5PcrukZvlB3ZxTIx/wGtTXrNYrqTbx&#10;t6+1ZazGLcPlOa/IKkbOx9NTd1cduVevNQscyVI/KZ71DXOVJk8TBO5rSt9U8qP7wV93QDisqMFx&#10;/WrlnpbXqZjHI6gmtFdqxpTlY9M+EvivyNXhaaRtrbUPI6+tfUHw38fDS44ZFhM0dw6s0JOBIPQH&#10;tXxP4evpNPu48L8wK/Lnn8q+k/hZrq6nolrKx2zK3Klun0r5/NMPeB9Llla/us++fgd4nj1fSVW2&#10;k81oYx56SSmRzu4LEHnHvXomnufLj8tvunaQex9K+XPg14vewv4oIdtot0nlb0fG8dPnz1+bnivp&#10;DwPq0GoW8axrLtVcsztu3jb7fw+3Wvz3EUXGR7klpdG/BqP2ZcsrMF6bWzWlb60k8a79zRZxlVyc&#10;/NTbvT/tsKyRLLJN/dGdv/oVU7NZrO4jRlZo8bW2rkA+tcUo2HGd9joIbOG1k2hpVjxlOckD5ev6&#10;1VvUSOeN2VC0aM4kH8X4VpWFjHNabm5U/MBnjb6Zqxf6Lsb5FyyjYAWGDWOpMayvYy7TUfssezyZ&#10;F8zkZOcfSqtqHaNFKtt29CK1IbP7NbSNgKv3cr1Ue2arz2wikO1i0R6H0pcp0RkmR6da3l3AzRlW&#10;aQsgXaW2fStKGOXT7lmjLJuXJQ84P+FVYrhYhGqyHcxwwBxuX1HvXRWkMazJ5a7bfOxip+b7tTMx&#10;qPsSw6jt06TCyYYblQ9V+gqbTCsSss7M8WcBgOtI1gYmVolKw7emMmpNMgbaY2V8H5g+75gfpWZg&#10;3csfbY5Il+Vn3PwMYxSa0G8uNo1wrdCF5/GrMOnGC3LBd20buKcLb7bGpz8vr/F+VBHMjKupBZ3M&#10;cW4MxG4L3x6kU45+yNHt2s0mSSKl1C28u5VfJMfGMdTt9M1oaJpqanA58s5j6/IUz+dBXtNLnI6h&#10;4ft70tJbzwxXDLgRDkP7g9zWG9komUPHtH3ZMZXA/GvSNQ8Hu7iVPvK3yZlK4rLk0VWfbJGqf3iO&#10;aDenWSMSz0xZItqxt5bLgqBjFMubBbVvMVX3bfwrZ1Lw4EhWSA/d/wBYAF5+nNUL9WktvurKnsOa&#10;0Gqlzl5jFJJhol6Z6VlazpsUZ8yNVbfiPGMZDdVb1+orodRtVsZdsg8s5zgcnHpWSU+0P5cnzKvz&#10;BjwM0HXGTOR/sk2dwzRxeVu5eMEsAfY1ZTWgrLlSQgy3rW14j0EtYTyWo8yfymaOInA3ehPrWF/Y&#10;82jBmVo5JGZSdpwMenNB18ykVdU0b+254LiFo8fK2HcLzUcUUnmzGS1EsajJbJ3gdOlaGnO9vcLI&#10;5aJl7mT+m6qupMqFlDMMrtDDp68/jx9aadjTmKjQBpV2GSHDZO1cHH40hsVnu90lu37l9w3Hv+Ha&#10;nKZN0gy8bKdhJXpWobETpI4YJ5icEKTitYoJaGUJ/KbbC7eW25myDkH2+asu+u7qFdqoUVV4bzSa&#10;0b9vslttVtmOvGW+9WHdX9xLMny/e3Z4+WqNIxQrX0T6YWdt0rxrxkZU/wB4e3vWXqWkxiDzY1JY&#10;r8zg8D6CrN5KqTuoVlDHnn+H0FU2LlPvNj+9/wDWoNUrFGWDC7V43dDnkVHDYskPy7oztxgnb/6D&#10;mrUqhog3Py/e+YcfWmuqyxbWfd174bjrTTsamHqOnL5flSsc9MkfyrF1KxkToF2N19q3dX09ryeK&#10;SNht3Z5BrPu7GbyWZWbaegIrqpMhqxzU+nqz8RofwrN1DS28jblWbO3BReldPdoIGyVyNvVayrqT&#10;zU+43+8BXbGzI5jkNLt1tpWVW3SNkDKnB29KluJIZZfmC/N93APHzVoXulKLvcV+8Nw5xio4YBDE&#10;quWLL0rojIpyTM2aCOOUBgAexAPy1i6vKxut7fMu3Z83zfN68Ve1rUY1ZpI/mf5RgNkVUDw/vF+7&#10;sG7J5q0yG7laK68yJW/j29G6U2S23xLtZ/8AcJ/rVfU7xUdSnT0FQR3rJFtXDKwyMnkCr5RFnzNs&#10;7MGY/wCzjmobi3W4O5Y0KlMtnsfaq1iLi5m3Iqj5gck+vT861dRXyYv3bfN7DijlAyUc+bGyuzrH&#10;6DNWLm4YfeaNNzblxzio4d3nMDu3e5CimyMHfhejZXPcVRPMQyp9slVWLL8m38fWrUtkBafMuW3d&#10;CdpqESrbSKz4b71WppBdqoVVyO+DU8xDdin5fmMi5LLJ0wOlaVsrLB5X8P61QgTyp1X5sL0960bZ&#10;xJEWyF2jJ9hWkS+Yw9WKx3n8Xlr973p7FY4v3Z3fNls8YqXVLP7ZdSdSYtudrAg1T89vNZVGzauD&#10;3zW0dTGZTuU8x+zY9KheJo7V/usy9Bg4rQhiVowzDBb1qOWP906x8/7R6UHOUbdFlTO0YI3MPQ1N&#10;aLhW+b34FXLC2JRt2193XtVNbCQXaqrfd3K3uKpyuAadArTtuOd1W5U+zOrblx6ZqVLJ4IlYfdxn&#10;OOar3bsP4t3/AAIURlcmUbDfPWd/lqvqsDpEyL8x9elNhX7POGz9/tUsyfaGPzN8vX2qhPQ56W2M&#10;cnzbnDdRjGKI4GlX+9932rbFiu5uOfVqoXahJm469M/LmmnYyMuZTAF3KMemao3YE8bMNmc/3q1r&#10;qLzkdj/D096xbwZO0fvI92eODVx0OeUTOlZi3RfLXp83Jq3FYBrdsKpY9x3qayttm3cN34VZNtsC&#10;+WP3fzdBzW0ZGLp3MqGV97IyFMcgMMZqwYWEe59nXHFSXEZedHOPu8H1qcWu2P5h5nG7pjmto1LE&#10;RplI28hcso/h6GtPTYPMX5vlJ7D5qeY1Dj/ap1pAwUsv8PSk5XOhQsV9QsP7wYfQVFBH5cyr95H3&#10;cjqtaf8Ax8ld361Nb6eFG4s36UuYTil0KscfkEt2HUt2pJb2OSNmVfmAyQD1rRbyyjD+91Ujmse9&#10;tvLLCNmLfdwB2pxdzKUSK/HmjcvzSf7XyiqogaFt24batxpgc7ifQip1tC5yM7T2KLzV8xl7O5Xj&#10;5O1Oh9e9K58p/u/pTIxJa3MSvxFu6nrT9Rg8y6VY/wBTU6FKFhJpA687fm6+1QNGpb+ftVwpuT+J&#10;vouapuu6XaP+Be31qoyCVMgeFsKf/ajVFPbtjcvVelaMxCJt+XFVHBH8VbQOWrGxTuU2Ic+WcdeO&#10;lcvq+spFPt3frWxrl81qGLN5YbrjmuK1WeO+1SHcZFG8KoB656Zr2MDTcnY8TGVlEtS659kushtw&#10;f7wHb6V3/hXw9bIIXjOGlXJKqetRT/CK21KaK8012uLdtu1SRkY65rrvCelrp8scbBiqd88V+wcH&#10;ZO6tVStsfDZlidbI6Pw3YvEnmYb8BXQPrckFjHgFmQbshfvfWo4rV7WHHlrtzjINJKkto+6ZeowB&#10;uGCa/oLCx5YKPY+Oq1He5OdXe+bbuXc3X2qxDpDTNh1G3OGIPNYNnDJ5ieS7Qs3Uqw4/OvQdH02D&#10;UbMhZ4+YsYaVVZG9ufm/CtKmiuYR1MjTtF80bVI3bcYLjNRy6K1q0gmJZWfADLnB/CrDXl5o2syR&#10;SNtVTgxsMY/GtptQN/oTNFG4u5R5bwqrBMf3mYtyfpWErlGPBoYuBx5bBjgjdjn2rN1HQJLLUFhY&#10;yeSCTuI6AdavaXLJoviGCTcreW24naWB/Cum8U/Z/EOjvcQ/KwYId4zjd16VlJtF6HLASNpayR7V&#10;kbbj0PzVHZ3zXcvlssSyO67nVx5Y/wBoHp+FLJC1uBGq4VRwCelU2tFWfdkv7DpVE85qarYtYyqx&#10;YtDH1GRhvxq1YWH9s2xkhjULje24fMPpVH+2Vn0lVm6xxbVB7t6mquk6g2kxj5vlYbSN/Sq5WQTJ&#10;ZvHOkbLutfuqc9R7+9XtQ0eGWFW+Urt+UryBVKLxBmP5VYswwQV4z6ikbXWkVFVvlk6DHT5aOVlK&#10;Vhi2Anfy5FXCNhevI960/CN+2j6iwjZYZNjFyec/L2rHjuGiuW3jZnpg5zTZb2QSsFY+ZjZnFHKz&#10;WEjS8U2Pnap9qjf9/hI0lDt8wDbzxjuOPrU98/8Aaem+ay/vGDOUeM8VhXNxc3FsoYSNHjILHdt/&#10;KpLC4uJDt27owu1eDk/Ws+UZe0fV1sLa4tZ40jk+9Gynkn6Gsi5v5NLvpmUNLGx5ic7gzeuRU95H&#10;8u1pD5knfHzLVG702QR+Wfm9881RPMSTXaz/AOrk2v8ASmCb96vyhd3XPao49Pazj2ssjdtu38Ot&#10;TxgXDZ34HrigSdixFqaRFd2Pu/71R3N1HcthS273HFaWk6L9rHlBlDt0LMOKg1TT/wCytTeGOQzQ&#10;xP8AIxIGflrnrQurG8WcN4rgZZPLO8d854rnEH9nZZmYKOoHOK9A8exfa9HWOPaskb5Jx8xb/CvP&#10;wm9miEZZV6+pr5TGU7SOmJdi1HfC205x93HetLStJ+1QsWVdu7GAeorJsrR7eLcq/dGcEc1vaJqc&#10;drG6ljsXoMfNW+CpmVTQl/sprfOxW2Dpx9/6U+1KxMzHd8vIH+NaFlrcNzGzKse9jgkjlD9KoxSL&#10;d30iLvVc7VOeo969qjSOc0JVS4tGVlLZbIMhGTVGK1WaYADg9B61atgtrFzliwyM9qm07a8u5Vz8&#10;+3j+EV2qnYrmMe8sPK6AL82fWo2hZV5VRxu2k9/rWxqtoCm0fKdvWqsVoCn9761cYkvUk0qbEa9/&#10;0rVW5+1/edvl4O8g5/KqEURhwq87evI4q1Jl9nO3c3OBXZSQXNrw1py3ZRA0gUrkFjzu9D7V0mo+&#10;ApbO2aYx+WVJQFHD5xtzWP4Yb7DiSM28ZWTZzOqM30Umu78P+N4pIYo1hjlP2eRZ0nGUJK8FT/eq&#10;qra2KdmcVoujzPFjdIpB+ck87vT6+1Xl0mRwu95JC+eWOF461e00RnWm2SSWqXDERqE3YL9EP09a&#10;77TvgnfTaE14AsZtwEmMX7zaOctuTLYODzjsaU8RGPxGfLpY5XwDrK6B4n+ymRUs3t2dX3D/AFhX&#10;5fwFaWteLGm09FhdmWIYjUsG+X1+nK8+1ctH4Tvv+EmewvAy3yyKz4BAmRuPMi343AHrjOKZZxvp&#10;mtyPNG+2FWhAAVn+fbgZzjjFPki3zolydrF34Z2moa7q+orGhkkukVl4wHBl4I9cV6XY/s+eKLk6&#10;k2nXGm3lxpkreXGd8a3cat+9lBPptGAKy/hs+l+CfE1pHqbyS6RdXK/afJkjSRowwyVXOGbkfKSO&#10;or6cuviH4VkgttU0G6ul0e8iJ0+fb5M0Sn7yuobJJ/v9K8PMsdOnUtBEqCR8p6jqF3a6zcafcRwm&#10;4tl3ZiG0SJ/eHqODz7Vg63fLc2movILd2WYRhfLOJAUQ/hzxXrv7Ul1p978Y9N1rT9Vl8/V7HypI&#10;EnVo4drYQjH+qYhiSvXFeeePoNPMsK2jat9oZJI5beaARqki7N4VFbcq8jax612YWtzJN9SZM80u&#10;ZW3MiTYEbkRuD8uT0z9K7b4YeC4/F2kSag/2UQKzQT27PtYP/BIndsfxAdK5bX/DskF5tKrAsgYr&#10;g/cH+16H61D4X8W3nhO6Mdq3lNE/O7uo6nHqa9CtFuFoGUX3Ow+IHweuvBCQ6gLi2kt7wF1gjLTS&#10;u46lVXlV5HJrlNCiurW8Wa3i3GEgFnyWXd13AdPxrqdc+LFzqens3krDJJIHBjkYiLHUD2OR+VZf&#10;hq1k1OEsrbftHnsFc7VJT1P4isafPGP7wcmlsbE/jOa8sYYZB5saxlRlFXbu981Lp8gv14bLg7TE&#10;T3ztx+WKoXPhG+0/RI7391I0buz7JQpjjHRQD1Y+lQ2cH221t7pTNHH54lBDb97xsjkcdiCBSjGL&#10;V4Fcx6Nqnh9/DFobVoeJmWaXEQP7wLks57yY4wK5/U7dpYZ4/L/eO25izfMp/wBr1/Cm3fje4v1L&#10;qBJJJIzSb84/Ciy1GbUtQXeWkkc5foARWUYyi7s2jIy7rRZLeTbIo3KcEgjaT61534s07ydddlAh&#10;kjOwoCOa9Q8YxxxS72Xa21fmEY3fn0rg9bso726ZmhjO5txl2DcPwzXZRqNm2hyOqabNIjybOcgH&#10;6msyC2lL7PL2f7XUV6HFplusZZ41mhwRgqoLE9D17VyWsXY0vUwo8tlKZAB61tG97HPKNiayYL5c&#10;O8xs3UqQP51bRWs2Vdztxt3BeM+tYE99ITs4AboOw/GtDTdXlUKsnz1pylXNvw1Y77qRZJ1RpPn+&#10;9jzW9PYV0V/E32KPhZGVVZweRn2x2rktN1Zba4mkXe0bf6yLP7ub/e7/AJVrWevCe3hj+Xco2Hjr&#10;UOMmVEv2yqreWPL3fd5YdKbcnbCoDKWzjPv6VDHLumUruRvVlxS6NYGa8ZTJGvmZdmeXy1weigs/&#10;3j6da0SsURWPkTI0atu2thgx+Yj1pp0+Pei8/wCr+6P3n6tTJ7Fo7tLiGSR1243Sfe/h6itJXjkK&#10;tJ95VwCfmXP4VV7E6Mz7ODyW8x92JBkAjrTJI8zSsGZWZuVx/KtC6mUSyRqijy1V33HG32qmFFxL&#10;t8xlWM4KsqsG/EGjQNCi6FZlDeYoX5CBzlvWnJHtkhZ/+AZ/rV+/t7WDh2bzN27inLeo5UHYxWpb&#10;sJqxStx5rLjc6qm0gnGT61C0ErBvu7WXJJ+XmrsluYLdmVmWST73IwPpVaRCW2ssavI+BnoDS5hG&#10;bIY49u5m646fNQ0CiLgNt9SOaXVY4XkRto/u/Kp6+tQeexCK3GwZ5/iqieUtxeZBZpkqdvT/AOvR&#10;h/SP86qWF600p/1m4dWJ5H4VJJfMHb5Y+v8AeoJP6fAd/VaQjZ/+qn5oxX8D3PqBu72qSGYP1pvU&#10;0KQvUYoARixel8tqKePm/iqXoAzafSnb/wCHtTHT/aaj+H8KNAB5M06OTNRhST0NCyeX/DRyhoK5&#10;yaRDg0lJdXMNjbtNM22NeSScAVfLf4RSkkKNqSMG3A9eap6z4ktdFSNpd7NJ8qIBzj6Vh618Qfsd&#10;08discvBKvuCgOOoJPpXknxS+LTeGHmhuJYjqjHcEiP2hD/skn7p9q9zL8qnW2Rw1cQkdX8TvitH&#10;oVl9qmkUW3mBI4g/+sJOAme5zxjrXjnj/wCOj3Wi3X9hwrNdsiCSCV9rxKxRpN23JQ7eRnHHNcx8&#10;V/iD9o063urhre8jiQ5ie46hWVgQA/3sj615DD+0FpOqSalBZ6ZqEElzND9qubtSj3UsgwvH3Cu1&#10;QOD3r9FyjIuVarU86pirnd6n8T452ezjnme+kmYzFoSzI0fbd0wMjH96vLPiJqXiDwpdLqS3F1ZW&#10;swlmkFjCoXcxwrOxXAAPGB3rlPiD8QrrwL4quvJ+x3esW9wgubLzQ8MqlujSjlWETZATJB256itn&#10;xl8Rl+LXhdpW1i4uodH861s7AptmitiyAB1DZllBDHcMjmvtsLlrp9Dkqyb2Cy8Yy65BPHast5fX&#10;OEvbm4j8uSBmXkqVfD/8CxXG6zY3mga9qsN5seezOy2uG2bbhtvzs4RTjGRg+1ZHhvxK3hWXVJLO&#10;K6Wa4GDHHGFWc7erE/0rX8Zyww+EJtWvGu5JJZNkNraWD3UrhvutIEYlQP4ienevZp4dQfKZlS00&#10;m81uzj1K3WaOzusiKRlKmZ1fyxwM4GQTVLR9SurG4sbdmnhk8r7LdwyYOH3NyU+6W/3sV1Xwn+LV&#10;l4MguNJjtZhJaN5dy8ki7mVgD+6Q8lQzZIHIrlvEb6XFrH7w3dtHM4A8m1YEv1Ridy9utdEYvmUZ&#10;LYRV8YRySRC+VY4/s8skEbBWeSLPyAFRyWLORjrhvatGf4gXuo+HtO0vVo7ST7Jbm3a4hBjaRF6B&#10;1GxB1H3SnStLSNMiubKGJmmvpLe2eIPcKitJIWwJS3TgqDn0rg2e6Gpyf2gskryDezN85aT+6WXg&#10;/hW1GNOTtJGkDtvhF8Rrn4fteW8kcP8AZN5cQzaa0czCWyXylB+VWUDJ5+YtWr8Yo4fEZkCtYXU1&#10;x5bXNy7biWVtynI+ZsHpgfL3rzDxLBfeA5tEjurfy7fxBaPdW8oUsgRDtO89F3Z+XPXtVqLVp50j&#10;txM0trDgMrsNkXps27T+dNYVOXtKT0NGrnV/CT4bWslk0l5b2Ov2dlHcQXC3W7yU83hSxbHJX7uO&#10;p6VzXxE0jUPhf48/s/zGhh063FrE0UmQ0T/Mg6fMNvAHT3qvL44m0jUbdbe6mltYz5kkTnAJ98dc&#10;dqr/ABB+Pul63f27XC3F5qFxbMZ38lZFB3M3UdcLwN2K6MPh6vtPIDK8LaXdfEH7V9jf7U4dGZpE&#10;X9yoRdyNjox9TWNp81x8Pvi3NfssX9pahLIZo5N2262IkW4AvjGCOferHw/+M03g23uGS1tZWkm8&#10;4xSDHmD7uHPfj0qH4l6tL8RH07ULq6WGS1WSKDyVjEknmSF2aQZyoDNyT2UZ3V6UaUua01oT7Mve&#10;IV034haXdWsEk2natp8iBja7DbxOR5kkec8/KQAfauR0f4j654bZbNri+v7KSGWGbzJd0hYtuDAq&#10;F5C4FO0G8fwvLJHDatJJIvl7twfaGjdX/wBYrZIyuD7VNhp57iSRZo1Z2ZI5JD+5Xb94HHLcrz04&#10;rqp04o0jSuU5Ip9QvLiHzpPst5I7OoZsoQu0c477RTdR06PRWWG3TZEDgqpJII6nJ9asRagtneGR&#10;mQ+dGUVAfMO0dWw386p3etfa7gkt+7bdjjk10R1No00jLSxS2v45IVETq+92yTu9vpwfzrcJluCu&#10;52+Y5Khn5P8Aezu/SorSFZp5WZYwwfaG3ckfSravJaeZ5p+dnwTubav04q5G0aaNLTnWIRgspaNv&#10;MbjhT/e/+tTdVuLd7WHy5pwyt8y+WvH1NUW1RUCklsL1wOn19KjeZZmbzNy7hkj0rmVOxpGK6kNz&#10;HJOA3GxuTtqHSdQmsy0ccknRk3KcH8c1MjraRKo8vKhQSZBtBqKS0aWeRFaXauUPYkDqv/163Wgu&#10;WJDZTb2ZppZMSDe4EQbzR/fHp9KsvZrO8XzL97PzfLhPf3qqV+wRLKzMzKBhtw/dKTgADvmo/t7L&#10;a/JJINv3i/DH/gH3aOV9BcqXxGksMDXEiuq/ujtGAduKzZ9CS4EkkZUJG6Agg8k7cVBa3DPextht&#10;zdW2DLfhW1BGIT5flo/C7gePmXoaeqFyRZhWlu9pqofcV5AQr8pXd16/d/Gt5b1blNsjLJ5vdD93&#10;/e/+tUM9lu1W6lTytzMsaqgxk+rZ6/hU0thHFIqoJJmVVRsrtUtSlNS3JjTsLq2peTD5JUFZuq7v&#10;u/Q1n/YZFtwySeZt3Y2tlhVmXSZLyRfNkbzZfuAMOfpVV4JoIvLC+WsY2vk4IPoaaikRK5DDLJCY&#10;438sxSJ8i9vxNXrePNysiiPLK0ZVm7+oqiZvMZlb5/vDpjaN3atq30mJLdJJNrfNlQwLMR+FFTQm&#10;OhqeE4TCjKkRR2++hOc/Q10TS+VG3AWMHYJADuP4Vm6LpW0hm+zxbmyvlvvaUf3z6H2qz4gtFsrJ&#10;V+aZmfy+FPyn1NefOzlqPmJtB8bzaFfTCzaX94oVpDFJGkyN8pGQMBcduta9x4suLlZT9tjYMsXn&#10;QgY8yMPuMZ+bjK8ZrloImWyhUZVFGEDcMT71Vj1BfDuoSSNdXE25fK+ySYWK5U9B6gD1rH2MW7XI&#10;lK5n/Ea1h1jxNpFxoOmRwG1tJI7yJVZndzIXIk7fKqcGoLmRptThsW0i4uLqxgeAzPA6pg8szHGG&#10;I7YrvvBOvWHggs01pZ6jDqjhpbmWMvPp8vzKvk7doZSG534rrLoW76bb3sN0u65RreI+dH/ozZ2+&#10;W/8AcOD1bFXLESho1oSopHhaJYarf29x5i3G2FxE/wDFITtIJHsePrWpapskjkSFZGVf+WnyhvrV&#10;Xx94H/4R7xHdXVvHJEJZZZVh3bhGpb5WUD09K3vhDc6PeyJHq/nPIsyRwQrahoZ3Lc73Lo0QHtXR&#10;KX7vmiZrQq3ck2rX1yzLHbzXTFkQM22MjruPbFU40vLPUNsV5cW8plTdOjASAA5MgzxvLcemK7rT&#10;tGh1m8mgtdLtdNu/tDQrBHG4S4x1kdm+4T6Gs3xTpE3hu5eSZZiY/v5x+7/3f734VzwrxkrGhch1&#10;37VbwWdxNJdPCE8uWQhSyHktu6ZDcbfSug8UWlrpY8yxkiaJsSpEjBcBu8Z7j3rgn0/z7ZfvRx+Z&#10;5yzRqRNAem+Ptu+vFVovHeoeHpYbUTTJZwqYBbo6MtuC3DfdyWGRx71nLD8/wlcx1lxIyXa7Vy8a&#10;ggBeqt161x+t6HHcXDxlmhEAcYhBBBPQ/hXd2+p2tzoaWcQtZJrTak85mA+2NvdvNU5+7tKjjjis&#10;k+Fri5EXmGPMYMhkjnVlC/xYP8WO/pTpy5Nx6HF6bfah4au4ZoGkvLezbYyyMVZNvRT83P1rd8L6&#10;/Z3OI7hbdJrrbPuKEeUU6Aerf3T0HenX+ixyT+WsklxZyYKuy7vMQ9Dkd6yLzQI1ulmFxMvk/usA&#10;eZ/wL5q6vcmrIUdDo9Rik1c281w0L3UcjKblY1/0hP8ApoM/f9+lT+JLv7NbrBtEkaIYmjlXOB5m&#10;cg+qjk+lcbbaxNaxqrNIluzbYWf5fNj2qNrf3TlW5rd8K69F4gl2XIW3VlYqxZiQR1B+tZyjy7FR&#10;kZsVgTM3zSKrgbmZcBWPQE+pwfyp0c919mX7PIywsEIw3l/P2kQr0+hrotR0BNXtpI41lWBguVZV&#10;PzL0OR/vH8qzEv8A+wkaFrOATch0X5Y5Yz97BPQjtVKpGZXMaPhD4la5pbww7obj7ZAkafa59sEr&#10;hMiOXb/q+TgSHAB61T1Z49SlmuLYyfZlkCxo5/1aheQD3Bbjd6Vk3JQfarzTZJoYb1Vt5t3DXq/3&#10;ZQfvHkc8dKhGqNDprKkkysP9XJDzJB/udvzoVHW6KLF/oaXtqIoWjhkblHG1cH1XJ4/Go77UNQuG&#10;M19eTagdo8h5ZA80eBk9gDkc1SNx/avnLPHb7VZUCqrCGYf3gezc/drQjjj1SSaPU7y8VYUVHmSI&#10;SzGHbtVU+f8AebR0J+73rZRsXGxz16kk0isrHbtHIYMGztxWTq0FuwZW+U7c48sfKa9CTwxY6ehu&#10;GuDdxsCyRtHG6CReiuEdSn0OK8v1u0eEZmddynGzdxGT7966KNRS2NVoQ3RQzszD+P8Ag4/nXM+J&#10;rItI0gbJPRQRg1evruRYkcNt3DBVuDn1rF1ycvt3ZX8aqtFcoHN+IIzK0iMAob1/h+lcB4kt/Pik&#10;jP3pO/rXe6wfJyoCyKOvynNcb4kVQhMY5PTPavyniyiuVvuetgpa2PJfFVji8YjqeWx3rnZI66rx&#10;ekhudzM2WXncQcflXMzcnbX4DjFapY+ppfCR0mwUtFeebuNx1v12muq8N6cs9ju8zaynDYHWuVQf&#10;NWxoV+1szfMdr/Nj3rop26lLQ0b7SGtZd6swAb1Ga7f4RePxpN8sLSNtbpu7Vw+rah9ow3yqw6gn&#10;hqZoN4La6LruLbuP9muXHU1KOh6GFquMj7k+Huv/AGu105rVjDgb3KHn73bNfRPwv8cX322yW43X&#10;Fq/yyySSopxtfoNvuv5V8I/BH4ofYLZofMRo3TDIDguPUE9K+vPhNrDvpUd0s1rIsiKQTOu5PqM1&#10;8HmGFadz7LD1VOB9YaFrfnaesu5VZv8AVyRcZ78irlvoraxKzRyRxsc4ZhuJx14Fec/Dq+lvzbIj&#10;SG2vEzGCwyo+7/KvVtItLjT7nDyb3jIDqcgoW65+bivma0XF2IkuXYj0ovoP7vzFiVjtWJegH1Na&#10;1yFlj8z5VjI3ctzmo5tOj12OOaORh5JwOR+tJYRbx5M0kcbP935uK5zJyTd0Qa7arLuW3jkZl3ZC&#10;NtBpIdOa6gRQhDKMkbhzW7Fo6XFzujMcWer4UsPwzVia1EEUaqEkUnaGHGRUyjYr2ltjnW0pU/ct&#10;GBI27DFD8n19KdaXP2Py18zarfLlflG715re0qH+2P3LFY2VuCBk/jWDqGgXmmXi2TNt8pfMSbGc&#10;j1xWMi4VE3Zmxb3e8K8edy/eU96cblra7jwyx/3ec5+tR6fLu09lkjSSba4wV2nIdAOPcBj9DViD&#10;TBuj4bywu0tjPzVmZydi9YTvNb+a5CszYKbTwKsDVV+zrtdl5xnAqbRoxbQurbvOVf3gBz+VaGp6&#10;XCEdod5Yjcxkckj6AUHNKSRV0+WG7ZrfLJ/eVZDuH0Jq8h2ll3N+76dBu+tO8OwLACJEaN5O2Qc/&#10;jVq6sWLMw3bj/Ht/pVRjczlUsrFRZGvY1+X9Kyr3RpLrasX7tpG2565FaCxyGRfLyP8AZrU+zxNa&#10;xln8uQ/e7flRygptHNvoyw27vEGWSPqN7HP6U0+HorlfML75Pl5BH8q2Taq05Mj7V/hGev1qpqGn&#10;YmaQPI/ltnDHgflVGkKrPO/FXhySKbzYvLhVGYoxG0HPTJWsjTtKlV9rIF9twNeg61qSvNJYr5k0&#10;jbQSGJH4cVQfR86YsLfKzNjGRlR6k/gaJaHp06zRxd3phMf90RruOe5rntR0xrN5pMbl/wBYFP8A&#10;CPWu+1S1URsqjP0rKnSPd5c8iw7jhChA3f7XP8qrQ6YTued6zEsy7gduxWK57n3pLrTDNbw/M0L7&#10;fLbKcE7uta2u+FmnvmXawt5H3sw+7j0Bp17C1la8r+7CbuOTndRynZGSZk23h5bePBURmZtxKg9f&#10;xqx9maWPy9jYPAx3FO1q/ntYC4ikZS3AB+7WZqOsSqmSXyvygbccVopWDlbK2v6XNfReZt3bTggc&#10;ZNYP2J3G2I/d+Qbfmz7/AErqLfdeWKvIrKZBvde61nav/r1HlxrIjb+F2hl9Ko2jIwprOTz8eZ5x&#10;+orOew3SvtCzMegHRa3ra8hkkZPlkVP+WYPzNU96N0fo3Vv3hGPrU8xvqc3eW0u1V8tfm6Krtkf7&#10;vHH41numxXBXbIyDbntu61tXKMHfaqyMwy2Tj8qzdQhZpN0mI4/urt5IHvUmiZi31/8AZIgBGGEf&#10;oaIQl/azSbFjWP7uVIzVi4scvJubKnpx1qnO7Wdkyru/FxXTSkOSMLU4o5ZOFRF/jB7/AErMh+W5&#10;+ZGOztu4apGumWb5lC/Mx65pWTfL8sZrtizCSsY2vI0SNJu6L8vmDOaw7m8kd/mTCb8cHnFdRrjB&#10;4s7Y1DdBuziufmXDjKhtvXHat4yLKNxpnmw52qzbum3FYlzpZtZj5bfLJ3+9XX/bI54GDLuPUE8V&#10;zep3LS3cic7R93cQcflW0ZGZy1xHJE/zFfxq3p1vDIme+3bj2qS6sWf5mwaXQrVcszSSKrPtBPcV&#10;vzE6lv7PFYO6AD75P4DbtH4VX8oRlm3EiQ4YHsfaptQMjONvnKuNqqGBBPqTVFJcfe3dMdO/rVXK&#10;jqS3EWYEb5dq8lPX8apDMk2PlUMdp+ntVy7kGFb5pOduQv8ASoYrfZFuLM23puGP4qnmJlGw06ej&#10;fKxUgL1zVe7spdKkYMmM9Mg1It/JFc/xFercjirU+oNfuvmEN36UcpDVzLa5Yru3t83TjpWhph82&#10;WTdwrDYQaqzruO0ZH4Vd0Yqq7d25mbccsOKIsdyOb96zNuV+Mtt71lXNmxRpIlHLcEnrWxPLGZGU&#10;Ov8Ad49KjmmaazyUdQrZAFbRZnLUxTui25ZT+NTmNSvlkjcvQD+tLON9zsYFi3YrjbTcnazbt2/+&#10;87Bv5VoY8pcjUTWchVvmVMnaw4NZv9qGK9b5Wq5p6GWE/e/ecHC9KJ7ZY5PLZm+714zRLQkLi/WT&#10;TFjjZgN+7JHOPSsuWT73ynnp71fnOYHjZY/l6EGqCweZNu3NtXoMULQpxuRPC0gx5m0MvC46fjSx&#10;AxQMu7OPunufrU0h8rb8uarynezDv6Cq5iGrmfeXzCcrGW49e1MeSO4bBEYZehY4pZ7UxSSHCkfN&#10;3og+624FU3fcBB/WjmMuUr3kiAbV2E+mKzduJWO0Y9auDd9o27mK+o61YitI/K+Xd9CRVXJcblWG&#10;3LnoGb06GnRwqF2k/wAOBUgRYFXYfmboT3rQ0+0E4jyzMAuTjHBpqdiuRGTFY7rhfvKp6DIOKvJp&#10;RRAq7SzdCe9XI4RZyesu3oSKiMd0XX5WXa396qjK5KppFC7097cK2M9qbFayPFs+RWJxkA81svbN&#10;dorPgMOSB0BqvDEd+3n5RuB21fOySna20jjdj+KrFz864b958+OPSrBg84fMwb6HFTQqG2l/mPoS&#10;BTk7EvUqfZGVGI6f3T/jVH7O0sOWK4/ujt+NdBfRRxwHrx19qxTNslVgZPvcjHDVSdjNq5Bb6YWG&#10;Dy27Oae8XkyZ6KvY1NO5giSXc7buoyBULo885BBwzcHHWnzAoJK5XvSEg3YUE/exzj6VVjtj5q7h&#10;8vrnmtO8i/c/dGarQf6NIpVTgdTjdRzGnKh8sAjO1arfZMXCt68N71ce5Ev91abdR7I3YdW+Yexp&#10;xZM4mLdTeSzfdKs2VPYVTefyY925mPuK0ri2WaXdjbt6Mf8ACs7UlFrbS85kZfl9BXfTV9jx8RKx&#10;yHi3U1nHzAFvQttFYdrok2pDzlXLcnAPdemKbrc322/kw3mJnC54yfauo+EuoCw8WRw3fmyWjcvk&#10;j5TX2GS4VzqKK6nx2YVrK7Oy+CGoX0Xhq9tZIWLTOgjM4O5Ix978TXqmm6GsSbWYqp/ujcawbB7f&#10;UL7EKqqr9wkcH64r0Dw+qrErK33SFfDBeT0xn1r+nuFcrWHw6k1ufn+LrOUtS7pvh7Zpm6ZBtxjB&#10;PzZ9axvEkEeSdy7cbgNp+Wus1C9jvFj8vKqwxGPf3rmdatWu0C+Xv3AKT05PQV9bT1dzyqmpzMSe&#10;Um5VViF7UfbLq0xJHIy/3h6fT8jXSWvhx4YFYq20qdjdmx1/KnXmmLax+WgikLN8pyOB6n2+Y/lW&#10;kmn7pjGNjFu9emv2WaYtmMMuT1c+tWNJ8c3FsrJGgWNV+RAdu78TWnP4T+16Q00Iil+XcoA+8PUe&#10;1cvdaY5nQnzYx6dKwdmN3R04nku9jeYu5jtBXufSnPqV1Ki25maOFhgx5A3N9azdDv5bDTlSZT5a&#10;Hy4iXbcfY8dP9qrWh6zHqur+XhY42+R1DhdjeuTWchly6s5jAjK6srfKSTziqMEEsksifdI6v/EP&#10;wrpr/T/7AiV5is1v12K4I/OpNESy1G6muIyPLkR5ZEKDcrFeDjf1H92p5kByFxpxtZNzsSYxlW9R&#10;7ilS1khTdIizNGcEGVgGNaQhi0u9ha4877Op2yOn3gdv3yD/ACp2taSyXEbL+8aNcluiSJ6g9Ca2&#10;5gK2m6Q08wbc0ix8bgRuA9celXrewtdZS4+YRNb8GOT94D9CcVpeFvJdkt4nZP3TO7Eg/Nt6fSqd&#10;3BFpmrmRAQ8nzFV+Zc0cxWhl6hpElhc/vFAhbgBDhR+Jq7qPhLOjm6gZigOTzyBVjXljuoF3buOc&#10;e9R6Pqkmn2DQFYjGTk/xYHpUakp2Knh+4Wa0+zzYZoztJA60l0WsY/lZo1/vDkfnTfsraddSzbmi&#10;Mb/KMjB+tTXMxvbONpEKtKMhdw4FTJWNCjqhJPmbedm3p39akA/tDSZGVRI3qfmZfriqsbboNgYs&#10;6/ez3q5o+p3Wj7lt55oTn5trHB/MUieYNBsRqsUsEkcayM3DMcY/i/nVW3tTY3z+Z8rt0cDIH4Vf&#10;aZoZ2uV3tJ65x+lUmumMu3dIqbcZxk/doKubBMVrodkIVm8xk813KHO/0+lEt+ItNbzF/f8A3fLX&#10;C8+uTVeygabSVKruDLtU4PApkulfap3hkjjUQtlCoLE/WlU1NIzOT8StJBavzMzN8joRwq+ufWuQ&#10;s7YicPn7y9a9B8Y6L9jDbVXaysSQCwzuriLgY3fKY/RSMba+YzKKUjspu5dtLQS2zHuTtx7VF9ha&#10;aBgMY67R/jTLJ2wobcFxnI9K1NKsFvCi7vunYcd60wJnVIdIsZImZ5YlWGQYzu/h/wAatwWTLcbu&#10;G/Suoj8FiayMkMMpjTsyrXN3GmXljqH2eaNUkjXDAggqfcV71I5zXg00GR0+XK/KCe4rOMNxYlgr&#10;SLhvlbHB+taWlSNA6qyhWb/Wc5/KnXdo321tqr5kfUqcbvwNdMY3Az28xj83z/w8c8U5LBnT5auX&#10;djLaQ+ZJJuBOCQQMGqulX/2mZhuAUPgDPWrUbCbsNurJoIo2C7v72TjNWLdFkReG/Kp79QvyNz8v&#10;SobedbMof9WN6jFdFKJMpWL1pAsrRbSdr4Dk9Q56Yrf8KzGB1T94xU7SCeh9Kw9KaP7bHIvlhWB6&#10;j5VY9CfpXZeFbJre4fzsIxKknIOB/jWknbcdy3YynQtTs72G8k3uhSeIP5aDPQggdRXov/C//wCx&#10;1hvNPvP7PCr5NtGkjggjcwTIBGCzEZPauF8W+EbXQLmzvIpLqa2uI40lMjho4nb+EqOQPem+LvC8&#10;2hGEXipDIVSUiOYzKh/CuR04VNx3Rm674u1bxb4ntLq+mnkurEbom83aLY/e3JgfKM9hmvQdI8G2&#10;PiPS7a8uPtUNxJ80rodwu/m/1jBmHPsK80stSWBpDs8uSFio3en90/lXoHhz4j/214Q00mG2tVtY&#10;ES4t4mcQvjqVX7xz7UYhS5fcIUkjP1zQZLTxFDBNFuW+jYj94H3fd4GOi/KOOtal6t7pVjZ2L39y&#10;1nY27QW9u0xkS3O7qoPP51k6/wCPFvL6zXDFdPj8rLJtUN/sDqPxrvoPDkWoaLeRySrJcXASMzJ8&#10;zBmCE7Q2O3NclSSSvUJOH1bTIdZ0+3vpo7e8s7S6iS4SZNwnDPglskHpzxXqmjeCLXXPDukaxNeW&#10;aW2uWht4b/IY7BIoK/Pj5iVAz1ya4HxR4Lm8DavrtjPcNdWmk6g1qL4ja19sOPPCf3c8ccZqDSdQ&#10;msrOCza3XULFUDxwSMWhBJUjAXkSY79M1hVSnBOn0IauZfxO8JS+E754YwkluweaN2kEZmTd9446&#10;N7V5xrNpK00a+T5jKcBn6t9a9g+JPi/UfHHhCLTdU0myvls8y29/LLNNKyHO0Mrkxx7MHZtVc45r&#10;zJNVM1tGJU3x22SJSwDsT0yPevQwUpuOpnUVipY2dx/Z43jcp6HcMH5a7b4GeJ4fD73Cap58zR3D&#10;taNHAzNbCRPmAKsoGNo6+tbvww+HSfE/wzNAwht2jjNzcXrsMWcYXkj2Hc9q4i1uLObQ7pbWRZlt&#10;Ue3Zx8rXeDt3/ketKpU9q+TqKMbHqF1r1pq3g1GjZjauoRtw2yCVexG77jdm6GuJ0LUIbpbiCC3m&#10;XSxMxgtJBtW0ZtuSvfb8vU8Vh/DO7NxCIYWtW3Dc7yusal2+7gMelesfB/RNH1TxSbDWbzRbS4kt&#10;2uLaKa6RoJ9v/LB9hOGO/jPJ2n0rCpF0IlRaaucDe6HNpl9teKaNN/lPuQjJxnI/CpooRp98nyyB&#10;Vbfnu3+3/wDWr3DU/Dmh6dezWKJax2t1M7wJApYWqg5IUHnaG4wecV4n4iBsNeuLaKRJIyPmaMf6&#10;5j2HoKnDYh1d0ylorjtU1e3v4pPMkEkKdzxXJ6zbx+Y6oxdckZIwcjrW1FpkeoRpGylVjIClznBP&#10;/oP40lz4ajms5LhJUyzZjBHOT1z9K9GCUTojqcRqFtIZCiyFVVcYrl9RtX+1r+8Z2Rdufb/OK9A1&#10;iy+x2jW8cjIM4GSDk/WuH1zTZrZkfGAF5Oev3a6YtXuhSiZr2LJ8uCmG9M1YtSF5JAb0NWtOuVl0&#10;mGaSGGTzUVjuBXmoWiyGb5asylFovacQ7xqZC244AUg/nW9bWCmEhV+dRvHzCuf0xWheGRJGX+Lj&#10;Bya3ry9WS2RVaaaVTklxjI9KnmZUEQTm4WVAR8pb5Dn+dOnvZLlY7eOSVoS5dgRjLnoQf7o9aXP2&#10;wqNu2M9MnmT6+laEVqsREm8yKF2rnAxVGmhHbyNZopuJPMXOJHRckH2Faq2iMcp97724+v0rKExe&#10;+85Wa3mUYLcMxH930/GtW3ZrmzUyPIxbqX7USKKTIRMjEDy0/wBWp6L9T3p1ykMHk3LMqcYVV5BP&#10;qaW9RYpFbk7lbjsv1qSyKT6dtbafLKqcjpUXYGYbaa9g81Vj5xhgdwOenPvTooI7dd27Df6vCjdz&#10;61a0TTIdPsJI9yt5rq7qT99l6D2FR6vpjwWkc33lZs+lDYtyK4eEWy7WzubjJ61nS3zQXWdsbwyc&#10;SHe37t/6VZSVZHLMzkr13fKPwqhIVW43IGYsOV7M3rSIG3Fv56OkfBj+6T3qNtKaJN6nEYO0Z5Jq&#10;tOzDlNkZ/OpLa9IK/MZirZGehFAFmyTbfRhiylvuj1+tNa1gDH93IeeuOtP84RyGTarM3OPmyv0+&#10;ao49RUovyv09KCeU/p1ziRh2p+P9oUjpRGpU4IzX8Fn0w5OBupGYP3pSNtCKsXXmi4DOPepV+bpx&#10;RhaJDuHHFS7C5gx3703FOzx96o/Mz+PSnHXYUpWHFcjd8y/hUflr5e7NSOWKdPwrnfEHjCO0gkEP&#10;zNH/AMtW+UV10sLKo7RMZVEjQ13xFB4di8ycsrZxsUZOfTFcfrPxMi2sLhYFj2ZwxwuN/evPfi98&#10;fNN8KeGL27vpbdhC6xgeYHKN0+Usdg/E14/4g8Z3DR3CXGoyecwE7HzyhnyN4GD0Bwfyr7LKeH5T&#10;V5I4q2Itsdh4l+Nn/CRC6bT7qNYZWKoWIXLdCR9a8M+KXiS88Awzzx+ZDNfSebZPFLvlif8A57ZP&#10;Cng8niue1P4rv4F1ydrwQS3Czt9ndJzIk+75lyR8wwfauT8cfEdfiRIsNzNeSWtjbSKEY+Z5m6Xz&#10;RhV5OzcQv94Cv0XLMl9m7JHl1KzkejW1z/aGjXFxfXEzT7QWuMj9+T0Bf39hXzz4tnureB9KvLrU&#10;rq3WRnhjccLKP9XICvKsPfitPSviLrfhQtbwak32a1Z1+ytjYUbZyQecjccU/UfEFp4r0rULt444&#10;Ybe5HkXStJJJdx4UD92zYzkEfga+qwuDdF3E4ph4s8AalrPhm3SxsdIuPEm6Ay77w/ZjyN0wb+KQ&#10;KmD2GKboukLpt9Ebi1tLfV0DtckHylmdfvZCrwKr+BPE0smkQyNcyWtjCqmGKCIARIdzNGVPBwzE&#10;k54Py1F498d2/iLVbW6isbea4tZlS4lkZwt4h/ifbs4X1HDV2e/blJOi1f4cSXGipqUVvCJkdvMj&#10;WTiA4zs3feJwCcYziuYsPD8aa3ateTbrpbWZYYkxl424mDHOMZxx1Paup07xBY6N4X1Czt1uLj7V&#10;dxajJMykSTTxx7QrKHc7GwM44+X3rnvhh4/MfxI1KG/0HTrbxBfzr5N3FMZYbAkcragogWMqVOG5&#10;yKVNVEm5dBamLrvhG10S4s5IvPs5LTZ9nljjEMkmNu7zB1596sf8JhHrTyWt0qvJbyLDJL5LABhy&#10;cLu2/d4613HxludP1PxBa2JX7RMn/HzdjeZJnX7mMgARnBz34rirm5h1bxXNGsxjaaVmxtChzvY5&#10;Htt4rbDzdVXHG7F0Xxja6VqkcbapBHHcKVhllm2vgdflPpWB4y1mPxX4m1CLT9QkkuNH1OKVrgRb&#10;lYRlZGCMPldWXgYzmuf8Za9pqX0tvb+dPNY74rWWQhWZv4nQf3R3PQVyekavdW9oVNxI6XJV3yRJ&#10;n5c9T7cfWvUpYF/EaRPrPV/jX4J+Lfws1Lw/rd8t94vuFKXNjqNml1M88XzIcSZGwknIXjlvUV83&#10;+LbubwRrn9n6Zp1pYRzIssN3AxjZw33zjlMDsc1k6LotrDqyzPNJFIzCBLhIhNNGG6sc8k1k63c3&#10;LapcTTYaRXLoUU7JFHXBPQj+7WmDy9UpW6AWE1y8hbyWujdSA4XfIpUn0LCmT2lklu0oPkx3By2f&#10;kZTt/wBntWJbrJfXX+kb1m2lnRwI8qOpGX61cEkt9fq0cjsbdsAsOGHqRXrKmkEbsbJ4bmhvZpob&#10;hpId3yK64V2/vM38Le54rRsNbhsLbzI5J7eBihuIiDGysOmz5v3gX3+9TJrCQWIhn8xf72EHNRvZ&#10;nU4I4p5FYzDKnG7A3e1Ve+5vTjYmtdWtwF2p8o6sgAx+b1bfUFvINtv5asTkLuCqTtX5sn6dKp6p&#10;4XtbG0fyWMm778bHAk+p7VkCH/iXxxPD9oVgpG7O+PjO1gOi4/iNPlUtjSJYv0bVdL86MyyKrgAS&#10;jDzhurgdvpVAnaxz/q+q+orZXSvsej3OoBQzxriNfnkOz+5tA/Wq1v8AZLq7+aSXZMSrMI8smOvD&#10;YqosYmh6xNDNCbeZo5GfefmMY+nAqxfpcXtwknRQvyTd5B/d29x71lahpS6bMx8yVbd2yhKKGP8A&#10;vIpKn8Kns9RkuTGVkb7Oy4UkdvanKKBOxeXTt6eT50e6ThePvVUlaW1kjR4siQ5KZ6D0zUl9N5cs&#10;KLtmm+ZmjIK4O7sauSQPew5/c/KysBvG7I61OhTk2ZkJkuVQKu5Y4vukfuyPcdd3tUzSzadCjRze&#10;WsOOBwOOTtJ6Z96tTzx2cGVhW4uJv3apI7CNf+miSdQfY0WllZ30/lfbLpfMx5jeWi7c/KOD7Uc3&#10;YnlkZYuELfvJmk8typZlxkH5m49j0qRofMDKu3YRkk9QKZNpdrF5irO0isuctwUPoau6dCsyJu8y&#10;SNF3eUTiNh6HvWkpWKjruUPsskWOX278MM8D6GtCGGSRNxaSJg3JKLzUskjpMi4m3KMCQ48zG77p&#10;7fjSjUvKZFkh8vP3O+PrWUmNKwqT7BuDvJn5Sx4wdvWnC+2FvMZdxbOAeSadMPMn3Mx+X7yIuc1B&#10;dW63kccqsVbGOo+7/jSshlkTTTT7ijfMy7ZAOV+gqDUbL+0NX87biFAdoCr85HVjz9/36VqeDreO&#10;2MgubyfTmjgleBWtg0FyI14WQn7jN2BwTVK61OOSBiF25xgj/llu9PWp5tbEva7KMEdpbRlgpVlG&#10;0iU7sH0rY0iwj1SBl2Km11YknHkY6svr9KzYtFh1aO3McyRzNtUHapLAdeM9a6Sz0N/DmqRxvJbt&#10;p/zlIjKAqzDGW+XJV+RweORWdadkYnSWumWGk2vnLaqv2jDmWOL97LnoG7flU14uNPWTzkVpFEm1&#10;WDrvPUZ9VyMjtmstb++F1bouwXGnsYZ/P/1pfrtx6DPJ7ZqxqNhcS2kD3csqRs7S+U4wFkH3gT/f&#10;OF56cj1rgl8QFNLnyrkxszSb22rnA2p8vP1qTWfBNjq0zfar2TTbPYzSTeSTFLKiOYom/wBliuMj&#10;rWRfX0lvKrKz42Z3Hp+dU7id20jUrVo47iC9kW4+zzOPJl27sOx2/wC0eBW8YO90ZmFZ3UwSQiZm&#10;hjKMq5/dkeuOuK0vDPi+bS/tDT2trcmaCaB4pk8yCUvF5bSYJBDKpVR7jNZWlQX+mTQ280hktS2R&#10;KHLIkg6ABQpVT71c1nwTqWlapbQzLGFNuJGk80OxI27fmHHPeuqUaclZkakGkSXi6ba280xuvsse&#10;1S7ZZfx71reHtPkOr/aFLNGcNJHIvyqp6HPqai0HSvt2jx7ljWFUxcSDqkvofQVc0WFmjMsf7y3J&#10;xE8gKNKh6sB3HoazqNWshxjc6+b4hXFkI42unCAhCi42lR1Ur0yfXNbVvrUGrWcclxHBNui+zDd3&#10;Pv8A7Xt1rz2+tVt4pPO8zcp+Uhfun0PvRpOuz+HHPly3H2VphmAO8avnouA2Rn1rjqYbmV4G1zb8&#10;U2MdvJ9li8xfJmV4n8obm2/MwQemfWsyy02G5nleaBo5GbfLGV6SfX0+UfnVyDx7b2wxchb6WBhF&#10;5M8bFRu6yblZX832xWl4jS11PRIbmwkt7qMhWG5vMuIveTPV/fpVRcobmctDlZ7OGwuppIoCvzK6&#10;qkW7D/3v9/8ASr+i+JLzR5ZI1v721tbicyS2sDhI5SfvZwhOD6CrKW+0Rw28sjWcgEXKlOD/ABbS&#10;2c1mX+g7W+XarRrsPCnA/P71a80HuVzGl4f1aEeXaxcosRA3nkgrgFfXFS3WhtqXmRiRoyW8xGHT&#10;Hoa4mCG6spVkkZpOEGBGPLQhVU7B1ALc8113h3xjBJaCOaaT7Uo27uNr9twPpnvRKny/CHMVdZ1X&#10;Rysel6lpkMmyExwXEj+byjByh6dQ2M1UtLua2xDHF5fyEMFwRABt+XPf612Wj+CItdtJL64ng8lW&#10;CnfMg+Zu45/2R+dZUOgiB2j+aRYVHzSr9/HX86iNVfaLjEr6R4jm8PN/rtwZ9plLAgCpry/0jUi0&#10;1xcL9lbbbFjERFIzNtHmb8Yy3A9TxUZ0qOKaWKVY4ZlG4hh8rfT1rmPEEVzolvJEt1L9jvFFq9sX&#10;JhvUZeVlXGE29Q+RzWlOKl8I+U6W98NR6L4dLRLGG877MLdfvB9h4fbkovH3jiuW1DT5vC2vNDdl&#10;luurYdZDF/ukLhvwqz4Y1S70s+XbtvhigW1ZpYgrNH12NjO9cMRuHPFWlvrW81SSO4EkfmcIyLnj&#10;6mrp80XaQamIqw3molF3BN4VlVF8uRiq4+boKlj1O3tY1tZbdZ3hZhAzg5sx8nC469G6+tdLdeB7&#10;W3tJZ7JYl0/zFi3BQuZD9xHUnKhuxPWuT19NpjAhYx48oOvLIP7w/vGt6cozKWhYfVY4bdY4VjQB&#10;dokQHLD+8wPeuUmt5L94oJpJI5thfOMgMvQGtZke3uI1j6E7UmZCFm/3vSoZ7hkjwq+YYfvMrAlP&#10;p61tTppfCbRbZz3izw/cpYrMy4ESZJB61wmtzeQ0cm5grDKgLnNeu6n4hRXnVnaSKTc4XA4WuE8d&#10;2Ud9PJLGyt5xZlVV4jG7pQ5NqxUtDhriLzdxZeW689K5XxbbrG7biAvTINdXdxOkbkqAfc15/wCP&#10;NQeym8tmU8bvumvznjCFsPc9TBP3jhfFNnu3Z+9XGzFWnZV3YrrNe1DFuzK7BT0JGSa5cx75vm+X&#10;6V/OONb9ofWUdYkaQcf1qJhg1dk2pHtX93u696q7BvrjcbHQLbxBzzmpY7nbt28VD5m2mqPmoAuS&#10;XDThc1Yt7poW+XIK9T61SiYgbW4+tKHWP7uVx75qqmqsXGbvc7b4feKjpesws0iwhD1Y/Lt9Ca+z&#10;PhP49klWLyZ91vKih0JAYD1x6V8BRSOv7xG+VuoJr6H/AGbdSub+dXEk0zCMblJ3CNB1Y46Adya+&#10;fzCjfofTZZiPss/QL4X395e6XZq00l1Yxsiq7XDB1GM7d4bdnHPTpX0R4V8SR3ml2NuZGh+z/udx&#10;JlJj9CWbn618s/ARpDbq0BPkXxMgDn5dqrtw3q2Owr3vwpbSOYlErQ84XMx4PvXweOpNTPWryUj1&#10;3U/D03h5I2jj3W9xG0qMfljz7r1rDmjjukby1WORW5+bJH0q9od5Pcsv3AijJRmwHb056CrWrlo4&#10;g0KxQmTtHHvX+H+IVwxhc4qcrblzT7M21qtxBGqmI7pAvUj1/UVJfQxwj9yySeYM4UKuPpzWVo3i&#10;CaOXd5cjNMcFgpxj0x/wEfnVueNLm4WeMfurh9kmFOGH9KJUwUrFjTpFhl8xf4hvO3tVzVI/tlpu&#10;LK0ShAQOWVT1BPtUkFqtrnYoZG+Vf9oe1btvon2CSWaPEcZlwiyRnDD1rCdMzlWSd0cMtq1jc/w/&#10;vPkDM3AH93/69bNtMLdtzKf73T58/XpWjqug2t3NMunymS4Bwu6R/LB/3d2awIrG4tbrbcq8HONr&#10;RiM5/CuaULG0ZRludTAy3Np5kcbovXZ3H1NWbLTl1N2hLLDIeM47VnaRp91FcNv3ffyoLfKR6Gty&#10;xga2lWWNSx2+lTGDZzzkiIaUba2TvIzNtGeant72OJ9srcL97PatSz/fXEciZ/2wxHH0qSXS4bq+&#10;3CNdzEAr/ez0rqjA55VO5kW9m2qWcl7abZI45Nm7sPxqG6tbglfM2/J2DiuyhsYbbR5LWMcSjnBA&#10;Xd61nSWSTQt5g+f2cUKm2Qq3cwINLkYMfmaRhlckYFGpacywBgrHL7Rx2966c2n2ZD90bflHzDpV&#10;W7gYS7mXb6AjijlRcaxysOjR2kJCwwqS/GVyV/Gsy50K4ihZbaJfl2uiJ3b0J9PmNdy1rHJEzR/u&#10;x97JHes3VbmS3HmbED7cYfkfpUuzOmGIZ5v4i0O4aG4kkjbaq7toOGz9K5B5JvtqxkLJyrKUHQV6&#10;/Jarc6gZVxEG6KPlB+u3NcB4ztLi28QSRQxszSrgSwrjjb2qbHp4asr2ZhazZr/Z8SEho9gXJ45P&#10;Q1jx6bmAK3zIr7SD94iuu0/SmudGjjZnaQsRz3Bbj8qy7+0a3n2+Wcbc9Oh9KLnZGoc9PpNvKjK0&#10;cf08tf8A4moJdDhQ4kVG5YdD/wDFVpXnDblXP0qnO0krp+7zG3zFvQ1MpWOiLktjL1OxUy7k2xx/&#10;d5QgYrF1nTTGyfuUkZ/lYiMnA9q6pdEzCzybif7ueKjfT/Ph27V3L0560Rlc6IyPP4bZbS585m3c&#10;M3LMq49duM1XvJ2lnWONo2RuAdvJHvXV674eXHmI3mOA2RkY2+lc9/Zyqq7441Z1+Y+n0pcx2Qkm&#10;Y9zcSQqDMwjY/MCHY5X0rLvNTSUt3lP8Iq14lWaS6G5WVY3zwP4v8KotYC4Kjoy8FR2/GnzGsYog&#10;uECouGkbb1wvSsvVI2VGztHOPxrXmtZIUViceYcYqndR+UmWXnG/AGa0p3QnqcpLpv2qSZsF/LfG&#10;MY4py6O9m7yL8zH7y54H0ro7q2txDGq/dk6Mv9apao/nWjqyq8jfeyc4+m7FdlOo3KwNXOW1JFdl&#10;Ut02546Vi3th55b5fvdm5/lW5qEZaNvmy3riql6DbRM8kiu38IPG76V1RMzktU0K4hnVomVE+7gA&#10;niqct7bH/XbVdU3N8uMmun+2tftwrbfXIrK1PR1kuxtJUqvI4Oa6IyAxmt47qdlQ5fGcDpVa/T7B&#10;NtXd8pyPl+XHrW5ZaWtuPmfzvL+ZWdhkj0OKh1DT/t0nl/dO7qvPHpWntBRjcw1laZVyqyN6ZwKk&#10;mlji35SJfl52jdU62v2KNm+X5Pvf7P1qsSpVmb5d3XNEW2Wo2HGASRqqqfmbIbHBqHUYPMh27fyN&#10;WFXyE5+VVXkk9PpTVlMvHy7ema0jqYyRQ8oJu8z5ty84Wq0cT+cV2hWX5SM9BWhdSLBG275fM6Z7&#10;VCGErNHjDdVbufrWhmVQVkf7x/wqGH91MzKSDD93/bqZ4/srzMX+brjHFK1t5nzoNw2bsnis3qBV&#10;sZJGvgp+ZG/76qzezYGV3bivyN/iKhsrcRXrtu+6cD3Nav2IXEyrIu2Tpu/+tW0Ik8rMqaZCf3it&#10;8q/MQOTUEZAjdgOV6Z71sXFgVmXazjjdx824etUry2NtNt+b862jqZyjYhs3dbj/AJZsuNxbdhs/&#10;Sn3T8bPmY/3Qv9aRbnyrn7rfNweRU19Esrx9dr7v3Y/xoepJRcu8jbdx+jN/hUltZMwbY38XcVoJ&#10;bKy9Ny/3en61TDSvett3Ko6Db1qtAM69h/f7du36moI7IpF8rA/7JP8AWti7gHy7VJb3FUYImLbP&#10;lX/d+aoTuTylGWPfE2VFQ20Edu/l5Y845PWtJo0EL55NZ9zFuBlHAX5gfemZ8pDJpCE7gZFz0560&#10;RWjQtyc/8CFaNnCZU3MCd3QY6U9LVWmwy4HuKl6D5Sj9nWZNvHy9CB0p8UH2aPdhtvswrVh0xlRs&#10;KD82fvikmtdx2bfl9VFRzsZlxp8+75S3qatLA27qrfSmm2aEuy7drNkZ7VdjtFVPLZdy7lO0nAx9&#10;auMn1K5SuLZYUbcQfmzUFxabovvMcpnJYDNX5Lf7N975f1ouoMIT8u7O5vQD0FbR1J9mjNs9Fkgg&#10;ZsgLu6jkU77MsUeBhecZ681oWNxvtdu07fTFVb24aMfe+XcrZyKp6nPLQpqWDLG4Vtv3+f51BDpi&#10;wf3W3dMjpU+4SMq52qvI9W+tWvI+XPb1o5jPlRiXw3zKrt8voBUqQLtVsDanfNOu7XzpVGWjZd2S&#10;FzipbX91ayKrEY65YHFUTzaWKE8o89R8y/7y4ps8S5YKw56VYuoFE27DNuXCgiohArFZEY7e+R0q&#10;uY0ujPCKjNtbH0+ap2KyI3NOmRUldRuX6kVWa6jeElWbcOo3DitqcbmcpCYkQsNzEwpuYHFcz4w1&#10;CG0tmMhwW6AHrWl4m1s6bpir55DO2x2LDNeW+LddbWLmOH5ZMbuea9fC0GfP42qkUhOHuNzJD8ow&#10;FB5K/wCNek/Djw7HqsMdx5SKX+bcQcZriNO8ONeyI8bbT7DNe3/CfwgIbaOFGYMOoA3AV+s8F5dK&#10;rXUrbH59m1a6sdN4R0z7Js+TO35eR94V3PhyzKRSRY/d3EiuSf4cdMfWqFn4bS205TG3Cso5649a&#10;2tKl+zSLu8vd/fLDv049q/pPBx5aKguh8RUbk7mgmnGGNX/eYjfcoVS2R6/SsTX1fTEeT52mUkAM&#10;cLtPT8RXRaV41khjK3CfOoREk44j9x61neO54NcVtp8yQt5iRsMrj0JFa05NOzRhK5e8Ca/puoaH&#10;cWN3D5uoSSBoZbk5W3hVX3AY6lsr9cVl+J/Cs2nyK8LBYoJ8K8XKsf72f6Vzd9pNxFIrxs3n5zwc&#10;Dd/hXQWXidvEWmDT7qOISb1V2zu86T+/82MfSiUNboUX3Lnhu6D+dHIsXlD5Iyo4K7egqr4q8N28&#10;8cbLFCssf3cA4P1pzxy6JcNbzNtVT5SOB8rN6g1DqokTyWbb8pKEeuOtYvQp6lexkW+8OLp99DFI&#10;se7yGlOfL+X0HJrk7nT10y9a2jXZ5Y4dAV3L689662PzCj7WZW5K7cDGOvWqZ0n+0LdGlYxyRrtB&#10;Ug7h70SMzMsviA2j6a1jcW63jz7lRpELbR+FWfDOujSrc/Z28lduGKKVJ/LNMutCFzOv7uEHfhT6&#10;ChvDM11Gn2fc0irkruxk0cqAsN4kluW43Lbw8fIW+f8AMVY0/wASPHbNGqtJg4VHYbQd3r6VU1G3&#10;m0ZVinijuN25nAZl2nfjnj05+lSaQttqSlWZVI6Kx2u/0FVHUB6wzWF4vkTeWr/NvikDjb6ZFWI7&#10;qa+DKxUyD/VmQMfz+aoZNHk0O5jtWKvFnMThuo9K0F05YrSS4VGPy4UDv9KJaAU9UuZpIGZQzEtk&#10;YYHIqquoTC3ZtoZD8pVhhg3rir1pOq/uZFKSLwABk4ovLMWqsx27QNxOetVzAULZ2mRo423M3zHP&#10;zYNak2iRmKGSRFkkx1dBuVvTAPSn6JBD5DTJCIZZG/hO4LWhb3iXF1FG58tYuAuM7vqaUn2NdDnZ&#10;9PVtUii+WMsjl+PuhematXOkrDArKpVkjwwbjn+9V7UYFgvBNufzljZCD3z0qTVWjudCsVjb96se&#10;1mJ+58zH8eKjlZGhlRx+ZuXzC27pkYzVO905rl28uRfl67pAuK07O0dA0bN83++3y/L3rNcLBPIG&#10;2tGvXDcmjlJNzwfqP2rTreznVvOt4thJIUOvqPerOuadNaXCvjaFiLKcfcI64/vVh6RdG1kTP7tI&#10;3zG453LW3rfjDGiqpG68XAEhYchuvFFSPYE7GVq/iNTo17DdXUm5otsaH5sN65DV5Dc6lIbrDDcV&#10;X5h611fja4mJZ28xVxnGeorihDhwxYso+6e5+tfL5ppI9CjK5s2spmiXG35Tk+w9K0rdvsI3KwWR&#10;/mznhTWPpl3n7xzt67RnNbFuFEMfG3e3eqwAVTsPD3ir+z7YW8jb1bd/AtN1PUl1S53qmxtu0qeS&#10;o+v8TVk6VCtuysFUfUE1YuMJMS48043YY55/Cvp6VNnOaFnoTX8xzGwYPggVDco1lId/L/xN6fX8&#10;xXoXgGeysrKO6aKNo5Ssd4md29x1we1UPjB4ZstOmhmtXSSOf7nI/d/49R+VXTlrYDJIsLnwnHCY&#10;laUx5EqfMc7upFcfZ2s1o0i7ArIMZVgefWtu0KaYrMSvlt8xGOp9vanWlmtzqije6qCyAf3625CG&#10;zMLzSRbmC76n0fQPNQTSLtCfLgKV59ea1V0ePTp9yvvUBlww7+lT6Vclg0e7Kn96DIwXP+z9farT&#10;FLUyG06S3n2Lgr0wK6uwnntRCfLhjZR5xdTuU+xNZ8VvDqNwqNIYxuJdscnHXFXJBILRfLjVgzKx&#10;RWyob/npn+9yPahv+YzOgi1ddQsEjZv3LYSRCcx4X+EDrj3rvPAnwul8V+D7O7i8ue1uI8SSS3Xk&#10;xyOQhH8fAArzfSLS8FjcL5Q+zxllzubcknvx05H516N+z58T28BeAprHULW3j0lWuJNPlt7hZLtn&#10;SKPaksX3kQ5OGUY+Q+hrhxMZ8t6RpGfcqfE74WefalmukGq2m43c0WJPt0SJwpJ4O3B5H3s1xR0t&#10;rTQ7G682QzKglJCuyxuX4QAD5c+hrpNe8U33inVmuYQU+0W4YqZGCwuxyQNmdoxxzWx8NPhzH4m0&#10;L+0LOb+0JvO8iSCW3zboMYcFh8wcLyGIxmpjWdOF6hmefzyPrTvFeNI0s5LtvG364r0D4WfE++sG&#10;8maC0vL62KpF9odggj2qu4ejcd6m8U/ByLw9o8c0My7rVRDE5O2VsNySq5PNcedKuG+Ta37s7HRX&#10;wjf1q3OFaOhN2eseLvFOm6rpk15qcNjJC1pPbQGOUSyAShtpkUnI+bnca4XwdLc2GgLYLCt7KGj+&#10;zCU+WYo8ZPK9TjmrGgyLqti+iXEax298BJdpLyjlWz5qr0B75ziu9/Z+8FeGpvE+vaD4guY9tjK8&#10;+gp9nMlnNHtUyNKyOpWXcCIwT0rzZ1FQg076FHAeIdun6VNa3Gf9IyDFNwZHXGB7D5q85nijWdo4&#10;5HaCN8AsNuwg4H1ya+79e+D/AIFf4aXF3PoukSapbTLbNq1wzveQkDLCNQ+OQo596+SvHvwwh8I6&#10;2otXt5LNtslsYXZZIQOCHU/cbPOBzVZfmcavu2ZnV8jgtQ13W/B9hPHYXX2OPUEKtLb3JLFTwyuv&#10;cH/bxXQfBT4ZJ4206+WcxqsztLlLyGNggTacRyENgsQenasbWrdpQ0e2Ztm8MgX5VVdrByfXPasD&#10;4b+PdN8H+NUuri1eS01DT59k6Qr5yOP9W2GIGfUV7EqblTvTWpnK6PRdf+AeoeDNHZLePzlt7dUt&#10;23GZVVVXEe7dhm4PPsa5uw0nULX7RdW7Sx6lZP5ckqhHljk/v/N0+ldTB+0Pq03w/XRYZGktmuI7&#10;xZZYT9ot2RW2qjdNvznOfasLwFaalcnVZbe5nCX0nnXOXDZ9ynU/hXPT5lF+2RtFK1iHQfEes6zq&#10;fnXGr6tO8PmeZHJKQoLcsNuM5Pf+92re+H/gO++J/wARYfDdrbyXWpXEMlxHGFbDRIm5yzfcXnpk&#10;1Dr3hrUPCN0moC3j5jDJJHOrKVc7QW9xTdE1S6tNet9Uj3RmyG6O4RyrrKOVOR13Dg9qqUrxvRsV&#10;y6WPRPEHwH1LwR5jGNZLXPzPBICF3bNrEts4964z7IwumMaL5bb0KE/xe1dNqnxc1/xv4IutF1S6&#10;luDNdQzwNLKXaOKPflXPG7O7t/dFcpYSSQTbsxjcQx79OuPrXLR9ovjNoaGf4o0m3mtU8xmWSN1b&#10;zBH94L94431xevWS3G5lRdsZwc7NwOM/dzXey30c/mLISs0mGYSMF2Fuv3e1cR4sh+3a4slrcMtv&#10;HG6TSgsn2tjtKsMjsOM16WHZpKxyt1aLLaxttyu3hQcBapC0+bany/L2UmtubbGzbt6+V0YkDd9B&#10;WXvzJtBjk9gw3V2GcibSJfs9vGN3Me3gity2lF/Zqy7VesRJd0TMrKE/WremXKWqI3BX6GpjG5MD&#10;UsLdiPm4ZRkE/dq1cTqjfufmXGcUtrqHlx/6sBANxkUbiH9MelUHO9luGXHkrht0TKqD2/vUcxSL&#10;CfMu1WZl6FccD8a0LWVxYhUkkbaMp7is2K8V9yNJ5hHJDMD5Z9Bj71XoLlljKq5HOR8v3T/hVPUo&#10;fG7mFlZnb73IpbWJo9sa7Y8t83fNNhiaaKNuCJEyGKEMfwqPSpftNq7My/KMjJ+bFZgNuo/JnVir&#10;fKNwUHlz7VG+oTyCRZIdisv3vMB2/QVI8v2eI7Qp/ukNtI/Oo5b0XgyyIo9dq/41XKzOTsZ8kJJ3&#10;Zy394f4VUWNYolO7LL3rVhCxFMeYrKvIznNUWttjodytGyZODUk8xHcW6vJGF6t7VRhs50vG3qFi&#10;29ccTN/f9vpWxGVjkkbaryKvyyA5x+FQwXbNKytNIqyHYB0x83bDLU6lR1KTQbPvFlbO3n0qo0t2&#10;rEbVODjNXriaQp8x+UcE72yf0qv5sg/5Z1RWh/UA/JpVGG3buaVFHrTX61/BZ9EOZjn5f1prMScY&#10;OKduBopaBoRo5xT/ADhnb1pdmV/pTZ7tIId5O33IrSFNzdomHN3Fl/dtt9Kxtc8XW+jztCN0s304&#10;X/OD+Vc/46+KEEEzxW6pBHbjLSZ++PrXg/jr9oVtTh1aGyjlmktZ5Le2Z2RU3Kgb5gpJ6t3r6HL8&#10;jqVXtoctXEJOx6n47+MKpcfZWnbcqFgkZ2eVheee9eMfEj46ST38mn/aLSbdABPGgUEAgEb+evI6&#10;eorzzxR8SplZdW1ZmUeQEeC2d5MKy8lMfeP0rjfEfxD0LW9PSRZNWsXggMdt50LSG527TulUNuU7&#10;lxuPzY7V+gZbkMYe9Y4qlbsdmpk1yz/0OS3hit1cTPL1nwN0hZedp9M188SavdDVbWHUr6PWEkQm&#10;1kuYo1xbBxtGQOAEboeavp8dNXtPDF3pe64ivEm/4/Q4kmlZTtAdB8pH97HTvXJ/FDxNf6Je2P2y&#10;1t7q1kMcJvIA/myyvJ/EgGxF3KBzjg191gct9no7HG5NnpPjnwVZ3fhxRYtD9rtpkbfFcL8wPAPJ&#10;7mvNLO3Gk+IGttXt2mYSrsGzzlu08xE2yHf8i/MfmXjitfSfiNfeGo4bC/hnujtkeDCjFmo+Uxyn&#10;f80m77rdNnHWsy7nm13UmmhkCL5mNglVcvhTvBPbdzivVw9NwVmHLc2fHGl2MOnwjR5UebKxXKXK&#10;lI4FDbiRtbMh2kj5v9mqXgJNN2f2MrXV5b2ymPTbR0e2xF03bmA+YEEnbnGahs5f7T024a6uJGgh&#10;dmfoysHVMHA54yKZ4L8eaf4Q1qRZbNbqO4kVo5C/ltan+BTn7wPfFbRjLktcrQz/ABR4c1D4X+Jx&#10;o7Wd1eWsyJNHffZ3CJ8+GRd4AZuD8w44rRtPCJvkOoRTXDWs8cbNHJFnjewwMe3P0q58WfGFvLaf&#10;2hcywTSTRcNbnzhEmRwAM/Llt2OuOa4PSP2gl8KavDayPdXsMJ8to45WU4+m7/PfdW9GnUqR0RPK&#10;XJr2GWdrjSTCmqQ8I0yRqIZMA7SScHgg49CK4jxJqerX0Wn302+DWtUtIr52jBVYdzlXGfbDY+gq&#10;v8TfFPn2kU2n28drqmr7r+Z0kzHGmVjwP9raucelYGjeJ9aiUrc3PnRyLuINwuMMGCpnZ8oCvn61&#10;7WHwrUXzLcIu7sdxL+1Rqq2n2EeHbG8vIpWhknup2WO9SXGJiicLInO3nA3DNYNx4lbW0h8zUtU0&#10;/e6ESWEHmNGR1zlkwDWb/Z6X8sk0g2mGMuu7nOdmM/Sr2kWtmsM0kjyXCzbdwcdfrj7tbRw9OCtF&#10;GijYh1bSrWSSG4gkmupbON4RNNEI5FBb5lCry2fWsONzaosLt+8XgAHgj1roddEkdk0u6OaaMbi0&#10;hwV/3R/FTtJ8MWtxp8Ky2lna3TllnSIltreoP933reMuWITRlWcxjmNxDujbduE6KfOtjnDbAeOT&#10;wc/e7Vchkt7kFrlWjjJVWAGVBPCAN05PWn6potxoc9rb2elqIvK8z7SpO26bzHXzWz/q22lRsXsN&#10;1aemaLdLprrOWktnYp5ZIHm7uCsi9RtPINZSqxTvcOUyJtFtrq5e4ms43Mjjdi3D+UrcHO5/m/Cp&#10;bbw6tsjNu3KvygqMnHvWxZ6Qy+SFbfAqcPvG6M/e247rn+KpZbK3mBVVVvm39FGw/wB4c/N9Kz9t&#10;fZlQOW1kqkWn2WGS+kjLyN5AIJEuMRvtxs284POKsS6C1jeNDGF89RsOUX5//ia3jfXMsaxRiKPT&#10;GnE62YciFnHWXB+7MfTOK53WNSk1DU7iSOKMxyNzEVQKB6v8ud/uOK2pybLizLFsy6r+7Zt1wu4R&#10;lSuD/wABzVj+ykWVpPLVbiEbJyXxn7p4H04qPWxPYva3ytELdd1tI32hftDn5eqZyV/2gMU6bUXu&#10;zDGjbY2G8srAMv59a6I36FxLUup3NiJIbORd8g4l80xMB65HGKyWiZmELLIJPvZVupPB/i7U+TVZ&#10;FeRZHkRFGSiOWwf72cfpT7S3kn+ZmjVJt2VjRgq/dbg7sdf9mq2KJrSBRbCOaRpG24GcfL92qMmk&#10;tf8A2dVZY2hCpvVFw/zZwwzy2Odw4qafUJre7lDNuWFvmRsKv/fPWpE1HyirSM0gbG8NjjK8dKa0&#10;CPmSNpLTwmRQXkkDHKDbke2aybK/8i6VZIQyszYRstn8RWwZ91sI1YsF3AttIH+6Pf2qtDZR3itc&#10;R7Uk3szFflaR/Rweg+lTzW3CWgzUbj7WkkjAusnLK38Z9BjpVC4uGt598TAxlT8xcfPnpj6Vq3ek&#10;yXTRxmTDMpIKj5TheW+g9ay5tCmuXUGbjezeYWCjHoG+9+lXTcepndljT1XU1UKzttO4A8Kw9d1a&#10;sNm0aMP3a+aQhYj5uemBVTSLRdOnY/dZhlQrgvj0c9D+FaceTEsbSSHdlAOwZehz+IrKo+xvEy9W&#10;jzqDNHHiGPfuJB3rjbnI/OlnRs7lVVmb7oAJxWslgtyHkE0k00mX82SNfM3N1BxxiptK061ubyRf&#10;ljuIVBkO7KgEZAz/AHiOcdcVCnbcvlRkxqbQhZpGC7cmTcNrH61NZSMqqW2qFGQFdm4qTX9HXUWZ&#10;lhWZY+0kYjAqvbma3bcsW2JTuQDkxj096uLTVyS4LVL+Tc4jmxEykOq4YfgetUdbs49NWPyTGyjO&#10;4EfdRegPo3tTlvt8ci7HVkONzjjP4U3S7GeW+lEsjyNEzEZ6NnkZqI6O5nUldWL1paXPh02N3DDb&#10;r9qMbxXDXOy6t0c4/hyCcnH1Nddfy2d7piW9w95bht0hmtIzO827blZAW/2RzWb4b0Of7fNBNPJN&#10;prArLYyRhYd4UlWVtvzYfIwcfKxboM1tRCO1nS2t5nkmhjyqyOqu8W7ru6ZrlrTTkZ3F0zVFt7e1&#10;sbW3F1cQzJGk9xMqOqdWErniU4IGW9K29R8QXmoeHmlSO3jt4WdV3zpx5m3bIqdWX5RyOK51NGiU&#10;suZFEwLswjGXI6g/3aq+KtWm1Dw00LSNdlVMNxI0hJ4X5doOM49q5fZylLQzloZszKlqpVDJ5YCP&#10;LGN4fPTGOuaxbrUY3upF2SHyWDfMNq89PxP92tbwDqa6VamDascKupDBtnzl9oj4/iA7da77WvB3&#10;g/xn9jt4r5bWZtNuLu9DRSKtxcRxSmOZZGDLvbAjEfUkggV1e19nKzA8ni8SIX2YDHBbgcfL0rSv&#10;fHtv4h1WP5ZELDYFSIhB8vqa5+30ttJQCSRpGYbXm2+W7D0ZTyrex5q54f8ADk2v6hIluPNVE3SB&#10;R8yD+/8AT3rq5Y2uTzGhYyw6H50ayNNHCHjYEYWVNvR/U+4rpvD+rLq80duI44pILdhHGrklY0Tl&#10;SPQf3q4/VbdfDFxGszbdpWEsPmXL9yasW19bCQ3Nm8MExVwhWTydxb5SvHYgj86ylTb+EcWkbk0F&#10;veMyyeWixxkyoyAPFhslcZyfXNVLXwpdXc26HdJgKXnA2soXpkngGltbkXlrCvlrLdQJshJlGTGX&#10;yzN64P6V1fw2u5JYbiz1JVs2ZfMt5I/nTKbvkY9Nx/vdDWEpShC8TU5PxH4RXTLqNJGLTKuwuflV&#10;2zjk/wB7PGOtVPDqXFpbxtGWZmiLhH+XOF5yK7jxFZWd9byKsLo0bqy20SBowobcxPOcp2/vVjz6&#10;HI9ossm61MrbY0ddqMAcEMDyuTxzUwrJ/EZzKOleL21bStOnmj/0xrX/AEhxKQvnHpgegrX0+az1&#10;GykkyxeSMlRjkEdSfpWMfDFlZaeq/wCrjjCxqHQsxH+NYj6xLpd4RHFu2uxLEEeag65HbNaSjF7E&#10;8xdGivfz77q3j3TbcuqhlXDc4ZiG/Sk1nQ7c3jyQ4t57WRI54Y4SY3UbFDks7OTu5IA4rpdD8Q6d&#10;Pp80TW5njZGV0aEKQvqp9apzWtxp16s1jdTRssboJ45cO0XytsYrkYz+NEZyT94vQyNJ19tL1Ly0&#10;ea3gUHzIVX5LlF6IxK/d+nNdrH4gtdVHnRSSLIu3dDtKKe/3y26uLUG+M0eVY5KfeAZcdc1I4msb&#10;YSKI23Mp2ng4+7/KlUhGRalY6S+0T/hK50jMgF0qLIj8hCE5IJ3Y5GfyrNvY7XQLlo5biQX0pEit&#10;HbB4GB/5ZSnoD/c9O9R2Hi6bSES0tMSXQk8mGO4njghvFPyyGaRlAXhjjntWxbahb+L7CQruMNuV&#10;yoRzGgRsovTJyOVPbvWVpQdi4u5yOtaE12Y5AzLJbgKhb59hPQYOM1mXlldR+TdNHJG21/s0KtlY&#10;WJILqfcg5B644rur3SI7CRre7uo/ti5VxBIsklu5XA6ehIFcteXGoaTcTCYK7QzCNoIyBFOH2AMv&#10;dFAP3Tznd6GuqnUurFRsyNtSnuYbOaW6uEYL5BWHhZT7j1HY0o0ljex29xMPMaVfNKTLLCG/vqw4&#10;/Co7u8a2hMi7v3nyho+OP9odz9Kdb3rC0jjbzLhYY90GeQn/AE0QjqfY1XK/smmhs6v4PtbSMNHH&#10;E0bJtDqpYsfUj+GuM1fy9HlfHlt5vQZHNbMHi/UNLMSpM1vIzlZbxHK3MyjqjgZHHqKwbXSBrGtS&#10;Lc3WoQ6dCjrEUAmU5+62Dzgeta0bx+ItaGTeWccdtGzKqzbA5xkllP8AtbsVzPiVVdtkeWH948Cu&#10;013wxfa1dSfaJo5ioMYk/wBWsqnZgyf7Yw3I45ri/EUEmnPschT6DmuqNpFSRzmracrRyEKhPsK8&#10;k+JVnJdz+Yq7iq8Z4r1fWdTNtbt8pz64rivFs0dzZ+Ysfl+WuDxnJr4bi3D89DlR2YOp72p47f2E&#10;nljcw+XqCOlc/qoZJOfMz7V13ic+Q7Yb5G68ciuO1GXzJG+99a/mnMKLhWa7H1WGqXViJ4N0PJO7&#10;0NRbWYMQCR7CpsfZ/wCLb+tRyMwbkbl9hivNfmd8Xcg6VNaBRMu7pSPHmkxjbUjOku9EinsUby8N&#10;t4xWFdWbWcmG6r1966fTytzZq275ivAzwtYfiGEx3jfxfSt5bXAp2l55bLu27a774Y+Om8Ha3a3j&#10;L5kVvMJWXdkc/eHHXP8AdrzcjFb/AIdVJRGrcMOVBPBPvXm4iNzuwdZxkfpX+y/8QpdVvIoWjnm0&#10;/bstUQfLbsvztkdeRxX1x4NgW9hj8mMTISAAVOCR1Ofavy//AGPPjZdeF/FsNvPdRxWsgETR+QGw&#10;B8pYH1Ir7a+Cnxoki1fdJdJHYSOrvPJ8qq3RDHnjJ7ivis1w7vdH1FO81dH1NoFnIyi3MqYc7d2z&#10;v6Ve0S/zcSWt8rrJFI2BIeMHofpWb4Nu5rxl2ltzhCyEjAB6YPrXXXuiRTR+Y8AZsqrNnBxXz/LZ&#10;2OOclexJqOgQazZp5NvbrNsxGVyAT6msnSZptOu1tmUsGPDMd6gbvucfzrqLa3VYVmXY67flZx8v&#10;5inWVtHqdla3Hlqlxjcybeh+lU43M5VOxnOiqoUEnBwvsa3dJmSeNrWZ9jHaEJFVZ7QJ5bl2SFW3&#10;MWwOasCy3wMys3y8g5GVNYuncmdRMuW+lQxXSzLM/mhty7XOJj/tccVHqjR3gmIhhWSU7ySM7fpU&#10;lgGvLXy9rBlbIYClkt2gkaNty5OQQu7I9KylQ7E83mQWOoRqfLkXyyBu9a0ILkW0eV2/jWLeaXIW&#10;XyV3DbzGDnd+NTWNw3kvBICskZ2sCOVPofSmqNgbT6nQ6Y0cxSQAjHUf3q1Y9OlaO4uot0jrCdkK&#10;nPzL0Nc7YNJpr7WV/Kblfm5FdDpkzwyRzRs2HTt9371VGmcta/QZp2qLeRlY2BkXOfnbAx1/KtCN&#10;FSPcsf12ECp47e2uV86ONI5NzbgvQ7utPSEPx94N17VtGmc8pMqm1O37zN9Qf/iqbNp0d4T5i7tv&#10;qcVpWlnukADDnpnvV06Kk0edzOGOCcY5p+yXYcaljlmsltmEaKkanoVHX86p3uh/aflVMqvTI610&#10;VzpXkpLIPmVV+bPb6VHb2+5fm+b/AHeaw9ijeNWxxOreGZAhMY2kdRjpWBqatbRDzVVpAu9ZeNo/&#10;2c+tel6jbsiMVVWZtuf++qwNTt7e8TbtP+18nB+lZTp2O6liNbnmF5phW3Ekcf8AvBe30qnrGhRy&#10;W/lydWTadsg3Z9a7y/0SPyFa3jHqqFTk/UVg6r4cF7P5lpIsbN/x8Q527PpmuaSselTxFzze+8MN&#10;DbM0U0rMnbqWqnFa+ex2+Yyr1BXGK6vXdEmh1GGZizKFwoDAAnb3rM1GJbgMwHky7vlUd/rXPKR6&#10;lCTZXksI7i2+T5/rxWa2nhAo/i7n0rcjjDxbdqrnpgGs7Wpms92M/mKz9pY6YyMCew+037LIXkZl&#10;6AYFYeuaQsk4+8zKeecAV0sjt5+V37j0O3rWV4hsHkilk84B2G8uO34VPtOxvSk72OV1jw9BbW81&#10;1tkO1NxCYAB/Fa5y7szbz8RstuTlMn5mHrXY3FnJuXMcTeZ94k8H8Kxda09oJy0aja5ztzuw3t7V&#10;0UXc7acjnb98KsfKofmJyCc+1U5bZZIGDRIq4ZeQc1oXFm+5gryKfQfLt/75zVKa3+yJ97d96uqL&#10;LMe/sGaRQoXy26bR0rntZkJhEgJXev8ABx/OupuZ1Yuud21uO1YesFRblS5RlO0KCCfyrWnKzuVG&#10;Pc5pRNCed20HBLH7x3Vm61N9oik2My7fvYIbH0rqV0pLiJSyMF3ZwfWsRrUhvLCsw/jxzXVGQpaG&#10;fp1lstufMf8ASs/UIZI5t3nHaF5TI/nV66jbdtSNWB6AMBn/AMdqrO0YG2TauTg5bGK6IojlM+W4&#10;YbgvmBW+UHHUVT+1LaHeyHaGViNp3H8KvagQ/wA2Nyr0zxmsPU7sxKzbt3dfet4xuXEnuY/tpLRq&#10;VaTb8xH8xWVeBYz8o2q3XvitJrxmgbbJIh9TxWXe3kgPzFkb2wRVxi0S2SXxHkIF/dlfvDrmqtjf&#10;7fubmk3fdyKry3fnb1Ubm9Qai0p9tyxX5T09a1ijFu5qXYW6Tcynb9OlVrfy3m3J8rSHawHJx7VF&#10;dStKmSu1m64RcUtkjBSGTbIncGqMhbuxZlLEpjb8p2nn60+3Zd23+D7v4U6VA7KNqsf9rIFSGHaV&#10;w3Trx0qeUCGSEpInyt8pw3PU+tOsp2LbmCxPu/gP+NXJLBYRu2sfl9aqCVobjzB03dCtaRZcdRdS&#10;kk8pW+62MBB0U/X+7WfeDzI42LIzM2CQO3rWtsW72sEjZWO0gdqWXTY1XIbKsvygDpWilYUkc/Fa&#10;vecKG27fM6c1ZMMkXluq8J3Jq9bqgVlVU3KcNtboff2q4gWQ7WUM3oOlUZWRQe7VYR95EIyAV5Iq&#10;tLODIzeXt3fd+U8Ve1GxijVRuxtOfmQj5v8ACqktiksnyqsbNyeuPwqeZmLdhtxKk3RiG9MVm4Au&#10;dqqzNnGSMc1px2rvO0O75v72KdJaRxyZ/izuzVRQuYzvsK3EIDfKy9T61Wk0PZ8pKvGf4mGD+Va1&#10;5tt7baPvetQwSO0X7xghXoAM5quUkoSytZL/AA8UmlQtfO/mInzdAM8U+5Tz5P8AVj72W56Vf0iD&#10;Hy/Ljft4+9WTdwLVtB5j7OFrP1qN4pUIUeZ6E7a2JZFgLEKuRyDnrVVIJLuc7jtz0OM4qOUDNRPP&#10;Vi0PmZ/i6fpUulw3DXCqx287OoNXbjTJY3ZlHyhfl461b0+z8qBXc/NndkiqepXMZ+oW3kOvyqv4&#10;5qAhWVlb5s9PetPU9SWTHA3HoMdayk8wxqyr/D3FbRYSlYz7pWiuHX5l2nBUDkU8WrudrHjvxVp4&#10;lKryNzcnJ+YmjiAZZNwXrz1rXU5JSM24hb535Xb8oJI6UiTs8X3vLb0HIqe92srblYL7iqyqwClV&#10;xu6Fu9Tb3rEylYS4YCcbRnf6Ui263G1vvK3IHTP1p8yq7NhiDGcZx0pVX+791flB9q15TIq3Nksx&#10;Vg23a3FNliK27LkenAq5FF9oO1v0qRrUSybWb5fvZA4zVRhcLnNXZkaXcm7yzuySelVYrIxCSNRl&#10;W+5nr+NdHd2SpFlPvHqCvA+aqdz5doGdsbtvyj1rsoct7HNUqNbnmPxTuPK/d/d47929a4FrUS3K&#10;7t2fURrXbfEa7kvbs/xemGY7f0qt4Y8E/wBs2Rb5NoOCd3Ir7DLcDOrJKK3PkM0xUYOzZo/DSxju&#10;7+OMhmx1x2r2jQrgeGyWtTu877uRXnPhTQG0pNqDa6fdB4z9TXQXeuSaRYszn7y9/wCH6V+0cO0P&#10;qK5pHw+Lk6rsdUfiI9jD5jyKflxux/SsfTvjCNLv/MnngkUdVCnivMfF/jKWOJtsj7fTcK831bxV&#10;cG5b5pF3deelelmHG7w8rI56OX3PqW3+Ksd0Ri485hnLSH94dvTkcVPpfxHjuNT8mOZv3cuMjjd/&#10;s89/avkuDxxfWsytHcNGPTOamh+IF8l353neY3+0T+fHeuGn4lU3L3ma1MpXQ+5LXWLVoRIjRtt2&#10;53Dy8f8AfNdNpXw+/wCEnjuPsTQObeNndi4Xp0x/tHtXxj4D/aEvLV5Ib6Z5F/gkdgTGnpjua9s+&#10;HH7TLeGrKdWkjkhlCxthDuP+39favtMr4qw2KjzRkedWy9x3PRtSe40vVYbO+8weSAkcki7VkwOW&#10;yepDcfXjrW5LpFnrOnNdRQxsiOIspHtGWXGfv1R+IXx00f4iR3urNDGI/tCJb2rR+WtqHDFikfTh&#10;uTnpWJ4P8WSaatwJJt9vMCkYb5VO1uGHvX0UcRCcbxZ5s6Li7EssgtNTa22biuBGwPGG65rX1HSl&#10;h8Meas2V8jOVYZzWTd3sVzMCo80sOCOpX1+lSw6o0FvDbszCBVwRuBJNdFtLnN1sVtAVdTl8uZ9r&#10;L7Vr6rbta2qTbhHnpgda5mGWWw1COdV3Dd5kSk4MQ9D61s3PiafUrRo3kkGF+XEh4o5WKzLl7JD4&#10;v0vdPDHFfJC21zyzr65bAzXn9jYTW0kW1gsyqhChsgkryM+o4roFncShVP8Aqh5Z4P70e/8AdqWW&#10;0+1XTTDcsjndxjfI/wAvfoBVLQI6kM3iW4ttOhj1Bp5Hj+bfwxz+Fa/hzxlGv+p3gH7wA8tR9MVi&#10;ahZutmY2Vm2nBJbkVlxaVe2UDOu4hiFIYbdhPQGqcUwOp8U3jXV19oZppJNv32wP0FRLqHmJtkSN&#10;Gj+UgjgisVYrrS2T7WsjJnHmHOc/SrDXiXEzIp8yNWxnuw9RSSuD0NbTL1LeJ4o22/d4AzVKS9kk&#10;vsq20YxnPf1qGG2aZwFYrJnC47/WtP8AsWWRFKttLDB3MBg/LT5UinEqy3skh8tVVZMKcnmpEvWs&#10;WClnb5W25T5W+XtQfDMlkiSKtvMkhyCSeB6VeFrHcf67C7F+b2oug5TDi1qS2ZSGZg6ZViOCfc1X&#10;YM0S7mVmGN5zjrXSTeGIYoAkahoxjbzyM9KqXHh8SW8Nwo+XyS+f4o8txx3xVaEkCWFxaJbtMkO7&#10;aer7jx14FEVnJeT5O7aq8BiK3ND0+NUEQbZMmPvHaeOv3c9ajvLOaxuMeWgO3HJqeYrlOS8f6YId&#10;FkVlVWxv+U7mVa89jWNhtBUnoRnpXqPjiW3uNMkWNYzMqshjPcbeua8st4fNtgzMqs439a+YzTV3&#10;OzD72LdlGRc/xMkbeuN1b2l2f2nIZsDo2e30rJtrQsuAuM+/WtiytW00GRmZVbcR3yaWXxKqnYaP&#10;oFrI/wA7eWoG5ec5HrVqbwp/ZsokZWeGbHUcrk4H51h6FrrQxSRLvdsttZl6L6V1aeIr+PSLPTZG&#10;j8mFVizuLNOVG4Fjjjmvp6XMc3MZ0moTaKVWFcxKWYJ5rfM3vUmrXs3iSwjmaZ5NowVJwFPpV6y8&#10;LXOryraqrSqyklt37tSORkdfmHI9ay9T0O88LwzCWMqdyIrMMZB6qB6D1rpjyc3QiWg6z8M3k9r5&#10;q27TQ9FkBzgeuKpi4n0S+Vdm2ZZTjcwxx1/Kui8C+IVttOjt7idbiG3GweYcbvrR8Rk0++jtGhjh&#10;WTySrFVPIbq31oVRuVraBcjGpNqtsJGVYXU4KLKSpPrmsqV457zMckmGTcrj1+lNjkWwtNvlsVyB&#10;lELdam0bS/NZYyd2DujLfL/wE+/tTtYzcrC2FwJURPMdZD+8zkdF+8PxrrvB9vaahZs0xt444SrO&#10;TKA4Xd1RerNyPlHpWLNo2dqozbshQV5wG61NoulC1vFk86G35xsaQdadVdgloeqN4Ut5PClndW9n&#10;Fa/bIEuGWIssQUNtO4Fs7jtDc9jmub07wZb+KNKvtUt3tdJ1DTHCWkP2fJ1qNkb/AFnZTHn5MfjV&#10;WHXdUl0X7Cl1F5EzrMscfCSf7W7oG/Stv4I28ep+M44bxreRfs8u+1uX2JIx+Vfm7YFebNypwcux&#10;Llc5ixu20aH99FIu3ZG/B+9/dPvz0re+FnxJvPCOrzJazMsd0GOC57jJOMfcA7da+nJP2NvC2qfC&#10;64l1LVtQs768LXM8Wjm1v4LdslWQncdwZMEkfdKn0r5quvh/N4S8UDS7yW1vJIsTIcN5axPvKlcN&#10;sBBUYUngda56GYUcUnB9Ci9r/wARLjxFdloBcWXljc6Jtbj1+7VTwv4Yk8RamZI3aOP94SiBVZvR&#10;sE9B69qq6rBcadYyTSNHNNGm6U9Q49Rj+H36Vn+B/F93ovxI0LXtNuGt1SSK4kiGGSSFm5t5AepP&#10;tWyppQ9zcHoe1ar8E1u9OC2FvHeSRyLi4cmNmCr82f7i/wC7XBXGmRw3zWskcbG3k3iORMiT5cb9&#10;pIH4Zr0j/hpSzsdS+yLM2l6O0rDy4FkkdPn3Rqw3bQdvBBNeYa/ef8Jj8RtW1PQbdkhudUhe2tbm&#10;UQkWboiyyBBxkMSQPY159GNZ3VbZmmhqjxZresWkiSaxqFv5lys8V3F+7l2jlkBXaojJB684pniO&#10;3dtVurtmaaW6neSRs5WQ/wB5h/QV2afBjUryxmuPOgt22tNsdd04KDbgBsfMWwM9CSRXn2s6r4o8&#10;PaQ2gX2n3GlXnmJO824CNSG+Vdw4cHviijUpuVqVrktWMW68Hb5POk037dLvy0g3s8JPVjhsHHpX&#10;n/j3R47vx7qU0Sv++kknkk8kwsJC3CLtGAte0/8ACVTahep9stxa3EaIrrHGY3JHUknjmuU8ZX8M&#10;uozXEoLM8mV2suIh6+9elh6072M3G5xemTs0KRyBlWNZHEb7l3rHs3AHHetD4S/EkfDnx3p1/FHD&#10;NbrcI1xbSkIkv+2CM7W+vFdfqGjW/j/wrDqFvfQzXlrm3iVmKvA46KxHG5toyDzXl+n+HLi7FxDh&#10;0vLclXjbgIV6AntXVFqompdQ1Wx9G+N/ilZarY6l5YsWkyYgUkS5uFhcbyjbMgkfxEde1ea2Uf8A&#10;a940MNrtSZiBGvJQL0JDYxXB6NZ/2D58LfN9obzDIVH3tu3rnpivQ/2ZtQt9S+PGj6P4iyPD95aX&#10;EDvbou+WeRNsJJzwI25H96uWWH+r0+ZamsZdxk/ha40w+fIn3DtyM7m/4DUcT/6Rjb5axnBIQnFe&#10;2+JbrwrdeOX0G9vre3gs9Mub9LmOOBW3Q7kG/I4dmXAVMkqwboc14ks2m67N8sNvcRRhnWQRAxt/&#10;uhlBH41jh8RKau0Xotgn0pdUWZlctIvzDkAsNvQVwPim5MElvb5IkVf3oGMCu+gcSFWTa2G3njGF&#10;rnfFXhRprtrgrGsrAFQR0B6Zr0aEknqEjhdRgzGPvIp6Jtzn8ax3xBKefuvtKY6D61rarDILjy38&#10;pWj+Ryu1lz6jmsi851K4hb94sbfK3TP1r0Yq6ujF6k73ItoWbarqex4qu88kr+XFsXHRSDk1YHl6&#10;gqrlQq9ST0qxFpyxSq643L3NVFlKVjW0u7aazaK4RlWYb3wOR8variapLII1t332pOWVgNhP97HX&#10;8KhsII3tCWX5lK5IRUwf73J/Sq6QeW/mQx7lbkMWxg+mKx5S0W7KyjlumZmX5grR4LfrxTtQhby5&#10;Zo9u3zcvgHk7l6e1Ry6hMLOLy2k3RryARtb8aWzmuJ5G+X5tm127E+oFXoXctrclI2j+bdnPToNv&#10;QVXRmIaNf3LFdoIVjn/x6p449uMtlym4e9V44PNlZmI+bk4b+VRyk6Fe6hjRFUDd5YySMnJ/56f/&#10;AFqhaLztzbWYq3HZTVjUraSefC/KqDLOOuPTFS2zxwThZIVkY9GZCxP4CtLoxkQWV60EpbIeQLgk&#10;jgGonsWeJpFYbY12qvoPetJbJopm8vf5bNk5Z84/76rIudVma8a3nkbcVw0ZOQW/v5DfpWdk3ZEc&#10;zFUOgYJI2V6gkc1UurI3G4YUMvyEgHhvatixs2mULuXbgktj7wHU/hVO+kj0+9xHw7NuKj5efxqO&#10;bWxvT8zMmgVrf5to8wbm6/pVYllODwR1BkFW7yzMiB2XhF+UA9PrUJtYyfm5Pc+tMvQ/qDjPNI/D&#10;UrKYvX8qRf3pr+C/Q+glKwyPkU55OMd6LeRXt9zcZ6Y71zPif4gW+laZJMrbm/5Z453/AE9a6sPh&#10;J1XZI55VEjW1jxFDpFuzyMNxG0DPU9xXmnxE+MMOi6ZqFw9xJClqfKldIy3lt6oP4vwrhPjH8bpE&#10;ggjt3kaOFWlu5mYCIA/cQD/gTZPsK8R8ceOZvE+jx3LatNYrbwN5AtZFL3Ib7rNn5SR/uV91lHD0&#10;r80zirVTrvFvx1spFuEjM+oXW5wq7ZGw64wGZhiMcj73qK8d134jXmv+JrW+h1bWtHVsxvEOFugw&#10;wfM3BucqBldvJrMtfH9xoehHTYbOG3uLh/tF1ep+6uL2SPOElH8atu5bgfKK4jxjqs0kM9zZ3Ts0&#10;A3SqBtA5xxn35+lfo+W5XGHuo8upJt3PUfFGtWGk+GL64tUgv9TtU2wRXLeXGD/eV1+YN/skZrzj&#10;wt4gttQtpriSTy7qRd7xCBhjHUKD61xU/wAR7+zitWuLy8MdtKiQnzkkEbPwNuOmD6ZqsniHWNZ8&#10;T294zJIrL87yTtJt+p2Bv0r6GjlzhEmOpveN9Oh07xBvtYY44WDMVQ/KXbDHjr1I/MV6J8M/Eeja&#10;f4BT/hILi4v7PWo5beTS7G3FxGFWT5XmwC28H5k+8gHJNcZqLG5gb7ZD9oMETK7mMyOw+XgBf4fv&#10;cdeBXJW9/cWlr9sggurVZUEkavbeV83+3G3zKD2yOa1VH2miKlHsdb4g8L2HhvUGt1vLqbSizESv&#10;CVk2b+6DYua9P1T4Daf4g8IrH4fsbdbpN80Esr+S0rhMgsB90n+7Xz1a+Pl8T6CF1AGJ1ZUmWULG&#10;8MjfMuATkgnp61P4f+J82l6XrkU99qU1pqL7poxc+SZbjbt3SMei4B4X0rSWArz+FlR1JdX1pvD/&#10;AIlbTJ0a1uGURNGQ4icnagAOMZ+UN9Oaytc0WdtOuptNLOyEyAMERbZOS2wk9Rg4z6GvOfEfx6uP&#10;FOsQ+cyy6nayHMkKPHCGXkFXIwz+/Sr2j+P9U1V3utQ1a4u7exumVrSe4EcXluoIOI9pIDgL9GNe&#10;3RwM4rmkSo3KMfxCt9R+Hl5penRy3F1MyLHfuzndEF+YImNqsdo4J71y1np02jT75vMXzBvB3bnP&#10;4V2ep2Wn+HoPs9tptravaoRth3FIwBkqDu5471V80a7Y28ci7o41wkmQCyen+77da9OjaCskXZnN&#10;LLNdSzRtcTsgmbNvHjylb0U9dn+z1q7otmusS3VvLcM62kWVbZtUEbcbT2z71W8S2a2Gn/bLdZk+&#10;1mLeERWyGfBz/dbHP0qfR9Sh0h5Ujkby43JBZfL8wr0zjtXTKV4hFWdzcbS5NUiaQNJt3bVeVCCR&#10;6Ef8BFNstAvDeTKPmG3GGYKI/m7f3qlj15L9bXy1+dItvzKWdvmzglsDGOd1WDfRyXDGPYwLNgg5&#10;zXG+ZmuhSuLoTs1vJ8twoQNgZjUFEyUbo2MN09afAZra6V1aH7PMMxoXHmuPUDqaZdeForq4RoRH&#10;ptu+GVbaJG4PzCTJP3/4/TtUkUUkfiqJ2aa7EcLBZ5QolP3fmYI5Ct/snmn0sZyuzabUJDai0kEj&#10;qHQKW4O7/b9W9xxV6TX48r/aG2FWbyWActIz/N95Ryq8j5jxyKh/dQ3UTyFJJLhd5DruyB03Y+6x&#10;yOtW5dTmhv2muDdeYyNbXEsUh3XJbbt8xd3I/wBpa4pJsod4lgk09IYIQtv5YKSiOU7osdcDvisC&#10;/wDGVi919mmtbiGSMrFdyBw6z/8ATQlsfvfYVralqS6ZP9lm23U1uuZXIwkSL0eFkyHH95eSKyZL&#10;LTfEFlHGtrtZW85PMBVW+bsDyPxrSnoEdCjqvh+600R+c1ldRuF8oJcRzyZ+T5pFQ5R/c4FY9xND&#10;bwvMyiZGk8wq4O4sOvTtW5qFvJ4ena8VGk8pDbCYj99ED96KQdDnI2t3xxXM/wBqprHmvIBHHM4Y&#10;gOPlVuMCu2kx3KuqWL69LDcSbpLjy8RmRtzwp6pnA2+x5rNe5ayX54WCRja6Id3lN/fU/wAUn6V0&#10;VoI0l27S27YAAcqpH3WjPb3Bot4lmuJYpo4Ml8yADv6CulSsaRiZ13qYSaNlfzCpEjMcDcx24JHq&#10;f7taIjYfMpXzCWDl+cH/AGh3/CjXdAttMifYxVVkWKEPEoaLPRCO+PWslpbwX24MytCv3lO4v/tE&#10;enI5olZly0LOpWnnf89FnRd67fmI/wDiqrW9u1wpbzLhwxIBJAB29KV7Sa4umy8mfMIDltoUnpz6&#10;HP61LeWVxaKJh+8aQckhGkQ+uwHPcUOXYzepP5M0M20tMqhOQR0Xd96qmdlyskcjLgcjcMOvqPU1&#10;f0meO9vEjuox8jB3jH8WeAc+v+zVubw2LqO3n+zwR+ewCxfaDut88hXH8JPoanTqO5WZLy7do47q&#10;4WGYM8sYeMJcbl5DblYgfSrKFdPgjjXzrh07sv7xfmzyejcelW9GsPKiEiszb8Kz5G5s9FI7r/tC&#10;rWiajEt8sohEcu5l+zQvJEiOyptZZPMyOjcH1rCUrbD5TC1GyW2KwmRiwTJYsFINWYdOa509pI5G&#10;VIpUjdBGSuWGSQqZPRQfoatWVoG8SsyN5vylnXcGlkA6g/3iO7jgVpPZ/YdQRIXX/SASUEg2YJwO&#10;fULxQ5NGilYxIJvsT7FXeN+1WByJx/s/3fxrY0DTf7UtJNQEoj2qVsi7BLeFyVEiy/7TFRhjwBu9&#10;DVi58K22rWPly3V5Kvy4mePazSJuzwOgNTWPgm4We7k024ubeTyyk5iAjYYbkkbyJCNx646VhUqJ&#10;oOYz9SuWtZI47jy5LhgrCRJlkEoHUhl4NZsrb4t7KERunYCr2reF00TUn8to5I97LwpAY/3hnofa&#10;qutWbJpKzeaz4ZSrKucfUVcHpYOYx7tfNmdkklabGNp4Vk/ufX3qbw8l1eTlrdoQFdBIWlEcixna&#10;BtU8scc8VUMP2jarfvvLj8wlgST37VJp9xcwCNrW4lt5pmWSBt5iVQq8BiBxXTyt7HPI9E0LWYbK&#10;8Czb2hmiEkdw67UJO5RFKvVCR/dput6lGHj2xCSVWUnercBG4OQ38Pp/FUVrqYn8N+dLCu3IfdKw&#10;35XouP7vI+b3rL1C5MwgkYKjykghAWGQM/y5rzuX3ieZnongz4d2/wAWYrFrbU9Q024vpgyXscab&#10;5UZPMSOQdBgcMe1Z3i34DX/hXwYLxX0m8sbi9n/tMKSbi0ZQphZcfciKmVCi/L8wOeK5bRfiLfeH&#10;fFVitvq15aRRoouGOF85toX733+hH3WXqK6a6+KF14h8L6rp1xFGF07UYbe3cqVE8TRbnZz/AHi7&#10;MAp5IArknGtGdokylc4O60JEsrdrW7u5E4la0KoIzhslvXIHNZZ1qTVdT3LtcyfvknfzI3U/384+&#10;9wf4sc1sWVpd6p4taPT1tpjcSCSXfcLEgP3TnJ+Ukfw96xNUt5Lm9klaGaGWMhJ1miZWWQjIVj0T&#10;I9cV6lPlfxWuHMyK9S41CWS6uZvtDSfM0jkPIx9XzgH8KboGr3mg6rHcRS3KqVaJtsh+dX6A8dqq&#10;xTt9hWNljCxM2CesYH3R757DvVOGeMP91djdPlHH6+4/OurS1kZylY76xu9NuLMxvbrceSixKHB3&#10;bV2EK3vyefY1Afh2LTSZNSXyY5GkS2MGcoj8/Nn/AIDWRoF35KSSRhtsjZYY3MATtyfwroY9Xu7K&#10;8PkyOV5P2QyGKOJivDRsOoGDyfWuOXPF2RXS5lwTTxPm7aWTy2AVwvmKSOuCexq5FZTTzRiKVriO&#10;aPa9tI/7oL0wCOcf7Vb+m6tb3vhsR3TXTXJ4RA+9Yz/cUsBuHuKp6NbLHqAkkjhl+XO9mztX73Qe&#10;9Q6i6mqVyODV7vw3dxtBJI0u/Yv7wuJieqP/AHQPU1oX/iew1qC6Vprm3FrcxwKzDh97btg/2M8e&#10;tZuqwSvqM0O/yzIjBJFYEqU+4mPfuawvEs93pVj9lbULy4hjI3q0mY2YfMvQZ3A0vYqYpnV6/wCH&#10;JNMiu5LlYG+yTLFMjTBfMA6/J95mHtXP22rw+K40/wBF+wr03IXfC9d53Drz0q1YeIJvFNpFJNHH&#10;eKriOR55WXezEnn/AGsAnHXg1c8aLb+G3uI9EkhuI7q6VhM0i/P/AA/gcEfL7U43juZmH4htLq1E&#10;lvIypY3K+YskcySOo29Nirt/Wr2h+Mra205bK7WSOz80GJ1iKCyVuoULyU9jzS3FvqEK7Zss5JVP&#10;nOBjrs44/GsvVZfJWMLxJz8oTdux1/LIrT3ZKxXKdnpPg3TbxtTZVtVlkn82wv0Ia62lGLKPlwFB&#10;4LHjNU7XTLjViqIjNNHkKH+Xgdc/SsPwxqd1p+oD5pBcQq212GGIHJQdtpHeur0DxsLK+jRdOiRt&#10;gL3OXWSLP3lBIwVP96uaaktjSLuYPifwI0dpMZ1hSPzfIaVG80SHpscnofcVmeI/GOr2cEFjJdXE&#10;um4KXkdxuuoLuILxayxFgy7uz7/k716BrenW96f7RdY5I5CBKqRCQ3JDcFkX+Jezjhe9cj8WPB8u&#10;n3DfY3X7Pt85fL/eKi+hYdW5rShWi1aY1ocz4Z8UDw/Y2tjFZtYuyM89isnnLpb7tv2dHPLR7CDk&#10;85FbSOup3q2txHbsqqVYuT5JdW42Fdv61yse5Vk3RbZlZ1cNxJG3qR1NWrG1vLfzruOGMwWsiCQ5&#10;3K+7rIp/hPsa7ZU4/ZHG52Gu/Z9Nt1txbtHDD8qMiLuLfNyc1yuo6O+//UiTzE87ESDEgzjMePu8&#10;8YNblrqv9tRRI17NEsPP7oBix96teACmjePrqG4u7iXT7oTyWsUhWO3Ba32rKrD7snmc7TxWHM4b&#10;m0dTkdHX+07yRoVuG+zyMLhJYWiltnDMTHIjDJyCDn3FQJqrJJIV3/M+SgXt/fH+Fe0+KLTTfHcm&#10;i3kLSQSafYSWV+pWNp7mZplYSPnG8psULj7wJxXjXiPU7VbtZYJJ5BnKsqfM49GH8P41pQre0Nbi&#10;T66s0R3Bh9R96ua8U2UN+Xkb5o/7x4xWzqc6zxHbGyMZFQAjG3HWs7WtUkGmpblmaPDAJ53Ofc12&#10;U6b6FykcBqtos0MwB4XoSK4fxHpfmw7fLKgNyPWvRLx4/K27jhVwOO+3vWB4h0bzLbzPu845rw87&#10;w/PEqjKzueHeKtCnNxtXEe7r3xWDF4S851jKr5z+/FeheL4W+0qFXcW6kCuUuLo2d4FkVlXrux92&#10;vwHPstjGu79T6LC1Tj/E/hK88N35huoyuRlXT5kb6HpUEFn5kWXkManvjNeszFdS8OiO4VZlaPG/&#10;cCy/SvOtTCJcm3Tom0cCvj8dhVSPYo1HIwJl8mbK8j0pgG7bnNW7uEB/7u3rnjNV0Tc+7ovpXk8p&#10;1R1LumaiYpdu4qvoafrFwWbcW/SqgbyRx931I5olDTnnc1bdLAV/LErd6vadmN13Fh/Fx2NUQxiH&#10;Q1cs5Nv3ue1crhcum7O51ngvxrceHNVtbhS3lx/db1+tfo9+y34l0f4seFtL0i4sXnnQFZ5M8Skf&#10;MpOOmDX5laYqHarZ2t90elfQv7EfxWjsfiRY6XeXUkUM2/bOXIMP+NeFmGGurn0WBrX925+xnw9Y&#10;2U1vD5a7rjALK2OE2cjNeq+HLJb64khlIXaMjHzbh6ivAfgPrkevrbK23zZVDwx7tx3jbtcf7R79&#10;q+itBhjzhw5ZBsZcY2/U18TWpOEjHEtp3EuLOPSpfljzv+6Cf6UyxtWhdZFXy2XqvpW3ZpDdx/Yr&#10;gK0v8EgU5q/F4fM0MYLDcfvEDrUHMq6W5zl4wuImMka+XuzjFXtO8MtqunrLb7VmZ+Y2OC34VqQ6&#10;M0FxGflWNl6EZq5Fo8kDlt3lrv8AlI6CrjTuRKqc3YlQ7Ry+akys2VY7cD1+lXYLa3mtvLKRsjBm&#10;Vtq7h+tbWqWy30wmeNUdV25VfvfWqcUDLHbxrFjamQmP5mpjTsKNa5FYW39lyycrI38Mu3pVjUtI&#10;tdTYT7fLu8cuq/6wfT+9VqK2WeLZudT6k1ZsLExyGGSPAZsgg7iBVxppk+2Zkpb/AGq32vHEzfdX&#10;IxkVdhsfJttu3y2PzEA5GPQVqXmlx6U0fk/Kqdm+9TYbRpWU9QF59qFSSI9s2U0VkXcgVZGblM9K&#10;07G2+0Nt+79ag+xeYu77snXn1rW07TVVRlTu24Jz96koWJlIS2sN0qjEuVbginWkckM21l/i3fdO&#10;2tKOMRPtZPxBpt5aiVM/NuHYDpVWMuYzp7IAMxiYMh2uqoWVhVWaEWzSO3yh/ujHStg3CpDskXcq&#10;/e3KWJ/Kqp0RpbeYbdx+XZk1lGnd2K5zEe385mdOn8YPf6VSvdK32zMo2yKrYbbyfwrqEsJLZG2x&#10;4/3Rt/nVO6tQGwP3Z9OtTUpXVzanVscRceH457eQQ7VkHyqD2FYeq6D9h+XaRJ/GSPvV3t/p225E&#10;iq3mNu4A4rF1e/i1FfLaGZXX7jkYDV5tSFj0qVU4W/skuLXyGV+Wyy46D2NcPr2htpgW44XDNkda&#10;9J1zL2u6HZMyyJGSD0DNWZ/ZizzP5i+ZG/8ADtztrzamh7GFrtHnsVzFHG23zP8AgC7ttYN/ewav&#10;cGOPbIy9VxyP84Nd9qXhVrVpPL+VZO22suLQYbeOQSQ7ZGZpC4xnHp/48a5JM9enVTOVfS1totqe&#10;VIp+82xePpzWTrBSSJVkXduG0443V0l7aeUzK0ikN0B+Xyvp61lX2miWWRZFVv7uTjFKkdsdXc5i&#10;51htThj3IpgjX5Sow341l6narP8AMoj2r0PlCtbUbGQMpi3NGq4YA4zVB4o2iM0hly330C/druoy&#10;sdGnQ5bUomVmjAwzdf7wrHvU32yyA5VF+YgV2GpaMt350255CerOv+o/LrXP61oJu0ZMs0eFJ/hy&#10;PWumMjaMos5UR+Y7HacfSqMlgscm9grMo3JnufeuwuND8k4VfMGMpnjj1NZs2mTRM+6PayqQDuBX&#10;jrVxNJS7HK3Fubonau0Id+Aax9Zs5GtWbG2RRkbuePfFdVqFk0UnmbUVVXkButZOqW0n2WRtu6Nl&#10;3BexHpmuyLJbTOLWFoSVO0qvRtpqjr8jeSm3cEUbgT/yzP8AWtvWLfyoWfcGyvTpXP64zzRDb5Sq&#10;3QR8ZrsgJO5mxFpI2jZhvUZEmeo+lUtRihtpnZ2QtIdu3PQe1Oa+uIYd0fmNGx3PxyB6VTexuJWi&#10;m+aT2zXYtC9iO8wybgMKegzWebfL4ZI5V29ScVrNbTbd0zMuei9xVG8jNvK3zN+86DI4q4tMl2M2&#10;+SO1lX/Vt/d4xn61XhlayusyKQMbs+9XM/ar5Y5BM23puG3Na0ekw3m0KN0bf6z5hn8Ka0Ocw01i&#10;HLbuy5A9T6Vcj1JJYt23G44P1q1c+FYoZFI3sobJIOeKp6tZfYkiHllIWbcSeKDO5LLMkvV2b/gQ&#10;FS2FkfKZsvtzjYzf1qja3uZ1X5+uOfWtK6SQlu0LDAACZJ9etTzATWyLNIVCr8i8ZjFNl0HeGk3N&#10;hvuj0qbTpTcRx7Vyv3VL8kj3xWlGV8pY9gb3CmqUrF7GHGfLj27vm3ZwRtpwvWaE7V8zPXPH5U7U&#10;41jmU7Vzs9DT4GaQnaGxt6AVadxvUrzMttEphQLJ7c7vrTQzrAzRYLHoaspZyTRtvHMfUvzihttg&#10;i58v733dvNMy0KN+gYZPB9ME4qe2tVEeZGZC3zrg5wPSrIEd067ljXe3cUapB/q/9XJu6bx1/Kgw&#10;kiC4VVRlXaPbt+dZjg3N2sikeXt6CtLasx++fypkdqqqct06gMK0jIzMzVObXdt5qG1h8+2/d7ue&#10;jIMAVt3Gm7mG9V3HsDwahew+zEfKq54BB+U1pJ2Ai0rw5HEhklXc38Emev1FaWm6TbzQMsnzcbcr&#10;1z60WSNIhjw3yLjG4VYt7NbFt275W+5/9eucbVjN1TwxJBeLNn5/uny1UYH0NT6bYsWVWxuX7w7m&#10;tx75bqJvlicSejZZapSRra7ThlEi/d/+vQRGTZXaxwSpXdu4HtTbyBVg2qq+vQ1JPLJGNwDMdu/k&#10;baj1F4prBliLGXb1/wBZ/KjW9ivUyXCTTKNwMy9sVFL+6jYMq7l6AA81RGovbXbFpGWT3IFW21Pc&#10;m75t3oV5r08Ll9Ws/cRjWrRhuZ1zOCdxVZNzfLzjFLbXcjychmX6iuf1O+muNTfcoA/hLKTj8BUl&#10;vdtp25mG3d90BS2K9uHDuLf2TxamZ0k7XNaa0FyEbc21l59qWG2bBXgY67v6U7TxJqse5GXH91pA&#10;pp0ttcRFWkkzzjgUf6r429+Uv+06Euos2jefbqeiLtYIP4j7mo7i0ihXarsf+BCpRPIlsrEgMPU8&#10;VSulmldEVl8vd1BrX/VzF/yh9fo9xjyLHN8wYfSo57sA7V3flSaxp7W8DfKu5uh55rN0wTG62sf4&#10;W+9xTjw7i/5TmnmdGPU0XnMcUgIZSe27Oa5PxDqT3byNt8wL0CqeK6e5sWCYkZlX9azrnw5unUnp&#10;t+cAV9Rk/B1eTvUR8/jM8gvhZwU/hm61RAFVsP6n5q6vwX4QTRLYK67hjcwz1Nb401bMbt3LdOnF&#10;RzassSqipgr1PrX6ll+RwwqTa2PjcVinUd2VLy+h06P/AFeW+lcd4n8SNcJMu75O3H3a0/E+sLM2&#10;3zM/JuyeK4HxFqqzGRQqLj5DnufWtMxxahHQ56EG3c5/X9SLTMdzbPeudvC08rMTV7VLjJwxJqlK&#10;yk/w/ka/L80xvtJHuUaNo3Kfl+1KF21Ix+akrw9L3NuUIS0bq1bWmeLLuyTarM3GPx9ax04NPjl2&#10;PXpYLG1KPwOxnKhGW56DpvxOvZIUV5JGVRtAfnJ9TXong/4uyxWsazSNtbqE/h+ma8RtEzH8xP4V&#10;rWmsSWiqv+1X6BlfE1WnuzycRgU3dI+ktG+JMd1HGrXDXKqOJJcK270x6V0Wn6yurghfLJRMAjnj&#10;/Gvmey8SGH5g2116Pnr+FdV4D+LUmmarDumZo4/vqf3m7/vqvvsr4sp1PdqM8bEYGzuj36C3S3tl&#10;Em3a3RmBBFdBD4TafSY5lKyXDNjAcdPWuAvPinZ65bWq2qYitYtvmH7zt64ro/AnjCTz185VJYYX&#10;D/KDX2VHGxqx5oM86VBou33h/wCyTKHY7zkhR1465HtV3TtMNtbQzSCNfNTIAbOKb4tX+07VbyFo&#10;7cTMzKp+9tCrkY98H8jUcOpySWiRzSNJ5SqoL+3XpXddnLy8o6A2l3qQsLhWWST5m2fMoP1qTxFp&#10;EWmxeZb28UEDeXKQoOWb+/z/ACrDmkktNZikt3WNouhU/e+ua1tX8WTapbwmRn85o1Taq5CfWqfk&#10;BpWMq+L4ZReMzLDG58oyc7iuAeB2PFcTc6PLo+oPbys8ke7924ON6+oPcfStu1ZtMuoZ4lWNmmTI&#10;5IZS3IP0qfXdS/tVVdWIKn5OB8i+i+n404szepkai/2HTFnXlh82V7Guj8H+IV1zw+lvIvl3ULbY&#10;mUhdy+pz3rnUk3s0bQ+ZDt3YPHNZUN3Po+p7bctFu4Xyx0puNyoysd/Dd/ZZnWeRtv3vMwOvsKzd&#10;XgDLujRdvqH/AJ1iTeM3v4oVug0kkEao8hZvmbc3YCrA8VLJENr4V27kUcocxqwXhNp5BYDYv3s8&#10;ttXiq1rruyfyZtu5WwBngr6VmXGqtNsKNgkbRx1PpSWw/tB1mWRojG+Dghc/nRyknVWjRpB5myP5&#10;uS3cVU1XVGleVm27WOVPcDatXNI0eR7EeY00kZ+UMYyARVLVLFdOtlEjGTf80cjDBI9CKmOpocP4&#10;wkkNtIyK21flBHVxt7Vx7SADbt2+WdvNejeLtPEOk7ijNIem1VIFecSyMLqbdgfN/D81eBmaOrD7&#10;3L+m6j5A3LtXb0yc1tWt0NRU913ZX2rmYD9o4Vtq/Sul0aXankrw3riscu1HWdjY0qAXdssbNIGX&#10;7xbnP5VrK0O9IJ2kVlV2SVELKzBeBn1PpUnhHQY5baZlEbPuX96f8K6D+wbi40SSOO9uluJQ5Nop&#10;AtrkD7vmSlsqU/g+TnvX09OVtzjsdh8GPiDp934XXT7q3hTX43BeZPMUXEOcs7sW27g3AAXpXXfH&#10;290jxjeXUyi1sbW4Tc8bTwSNG/rEindivE7CwksmbbIytIBHIu7a0g9z2qa60SEW3mrjcu2LLDdz&#10;nGOvWspYRc/PcbqXKBsohuW3kuZtsnLFNrHp2/EfnTJYmklaMZUKNpzzj6V6H8DfhVe+PbvUreO1&#10;tUj09T9puZJnE0bDyyUUbsMMB+dn8Z9KrfEr4XXPh2KK4svLnaZWLZlO1FPQH0Y+nWtliKan7PqZ&#10;2kc1YeD5JtIjuI55kjuPmClUMYIbjjrzWJqKzaXOd23cflYAdB7e9a2keI7vQ7qSKYSN8qoqH7ud&#10;33x/te1UdQ1CSd0OH3N8xIG7B7V0rfUzbLVnqizWyScSbuD5gPrj+fFN03UY9QtWlXbtVipCjcwY&#10;dTUMejTKDcRq6woN+1lx/Fn+fH1q94M06Fdcj8y6vJrNkk32yY8vcehz97/x+q9225Lk2dBotnNH&#10;p6NuVlVVUfKeB/k/rVa21h4dSivFjK7W3gqqg/j/ALPvXf8Ag630+4S4tJthaGZJF3LtjeDb98S9&#10;S3I49q5vXbO30LxjfWNuVurCzvns5EdysZKgHI77cEHPuK4b3bUuppynqOlftLatB8MNK0DwyIbG&#10;8vhHdaprsc0kVxII3yEMWPKcOAAXU7id3Gfmrz7xtqN54n+L+qeINUgtseIr5ZZIYlZoFcvtX5Rz&#10;tAA4HvUdt4duJ9bmtNN865sy0j2UEknliOBY0GwM7DAyrtk9mqnc+NbjWNDkt7OZVmhkKyeVck4K&#10;twVO6uOjg6VOT5FuUfTPhP4JnxRobR21slnfRp5kbxM+1ERcCGNi24iQkAnHy5rwf4p/Cm1+Bfi7&#10;QrNNSXWNN1rT2uV3x+XJp8plw0DDsVHIzzitv4b/AB3k0TwGLfV7zVEvre2nsAYn+S5hkDsruOu9&#10;S3OOmBXH6rc6h4l8NabYarfXWvy2lslskt9Nvad16AnjGe5rjw1GtGt770NHqQ6lN/YmtNbSSW7N&#10;t+WSOVZEkT5OXI6t7DmrtjqYgkt7yEw299Ht8lncKIVHV1Hp7Gur8KfDnPh6GSN3mubONgXZ2Zmi&#10;O3bg7tuBg8BVPBrM8X/Dc6bZW2ovIWtW3I+1VkVW9NoOcV3PEQn7rJ5WfRvwj+P1l8X1WW6BuvEF&#10;nua/vJYRG2oBxxLCvRgPufL9a4f9s9NP1jR/CbW+rSLrHhqCeGHRYUia3uYLidZWuZZg+1ZExhVC&#10;k4rymz8H6lpQs7+3uriO2llVofKbaJjvxtJ7LkEVc17QLP4haVcW0wltdSkuheeaoDeds67ufunB&#10;4FeKstjCv7WL0KlIo6lcLe6Wt810rTzjzAq8srb9vI9MA1xvieVrq4ZNrKyjksu5Qu3rx2r2T9nX&#10;4et8VNDvfOtdN8jQ7k2Zia8RfPIj84vHFnft5YZxjINYPxR+B2teFnMlvFZ+XdbpYSl2kkkMY6fK&#10;DlXPq3FelRxdNVfZvczjqeSSXV14asJGsdkcdwytIm/PnD+n1qhoyz2Gsrdq7hZixn3OPmPrW4wk&#10;sbaSGZftCp88iFfuL6Z/GsS/vJLe4mfC437lXsw9BXsU0mEdDpbvwmt7pX2pk+dUEgUf8tgegPpm&#10;q2nWYtLqGK1eS3iRXVp4IxJJatzsaJG43cH5c54qrpPj26OlrsS3maSMiWOWVkaLP3iAfvuOxbAr&#10;IsvGs1nNJdae7Wr3BBVAuZFL7ERueN+3ec9M0csnoxOSZqWPh+O4u555Gee6t5WDSNAg83a3yu5A&#10;XLeuOF7ZrtPhT8O7zxjfT6bFNHDd22J/3jhFZD0HNcrp63iT/LqF3eQqwZPOKrtRv9v7xNa2heI9&#10;a8FeMINU0vVL7Sr2F3RpLYKjyIeXj3cn953OPpWNanK1qbRcVY6TxL4IvvA0Ekl0sMzKPMZt8csY&#10;H9wlTjPtXIPqPmWrMVYNJ8zgjbtUr8o+XPSuy1r4nNqNjeRLZx/ZrpsoXBM0Cf3XPRn/ANocVxF/&#10;cG5iWaeFAqkrEHB+bPTP0rHD8yVplxdjjtetoZgxih27doZj0NcheXaQXEkaxhS7dlLNXpl5pJvr&#10;ArKyxjzM9Pvfe/xriPE1pY6Tqsexm3bNsqAbhK3rntXs0Z2VjFszrK2aKJY5FZT/AAnHX61saU0c&#10;sezdtC7ctjIFUTctLIqLI2V7kir+ky+bdMh+669ARWkkxx1NDTLiFI2WS3VfKGBjJ3H1NXxZxOsa&#10;5VVbkEHqaoT22HX5fu/O+D/F6fSrtvsiyjN98buv3fpWXKzoCG2WSIltrRocY6c1DEfKkWVXJb+I&#10;BUwv15pzXa20I2/d3Kyk9/rUKTm6ZfkVGbqM8GnYCUbSV5O1eAe+KtSp5Sb1VZO208HFMtI9ir8u&#10;z5fTNCTyPeKTt8tVbd71lqTJ2Jo7APH5f8W/a0ft9arzqyOskIWJV5Gz7x/OrUV8wl3BZI3ZN3rz&#10;UdzEl3C3zf6hhEufl5PQGjmZhKQae1wt405bzMnamWAP4in+I/C1velpklkW4kfDSAcj6CrSW6wR&#10;RtLtb7pbLbsH04qXW7xYbSF2hJLD/lkhf/gXFTze8MzorE2+mxrFCkkkKks5BDZbq2P6Vj6tbqqR&#10;KzMrqm0BVzyehJrobN5oyqrv3Rqckr1x1z9KzvENnOk8bRSSGFTg8jMWemPXFCkubUqMrnPXcTRw&#10;srIy7l5z2rPCtjhJMduK6iSxWWyDSs0bMmccn/2asVrdlOAq4HTDVXMaI/p3dzMeOdvX2qlf3aaY&#10;PMkbbngDPX/Oaz/GnjWz8H6ZcXM0M19JbRtIlrAUaVsfdVQx2gnsDXinxe+NTXazX9pdXXk3cTWM&#10;ccEqobSdRluD1IyMjtiv4ly7Kqtd2setVqJHc/Fb4j22kSNbNdW6brcPMiyhZHY9BuzgZr5z+KPx&#10;ok1rxFHpun3DxzIjjy1bc0zZzjHUHHOPSuG8b+L7y51UWc032qNbWQPdFjm52Mm2R/c5OAPQ1wnx&#10;DM3iLUI7uwWOxOm2JlOpZkHkJEu5w2wHqvG41+oZTkEaVnPqedVrndeLbhrCwaSabzJ1Tei+Zu3r&#10;15H4/rXm+m/GTw/Y3bLPcSLcfNJP9ptnijQD7oSUNiQH3SuHT4uSXeo+clyvkzlozKJW8xXPygc8&#10;YIz+QrlPFHw41C1hs7ySzktbeFWAkDH93j7qkHqT2HevusHlMIR5ZnBKo2d/8RPH1tqeo/bLNVCS&#10;RAsFbP3l5xXLah4kt2hs0aP99JtETKCssoG1juz6Nx9K5lvD+qaPdy29rb3VxHb3qWjvbp+/mlfZ&#10;zjdwgyeenBrOj0a+tdSKC3vtLv7ZQJFkbGw9TjHrXuUcLTirJkuTZY1y4htL1J440Esbf6ScKTGC&#10;FYd8bhXVeFNUtJNL8tYIW3DJjcFcD+X/AI7XGqbzWrtbVLOaQRfLcT4/1Ldcn8OKdp8obwyt9HM3&#10;kyI0M9quzMb8/u3XO7fweenBrslRhaxS0O+i8RrFrksMd59jm8xjE5cAqOuGY8DjnmjxFdR6/ptv&#10;NHdWbXV3ZSy/aJ7lGF2OmwsxClzn5QOT2ryXxDqllPLcTXVrA10r+cqy7ibqNy/73j0ZVGOwJrn9&#10;M8f6nZ+FZvDc8NnHaXALRpGfkhVcsHRjznJHA/umtKWBlfnRtGxJP8VbGIWlxrkD31x5TNIkiGaW&#10;Jv4Izs6kZHNUPGDwrqdxHNN9qjilVJIZYNi7h12r1CDceDzWA3hW80xIbi3vJ3jJyiuyqBJyPmJ6&#10;N8o5PFSXN/c3rs11cXE1zKQ10ZGfKTDGd/zffORz05Fe1HD047HOpNGhZMlrZNsS3+ZsFmXlBnbz&#10;74pJrD7G8jQr9ps9oiEglDzhTtba2Ogz3NUtEuftP2uRmdlt2VJEMRcv8hOQB1GUI/Guv8OeRNcQ&#10;s0csgmjZoQF/fomM4Qd1UckHkVc5cu5tGRi6Z5lrPHbSPLLHcfvHy+7JHIYH6cEdq20jS2gVYljk&#10;WRPMRM4VT/ez/Si80hY0QmZIWZgVWNw6ys3U57H/AGar6t4U1K80zULlEgmZphbyAXCsInOcbsfx&#10;HB5HHBrK6ZvoOAkKTTSSKzTn958x2sR90YxwT29asaLplrZu8klrDDOh2vu5544x68j8xWf4P0/+&#10;ztOt1m3PbqixqZEUNPtfgtn7x+lamo6QrxQyNcR+Za7YtzuFYMGXK4742jmpcnayJIZ9Keyt7y+V&#10;/lspvIdGYKWLr1H+yPXtUlkDrEq7THanbnPmCNWPopPX8KsSOLy4bdHG+G2ks2BGP9gev1qO9ghg&#10;t5N1vaqsZWONd25SzKu1wTu+Y44XvUKT6laF6GNk0xoo7p7UTXBk+xoY0tS6qyiYljlWx26VR8N3&#10;flGOOXYzzDazyLkiP+8P+eknu3FZ2nJJBc3W+V4mkdzKyDJlx1jlB7e4qxY3EVw5mDyWTwt5TAJu&#10;E3BO1/8AZwCdw9DUcpJq6tcQ6LFshjubjzHV3gFtGpmk55mKqf8Aa5HHAqrp11qHjG2W8W11C0t0&#10;BZTLAyqwVuCqkZH41T0trzVLG4a31J9NaOeBROGVZmiGGG7dxIdwIOezCuv8R/EO/wDEVrHHfaje&#10;NefafOe6hfe1s/TzIRuwH9jxUyutkIxdJ03Tdc1UyQzSSrbu3kwS2whisJBuDGFmXcMn+EZqrrzm&#10;z37WcSbkHkkbfLDNkg+nFW9R8VfbUmhjY+bHKQpZQF3dMlRzvZXBB6EiuWiluLfWBNcXV15MgaOR&#10;2x5hkZcKHPQn2FaU4dwOlGq2t1JJBcxqtnHBJ50sgLXBUJu+RPutuIPA5XFYviPSLaxjhmh8gTSQ&#10;tIpi+6Rj76N97KryQRwam0+zJ1izgvlaRU+dZA4dW2/KzqW6cMeD6V0lxolnfTrqEk0l1dMkcEEc&#10;pVY/LC/6qcb98TDtgZaq5uQDi7LS30jdJt+YDYrA7t4+b5SHxt6jn3FM02WNdVlkYO0Ify1QDLxP&#10;/dx1I5HNdEllCdUhSFXuvLgc3cr2xieP7uIjtbDIPbmpzpMMH76BY1Z16xf8s/l6j+8eB+YrT2yN&#10;4mDe6etxukmklaPfltp3En1FPhvbfS9TtZFY/apQ3kvIJI8yberMGwh3KBluM8VLcFY1kj8loVjO&#10;HDIdszYzv3duCDisu71uO3vHjbzmt7mDymh8oyxXC5+46jhV288HOaqN2EiaylY3E0MCstxCrKzy&#10;ptD/AN9WB64ycEegrLgt777c00NuotVj3QRpjLo//LRDt7bRx71p6Q22WOSa4ukhhIZZY8O6IPuh&#10;R/dPcHmtOG9jW5jjlhjh+ddqR/Mkzt93cWx+8OOAODRJ8uxBladpizDZt+zxZLrIFMpEijcEKjnO&#10;f4ulXINQ1C+2yai+oK6qFbzmPmHb8vUDDjH8TVb1DS4/7TmtIWVppBJHEjom5kU4YOAvJBBBI6EV&#10;WsdHurHWFinjjjWQSKELgRqg3ZPK7OMj5M55FZzlcI6mulwsLyOdq+a3zgoWDkfdfjpnsKoyrsum&#10;ctNCv3WUEFmkHRWH8IPqamtYrOez86S3tbiCc7IX8sM0UgZsq4ZRglSCrHgggjrTbi2lub63treF&#10;lkkjZBLja8GEypDHjJPAz1rKO+ppcqpdsk6ma0uIpMCW21O2jMkkOV4MUo4zwcqazbnSriKyk86C&#10;N4cpFmddqyM3J4zkc8V2miw/2LYG1aOOO3kYSBI+RdMf+WzHs/zHgccVU1axs9UMls1xNbx6fslt&#10;rmzhMskixHzJFnQZO/I+RkyAvWiNTWxMtCHRF8tptzSSTKSrb1IyofnA/ujB461rXeoxSNHDIV/e&#10;fxrLt8ph910/qDWLp32iOCOZmEhuJBKjI4PmAcLLF/cUgDKNzu3Vdu9JME63EuyONQwOR5gmJRWj&#10;HHTkHP0NQ4pu4uYk1S/jmEjN8zSS7Wfa3zt6kbuKj1qNbrRGuIfLjeV1FxEhwdjN0UHqq9wORUMb&#10;+XZIpkuVuph5U42kySRr9xG+bDhPfBaqerX8F7ZbrOS6SZNyMkkckMbrx8ylhgn5R8n3fnHPIrSM&#10;SJSsc/4bjbUdU3L5vV5Ng65HylsemO1dFeeFz9njujDHcw3A5hdv3MkftjkHg1n+DoLa6meSPy4L&#10;qMtkLuVirdRktt/8crpGu3ksI4VaFvs37lAXAA+v/fR/KrrSl0Dc6CH4b2AtPtAvLrVNLuVhHlXw&#10;+a3QKdqMR97O3kipvG3gnw+li1za6Zp+n29qhtX1KD/XPcNE7RRlScNl1AOO1ZPhnXJtMRYbqzs9&#10;QsQoie0ncSRt7ja+Tjcc+mKueIpG1Sx0O4e9tpLuzsTbziVxG0LCZgq5PLAKYxnGeteZJTUtQZ51&#10;etcL4hVdSVIryQGeLYzFGAVQQOOev/j3tT9H1q48NC8tZPmXVsTbOm+QLheVzjBr1rw/4O0+Twtb&#10;sv2fUbi+bbefMFmslDfN5YPKyHaOTxzXD/Eb4dr4a06TVvMZW8wFIsL5bEvwshzvBPpiuqniFKXK&#10;zOUbG34J+JeleBPCMlrcRQ3VrqF7GgthaRySSTDqXwd0Z9zgV0XiXVNMksNS8l7XV7nXLpbyWVm8&#10;yeVRFNu81F+VPK+bHrgV4tr8UY0uHa6x3TKVvrcrgJIG5DH8RyKy7K+1Gxe4a31G8tJJYvs0row8&#10;x4SrKYsngKQ33envT+o8z5yfaI3PHGlWNuDcQyFppE8pFjjVUKjZhXfqScnkehrH0/w82oWLXm6S&#10;K2RlhaUJ912QtEp9iU5NVb4+ZCqtGsiqFUGQE+cdvU+lb1jqkunWF9Ys8d213LDLcK6fKxj3KqjH&#10;RSGPzV3L3YWJcbmjoVw2jTDyJmE0JdPMEnzyqfvRvkYMfpjmjUZmi/eBdrqu4FTtXHpzTfDaDVLt&#10;ZX3eSwydzMTCPbA5rXu9A+0yl1+SNVwU64f/AArmlK0tS9bWOfMkwuGMoUxxt5x25Hze3+179K3v&#10;DHii+t71I5p5vsskbMSFDNC/y8D1FZv2JrOMlhm33eXGwQtu5UdauaRaRzQptUZjOO/zGipyvY1V&#10;jQ8RJDPeK8f+kbcK0k0aqTu6rjP61Su4cTndH5nH71GXkDr0/vVN/wAJINJ1qG6iuJrWZIHtmSAB&#10;WuVPTeRkZHHIqC31j/hIBZw5YqsXlRSSEOZBnO5s45xxWdO6JlqY91ZW1ve3ENlcXEf2VzG6SwiH&#10;IJYgcdwzYz6UtvNJpoS3lM6rGr/utm6PjofXJq3rmi3Nzq9vPbqohht2LSFwjb8Z6HrxzWdcywlV&#10;MsflqyZDeWDv+nrW0LSMzsdD8Rx3mnwrMy/aPJH7wLujmUfdbPQA9161esPBEeti833E0MNyAzKg&#10;C+TGfvFSfvk7R8hwvvXC26z6DJCoeb7Oo4UfMUP95fT6Guu8NfEGS1s1VpryS1mjlbYEy1vIybVb&#10;3AbnFc9enKPwmhkzyvp9zHG0M7xRhbeOeeNgzBdqsiDd/q8A9eeDVh9EuLdrWFbkLE0ZSUsNrBU6&#10;pJu3dfWt1da0m6tpGQt5gYRlJB5bZbdkqG5P4VUn8AeIdRjY2cdqum24EN3ctIUdd24lERU2t93q&#10;D/EPWso1rfGTE5SHxhdWmoQ2s19dQn7ObdonmRY/Lb+B2PH4Dml8O/Ee1sdNjTdNNbxyGCFJo2xZ&#10;524UKrElT/eNSeLdGsp4bjTdQtYb2WORWWRwTJGyY+R0OAGORweTkVzM6XE9tHJJJdeXLCpCFjuC&#10;FeEIA+8PWu+FOEldBqdLqmjItyW8uGOZuW2fOgU8Ntboygg5A5GKq2txLpiyxxx+Yt0m1FI+SYhf&#10;lLeme1c14YuJdLe3tG8xorGFkDDO5HHC7M9QSxJz6V2fgbX4/BnjiG+u9K0jUbPcc3NwXbySThpE&#10;VXUs/OBvYDmialA6IMqWXhi4EMzJDPH9lVCSIx+6J6j3xWeZLx75mhlVmlk2SxNIkcL9vmyufyr2&#10;nUvEOj6h4d1KNWuBprHcd3+vt1f+NY2YByPQdK8v17w3eRatM0F9JfWt8EnScyIYb1RyrkDuW4Ib&#10;HNc9GvdXmaJ2MtfHUmhxx4jvLhbeZGy6ky/u2+ZQo5Zf9rpXKT6P5V6115ztHOzNuVQuN/Tgp2rs&#10;PEeh6lqI865nmkubeNBBPKTJMi4yyo2ApGOdp5qncaMNRkkhKSAptDMYgvmfh26GuyjOH2QnqMtv&#10;CUV+Ga3ktUYlgHkdI+T0OGNed+Kxc+Hdae1kjhiMbbEa3lZwV9frXU3KXWn3E0UTzYhlVoFbhYxt&#10;6Z71z3jSOa8umvJVVPNXICyBsHbjFddG6YSkc9qNpI8ANrtj2/Md3c1zuoyzLEittXjftwSa7W2h&#10;zYbl2s/Tf/8AWrmtbiLNLu+ZlOwZIG2scVFSVmbU9Dg9V01bhvMKpwvTFcT4vshp0bMqiQk7B716&#10;Y0Sp8rfNt5auJ+I1sIrb5Wy2zaAB93/Z/wDr1+NcX4Xl95Ht4OVzz+HxbNaXSbpGVfUDP6Vm6teq&#10;+oNN8q7mXIBqS8tmtDiTflupz/Ks+6lyW4dl9Qea/G8TW5naR9FQjYgu7hpfmbA+tQr92rfyqnzf&#10;L/wHNNghV3Zcbgem7jNeeda0IFcvtBORn0q/b6K627yOv3umFPFFlYR29wsj/NhunauwntY59PeS&#10;Nfl9BWq1CWhxM1j5cvAKt6DkUQW211yMfxHPY1q3ViYS275vdeaqoqswjbG4dc/xVjqNOxJHLtZd&#10;vG2uh+Gfin/hFPECXMTYbcJMj5ioHUD61zv2dR2/8eos0ZGTZ8retcmIp3VjtwtRxkfrh+yF8b9Q&#10;+J/giO+uIYVbfDEkgfiBguAhUcgL0z/FX3B8J/FM2sXkSXQfy0jZyd33snHy/wD16/FD9hb9pi9+&#10;G/iP7HNePs1BVCSvIqoUL48pg+7JB+4w6d6/Zj4T+KtM8aiGSxX7OktrFc+SJkkSNiN8ikBcjpxX&#10;xuYYbW56mI1hzHsNrsneONVVZPX+IVPYXklvEsbRtu9aqaBJm38to/mjzkbFycdea3oLZerImfoa&#10;8eMU3ZHj1JJkLW+942+X5eoweKkjbCLG7bvmqVUw7VLbKVb955ke3oQM1rGxi5NirErRYYZz0bsa&#10;qXdq0F5uKsYSdwKjoPStO2uVuAoUNlF6A8UjQn+L7n3/AMPSnoC0GwWpmTYFXb/c/wDr1NbwNBH5&#10;O1VUr02kn86kgh+zSqqhfL3Z2FT/ADq5beXOSzKr7BjoRz6ULQHJohjtBIv95fX7xqDzW0uVSV8z&#10;5cZIwrH2qysq2118y/u5OmDwKlkjW5jO6MHjcoz0NBPMUxqVuQki+Wu5uQFzWnp8sbp8rY3dc/0q&#10;m2nfZ4fuxsrdP7wq1YqwL7stu6cgYosVInEzMSh+92P92pYrjLbWGNvUnvVPpcDaGHrkfeq5hljO&#10;VyF6+1EY3M5aBNbRyMHbKgfdA/rVmCPIpkCDfuU7lqVv3EnH3v0ojT1uS6jQ2UK46fhWZeaP9oA2&#10;7tx9q2FjMnpmo5rdpc9o26AfeFVKnpYqMrHNajF5m9dpRmXkkY/Ksy+0D7VaSoflWfdhgPufSuiu&#10;rXz+Svy+n8VZt9ObZFXr/SvJxVM7qVQ4rVPAsGmytc585gi7YweCy9CaytT0GOGLdGGXPX2ruL8e&#10;czB9qk9MnGaxbyw/cszKdrdRjpXjVqdj1qNVo5A2aywSeYi/7xPC/WuUbwzPKkiqXZpOWO7+Vega&#10;jpvllU2ptkbLDaeazIbPyQy/8s2jUAnrL9fSvOqXWx6lCs0eX6to32V9rNuZemR1rMksVZy3lKrR&#10;/fG7JrvPEdt/aNxJGF2r/EAvA+hrmdQ0Oa3ulaMNH5n3ssOaqmj2KVa+5zt3pTXSt+7Vj6Diuf1r&#10;w9JH5cifdVvu4+99a67VPFFvol35V0rwgnaHkIIJ9M1Lf7ZlA8tSW6D1rp5jojUa2PNL2yYIw8re&#10;/XZnH8XesEyuJfMn3CPPTI+76V32pwRW92wkwFbgnvisbUrZbu6bbCGi/vlgD+VWqljqpzT3Oa1n&#10;yf7OZWDJGqsQcruLf989K5u9vHG2VfnkVhuYDOd3XiuwvvDUupB8TKGI2jZwAfSub1rw3PZrIYlZ&#10;4VTcSpziqhWRtBmV9l+0/NhGVl5AOcVna/Yx2Vi67ckuzM2OQPQCrrzFAW4lVlwPlK5Nc14j1l9O&#10;05pWiSbIBAYkEg9K9SjK5fs2c7fWnlq3yMobhRnOBWbe+HWu4yuGVm7Ajj6VpafdSXp+6q26/Kq5&#10;zkfWrnnfZ2VNoRf73WuyLHaxw8nheezvAfJjjjbqd3zflWlptsyg7vvL23HH8q3rsxTQMzbTJs3L&#10;/tH2qmbBYrV/LAHb5zubO72ro5jOUmc/qulRTyfLGvmf7vFY8vhJnkeR1+82QCOgrqZYmhnUvCdr&#10;NyT2ogm3xN8u7K4GaanYJaHCatoyeWWkGGX/AJatyfyFVwjW0EcOGxu+YhhlfrXbanp6XQ+Zd27q&#10;FINYc+hNDHKAZtsjfJkcr9a1jO5mZ89pJLIn7xoWU7TgcEVDrcccpjjjX5FOCfvAGpIr2e1SRZg5&#10;Y9DnpVZi0rND500caHfkDJaq5g9myvaWWyVdyt025yOvrV+6ihjtNu2LcvSpI7GZnwm7yyMjJ5FR&#10;X9iXJjZcEdwpqQjC5Xt82wXaoCs+HO04Ue1bPlgkhAMgZIz0FUbEKnVUZf8AbG2tZdsMJYNvVznL&#10;72O78B0pA9Snf6fsUq0h8xPl6jpVUwSWChnVRv8AQ1euZlhueWba3XaNpH5029JvIYo49pSQZY9x&#10;9K2TsTykPmqs4y+VHX3+tZ72iXM25fmVm8wHPAHpWtFpiyAI/wC5UdfU00aTFFKZdvzdiqLhfwqy&#10;Svp2nm3ucNzkZZS4yB7VNqlukhXb9V9qhlvtupbz/CNpI+TH51NHN/akw2tnauG2jOD70GMkYLOG&#10;vtrKzR7s8DBqfzWjuYxtZll681e1CM2s8jfMPLdlPTgfLSaXIbhFJ3NISwbGMA+1WlYOUjj/AHsk&#10;bSRpkHHmD/CrzWXmMCysDH8209M0WmnvndjysjbuPr64p0+60bcw2svVYjyfwqZSMSusax3OWVW2&#10;9GJ2t+IqxDFHcuUkCYzgYb7tSLBm5xt2MfvHrirkGmghm2v03vz9360i2rmfdWO2JxgmP1AxWbe3&#10;Lx2/lw+Xtj9tpH51p3lyQ8LS7NmM5Db2x7gVHJprNC00TxptTLA85NVyvYSjbcyI2kWxTzPLVmGS&#10;Rzx1x+VZN/dLCZtrhWVeAAcmrl/qLQCQTN8yf3Rx/d/lWDrF8ohdlIZh1x2r6rJMkqYqeiPOzDH0&#10;6ELyKt5epLd79/OM8jtUhv45Iv7repNc7NcNc3kzS7dyjaBgqDWfqWsNaRBfM3Fugz1r9syXh2lh&#10;6d5rU/Nsyz5zdoM6qVlxuCqrevWq91qccWzKrH35rkR4hmJRVRU/HNFxdyzW3zDczLxz0r6yjhaH&#10;8p8xUx1Ru9zrNN8RrZ3jNHNMrHcRggirWp+JVefezKT12k7RmuDjM0cquzM4CZI6UoEtxdOzMdqr&#10;txn+L1ro+r0f5UZLHVV1Oxi8WRbf9cCvTBFWI9dtbiTcuxXXoO1cTCpQfMcjdT5U+zoGYsM9MHrU&#10;xw9J/ZRX16r3O7l1aGdF3bTtXvWXqmtQ2sWyJUWb2O6uaivbjzAfO3K3QDvTJEkmj8xvnX1zg0fV&#10;aK+ygljKj6nUW+uRT2u9pCq+uM0sWs+Y2Dt3L1OetcgjyKp+6uOpIII/CprK+V7mPCsFfuxoUlDY&#10;wlNs6G7u956msLWr5oH4b3q81zgbid1cn4s1BTA7FlXnaeO1c+KxD5dQp3Zz/izxB5j/ALlztzsz&#10;iuRvNQMbsysPzzWlqkvm+y53ZrmtSk3v8tfmecYybloz3cHTXUZfXvnfxLVXdUZ60da+TlK7uz0t&#10;LWCnxxhhURcinJJxWehHMhz8ihR81SQ7ZPl71MkIL/d/StowuUWrDcqqo/WtONBD0+b61Wsrf51b&#10;06j0q8Qo3V7WHVo3RlKRXu5WQ8fL+NOspPs0m/cyt70y8kAg5fLHpx0qpLctBAoU72HeumOI5XdG&#10;EqcZbnSad4wk0mTd5jY/vc/yrvPCnx8VXij3szSJtG75cD/GvFZZ2eRVy2KjjfFwrLtXb0xmvdwP&#10;E1WjOyehxVcEn0PsXwp8SZfFRSK/vLiYqPIid/mwP7pBYf3jz7V1Bvbe9jUWzKGXdgN/yx/xr440&#10;Px7d2TqVlZecfw9fXrXoHh74tXNuokSSMSfxfKCD+tfouV8XU6vxs8XE5e+iPoaICC0Rt7vJtx26&#10;1ct0a8giZdx2gEMxCjnpn868t0r4zW2sww20dvFlBu3HKlq9K+EPimx8Sao9rq0sVhBCCftZLTOz&#10;qmQAi+6gfU19rhc0o1VeLPJnh5xNK705W0xSqr5yDDehO7qKpyaS0DLEo298g5rpNbRooBL5gaFQ&#10;CkmQMg9OPesLSvFEF/JLH5O5gdkZPHtzXoU5pq6OWUGivploDblo2bjrznFLq1itlYkzjyWY7gwX&#10;kD1oKNpF7HJncqnDRLyrn61tatdQ+JdO0+VpGaQxqpSQD5fp/d/GtZStuHKYVt4OW7sJLhFd2hTH&#10;yjKg+prEbSFlH7vazsFZQWwBXfaVeW+mafJaqqyRXCq5PT5vT6Vg6loHl3MchO35w2VcbcHtTDlO&#10;Zgv20y5WOeExtGcMyl2Un1BxXWDQoLrSY7i3EazR/vCpl+dx8vRd+ay/Fdp9ogaSNU+f72O30rDs&#10;zJZ3Eb7ciFsIAo5X0PNArM9P8G38j6WzSrH8z4Rj6bfSszxZpskFwW/eNIr7UO7t9KzfDuuxy7vM&#10;8v5uoztC/StrVNX/ALQlh81dxRMKU5yfU1mtDZM53XNUt5NBktpVU7tu9geVryK9n8u5ZU/eFm5J&#10;4xXp/jDSgLKRlw6ydydw/SvNtTtNsrZ6nqR2rwczva5vR0dhNMbzJPmZg3sOK6jT7IxTLNuIWPr7&#10;1xenZjvFXd0rsNGvlNqI5tjLIccRjMR9vWubLZa2HW1VzrvDeqtpUK4XztxyDIdi49ytdTba3Jes&#10;rQxhlZfLOVI59a5zwbas1rcR7VuY7jaAjuy7D/z0B/pW5a250KdmaN2mUZEu3kj1ztxX1cIq12cW&#10;psDQ7iZ4ZPmlEy/vXLgEZfavHsK0tV8F3dnoUd0sFwcxHzJC3zIQNxBXtju3arvgXxmujXcouLS1&#10;vIJP3cbSctbk8AoB6HnmuhsvHFsLK8W4kt/lkITEhUlSrbgQuetY1JVOeyHyo8z8M+O9Z8M6ra6l&#10;bX9xH5Mgm++y7ixzuAx6cYNdJ4u+NI13Svs4jZluJI5ZsSGNpJI25ds/xH24rPWWzuLRuI41Me5A&#10;HJ4HQ/jXN6jpUUGqIoVJIJlC5PG1m71tGjCb5uphJtFG1LX1z5cMY3EYBIJYLjP545+lazvHpggk&#10;uokkkkBwmcZY9B9RXoP7OfgS18eeLL3R/JaW607Sbq9tJpZBAiJGuTuLYyQevotY3xi8AaPosFpc&#10;WGpx6hfSQCS7jhO+1gJOYzGW+9xycdqHiIup7HqRb3bmn4W0DTtS8I6btms/OS22TmY7HLbt33Tz&#10;1rmNY0mDwx4hmhstqw7/ADYN4xuTpWd4c1OVdMhkRh8y+WQW6H1o13Wri/1G3Mi+XCqNEi72OM8j&#10;J9zx9aunTalqNyVro2/DOkHVdQX7XNMsZZCfLKx4JGdvJ9CDVzxppdz4T1szRMuqWusXI+1STood&#10;WZVURqP7qBR7mtD4b+AdRXw/pWvHE2m+ILU3tqUmV55WwUeORBygG3gnFV/Ettq1tqi2mpWlxbyt&#10;blot0IAkRm25TPXaxALDoeK55VIynaJsexfDL9my317QbOaHWLeCaMLPcRgKygwvvI3ITy2CCTuG&#10;Kh+L/wALLL+wdS8XP/ZNjJp91tvLe13I0ocOd6diQADgdARXP/Dz4l6h4K8NX2lQ2sdybyaNmubh&#10;tslikagIkJ+6yMWIYbc1geMdau/HNtZx3l1cfZbN2/0WO5MalWOJSM9ypA5+92ryI06/teYrmQSa&#10;ZYXPh/RdQjvIlur6ATTYw3kSB3BUDvkAH6EUuk6vZTWEijbKLc+QgyzgH3LD71ezfDv4PaV428NX&#10;1rpetau2j+HmSLSru6jAnuGx5ux4kbCDaCMjPSuV8U/BeZdCu200aaurRSpPctcSC2tpwF3yOGHz&#10;CU/dUdzxThjouXs3uHMYHgz4o3ujadZ6fNuhu7ESFzboVeVd7HMkhbJZT1UDgUmrfE6+vJDY2zRt&#10;aagcPK4GYz6hvu1i6RPDqdl9stbeKO4sojbYlUxMrSfeyB1YenWofDuiwywNZuVtLOE7VMAVpLj7&#10;v30c4/Kuj2UU7kc7NT4VafrmpaDY2ryX8VhaxFI7cReZHIgXcXB3ZPBJyO4q9418JaloN1JPDY6j&#10;cW7w/wDH4sbC3aMfeDPjarHJ4J7GtT4KfE7RfBs01x4iuNQttFjV7Wxlt0TcY2KJCkn92N3b5s8q&#10;Ote6eNPiVZww3nhe3vpIbVracXD+WrxzKEYqqj7nlkEYOcmvOxGIqQr2jH3SXK58u+ANZtvCFjb6&#10;pY3V5ZyTXFu9zcabaLcTRJ5yEqFJ5DLuDH/lmrtjIU13nxA/aAt9X1LUGs9L0u5s4rp4rWLlI7mA&#10;9DI65fA4+Qc1w8Hkadd79Pha0tbpVdIo4zCR8v3fL6Z9qoxNqWrarpt9Y3mtbrNGkgjhBSO4Dup8&#10;1nJyhjCEALndmux0YSlzvRijoctrHiSTUbuRXjUXV0UaRYnZQn3fmTjj6GsTVtPmV41ml8yXGVGQ&#10;Aw+Wu48ceHrPS9R/taRzcLqUhe8nMq+ZG+3AYIOTg/xD5RTNY+FkfjvRri+0e9kkl05VEVpDHFsu&#10;l3ff3sevtXrU6qja/UtM86mEltbYWNSy9VDjn8aXw5rEegeLYLyZftMEcUkL27Ou3e//AC2z/eXt&#10;2rbt9CmigkaVmVolWN1HJQlfmJHbHf0rmfEOmyQa9PCrBY42YRooyGG71rrh7w/dOo07xlZtJdRA&#10;tDAzFoJY2GVKtxkH+Gtfwj4gj8U+JpLtldv3MsLoF+UOy7lk+gfjPpXnUEElnGpbdNIkeGAIxmuo&#10;+H95GnjGxCyNbb5TI0sMqwNtj+YqX67C3GOuKzqUopXRXMduvgO7bTP+WKyylcMsgZiq/eOemPeq&#10;rpa26K0iGSJl3sMdO/Fe5eH7b4c+PdI/szR9H/s/Wtfm3Mpu91tKCvJzn5kH904NeQfEfw1Y6P8A&#10;FrUtF0e4m1PS7M/8fMsISEtlVxH7cV49HFOpN02tUaWRx3iy1htLMC2y2zam0n5dvrn1rzzxLab7&#10;lWO5lXocjP417Be+Bob2xmVVkm+XavP3v9oe3HX2rzbxTpEun3t5GJvtUNvP5ZkJCsT9K9rCyIlT&#10;Zy0w+zRxt03/AMVWdEl8i5XbFt7ZBzU+p2ZeCMKNyx84FWtC04SW375pFymAQrdfX71d7kmKKLlt&#10;c71DH5vl/wA5qaG3Z5Nz/NtTI281VmsGiuoxJIfLT/Vy7gsjfXtWlGXVVYP5fOWUMCQ3+FZylY2u&#10;FlpAlbcrSncdqhjwD6UGP7AFky528kHtViK42S+cWLbhklhuOPYDvUUkUdyrY8wqDtUONrH61Ddi&#10;ZSsQahrS2Ee2P5VJ2hTyB+NOj1XzmdQ0fmdX9Pwq1p/heO+tFZkQxsvOW5B9PrUM/hSTTvkjabdu&#10;Vo1A2si+mFzt/Gs5SijnlIvaboDavAwluGWQnzZHdfmVtuNu773X2qxc6bDobxhpJZLiRDyf9nbg&#10;EenH3q2LDSl0+RUhhbK8A7Su47+pz9DUNpYtf60zTJbQXEKbjM06xpP/ALPzHDH2WuT2nZicbmTd&#10;Wc0IVYZHVd+cltu4+nKVtWWkNpAkvLxInYMsT2+/5p0HBBHXcPQV6NoPhDR/Fmm6OovbeFdRYyxy&#10;WcsUt/bRggnMbHKEBgTuHQj1rkviD8NpfBKQMzOyw2KLaG5KhniOSsgZThnBBDY6EHNc31pT91Fx&#10;1OruPg9YW2m6XZ2NxDJcX0LSyXEnyKwCI2yT964DgtwAqEd6858QeEG0jWW0e7adWtVWTCDzcoPU&#10;t3rrPC/xmuvD3h600u40jTtYW1QyLcXV1LH5ZZVzsVW2fwjqtV/F3jY+JNVt7eB7i3VrdjNHv3bn&#10;PyAdM/7X05rGjKop+8OJwPiO4e+to2+7Cy7YzgLx71zv9lXEnzboV3c43dK7jxDp5g05Ywu5ISqo&#10;QvA+vp0P5VyLR3gY/wCs6/8APRa9Ondq5qrH7BfEb9qnXprSW68Mxtp98WaOGW8hWXAb5DKy9jnl&#10;R3rxPS/ifHJILTW9a1T7QjPcNLFaCWOSRvmJKLyuV4pun+Pm094rW8kvJvtWXF75RaQNu4Hy7Rgf&#10;pXmnxG0SbwnqVvdX9w0y6tKwgk3iSNschQV4UkcYNfjuW5XRh7tgrVm9jufiP8UksNLtbzSLNtSj&#10;vUZR9vt5rYID0Y4G+Nj6MBVzwd8X7jw74dkU2ekvJeW7wypFN58RUrtbezcSZ/uHC15bZa1F450i&#10;30+LzbiRk8twjZS4c7sbgOePaubvNJvPCetaxoTPqemzaTPGJGA2QzMvDGJpUAkXPeLcK+iw+X09&#10;KXVHI7mhYabpfwg8Q6RdCW2vdPjV/tCC3aRYw/3pI16llyMDrXok/wAWPDvirTLyzab+1bSaJWBu&#10;IC7QsegPTDD0PNeX2Wj3HivSL+a1kN5HZbY7id5FCzs/ZeznkcL6Vj21v9mA2O9vMn7udSNshJ6L&#10;6cYPPtXofU4y3Yoxudx4A1yz8AeM7qea4uLW31BxbRTuPmjwv7rJGWGccnFa3xBii17U/wC1LgrZ&#10;pDARL5GXNy5O0eZubsK4uLQJtM0v7c0k11HCVhnnuAi7WPRVKnc+Nx5YDpXI/EL413Hh3RbGxjt4&#10;tQW3mJJkj2/Zyeil9+WJ9NlVRwbnO8DTlO78Ia9ovgvw5DqWuXdtaWuoBhbyRDz57mQfd+Qcqhwc&#10;MeDivO/jL4s0n4iq2r2dpY6LfKUSSSPYsZVVGyMpjqctlvevL9b8Zya5rDavNHY2txqBjQR227yW&#10;QdVZT90cHketbWn+FrXxcE+1SeVZpG7llQbt38JAz82K96jgfZvnmwi7mVqPie6ubezmhty01tA0&#10;ayN+7lCbt74ReWyzEL6iptPmad2Zg1u0gaRAZMlvvdfk+U/7NbTeGWguoZECJM0e9XdSA49CD92o&#10;bDRbi51P7MweA265kdlbzWO3o53YP4V3c8bWQ1dE0RRdFuYlWNfLuFjO4dRhm2j8e9O0/wAGQeKp&#10;2uE+w2trkPcTXF3EJAC6g+UrkGRlBYnGcYFV7rRWhjWSS6tZoo02ybPllUbsYB6N8vO372KfKtrq&#10;0lvZt5DW+GbIfcxI2bZBux8579qzjd7C5SslgnhjVNQihKwtp7pBKsNydkbOEl3I0bKNwUgFTyPm&#10;px8QzabLcSfZ1EnmG3tpVBTapjQMRnsSSPwNWLG1S51eW1EjR2rTKCi48q5lxjLg8D5SBye1OvLC&#10;1lLROy3METiOESRgMB/dYZ4+tWmuoJWIYLSS+gmWUtLFbyEIzKfur3471Jo2q3M/iONpoZJbWxsJ&#10;raWUx+VLJKUYwHDIwZVk25PUAmnApDqS+Sn7lkkUqYxyTswf1P5Gmz3zNIskO2ViuB83H40pJM2J&#10;Pt32/TI1maOGZQgkMQ2rIeuVP8fPHOKNTi1CxvofO1B5DIRKIo5kcIW6kEdB/sHms+xjU3LvlWhj&#10;n+WOQEq0gbhgf4AfQ1oapcXF1PFZmO1gtlG0JFK2xZ/Vl6A++cUtgHaEsk6KqyLLD8is7HESgfez&#10;/tGpoLhZdQVoYxcQzRgeXODHG6t1WRl4BHY1fSyU6NHa2/lCRPl8udcfaB7nsagks/7KDTM1xGm0&#10;jbs8yRSemSOGx7VlKUWXoRT6bMJpmhhhZlAaGSSZVmYhcBJfl6L6/wAVJL4Wj1G7SabEv2S2kcWx&#10;k3xAlSQ+DgswYqMehNWNIaW/tpdNV7qN8rJHIu5kdI254IROf92tDU4f7AbdZ2/+kJieWO2EhhVW&#10;X5ZFdQQzDaNyDkZ5rNt9BaGTpul/bUu725ZZLS2jWSEg7ZpfuH5P9j261nabcW+pXM7Qr9lmt9yy&#10;LnbuLBHUjPpk/kas3GpTatMoma3t5JB80NtI7woPu790iBt+FHbFXH8OQ2E5uomZWZFWSV1x5xxt&#10;yfSttviJIZ79l1+1lkvGsVWOSGSZHwrKPu+ZnrjJ59hXWeHtGs2vLqxVfOs5YzOLiKRQxjEe83EL&#10;HiTbg5RuR3rl9NtpBaL9pVWlmLyOu5myvtxWpq9v5ejWi2zQxxxmAwbG+XJOMbv9tQRt75rnq36A&#10;WoPDai2L6HcwanaqFjhnvbiKyaYdU78Z71j3miyQlpLy1s7H7KVW4EBW4+0SHoDkfMo/vCrC+IJN&#10;FvYWurZVvJgJbXDtMssanY6XKkfu3P8ACy8GrmrWs2qXLzPHHGY/Mkt5o23R7Vf78btgk+1TFuPx&#10;gR6fcyRhY/OuIrl0BHluvCD7oGfvKe468U6KRYI1SNlxtwNjgbf85H5VnRXLRz26QtcTGQZkYNsL&#10;S/3uW4HB496nkvX0wyLMkMZjYQSlZhN5bFe+H4/GtJW6GylY0tZi0/XrfULXVDJqGpzXEU0U12N5&#10;tmC7WUkYHIUVyus+Fvsh+z2sbTXQR8MwUOVPAGc42j061p6XdNfNDGFAmhiMeScsyDqw/vKPQc1p&#10;6vZLoEVw0zx/bZAsT2QldbSYv83mAqxO4kj92dwopycXYJS0ucXp7S6UnkyrGrKcgBsxSnONyjqp&#10;yQMHuam1HS5tet7+OzjkXULUlolcFoZIkj86aSQDkOAAFHXk1o6dHJpr3Ekyrd2spaKS0lYIt6GG&#10;TBPt5VNxBUjBOKv2s/8AZ97c2dna6bZ2dq65gt5Ck9o+3quHJkQrwTyK15zGWhy/h3WodRWKaa2t&#10;dU+2xq6X+THNC6AFZ07Njdgq2Nw46119tbx63oi293eRsRGY3aBFhUuU3MrDLlQSRyfSsDVtAks9&#10;U22FpDDby8NHHMVjQ8/MW6L/ABcH0FaFrbn7BD5r+Z5i/vDkkMvXPDdd3H0pTSlsTGRn2N/faklx&#10;D5895DBIgeS5nCzAbVXbx9/CEAkdFGOtbWl6Lss1j1SOzuodxl8mX51Rl6TLlQR/umrFvZNp2iLd&#10;edNb28jvFHbRDModNuZB821s+gNE2vLptqGupmkknkj3yRIXUy91dA2YWPqODWEpu1kVzFyz1eG8&#10;RsyNJFE2HeRXRg7fdDDHQe1ZojuNNlluI1kjZZl2XMcrDZuXKshViDkKwINX10u0vp2juJL2ORSS&#10;Qkaybx757r39K0tMtYbtLiyVVkmt0cR+dEPlDK33R2I3HGaz9ok7jbuYGnNDBp8rQRpYvcHZbm2f&#10;dHnDB2ZTyshPKg7galudTNlYyRLazX10CHlmZFaaYjcQGA/gjHGByagksYrErD5j3KwxqpMg/e7P&#10;Rz0z7ihxJcSxyKViW3wsjlsPg/e2j+LPtWnoVoO8PP8A21qUSW+FD5lV42P3R1kT5uvsa5jUfFM2&#10;qeI5GIaz0/a0siu5byptq8njj7o+Wr2u3AFrMUka1aWXftiQ7d44LZ/hJ/Ksm3S41e4uCrOJo22r&#10;kjcG9c9DXTGPu3IlqdDpfge8mlXy2h2zKJPMnuRDHuLJg7y+Mn+7V3SfD8lrcyWuoLNHJbkxkqc4&#10;I6uv94e4rO0/TNSbw6Y7xbVo1ZTHK05uftKL08xHUKh+Ufdrd0bxFPq1jNdLcXX222XckU8n76OI&#10;/e2HHKD0PNc9Xm6DTsaumeHLyOzu2sztlt22ZYsg8w9fujoK5vxtp8nhvU1s9Sun1G51BftEBnTb&#10;FEPkX90w4Pzc11Xh3V45baSaNrZbhljWPzJlhLIyt1LLjHI468im+NfFll4gvLW1+zxtpelq0LW1&#10;2dzTSuy77gKG4YdhnFctOUufUGzl/D3jhfDV614t1dae0MbTSypEY5ZT/eULtBb/AGetS3fjG/1d&#10;p5mYbZMqY55C8XmNwsjt3lVecB+DWdqmmxap5ymadoZEaFSyrnGz7uwoy/jmqSSyaZ4aSzgu7hrN&#10;cIUkc4fPIRuMlj6tiuqEIOV47kSkXdA+FOoa1oN1rBjhSP7dBZMqy/NIZMks4P3R8nf0rP8AEPgS&#10;88OXtpJIq/Yrvcizq4bypByY3/u542k9e1bXwt+Leo+E/EcEckFnqPhWNd00V3sSVblcBBuU7ipj&#10;kbDY5Kp6GvRNW+KHhb4q+GvEzahfa1Bpkc32y122g+0xzjiOKdWYNHwSVYMygFsryKxqVq1Oe2hN&#10;keFSaVM1y0aKZOM7VGdv1p1pBJaXSLMrRwRgqq4+aVz057gV0umzx6RrFrefZ7W4lIyJJvnRW+Xf&#10;0+6x52k8GtqZdI8R2zXFnH9lls/3UkSsHEZxnyyexwQcn1rslWdrMqMblHwfC9qA4WPdJ8wU9h6V&#10;pf2vbJZ3Ef7tZx3VCw/irP1eWfSIXlWC5YW++BZc4EaHoj78bmHqK5tbDVLGKzaNHVLhdsDXEzRx&#10;yDJX5WPGzII3HjIIrGUVNcxZ6Fokdrb2UdpdGSBbrajQJAXAI5Llv4RkgZNUdU8PN4fn2R/ZxG2Z&#10;YEiuFk2AdSxB4H1rFvdQ1TSEmi1q6t7yzntZrW4tra/huFeRkwgYoCduSDuHpUfww8a2+l+DYdHl&#10;keZo5QsUEcZjjtkRflXfyRu77qPZySug50Pg/wCJi9zmORpZ33JLJcInnvu+YSg/dCblx/exWZY2&#10;zaP5e7544QYBtOSoPRfx9a7jSPh5Z+OtWmuLfVbzTVtoZ2aW3gRvOI+6kquvGdowawJrm6aO1+02&#10;kkMkiLhiQDMD03DswpxqK9mPQZY+K1t7eM3kayj5sjYRuTbt/OpvEkVlqOh29rbRNJDbLtTBGSH9&#10;T7ZH0zWdc6M2oxSKQpmJwATtz9KqaVrElreyW11BcQy/wvE7ebE39+PjB+6OPer9DPUs3OmXOlQq&#10;LpWLqoSbbGW2sOD+WDn0qsL9ZGgWFZCkKBOmM56E+3I5rqLTV11zw9BBqTbr1LYP56Qr87feYsPq&#10;W/I1p6x4Ag07SbVhcW7W+wyxiGVZ47rrhueeOOP9k+lZ+2s7SDmOJ+1XkN3b3Ss0jBApA+UNnPy8&#10;/Tr7V6D4N+Pt14Zs9TR5G/su+fzRZysrw2u75XO7++B0PSuVW0m+z7TbWdyozlJLgx/d6YK/7x/K&#10;uT1a8keeSG3kYwxnyvKO7BX+6Tj9afsYVdio6HdeJdI0vxTplxe6GpvIVdJ7e4cmN5Itx5cLn5uF&#10;6+lcPq97eXU8LFlhA+eMnywrNnGM56ZrJ03xhdeDnW1je4+/hWk+VIiOi89Qa6O+1bS/EMFk81n9&#10;liXzEnJjCq0/mOV8xeoJBUg9CBW9Om6asOLuYCaMur2TfZ38uZCiMqqrJFjrg53nP0re0izhtdPe&#10;zkhtblvKwq3QJgulxyWI+7IFIKHoCOa6Tw1pVjp2hWlmrTStbQlJWlx+8Y9GLeg9aw9ZsLp7l7OO&#10;S4ZmfaFQAwzrt++Pf2qZVubc1UbGTpd/d6ObOOUT3MdrB5cLXAV54U9SB9412Hw38Q2fgTxDnWxC&#10;3hnUkKzNF84kP3VGxduMtyHZwprDs/DFyFhmEt4s0MRAKxLG2B1JAqeO7FteXO23sT9sDJdWkgZI&#10;LwD5WZgGyrBiCFHrWNTknH3QkrHtGuWWheJ/Cel6paafY28mnjeC0ix3Vodu3zIoy/mO+P8AZIrx&#10;bxc/ka69xHdR3SzS/fjx+8fryB0GGNN/4Ta8tLePTG1LU7+xtxEqS3YH2pUVfuA/NujT16mq2s2p&#10;TVTfSSmezkwm7Il3N0ywP3eATz2FZ4ajKn8TLbOf8Qazb2tndOLWG5mjZJXlcEyJ/srjhj7Cuf1f&#10;bqdj0jjDr5kQIx8mxm+f1OcdK9NtPAOh+ItIvLizt9yLH5sdxAAJ7Vm+64YnaPoa4fxnpUcCeUs0&#10;lxsGZJJDueZ9v+sdlbG76cV6mHq3VmZSOWslFhO8JIwrfxcVmeNbUXcjyR+WrzHeQq8VeMPk/Lxu&#10;RctvPzZrNvIW1LYQx8vO3cvIx9a1rRuaQqHCX0bRbvY7R7/WuS8VW7XbNvVlXb1Ixz6fWvSdW0pb&#10;RH7Nuzgc4rnNZ8Nf6N9o3A8YVj2HTaR/WvzfizByqUWont4OWtjxPxNYRoVB4+prnJGaNuh29jiv&#10;QfGul+QxZk+nH3a464hjZP3Zbaq8Ekc1/PWOp8tRp9D6vDyvG5nSviQfxBug9akKskisuJPlxg8U&#10;2XyzMP8AZbn2+lSTHEX7v73qa886iYLHKu3cq/hWtp2stDaeSNy7ep65rBimUR7pODVuFCYmwWfd&#10;0J4zWqdgepb1K8Vo/LXYG+lUIh5iJJ/F6VXiRryboPM6fdOKtvHJFCVZY1JbggfdoSuC8yRjuZqY&#10;LcssnzKvzfKcdKY1xz90qewNEE7Mdp2/nXPKJam07mponiO48MuvkqrSx7TG2D8pVtwr9Xf+Cdn7&#10;WNveeCL+8hhtdU+1WsaRROxF5FIh3na3QAsCvPY1+S98Pn2/d+bqa+g/2KPjHcfBfxVJJp62/wDx&#10;MHiW4WfLqUVvmAHYn++mW9q8XGYfmPYw9ZTjyyP3y8D+MP7Q0e0uZlkUXCecgkcbjnqD9Miuuh1E&#10;qrKWUvjK89RXyx+zl8UtP8YaHbuqfbrV1RYIxcDK56hCxGEGRweeK+krG5mRY/MZo5IkUEdSR618&#10;biKTpyOSrSSN6KM3LhWHyt0IPJqWUvM20r+79AeabYztNGpZdhU4xir0EfnNkLj5qyWhzS0dkU7c&#10;zQ7/AJt34YxWhFd7l2ttOKa8KgsI/wCLrmhoDHFu3fe68dKnUguQw/aoldf3fvnNXYIVtY8RfKVG&#10;0jrk+tZUNysEf3vl9KfPq2BhdufXdV6Ba4s8vl3yhj++bo3p+FWvPZotxJ9eBWW8i3Eytht3rWpD&#10;YyXEHmqy8/KB2IpFco2VG+1SfL8rvheasWlttLZyG7DNWbGJf3g8uMsrbgT2qUW+yRv4lboR1Fba&#10;GcpFPzmSUqyjcnbNaUdvHJEI12/7RIPNVfs2bnzP3jbjtODmpYdxSrWhnJkqw+T8sK7h9avCAsuT&#10;jcOoqtB+6O3vVyCTegH8Q6n+9WsUYyZErBHZc/L696JJGXpinNZ55z83pR9nbG6qauO7Mu5i2rIw&#10;/i6e9Y+orJcKm4Da3UheRXQzDzT5fysV6Doao3YWFNpX5j0HevGxGp2UpHNXVkzRqquqe5GTWZfR&#10;tCwB+ZR90D+tdDdN/pG3D7gvTPSq1w+9tvzbPXvXgYiR6dKTOVvbJt24ZXb0xzmuf1qVbSNi+1mX&#10;75OxVX9a7O/EI2ru2t3BOKy9RtEmZUjjbeW34LAhl3d64z0qNRM4V9H+1XDTSsysyKUA6Y96oajc&#10;QJL5W6Vd33TjNdX4lit4RGs0vltIVwF7H/4muBvNSk2yLMnmMy43AfdPtWd0epRvIy/F2nxuUk8i&#10;OTcxC71+XI6n8KxbedzNtXA+8VI+aumjtJNTYwzZOEZlx2LdayZtKRJDmER/PuZcEKB6A1XMepTk&#10;k7HM+KbBbvbJErRyL8p+bIIrNitpIom8wfw9lrqmt2I2sG4569KhudKjuIpML5m3k4OMVNzoUrnG&#10;yxW9u78lVZsZP8J9TWNqNodQ3Dc0ap8rHHysPrXbt4dhuy0u4x7nUYxlc1TvLKG0u5P3caNJt3Pj&#10;L/h2rop8nU2U7HlN9oRimkZhmMDfhvm8z8ulcv480dLe/do1ZmkO4gou1QegH0r2K80hb6KQSRq4&#10;MWRgda858VeHPsl7vZlkX5eoNejRqJHVTm5HAWmgM9t5mxVV+VVzU9l4dlvVYRrCsYj3qeua6WXT&#10;1aHbDt2odgJPC1S8NI0F8yt+5aE4Kt2X0r06cky5eRhrocsU7KysgXrjn8qkGjsqbvmYryMDv71v&#10;a+peZJFjzE3UN8xH5VHb20qwne3zOzHAHatDNu5zup+FzeBlf913+XmsP+wZrNXDliG6sTtA+hru&#10;mgaZtz/N8v0rPay8+aUMsZIbzAxPUemKnmIcrnJXektBEd+FSI5B7496z7izjZPvRtuG445xXa6v&#10;o5t3wfKYOcqEGMjd0Oa5fWbZreYiTzFEp2DcM4/Kt4sk42/0PZesvkRKvqrbR+tNewWL/c29cc1u&#10;azc7IPMyGG/bkDtVe3j+2R8n5WOFO4YBp8xrdmPLqWyElI1yvykYPApttFLcRKXjO37ierH1NbEm&#10;nRwXAVI8/wB7I60gjE1zvXzMfwhfu0cxaViraWkbRfNGxXdnOOKtyaeLdU/iPt92pHgZEBfczH5d&#10;oOOKksZJJL/ay/KvQY60cxjymfcWUkqNIse4t0+Yc1Jb6aqBX2/Mh29OK0ruBPMVD5zKU3DHG2oy&#10;scdo4Yc7lJANbKVyZaGLqF0I79YtzeX6Y4/OpHBuPLVdqj+H92vP1q9qemRvKWjP3Pao7N9t025c&#10;mM7RJ7+mK3TuZnP3unzxu25Cnrhgc1a0i2+wKWaFmSZucxhTXUPbpeWS/LlmGR8vUVVm04Mnllfm&#10;XpzWnMjOWpmSxpeSSMFUbuhHzKfrWfFYTQTNJsO1TuClgtbcNmytjYrN25wKuXUK+RuVWJ9zS5iZ&#10;SsVdPtmv3w4wBtxjvUOsWdoN0M0fDcgYKk/jVzSG8u9Pzx7e3H3ataxo8d9LuypZl5x/Sovcky7G&#10;4twY1WOIKozu67h705bxmfytu1JF2sIwgBTjvnryPzFWv7AW1jyv8PzR/wC76Gpr2BbPTGmx5jAb&#10;lyuMDavP/jtLld7EylbYw9aW3GJNzx5fAVuMn/CqM+r/AGeFhHlgoyeOtR6rrtu08ZkbA3ZUBWbP&#10;0+alm0+KWx84/LGw3HDcbv8A4r36V9zw3w/UxlS7Wh4GbZpGgt9Ti9Q1FmVvN27gzbQOp+tcjql2&#10;11N+7Yxpu+bZ8tdL4iQ2+5pH27Of96uH1bUvtMm2D/VLw2Opr93yXh+jgo35dT8uzTN519mXJpgs&#10;8igjcfXvWDq9i1zPHv8AmRegBw1XYIvJh6MPcnJqOezyysoQ7fWvoJWZ4Mt7lO3VifmXbn72e30q&#10;/Bbb3xn5fWq0ZV3PyR8dfap43MiLtb73T3pRshNXL8VvDG7Dfs5z0zx6VFbxxuq/eU7uSV+9VWKf&#10;zin3mKcru+XP1pbm5jiAZlV1j/Cr9oS9C69jmThsN6Y4qve2PkBRksv8QPb6VLaaj52CwwT0pl7G&#10;f4RnvyamMrD5SvEUXbjHPQ+lW48GXbu+Urjp1rKmlX7zhS30IFXLC7WCP0VehHJqZSDmG6vbho2w&#10;u1mbuajtpE8pdzCRm+6OmKLu+82NfL6+o4/nWTdXHl26lZPmTnOK46tRI0pxuXNV1ZbaMxq2WXrg&#10;9K4bVtWmuZGfc6sOozkGr2q3cjyM27bu65rM1lQJsr930r5nMsc7WR1UaZh3czKuCcj1rDuZPMb0&#10;rW1ObPys3HqBWdcwFB0DL6ivhca3J3Z7tFWKT9KQjaas+UqP8wqu/Irx5Kx1aCFAfSnrCAtNMeKk&#10;j46/NSjqLQWGBvNq/DH81Qwx5i3Ves4dituB+7Xo4emTKdiSzvVVmI3Y/wB2rkbedE2Np+8NwqoL&#10;d1O1Rgeta1kFityu5vl+Y9ODXrUo6WOSUkY17ZPC3J+719qrP8sD7WY/QVv38a3MTDoWXJHvWHJC&#10;0czBizN6Mdw/SuetEuLTM+RGZ+Dn6VatbBQu7mmNa8BmXG70NPhaQLt5rBRuOo30HNAIxub5yena&#10;rNnLJEvyhvpmoIy38W75uny9KmiCojfKu70rroTlDbQylTTJ7TXLi1nUqWVlXqM13/gv4q3EWxpv&#10;3hVsEtnk+vFee+V8/SrEFxJZ7Sv3fSvocvzerRd0zhxGGT2Po7QPj2l5p5Wbzo9rqgtYW3BR3Knt&#10;/tZ69q6JNetZ4vtFrM0kilRlhtLH72cfWvlvTtcuI7hGZgu3rkFc13Xgvx5NbXSJvbyZPvHOcfSv&#10;0PKeKnJWkeLWwTPowaqNf0uOaQtJJEdhLsHBb8cUttfNLb7I+VY7Wz8p/CvONG8bWyQ7Ipo2Vhkr&#10;nkD/ABrsPh5q9lr2sx2bSQwvcIzLNcMkcSlf9onHPb1r7jCZjTq7M8uph3E6G3VvJXy13IVwOfmB&#10;pVYXcrBmVlYEquOQD0P4VLc3MdtGvIeJBjO0tuPrxXW+BfC+n/EPRL68SP7RHplyltMs0fltFKYt&#10;xYJv3HB/i6V6Mq0UrmTg0cpa6el1C0a/vPJ+937Z/lzWbd+H4Y5pPMYKwbh89fwrt9T8Pjw7qTgy&#10;RrLcZc7chnYBVIVWZsge1ZvirTo7/wDef6znG3G053VMZ32HKNjn7Xw8sUSuk8i7V+bHOa0LK2Cu&#10;0cjHbIGbanzCP/ZJ7H2p2ikq/lybVWNW8rZ8v/fWaEmjSWTPl7nbZgdd3rW3MgUbGV4ts2trNhtH&#10;lx7ioz935e/pXlWpP5btgbdrc45zXr3iLUk/s2f7QiHKNCJCN7Qtt9B1rxm6YG+faCq7s4B3V4Wa&#10;fDoaU7p3EsVUXTSfNk+45rf0JWE+8LuRRtGfX1rnbVljZT8zDd1Fdf4asvPYBt0ysMxgsDx74rhy&#10;/SRVV6WPRvhZcafPrtnY6pqkmn2Uy71uFhaYg/8APM/MnHvXp8/gixWz8tf3q27eUjO2N4ryLw5p&#10;8cnlLJskkUIQM4Kiu9i8QzjSNq/vWLKoZjjJ3da+kkne6Zx8xFDo7WurtZ3m2NVdQksWyVoyOuAT&#10;8v41UvdAksb+aMtHJCxykqPuab/aYdm/2etTeBtPn1jxk66jdyR5D/djWTe23qN1eg6H8A7nUkk8&#10;xrWztbkK0k8V7CtwsbN/rNkjBZGHcHpRUxEabtII3Zwnh3w7JLd29kWhNxfKv2WOSZVVj/tn+FeD&#10;19K7jWP2ZNQ1fwHfzWt1ZXV9aBpXhE8Tps3/ADsGU9Bjg9K8w1K8u11/y7y3urS8iV5YWkiACRr0&#10;f68Dj/erufAnxmsvAPi6PVLfR2vLXm0udPmxFFrVvNuMzOQuB85R8jryBSrRqt89Ixl5nn/hPUrj&#10;wxqV1cCcLH5jDPmct8u05I/hbuKva8Vbw1HJZKvkrGsJReq/Ltwp7cetZhbUNW1u4/dyXQluxDL5&#10;MaQ+UX5CEL0A+Xn/AGPek0Wz1DSru3ilLJa3AJhyuwMw6nn0rqjGLd+pHSweGNFutSW3tY7dvubU&#10;ZvlEsnq391fet6SzhnspIJo44JFbYkkLMQ21uGBx0qbwpJ59s0aw+Y03EVwqnMT/AO03QD61e8Wa&#10;LI/2eT91usWEDlWxG5LZBz9Oac5tTsy4pKJveA/iHqEPhqzt7x/MOnqLdZBjEuPmMgUdASx49qj8&#10;X61HqyC/cGa8t0kyN7kJ5nRB9NobHqa521g2+UsdxIER9vX/AFY9v71XtVWF7NpI4Y90bGQsOpZe&#10;mRt+979K5JUbTuiuY0729ZfB3hOFtPNxNdaf5kqiNma1f7Q8Xz4+gbnsQai8TeHdQ8LahJpusRWy&#10;31nEDLHbTx3UXJwELISN+SBjrkV337P9xBp4XULdYQ1u6Ry27BPLAP7xAygknDqGGOhUE8NXu3xO&#10;+EXhv4y2Wl6pfx2ljc6VpM9zLLaLHm6jKmVpWhMiF5Fw+GD4+Y+leVWzL2NXka0JPmn4SfHfxB8M&#10;vDVxotvdpYafBcLeRyeSS2GG103H7xAVgB71Yl+OepeINa1DybhtX0nUrC4heK9DQPFMy7Vnj2jh&#10;1XnngGneE9Wsf7L1OK+h89p42S1YMSwLDcr4x94YHHua5LTNEuLG5mby76z23O53eIxbWKLIOAOr&#10;AEA9Dg11QhRk+a3vE8xf8K6ZcWkX2OS+kuIY8IskkvmGVSv3pNvVvpWsNDhcyNb+XFJGGd12BT+A&#10;Jrl9O8QFNWvr6G0jht9Rk88WhU7YieihvQVtW3idrmTzIULNv+YMwGfufP8A+PHitJU5dA5jD1jQ&#10;hqka6WzTFWMcxVjuDKrK3b3UfnWs1zY3MyteyXUbMuz/AEeEysq7c4bHTjjmsvTDKLuS4aRr3VHP&#10;lZaIKJUfbvkceo7AV0Fr8HbyG9hgt9t1fSW73Ez2sPlxqwGQmRkZxziqqTjH42NvsO0yztY9Zs7d&#10;mupbdtksbgMTJnbhW+b5SeeK+nNB/ZvtvGXhiW6umvLXVr6CRbeWKPYQq7j8oxjzM8ZHFfJuqy3V&#10;nLaxrFdRedIvlS3A8pgxOGODjYueAWrtvhp+0J4q8E+I7Pz/ABN4wNmsFwf7Pa6VoLGWRvlCrjI/&#10;4A6++6vLzDD1qkeahIZzPxM+H/8AY19DLb3t5qFnZmSC5+2DyzBMUUCNB/dI7nvWFpDzQXyxmZfs&#10;/kMihPkyrfd/EV3nxA8f6n42nivrpry+urlZYLi5nCybg5xtA6YHbvXBWulzCGHzYtsfyrE2eoru&#10;wkpezXP0KicLeS32nXc1vdRQ/ZtwKy+a7yOoXlyGwcn0rLR/9OZWnuJpJBuBmHQeteheJ9ItZxLO&#10;GVpBMsYAO0EfjXm+paY1vqTM0nDFsYP3V9F9Pxr2cPK6uTLQu/ZUjmaNlVp2Cudr5/gzu/3s8baW&#10;wsjpuqzRyMVbzGw3oBwoHv61JceIY7jTYbWaGO3mhVRHPB5kkkx9wzeWn/AVNUbTV3vZ2ZhHK1so&#10;j3kYB3fMST/ezW62syuY7vRL/fZ+XJL+83JPFtBVo3H3SpHb1FdH4D06+8eePpLGa4jjutUlfUJt&#10;67Ym2fMZNx4Uk/w1yPhfS5r+0+2+Y25WICZGQB149q6Lw14p1Dw941S+t7mVVllMkq5Uxn3x1Vm7&#10;djXn1o2T5d31NozudV8TPAuseB7K2uoYpZIdSLkz26ZjLJj5Qd+5nPy/eABya8lvY2v7uW7lEnmd&#10;JzINsg+Xqc8Zr6C8V/Fq7vtMeFJr+ztryKO3ufKnEbuzt3PIU8ryPSvNviDc2+61tLe08uGNW33M&#10;0heV2GzAYsAMnH/jvvXNl9ad7SKep5fdWMMFoscS/dKIxY8mkltPJTdGT5zPk4+9u+TgHpjhvzrU&#10;udLLTOpVt2VcjHNV5tKnhRH3KBjHJ7+te3CSZMdDILyWk5+VvLK5ZkjOAfY1beRotjMqRrnDAHLE&#10;092WCBfOzuX7zev4UlrB9o/eNtdQ245bGDVSaD2hPaWnn20Cx8KowxJ5J9Kt6bpyabeJNMzYDZHd&#10;fxpsUamVcTnavyEAjhv8g1a05pJklRZIs27upEiKMj86yqSsZvUI9Lm02eS3XmG1ZoFaM/fA+631&#10;NWn1OSDSbqSOR4xDIu4gY3N6OT1H0rrvh5ZWviWyuJJpvLWz2IgKI2+T+8UXa2736VQ+Jnw+utEs&#10;/tVm1zJpdqwF2ijbBCytw5J/ibBwvU1xyrLm5ZIiSOq+HtvbePPDdxrluzfZ9PuorSdLggN5knzA&#10;49CVbHrmsL44fC3UtJa38UWskN74b1O9mhR3O5LJ1UbIyy8fPtO098HFc3pmrSWei3GnrMYrO+eK&#10;4mAlGWdPuEbsdNx/Ko/GPxJ1nVfA2l+D7O10+10PQ3LRxIzsWLOGLsN+0yKowDnHzGuaOHmqnkPm&#10;JrfxlrWl6TJZ2Oq3SxrIZiJZA+3KhWRVIA5AXv2q5c+KZNeito540tbaEbIoYSWUDhsYPO7Jbnpz&#10;XMxpJeiKTDdMYYbcNt6H39q634SX8OoalatcTTW0luykiP5m3jk5XdnArSrThGLnHoaUdHZlRrX7&#10;DdJcx7QnmiOVTyHJxgH+71H5iu20fRtJ8Ra9a2Nnb6Zp9xNZtcuks7RqZQ8SqoYeoJwO+DXffEj4&#10;GWPxg8M2er6TftpevQr5sllFLkasCVDFYmwPNyoAI9a8F0JtUN3CuqQxxala/OZkfciOHIV4iOrH&#10;jHY7T6VxwqqtC8dwkuXY7z4vfDDUPhvf20AS31WO9ilkgmULGx2tsDFSfvfMW29cc15fJZXkTsrC&#10;d2U4LbPvH1r1HxD8R5PFmkxx6o0d5Ja3MTRPJ8pXym6f7zdz0qE+IrWQ7muJtzcn5krTCyqxjaRJ&#10;7TrfxAj0TW2aS6iutGaUJZSgiMYHXJPHNXdf1ux8aQ29qsmm2aX6tEgimV/MDbtpfn5RyOBzyK85&#10;8U/BzUviSYzb6jo1gsdrLapYTt5kN/8A6R50M+9Cojlx8h3bhiuW03VrrTri1t7y1aK5DxrNCh81&#10;SRIiGWAN8uB9a8Gngov3omMZXO8+F/xab9nvxLqVhe2Vneaa11HayahJEZ57O2V8NIqHktjmuy+P&#10;nh/RviAtnNJcW91NcRySwb5PM8lD8w5zyckdNtcX4m+GJtLnVI7y4a61Cwkb7S0iK0obnhgmd0nB&#10;+Qc8Hist/EyyAy2815Z6a2Y/MkV4WkA6gxuN38I+9jrR7GE5c8NzoUUix8P/ABZN4P07Q/DOoSQL&#10;/YenCC0uFLbEdV+cg4xk5G0t1p3ju401Csz3Uum6fZhvts0bLJJFcY8xYgO4IVgD3zXnPxY8QWtl&#10;NCvlnVjMdklwyosiLjOx1C56FTkelcLNc3WrQTJq19NcBrszpAx+XbhFjBI6qm3p1OTXrUctVR85&#10;Ox6237Vo8Y6baaNpegTaHpMirI11dyBrqY+jBeg9utcd4wutN8RTSSadPZWs7eXvEDMfOx1OT8wP&#10;4VxUF48a4X5Fh6Y61f02z/0qFx8xkUt6cDqfoK9OngYU3eIRuyrZ+GWuJClzK32cLhwWDRt36Ngt&#10;+Fdt4L0EzNJHHt3N8ygNsCj05/GsuPRPslkJ2xIyumd52oN3ynJ+la2gPDc6FaXM+oanpMkyGHyo&#10;7cu0jnosvHAODg980q9RtWZSjYvzWi3MS/N5f2W5RmPX7rZx/vMOh6GrsEmJo4UmmS3mPnPEXJDH&#10;+90z+FORotGmis1+0yR6XAIFZ8edNEq/ez0boeOtVX1xL6xt7qO4ZZplEheIARSEnAbHUZ9K443Z&#10;WhN4h8Kw332qztbyOFWl2pcXEjLFDclCU+YMgVmwcE8HBxXHR+D5bXQYJPt0bSLJGJEZSvmPuUmN&#10;zu4UjnI61sXJkvJZftUcesWs0wi/sm+USWOoSbQu27wQ0LAFsSLxzTtdsriWFfLZLy1sytnLPeTb&#10;Z4pJDsEKQMgDxJ/DKPmXvXRTbjuZlDw1YrBe3Kva/Z1Z1RXUHfMfRwe3+0KlunjsNfWW1urry4bd&#10;4NxXyppPMZcrw2Nq9u9XbTSItOhVYystxHEpBRuZVDbDj1UfewOcc0yTw9mSSNm/1Bw7o4G45A4z&#10;7kD8RVOpE0MuzmjtYNis3mKpDHIOcdcUkc8c8M3kbZ3kGW80YCCrl9arZQKyqI2XGB1K7uDn0qnZ&#10;osImG7nLFgB0HpWnNfYDLEF1a3g8u3kaOSM4Gfu+hPuP0qa0d9QuPtjBZIZA0bBweDv6cfzrV03V&#10;riNpFdGSN/lUkdh1/Oop4ZblWkVmhy4cYH8J3EHHoTxWjlcCO6v5ILKLLNK0ciksOpC/ereOvrcS&#10;ysfKjkaTzCEX5cb0OBn/AGQw/GuTvB5M0csbSIrJkbF+UgdeffBq9pkVvrIlupIkjmXo4b5T3/qK&#10;xlFFRlc0PEGs3l1DOtsyxRwXGH2O21WAyWx13EHPpUFvfyDTvOnTdIrbXEciFlOM8rngY5qnL9qs&#10;EaOKRvt2MQTfvFyhC7xIqsYxuZCMlflBq7d6fZ6lYSTCyt7OSUKztHEzeaQu0pIzOGAx3xRGNmLm&#10;1sR6ZD9pZZA29THg5GCD0/nWhp1hdabqF1GsjMsxWQzSIPNMexF2Ft+T8wY5A71n6bpeqGRbxliN&#10;vcQ7Y3Q+ZJAOm3ng885qfS5ryNbi1j2/aMvKjtIFj2Dp8x43H+71oqaiNWbZd3O3zJNykOCfl246&#10;j6GpkSaXw7pt4Ugt77ULeGe8t/LLRWsg6xuegf5Dg9OazdPRry0eSRPPkXpHtK/ma2XvraOwZltE&#10;+0oqosqnEi5ZtqOxXLY3jkDtXPLQDL/seKOyVG84bVwzOP3gALP/AMD/AApfCutjStLuNDjNxNZ6&#10;k5uWtJYzcRiXzGKXCSn5o2OclTxWl9q06a3sf7YjmkvrWExXVqIPtFq7u+6OSKXpwvDDPFWLyxh0&#10;2SeS0jWGO8dlkMS7ow/9xx1Bk7N0FRKXNuBn61af8I7qH21V8zSrqZlhKjMSEHCrJ/tE8BhwaZez&#10;xTxCaS0jj8lTzDENwJ6Ejuwq3N4khitvsksELvGhjdjCNxUtkbuxweNwqq8ymWEKqyJIPlKqSIuv&#10;7xPfg8H0ojzdTS5e8O+H7W816zhYWs0EthNPcXJbZGbsL+7RB/Cre9Yt/wCGr+yCTXM8ko5dsSBt&#10;kg6xlOo6rtPfFaVm9ut43mSeXGqsoLAq0jBflJHbPb1q3fajFrMyzKzLCkajZuG5SFXjH8X1p82t&#10;ynZqxi6HPG1rDJfPdQfu2IkVBIZ1HcAumVXu3QVWsrS6sNWvJryOGO8bY72tncLcWKMI1BNsy5Ko&#10;Txtbmty9sGvNKkaNsPNGQwjdQMn7yj0Bqo/httNt42dbb7Mz7fIMm9EH+0o4H4mq5znnIq+fqFjp&#10;1xIszNHeSLcfZ/MVmcJ/yykT7wB3Hmt2G7ilSOTc1vMyo8a5G9FPXaejY9qyr6a487fJy6Eqz7y0&#10;0WBnjcBnimaTafbLhEKlmxlmDcOf7w9OnT2pT2uiVoXLpYZL5ArfvpIyUyDsZF4dMfwn3qO50trj&#10;UpP9HXzLcbC+07wqenZsf3quWMEjeZczR7Vgxbecww+99zbXXuGJ4I61NeNJrF7OI5po2hZp4nDt&#10;viAXhlOMfL6H71YRlZ2Afo0+6N7hgr/MZVxyh4J3I3T5gCQD1wal0a9jvdT3L5UYureZoJTCFkEf&#10;8Ucsa5G4djWI8V1d3OkrZwx2d5tWBlhzCl7MXZhLIOzDdj0xV6LSLizVtSkjMax7oJtnLM7cmMj+&#10;LqORRKMSoyuWdQbSZdH85pLyRlZGZ44TKJVd3AAK9YwFBx1qGy8PQ22kyQrcW0N2A4eCIZgQq2Rs&#10;kG1hwQeaH0CHV4Zljji8mR8iHJUJKfuyA/3xgfL05NR6tqlxY2N5NduouoVDFFLPFJKOQpAGUOCQ&#10;GG8DAzRTi1saR8zk9Q09g0yyKytEfsxY8Fjjdhx3+orP8PWga+mQ+XJMSc/NvAxzu+bHHPX3pv2m&#10;a51OaaNLhId7pGJTvljQrwD2OPWtPTZriwvZbO3g0mea5uEe6tpbkeVLITtEqy7cRiNCRtJ5Zsdq&#10;9HmtAmWh0tjYC9u49qyGFopTcEfwzNypA/uAd+lVX0yTTLpdxb5SHKKw+Vm67j2+hrstC1DT7RvM&#10;txMllGRArbUWWGUnYAVPJ+cj8DWHdW8mpavJCsc0t9cZnmjCH53H8RH8X+8OK81VnzWYS0KKMq21&#10;0GkkZrgo0syjLuzfdDdsfKOlYeoWluVhkup5ljmUPdSQuBKCekgPTn0rq9V+GuuahpP23Kx2McoE&#10;sblY5EYNlXUFctgc4Fc5428A6hbahDZSSQhriORrJ1mHlth0Usx6JwTgN6Gt6M4S0TJ1PVPAtt4f&#10;8TTQpbRQrDBbTs6zko0crLhWCF9xYHjPSsH4v/DrTdQ0XS1tfK0nxBpcX2K6mWNFg1VxLK+y5Cru&#10;L7GVUcgAd68nj0jVPhz4gdmmhW6iVokmgmRmIwjeWxQkZ5HPvWp4n8VXfiWOa8tidPuCyGe4iQRr&#10;ck92bOc/QVj9Vmqt09CXqSJpFp4cltY7drqSdSscXmRr8zh9wVj97BUkZx2FZt/b3Eel2d1feZ9u&#10;kVYrqZpAbi4c/KDuHJwPatnTvAOrX9rNc3zRrdB1uIZZJF2zJjLrJ8v3iOQByayNQgk1TU5LK7sZ&#10;InsWdZUmiwHYyqwKnvheOK71KLdpAWmvAuxWWRlViiDbjcq9PxrsPD2jfbx9ltZo4nuELIJGCLIU&#10;XJDE+oUDPqawtG8Pza5e28bWVna2s6M5milk3O3pjdweRW9rnhcS6S9tb21t/aDEFbosUWKMdVPo&#10;x9Otc2IlrY0joJ4p16S38NWdqVmn/fCAxOY2jHmHAinwcjB/irNl06LWJbfTjaxwy20Zs4/LVUWS&#10;IFiVl3L1DNnLYpv2OAWMcDKl6sjR+TdXEW24MajHlMOxzzuNVbXWJrHVoZoZDb7IjGzRLgNu7nPe&#10;rjH3QMu90u3052kuI4/Lt4TFKVywj2rwB6j/AGqh0/S4beQNbTN5Ozy9mRk+5PrWz4iubXxWE+WN&#10;XLCNnHzBs8AENjrWVF4ft42b5pYdp3o0X3o/w71vGT5dQsjUsfEsnh/y4keWOaZMmTYcSBW+X/7H&#10;071vRaums2rTTbY5JG3LxxIv9/2PtXKXUjTtpqsTcfY7cxb2GQ5HVyR/F7VZgWR2jjhZsNGZoxvH&#10;OOrj6elZVKcb3RXMa9/ZLdxM0LfNDkhypUZHUZqtPp9rLetNIgWWMMXkWIM2OvAq5pwkuI1hTyI5&#10;MANveOPzsdZC7HAJ9KsJprazbLeRlmPLnyjudVHynarctwKw9o1uGhzuoLcaBcCaO7mjeINhomUj&#10;bjOCPoxP4VY8HeKI5tUuLlUZlv3DfZPLaK2tg3URY6Lwfzre+IXgOPR/C8d1d+ZcLNKsEEKjbLHJ&#10;v+SYr1VQvDbuBXJ6Vo91q2q+ZbyW8d1HEZJQxzHbEf6zGOMelaRlCpDXcykrHdSXNrLaHyZG+bIe&#10;Jy64x6fNXOXPgrMnnQvIZNpVQF27GHUjP3qzZbq6sIbe5juJ3jWIbHJGbgt3Ufwx/Xmo/DXjubWN&#10;TNis01q0Dh2uFjO2JB1jbP3pD6jipVKSV4l9bDPFmh2NtfW9neW1nLczx7BOImEl4f4xIei5/hbv&#10;WDqVhdaXtuLhYXtGPkBnmBk4X7jIOQP7jnp3r2Dwl4CuvEceo+JPJ0uG3hkS1lnj1JZmhyN2JoSU&#10;ZWxk4IBxzXH+NP7FvtTjtbW5uVjhieOG5nTZ9qcdGcH/AFefatKNd83K9hxsjmdC8Vx+HQ0Ukk32&#10;V1wuBveEfTvWhot1JLrDtI0IWZGFtHHPiI5/5aNlcqfavPzqFzJpluk25Zo4v3rZ+++7OR7e9WIv&#10;Ou9PkGSYfMVmhfOyVB1wRyK7J0E9i/aa2PqaX4i6HpNjPNDcSRx6lavbG8lt4muk8xflK/LjNeD+&#10;J49S8ItH9qmsbxrqPzkkjmYvOA2xneMNhCdobBxxzXNQ6tq0lm8Md/e/2czBpbcFnxtGemMnjB4q&#10;bVfh7cxzx3FxCjC4yoljZcSEt+7bpx7iuejho0nds03Lc2rR+JbWO/t4WWFdyhx95R6EdjWeni66&#10;spVjEUflNC1tMN7Mt5uXBVv7x4IUnGc16L4a8O6fBpH2e5+0Q6grsbiTZiTzP7zjuf8AZFZmueFo&#10;v7RjlkbynlAa3mIDW9ydm5UkI+ZN68KT91uDzV+2jzWZXKcPZ6/rHhvSmttLubzT7UxC3a2ic+XJ&#10;GvRXUjBPuDVfU9XvddtFaGb7PCjKskCgMpl/56Y67v0rsjpMerWj272e24tkKyBVO+Ijvu6GsO48&#10;PQK0Eqr5MMi58xVJ59SK6IVIImUDjFt7y+Ekka72dWOWXHK9v+BdvWsCPVbnTNRuLeW3kivYTtkR&#10;/ldD6c8V6TZ6j9jnW2FxJJCzK06lsbT7HFQeLIbbVL+WW8VJJGj3JJkH9R95q3nUu9TFRseN+MPE&#10;K2l0qs+2Nfv5GDVOx8QW2o2LZm25+5xlf73P41seI/AP2iSRkK7JPnTgqcehzXC+J/Al1peZo2aP&#10;c2XjB+7+FfD8RRrODUFuerg5Wkc38SLSSS5Eh+bf2PArgbm2jtAuW+Zeo7Cu+1aOZ/lmRhL/AA55&#10;B+lcTrK/6SEbK7uoK1/PefYeUKjckfW4OpdWMW6hDnd93HBx2psBwm1efc1JeqyKyhfvfMee9V7Z&#10;z5nt6V82eoWGGI8bgp9MZpy6jlGU/Ns/CobgfaJ1wHb/AIFinQQhpxnt196qMrgTaUf9Lb/po+B7&#10;V0Emmqtozbd31rm1t/Jn3KWD7t2O1dtpLR6vpCquFbbW1OKZm9Tl5reNGI/iI4J7UkSrErndkr0O&#10;Ki1a3kstQbc3y524PpUTuWRgTx6is3qaR1LZYyy/NyGbk1qaHrEmmT28lrJ9na3+YFARz71hpK2z&#10;r/FmrkdyoYbsKO6/3q5ZRT3NadRrY/Rz/gml+2BouqeFtW0TxRFp9j4p08QxafLeTC3s735tohhQ&#10;LnzmX7zvwy8Dmv1O+FetWuqeHtPmjuluriSAG42rJmCUdYxvAywyPm6V/Nj4S1NHnj8wSGJZAY3j&#10;co8Tj7rKf4ce9frF/wAE3P8AgpteRan4V8A+PLrS76w8QXy21jqd2y280OflRGmJBOVUZP8AdOOt&#10;cWO4fnXp+2oq5cq3dn6VWyLGwVWCkgOBuznPSo21QxDLKuPfK1znhrxOuru91G0ix5KLg7vu5/wP&#10;5GupEMWqWYKx/vG6ehr4StQnSlyTVmZxkr3JtM11Z0XzVkDlsjn7v19K0jcebA3C7fWsKGzZXZZY&#10;8M3dauRW7W8Xyp8voiqP5msiuVEV5dNbYbrnoPWprcM0jqVzt6e9V7iH7aR8v7yP34q5HMtsPuqV&#10;9dpzWeppoXoIllh/1gDelPt7xtNnG7aNn8ZB21Bp8zOc5GD0OK0Fsobxdr+XtY4J96shS7mja30N&#10;5EGjb/ewOtSEfPuZgB3ANULHT3tzlGbazdM/d+taFv8AKm1lLbupAqtTnkRWqvGnzZj+ZugzSF95&#10;b5duegB61ejgWJfk4/Wq91YGMmZeVTsKvUh6hZq0h+Vcp3JPNaS22wcY+Xp81VtKv1cbWVl3dcGr&#10;cYx9z5l9a6YktJg7bxuXrTsHZ1pquwfqfypskyjd8556cdacpWDQq6hZLNJujUo3bmql7ZMYyRlX&#10;Xpjmr32h2baW+70O4VBK/m7s7Wz04xXmYiJtT0ORv7eayeSRgWl+vFRpMt10zWze2/mFgVZG9N2a&#10;wLsfYbpl+5uGVzxxXzmKi0erR1MzV2jdm3bXbcvtXP3N3eW2trIMrEqZD7gSX9MVrajeNMjRqN3z&#10;dVGTVSzvZTGbdlkaMneFLD5fxrzrnp0Ukcl4l0+TWGLfNG0YwADnJrnNbst8m1o3bY6/7W78q9Mv&#10;bRZmyy7AOSfQ1yviCwjub/y/vBeQw4BPpU8x6mHrJGfDHBO4jXcvknbuC8xD+tUdfiVbXCspYhSx&#10;x0FasfJKou1VTO7cPmPvWLqFm0E6s0ibJhsIYVJ1U5a3ZzU8HmDKr5hU7TzjIqvNBsfb8qiY7TgV&#10;1CWUNzZt5e3npg/NWfbWCu+ZFLFizBccgetVodUai6nP21mN21VYJu28+vrWJrmlGPUN0n7xOjfK&#10;Rn6V6fpwt7SJW8tVX72SM4NcvrVu2ryP5ULRQKzENnNYSv0LjV5nZHG6lbLKNoZysKqQNu5gffHa&#10;uJ8Y2CasvE3ktszvYY/Su0uL240O7m8nzGhZcFIxkxt/fB7/AErN1CyXU5fmdpFK7QVYYIrqp1Gj&#10;vo6HEadZQr5iwqqYbYQvcfLxz296xLvw/JBfM1qG3SHLDG7cK7rUdKjijZXRhnHIYA89KveGba3m&#10;maFvmWV2SWLI2lfXHVa9nD1rm3tLHKaZ4WFxHG1xJM2UVmwvyg7qZf6RDp/3tuz7sefvY960bi+m&#10;8KhbNmka3G9Y5FJHkqvRDlufrVC20ubUA25WeP8AjyeR9K7o1LmelrmXJaRkMcLGPUc1k3GnCO6x&#10;8uemK6+DQ5IY9txD/Hg8dqguvDqzpuDv5in7vZm9AfWtLk80TjdbZFG9lyyJvUev0rnZtIF/OrfK&#10;6ltwG77vy13HiPQ1vLaSJPMeRX8lgD8o+Xsaw7LSprK3EcyrJJ0yOK0gVfscL4k0vfA9usXynpGp&#10;HH41R0PQ2xIzK65k3MpbgfN2ruvEHhxJv3m2MSr1z8oNc/BZyRasEZlzG+HweKvmL1OdvtMZJF+Z&#10;srKrMfLXlfSpPLjtpiuVVl6AnArYk05ZlYNuHfmmReHJJo4085vm7gbjS5i+YyvsPnRmbKllGenG&#10;KNLk82NXG6Q4U5K44rbm0JorXyVTG4bC2ePu0yPRBbaaVVW2KqrncM4pJXM+YzJ7Np5d6t8w+X2x&#10;TJNP2lpDwyrzycH/AMeq5pu4OzSgbV+4B/F9ao65etFuk2so/vEf0rrpq5m7sGvIopMM3LdcsOKq&#10;y3kKnKyMABycjlvWse81BmnCsyqzL8hQ4/PNZqTt5nlqyt83pW0QjG529vLsh3L8/O5WPDY9MU54&#10;1Nt9oYMp96yvD/iJZ28tsx7ehI61vQXsEsDeXtk9gciqszGWhiJcxySYbcN23bhxxU17IUH3V2+u&#10;ax2hkkvJJVk+WP7vHWro1eBX2sy+YDyWXn8qjlZMo9iaENG+9dxLdVB5rRsrnAXCr5n/ADzU4/U1&#10;naZqEV784jk+ZuCy7c1Fq2qLYdmWTaucRjNXTi3oTLRXZq3Eqwrkt5bfd/d9MVS1/WoYreNJJNvm&#10;HAb+E/7Wf6Vy2reLGmmkWE90DNxtGd2cHb2ri7ppZbmW4klZXX/VjzMhfwr7rhzhqri6l2tD5jNs&#10;2jQWjNbxNYx6fqcV1G0Lef0KtuD/AIdqyLrxHMlxuWaRLZhh0xnB9RWNe67cTxt5jHkZAX5cD2zX&#10;P6x44zF5Kr/Dhj3FfvmT5VSy+la2p+XZhmUsRM0PGniuPxEDbwloUifcWHOR6VzLgq0Y3bdrZ4/i&#10;+tV7dFDbvl/26mlnWRsN+8Pr0r1Z1G3c8Zq5oWd4swwcfSh2bf3rMgZogvPPrV+GQtIoZsH3pvQc&#10;dCG4DJu3Lv29ccZqO23Sbdv/AAH2q1dSrI7dF+tVQqWrEHgngAt0qZSsA57n7MFRR8oO0sewrP1C&#10;5knPykbf4R/jQdQkNzneyxt15BqN5hWPtBNXJYtTkRlX+6y4Na7arHcQbvu/Lx71zLScL8wX8alg&#10;nMcW47o93RT2qfbIZdnu2kVl3fcfavHUe9RLd7G+9x3FMQSPbO7b3A6nOKpzSb8bfL3dMY+9Wcqx&#10;MY3NN7rfF137ug6YrP1C62My87Y/lU46j3pkUzB/4uDg/MODUVzKzSbUKtGy888ivPrVkzqp6GRq&#10;LLJKqq33ume9Z9/DIig8oG6nrirl3Lm5UbeQuVPoaju71cbWHz/pXzeKhfc76UTn7zax2niqN18i&#10;Z/h9K0NQCzsu2s2UB+Pmx6183jI22PTpFc/vHodGROgp2wqOFPvTdzOnevHlvY6iF/nNTwuQcbhj&#10;6VH5f1q7Ha5T+H2qqNFtmcpJDrOLC7V/Wr1rECPl3IPzqGC1Mbr7da1LGFWLLjaPcV7mHw/Y4q1S&#10;wRWACp8itu69avHSFlVlkwuPu7QefrVzT7VXjXaML6t1q9JEqQbh/dr6Cjgo2uzjdRswrnSFUfKC&#10;T6g1z+qQtA24bvyrqL+48hOKxNRH2/duVl+grgxdCKNKc7mfDH5iLld341Pa2hd/ut+VLHb7FUHq&#10;OuO1W0ZItp5BrijRN/akXk8r83P0qJYmWPdt5q0JstnDZHvTJfuVXsQ5kVckT7ePzqeGJpW21C7D&#10;zRxy3U1oW8flxfN95ehHerjT7EyqIZAoYqf9nvW1p04iC8hc9cf0rOggy235vzFX7dCpw+ML0x3r&#10;2MLKcTjqamrZaixl3YY7uuDiut8L+If7PUMrFMfKuW6CuQsY/JfnnK5/GtG2WR4ZGUfdfbj2r6nA&#10;4qpDZnnVoJno2mfEK4upV3t06gA4Fdt4K+NEng3Ulu7VfLeRNsqB9vmJnbtYnjGPxrxOyuGtyMfK&#10;z9s1qWGqPLbtuDH8K+xweacytM8+VM+kNX+IOj+NLLSbmCaTzrG1kErycyMGb7uRx+NU7rXUuraO&#10;S0bzOzRxn5QPc+teF2FxcRK0Qd/JYY2A4Gfr6V1Hw+1yPSJY4dqqp+QEAD5fU5PWvdw+Kh3MHG56&#10;HDM9moZlZt3XirtvZO0m6TzFjkPAO4AL65x1rO/4SSxjVQq7jHyZEbGfwrofAHi7Sb2RVupNvl7l&#10;dtu3cPYGux1l0CMO5zXiTSi1sFZo2jkB2SbgGZhwTivKL/Ts3knmeWuX2jaOor3L4k3azWzPAyxh&#10;YQ4jhlMgG75jgj3rxK5Zi/mbU/vYYHrXk46acSlGxUihVJPmGVHUDtXS+ErsW05ZoIZW24UPnAH4&#10;VzFxuaTcfldV5A6Gui0KHzpNwXY0nzBSeQvpXLgPiJqxO28LyyXmp7YQyyAF8IMHavTrXXXun3Vz&#10;ZyXs+6Ow8zZJlCWibr5flj5gPeuc8J3i+HrtfMia7hnPzR43LL+Dcha9vi+IygW9s01veWsGkS/Z&#10;5GmMxTzDtKgEcbe2MmvpudxV0jh5TkPDGvSaRqlrq2j3jWmrWDCS1vIgHMIZeRk8t+Vex33xg07X&#10;NNt2uFt7e6ltR50MEe5WlPOSR936JmvDm0SHRWa4tF3Kv7uGMNnyfl/1iD19jSy6mtnfJJP5bSMh&#10;ZXkPAK8dPpzWdbCqq7sFKx1HxWfTfF2paPdaRI3l29qwvYWjMK3Eu5toYPuO1P8AZ25rhdYkk0qd&#10;ZPJDSMCHwi7mPbnoAK6G21uKHVLPehjjmlVHKsFG0t8x59O9e2H4F+HbXwra3uqSSX6XujuVNlc7&#10;rXUJA5wWYfwJgcA5Pl+9KWI+q2jLqYz974Tx74e6npeieKNHnuFeaxvJoorh4V+Vkcog5/uDcefa&#10;vTviJ8KtJv7GSxtTHJeMHWzeX900Z+b5XkXnc3Zhwa8d1zwndeC2gt5Y1McwMkMgB8ueIMpUA9Mg&#10;gjj0NTad4z1VTdQx3slu15KHZ3+ZmkXoF9Pup+ZonTdR89NgQ6r4Wt/DFt/ZKrb3F7psZsdQ8+Qf&#10;PMGZiFwvI2sg3fSqer+I2vdF+x+dJHDBLGvkhcogHynnqTit7TvAWoeItemukuF/tDUJcSsSyopK&#10;qCCVB6FcZrB8QeFZtFv7tWDebYMIZR8/lFuPmRsYbqOnqK6KdSF+VsTvayNrw5YJd2zRr50sjsvC&#10;qWMfIHPpyQPxFb3iD4daloFlczRzyNqNttZbeZUXy1PUEn5iwyOMd6x/BGtat4dimg028m02Qurz&#10;J9pa3jlCMrEPtJPO0dK9Q8S/FrRdU0DTWaxl1TV7mJBeW94ZLcDHXlGf5jtHHvXJXlOM/dGee+GH&#10;1bwrbS6ho8zWGqXUBD3fkhprXeP3hVT8rk/dHmbtp4rbl8Vap4q1eG6u7xY7yz0/+zE2YVmjkIZ0&#10;Y5zyxYk45BwKr+F57zV9fkt9JtYbqS8YTeSz7FSED95Jk/8APNeQO5rYufAv9nGO3s2kbyGZHIO7&#10;OzjJP6VjU5HK9Rag42NX9nTwlaTeOoY7rT7W4uEgaKATTbYoi3ynaTxux93PXtXuHxj+Bmlw/DHU&#10;tcvL7UraLQoA17bQwoft8bSYKtJ95SqsQCmelfLsXjG2XxWVbSbHUp9MnESy3kbNsdSBuRgQxbJA&#10;3EY5Fdtrf7Q11rvhDV/DerWdv4otPENnb2d99rLGKdwyH7VlOsiGMBA+4Hcc8fJXl4rC13UU6fUD&#10;i9aSTU/G8YmuI5LWQLbQlIkUrGm1EJbo7FeTuxzWTJbyaPqkjARlYV58knaeFP8AGw7c1pt4cvJN&#10;Tgs5pDM1uAInMgMbqX4+YcZOOPWvZvA/wCsbCzt767a3kstQ067RlZvNxI0bxqXRuflJU8dMV6VT&#10;GwpL3yeU8I0rV2jvbW4t1jIjKyOR8wZK9Y8HfHux0O/jSCSaNJFlSSP7QIh5xGcBh6jj/a/ixXlf&#10;in4P6p8LtBsPtGqWN9CscazTqPK+zlpPJiXnuTyRUmnWlvZfNAYLjC+W8mMlR6Y9fetKlGlXhzRC&#10;KaOy+MWrx33l29jcrcXl3OiT+U/mZIOSzbv4QhBJHAJrDjit9V0mHUdPW6udPhtnK3AhC+egzhwp&#10;5MZwenoat6fpOn6j4cjt22M9hG0cRlbf5aAZKDdg5IUDJr1f9mez0vX/AAXD4huWttN0/RrJrC3s&#10;ZJYfnmYs0YmjU7v3atny8YI5rjrVlQpaJlHjvhvxZBdWm2GRbqGS3Fwjqm0zow3KwB9+9dBoMGm+&#10;Jbd5LrfdS2z7Va4iKyTh/wDewGx/s9K95+N3wX0b49aJdLFdW+jeIrTTUg0rV7FYkmm2PkrMjEKF&#10;kP3y+MDpXzhf6Pd2MF1bXSwx65pMhtNR+wzCa3kkjxueJvlBXkcjjmufDYxV1poUlYo/FXwu3h2/&#10;SRds8MkSCEu6eZG/zfKFC7mHvurw3xPPLa321o9r5I54GRXqF7q19qqtHcyTLJCn7w7S21h0A9zk&#10;ce9crc+EB4pjM8kMka26ebcCGNpGjKt8zHd96U+gr6TB+5H3yZHK3c8l3eRxqz7du9laQrj6GmWP&#10;2OG4jWea4tY5GVZJoYBOwHup71MYy8KzSNJc3Ew3u8xK73/55EbvlX3rD1iRrTUfMCq2xMKEbK7v&#10;9n0/GvTjabCWh6foni3S9EvWttOMmq2Ai2S3+oWwtr2YK33HjR3Ty19Ry1adp44sbXXpDYzXE1or&#10;fvklURFc9flHy/TmvINPvhqywecvlSxfOHGV2qOox3zXfaPpFtNrNndW+6TysxzRTSD5ztxkj2PH&#10;tXJUo2KUrHdWV6us+KkmtYf9Ghilku1wqlim3YSCefwp2v8AiS1vtPjvY4zvvJkMsflhRb/7qK5J&#10;r3L4V+D9F8T+CbjTpvssUmkODFJHGiO+5uYyc/Mn+10rzP4/fBx/BPxAtdOW70+zs9QtDLBarPGW&#10;hdduFEnmblX2IzXh08XCVb2aWppzHC674c/0e7WFfOmQ4QrIyYb5vkOR975U46/Ma5eHVGTyDcfM&#10;Zk8wqBxj0FdxZ3P/AAjlvCrq8cEaM6yAcg+uT1Nclrmnrcam0zKqsP3Slf4z6Y7V7FGVw5jLvLl7&#10;wttjCyblPzZ24/76qjp0Lsrx/u28sBZdzbcqehHvW3Jp0kVtyuUjO0nHJrKWSSOfeys6t85HmEbm&#10;HQfQ10RkjBuxNFpn2Z96vJiHbCgJ/VvfhvzrptM8NS3FtcSySKqbhuVYzj5uvNS6boktxbbTDYyW&#10;4UssonBZFHfH8J4HX1NaVxeXVppkk2nXku23OJlRyQ6+j8ct7CuepWuamLZWy6JfrdWL+YvmMZYw&#10;Snnj3z029/SrXi7xBqer+HW0v7Q1xp008c1xayMMPLH9x/XcNxx2bFR6F4YvIfDdxcyLG9ujRrn+&#10;KVpF+Un0UYO49u9Zd1NJ4Giaae3tbgyO4DMTut0LcskfT6ZrGPLKV1qTa4tvod9qGnY1G3idViWV&#10;XEzSSRgdSxPAb/ZPNZmgFbbXobeadI5BNsLOflPGeTXq/hu/sb3QZLm1+w28c7NBc7XjSQl28wEq&#10;xycH5uPpXinxBtreLxD52m3NxC7N5ksBhK/ZpxuUkZ6nAXnpyPWrpVJTlZ3BxSPYPFujeH/EHhqZ&#10;bO61HTTaCNfkeCZ7wnc7YBX/AFI+6W7HvXn/AIE024sfFMesQTos1i4jRsZCFjtJC/QHrWSmt6pq&#10;ui28M11LC0aMgKr8zKegNXtJv9Q0yF447Se88lvNnYRnAiLfvXP99l3H5RyKPZcsGn1Dm1uehz61&#10;4k1g6beXWvapNNocUcdteQxpG8ZRtwIj/j25H+9iorS+1Xxnef2pNJbXDXUaxyho0tuFbAwAfmO5&#10;ifmx0qxHqttFHLHfTTXNlZzeQrqm5bk/89UVsED61v8Aw6g03UHvGgt5rM2YeMIIR5d3AfmGWPBY&#10;H+EfL7150moK8Uacxyup2R+3NDGo8t/m8sMFyN33WJ6/UVUk0u2kkZvthG45x6V6BJ4Js7qFpo7z&#10;ybhQ0I3FcTE9Cfl4rz2YXUUrK0Y3KSD++Sqo1rok9T8NeL5rWC4huPJZtq5nwF27Gb/Z75HXd1FZ&#10;njQWviPUdN1F9sl1psEtuEA4KM6zea2OjBkOQegNa0fgfUNa0vVtRuL21WS6mlvIvNvEaNbdclv3&#10;kig7ztG1epryG68XSXsUa6RGtjb3kZE1wCVmff8ALnLcM+O44rlw2HhOXulxhFHpnj349Qy6QdMl&#10;0eHULqS7XV/t8d9Jb3T3aSmRXkYfKEDbWYlcuCQBXn9348vvFFzdatfy/Zb/AFZYrjVbPbmOO6iZ&#10;+Y2HzANk5GP7tZMvhqG9gMys0d55aJNKAjPJhec/Lhc5H5U3VImgtvJuJryQI23zdu6RznGcD34r&#10;1KOFp09i+Vk0+qfbr26umWQLeTecoKZCrtVePwqO68LW19fSJFJIreapCKhAVt3qe1Z0WtT3V00M&#10;kLRtD88QB4Cf3l9G/wBk1t2N6us2saqH+0IFdsNgt81dDi4q0SXqV9Q8IraXKTQ+TCkA2lA4Bf8A&#10;2iD296mgWR7u2kjXzFSMx7eRgvt/eJ83H3DwfWodW1FtSRvtCQMGPzowMkLybcblz90Z4wa3vB1x&#10;byaNH9qbbcbfLmfyVYphsiJwO5FTKT5blRir2GTTSJdhbiPy4Xcx4A+Yg9FkXvj1FdGJbewmtGtv&#10;Ljvre0kiBVMtJbt9eMHueq1HaQWNnMZFEztnzFR0yFT/AGT/ABH6Vh6/HdWQ+0BY1k89Iw8GStpn&#10;rIp9v7prla5g5Sz4h0c+IfCUS32n6fJeWM9vcfY4boTWupQq+4bJNvysysQVzVq90KKWfVbu00vS&#10;NJs727e4sraN9q2sWMbGVlysmeVz17U/TENzYReXskjSQiRtvyNnr5i9QzevRaWbWltbuOFrWG+j&#10;wZHvZJW85GIyECjhgPWp2M+UpPpd0NPupEtWjmuZ8z31hGLt1jKpH5c0b9QxGd4+5t+XOarXHiq4&#10;E2j2rWMNjHpNn5ULRtJumAO55R5rNkj+Inr2rtfB/jZib+2jutpt4mka0MpjYpjc8iuWwMEpgH3q&#10;L4s31n4l0XRdQt9rTXToRcQfNDcBlxFJMWbdCVxzuwGqY1HzcrDlMKXTL+7fMYgWzkxMpWY4Ld8j&#10;qufTvVyfUpLOC60+4jWS1mnRxJvcM7KymPzE3bAyFcKduPWq/hwm0i2tJugkQ7sqc/L03evQ9Kyr&#10;nxbLdbrqV7qC3V1jaMYYyJjG9j355yKOVt2KLN/psUjLJbmbdsILSKYjIR8xIA681zuo6I1lM11H&#10;cXMhxuRVVTtA5yP71bk0s0OnwrJcSOzSB0uVCGTy2/iiOcOv+y3NJrmiTz6fZ3qTTXN4zBFgYjyY&#10;wOTMhHzQgrxsxt966IS5dwMz+0BLpnnRxhXjkRBg7g+euPXFR6tpw1yyVruY28IlWXKkHDhuF+ZR&#10;yfXpUn9h29qiyWd5dNbzASMrLsyT67fu04MftEPleUzJGSxkH7yTLZZW7H2IrRy7AGnzzQa95ypd&#10;XFvNZuzM1tIPKwvPzY2jofzqa2vbVfD2nTafb28cdxAlxDsVvNhjPy7JS7AF8KPm6c1qHVIUhm8m&#10;5eyeUMsskYQtNG3WNucbPpzWJHarc3S7ZVjtuPJZekOei47gVPM2EdB+vpHHZwy25kkDxN9o2sCX&#10;G7qf7w+lReF/Ft5YxrEt0/mKWQbGChM7cdGOa05dMsopY1uLgsNpOYjlXA6uuOv0Fc9qcK2N0Ftm&#10;Z2kK+b5eF87/AGh6D3qo6qxMnZ3Ol068EqSk7VIZYyFVflPpjNF9arf7maOORVYIxl+bDHoOO59K&#10;r+GbZJoIGuGuPOtU8idGVCrNu+9kd6vRXEtpdeXG06blkAwm5ZgOqt6H0NY7OxRHHemznjlgt47p&#10;mV48XKmJJoz95JXj2kH0NP07w95VxJdedc28ePKhjgcZiz94KD29GNbcMT6lNDEs7sqxbooJX+dE&#10;/vbsYJqQ27PcKqDzFykux/lV/m+8p7/SsJ1EBVt7RdX0qKRpH3NKodThYnZf41HVc9getWbHxK0F&#10;/qENxcXlnHcjy7WaXbMbZTFt+yyqOqsxz5v8PrUV2jfaGEFv5zMrsyqp2scZZj/dwASKybxGa4gW&#10;RI1juI9xdX3blb7pz6jI/KoirgTJbWt7ex6fdRqbzSENnIxCskQHzERsDhgD1atK50eOLSofJtla&#10;GNkjjVcnnd3P/Aj+VN0nwzM+lx3FmLER5V1maUQ+Xg4G0j+8euatf2tLaectyrRzbjDAzyG4WQr0&#10;jlGOF/2+lTKTvZFR8zL1FoTc/Z5d11IBsLTpneo6BsdQfUUmu37W8KSSzSQRwlFVAhHlluoQ7ufx&#10;rdh1KG4tY5NS+0LdYWFjGPM2j+4uW+ZPpzRqXiDTZbaO3k0+2tZAh22FvDL9jmj6F1lIwrf3kJ2n&#10;san2jW4zFsbCUpIJI5NryZYK33/r/d6VIHhkaX9wpMg3yZQbZPr6VoLrlmt/9ltWa60m3hEEd1Mh&#10;+2Sje3lrKO5XIwfm3ZFXG0eGwa1+32QmivIiWwzE246bxhuT7PipdSzsZONyl4A8HW/jnWYbbVbi&#10;az02RGDXkKLNLbk8xkRyYB56428U7SfBjaHc3zeILyOw1C1SVLZrbZd27yNz5Moz8hbA+deF5p+n&#10;XD2Vg0iwQwzufOYq2VvE2fNPIe0j+g4FXr/UW8Q20skkkkjSJuQSL++Q/dy/9449KzvJyvck5zUL&#10;n+0LkybVhPlgBlyXlQDKn0OBzuqeLyJrRm4MIlZJIQmIml2t++B25Le3SrmhaI2r7oLppESE+eZi&#10;WV4mUNslibGCxZUBHTDGo9Q8HS6fdXF1HN5k17JiNZJAluo242sv8PIIya0jOPwsCrpeqfYbtbqO&#10;NdoPl7khaRy/uP4T/t9K7bUNfnuoTI0zXCxlsxf6lij/AChxKozIwCj71cDCskU0izAedHtSVick&#10;heWUEcfjV6y1W40/ULryIoVguCCd0QYOT0Yc8fSqrQvsOIviXUSl35dksir8qSK3yqG9j/e/WuK1&#10;+Sa0ureaSR2aWMRwFu4PA4/iH+1XePrEdnYKuqTNNHLuFw8gC7J9wD2s69UBUgq5wSCDvrD+JeoW&#10;PiO4t7Vf7PuNWspPIla6j2RrC3zLFC4fa8OezfNW2Hb5rGsrM49ZJkjhYSSRoFAXAYlCd2O3PWtn&#10;w5pFxrF4trHG1vbiJ5423kWF3IiciRmDBHPuuN3HWrcOitqSbbUyJgM25Rta3/v8HrjtXQeEDZ2V&#10;3NDcrJbx3kTbdkG6K5ZkZT5i9V+bnitqtZJWRMtRtvqM9tb295C0kMzgyKseFMJViwIIyM5XHNOv&#10;/E13rXiP+03uriHWlcBNSjZhdQAbMxfe2EH1rd8G/CyPUIo9JaXN2oT7P9tfEAjSKRzh+gLMEAye&#10;S2KoXekW/hjX4obyOR1Tkosg8vbhRhf4GGeNwNcLqQciZXLXh39oCHxFoN5oevaXcf2lI5uLma6c&#10;XEaRBedpHHmfpXOfE+7/ALJkubSzvbm+SaRngfy826xkcO0n3VkK87Cuc9qw/ElpNY2xkt2DNFIN&#10;xDDeu7OW/wBroePasK/1KyubaG1dWZ7zLytHb7i0vQSSBFOGC8+mK6KeDipcyHKVixNpdutk0dvH&#10;Fd3F5InmNMoDSsCpO51JCZBI5x0FZsV4NPtZbSaTy13fL8h/e5X5t3932r3b9ni10/RtMjmk1e10&#10;+aCS6eZ/OaF9RBKCIujNsDgrjIXHzD1rzH4keDvDVvalNG+2WF5JO13NfM3mRXkzdIJ+0ZH8BTgd&#10;6unik58liJaK5l+DPiHqWmMumXl5cXNlJIiRtIA0luu3b5fHXjvWr4o1e31K4U6f9qKrIiyebbtE&#10;y4+8wVhtYH61l6Dp0OuazpKwmK0nhgWS7mdfLUPvdXEm777YKkMvBxW1daAY5fJRVWJf40y5b5u1&#10;bzir3CN2ang/VYzf48q4ZYc+fHDv3rFjPmoMZkbCg4PrXT3a2+raVbyKjSLJArDzflbb6n3rB0C7&#10;EVxcXElxNGDG0t28LKzoxVjHJEByx3MoKDsKsafrUjabDcbfMmmQTscfK4GclB/DjB4Poa8+tGTk&#10;aGZ4q8J39rPcXTKkirjfIx+cZ6ZxwufeuUm/0OIR4VUyqk7SSyev1rsvEPj1LGyvI2SS4dlKQRiR&#10;9pU/eLEMvI7VyWnJDeWUat/FFkIqqMjevcmurDtpWkPQyJLFVvF8yRo4/MV0w2AHAVgT/tE9+lb1&#10;jq8N9v3THzo9uSMYLf3/AP61ZOpWNzaJ+8LzR4Lc8HK1Ato8lg11H5qhzhc/Lu+TtXXKzViOY7lt&#10;GsV0t5LVpLwn5yuMHaepHsMHmqelW+oRx+c1vaXWHOI57h1jyOskb4xGT/cGazfD2r3WiS/YZRJM&#10;s0yEY6RIF+ZlP8Odx4PpXfDxLZanZrayLbsyuCCjDbvJwH/PjFcFTnhuVHXcydY0C38Y28ljHqEf&#10;hvUYJo7ki2zs/dukizIZGG58gKQOFG7Gao6Adc8ByO2pTWstxbyQRTPYSLLZ3E0//LWIjgIMDPYZ&#10;NXH0eHUPEElrqVus01qPPhlMbNgH7zRuvynHcVa/4Ry6vv8ASA0K6dfZuIJv9WZlX/V/KentWPtI&#10;3sykadnqp+IU8nmql1PIu1mkB2pD/dx/c9+tXfEPw70rwtb6g2m24srGO8KRxAmRFD7uM9StcTot&#10;pc2WvpHbsxRo3jktXP7uYjpFJ3wfWtbRtc2KlksNvYtbr5N3Dt35JbLRcn8mrGVGUfhYOzMnXtGW&#10;10q3jWFfLs4jFHgHK9xt9Me9cnPpn9mQvPIySM2GODnLHoDjvXdeJvGdk+iQhW86S5jE0e1f9Vj5&#10;TH7gjvXGweC/7autSY29tp8Mx+0RxxsSu4LgbierE8ZHFelhpvl94nrcwbn4gNoM102n+W15ekPc&#10;ncwV9owFkHQttCjPuaopr8ms3Uc87sshyXaYcLjrxWXFYNZzzSz7dzH5yillVvQn19qjtG+0XeQu&#10;HU7REUUJz97K9eOM16EaNOO5nF3PSJPDVj4m8ONZq7WczSLJNeQxoZ4GC8qo71kw+CrjwxH9nkuL&#10;eVVLEFHAimP947ckfSk0nUv7BstzeYrLsISMfPHnq2DyQPWtfR7i107XpZ5v9LUxSQzwCQNAWZMK&#10;yevzc8VyylOOx06cxqW/wzuU0/T7yaFVhv4XnhlxtzEJihJ/4Gm36UmgL/aiyK6GSOFgjRzxmMxl&#10;SDnB9iD9CK+i/gN8VvDesfDmO4b7FrFxoM0enG01CMLdRpIxkYCLoVAf73TNcd+0Tpdl428d+JPE&#10;1vrEka31zGNNimsltYYx5artZl5eQyKMO2CR2rw6eZSlV5JLQ6oxR5B4gvHjN4yq8MnnqcpEAwz9&#10;5l253AdyKmudOljdrj7S1xHJksVwASOvHb/ZrU0fw1rC6azaxpqDUo5Y4VS3dJLeIPwjecDktv6r&#10;2FQ+PNI1Dwhqv9m30Zhu5H8pQTtRmzgqP9nPG6uyNSLdkzTlNXwjZ6brcLJIxuLhkyWmdvkC8t06&#10;5wag8T6DY6ppog8m3jjkkWUToP8AVj0P+zWE32/wjdwyILVrpbSS3uke5Jiw+FBjYcOQGPSshp5p&#10;7JVW42pZp5cW58bfr61pGnLnvchpM5rxd8P5rS8m8mWOTy3HnMkokHz9PL2/exg9K5i6umsYpYzi&#10;Fgm9VVDtT8TXp+l/CyHU9Oa5tV02zFqxSG1JUfwZMiEj5TliGAznHFZ+tfBXVNat90f2GEznzdj3&#10;aKT77M7s/wCzXoU8RBe7I4pRseUNK08pIwc8AGRuPmqvq/h+LUI5Gkb7/tXQarpUmiXvkTqY/MbY&#10;iP8ANv8AcHvWPq06wqVXoq4PyHg1pXpwqx2OvD1OV3PM/Efhb+zpJFVt6v8AxNj5v/ia8j8Z6OLe&#10;6cqdjL0PWvePEl2qqwbap/OvHPiFatPcM+0EdME7a/CeOsvjGXuo+myyprZnBXd9ldu5d1Zquyzc&#10;M35irzad57zMzO0jfdycAVTMIt2X5lH+6d1fj0lZ2PooyuOErSXK7Qf9rHanAsoyDlt3UU2OLEe6&#10;NtrDqD3p3m7bVgF+Zeh9aS0KJYLyNB13N71p6V4hNlFtVV/h71zsf+sqSVmX7u0f8CqqcmiZRsam&#10;uasl9JvT5T/s8fzqmJsptqnJCyJtZfm+tAlaM4wfyo5la7BSsXDOc7f3ij3NTmZd+d+5l6DHWqCT&#10;+Yfm+X61aSLMa5HmN69KxloWnYuaHq/2W/XC7gzcsD0/CvdPBWoaX4q0b+ztSiW6t2ADW28qhI+7&#10;gr8wI9RXz+d0UoZQDnp2zXXeCtdm02VWVm319Fw/jIwqck/hMMQna6P02/Yx/wCCmWrfBK+i0nxs&#10;ia34dupbWI6w423FhEqsjiTL4CBfLIK/dKnPWv048FeOtN8S6BZ6tpE7X2h6xF59lebfku4W5Vlb&#10;oc9iOtfgH4b1n+07P5WVmZQpBG4Hd1yK+pv2E/8Ago14q/ZO8daP4f8AEUlv4k+GerTta6hDdhhd&#10;6PuOVngfdtRVbhgeCOlepxVwfDF4f6xhl73kY0a6lofr5HN5nKqM5xgqetOitfOj3nbhxlgO30rn&#10;/h/8WPDXxX8OR6z4Z1a31Wxd2guBEw3Wsq/eR+ecZGT2rpNPljvVBjb5idox0Ir8Fx2Bq4Wbp1Fq&#10;jujK+pXCNHN/u9P/AK9W9Oj+2ReZ/Dsz+NMuYy83ytjb97jr8tWLaND8u1tvoDisIx7l8xJpYV7k&#10;+Wcx/wARPQfStRwtvb+Z/CG3VnXW22d5It6+2eKgsNWeVQrM21uu4irjBPcbjc1rLUlmfAbAXr71&#10;pI+X3Ivzex4rHihM3zKzKPQVcgaW2Ve8XXPegxkjUjuGa3+fC+9Sx3Cvgfwt2qBAt2q7iJD7dKUo&#10;WbhmGOnI5oMbIV4kVuir9BTreQpFt/eY/wB6iJSin5SP1xUe3c3G4e1NOwcxNJPhe9Na43hV3fji&#10;kZgow3JHao5o9qcVDk2UJfxt9myvX0qMFSSM8r0FOttSLF1+dsep6VKyrlm+Vfqa55I0irGdJb/a&#10;j+78tmBxmuZ8XXRgs9rW7LuPyuBnDen0rW8U3U1rcxSW/wDx5/ef+Fs1yXiTUXvl+8WVmyMdq8fF&#10;xTPTw8JFaC5QwfKNzn07461Rlma2u8zDcF2uT0yvpXJ+N/iavwxutNl1C3kks9TuBB5u7EcQHViO&#10;oB9a6nxFdsYYxGwLSAPnHVTyPz7eteDLR2Pap05LViavqEkuwRssa5y3fIrDluNzbmjYkjH3h19a&#10;Zd38jfK4CjO7r29Kz7iSSO13Kp3KvQmseY74xQt5P5RbaFG7p71V+3+VB5X7vzC22Etzg+ppvmNd&#10;3UkzKYxEvHGVoYTw2yszLuxuG1d3mfX+7VHQ4pFWQvcTMiqVk/h52hvpTYruMN+8jeT+LYP/AELP&#10;9K1Lu1WVmQL86ryQP5Vm3enu938xWaPb/wAtODWkbM05k9yMXcd4iLHE+5t3BPFV7nR/7QEknlsr&#10;N0Lc5/AVJpVnJHcKWj24bD59PatJZTAwiTaSvUk9KzWgcyTvE5OHw5FalpJI91w3Ulf6Vzuu+CGv&#10;oZLiG4WJdqhWVen4V6FdTtexRloUXfs+XPp1596zdVhaO3bG0GTkKBwKJR7G1OtJHjt7c6joEsdx&#10;LBHMFchg+HkO3pyOK0PCen2WsWLXVnGnlzfeUclPqe1dlqWkfbbJom2ySMcAlcZPrXLS/DePTLgy&#10;W4kt5yzSMsM0iqW+m7pXoYduJ3e0TMrxfpENzp1x5azNIsTL5UY7+ua5O0a60CDdCUkYL86THaYf&#10;wXrXosWjTPMfMYHK4bB6mqp8FK6MyM26Pdk/eznpmvSpzuHtFaxgm8j1Abmb99/EgHT8KofY2N+Q&#10;GVhj5gZCMN6irt14Buoklut0i71woDfe+lUBby6axSYSOW+6qAru+hNbcxHMuhFL4YbzBJHtJ27e&#10;fu4+X5j71y2v6e9jdYk2rGrZ++M16J9p+12+d3DJkgsFrG8S2tpd6K0cyqZ47hdrjuvoa6oyLpS7&#10;nnGsys8e05b5euRXNWWlf6TcM23azZJwcg12ur6fbmdvK3SKwyAyEZFZVzCqRltpXd8pyOo/xol5&#10;HddmRd6Er23mQEx/w+vFVdHDX+qIm2Vo1fB8zrAP610Fq0byGH5cKuBzTl8PrZ3kl4jlQ/8AH5S/&#10;yqiSprukwy2qLI/3vmLA45rC1AW9harGnmf6R8oLDoK3vEF35tvuJ3MvRsYP5VwOv6wPMktf3bNJ&#10;/CD9/wDHtVU9TNRuEczRXDrnZt6Y5qjcWv2ptu1dpLKcZbB9KdaBoHjDbmkf1Faao1mnzMu5k2Eb&#10;h+f1rsooqWhz2teC/tcTSRttb+Idx8q1y85GmzTRTw/vIXxIFB2g+ma9OsJJLh237flTnjrWN4j0&#10;NdUk2sGLIc+WOCp9Se9dS0MVKxxUcSzp/Ev3uFB3VYsdcuNFkVd0kkN1t3AnBWrmpeH5kBaOMiMc&#10;lh2rFv8AU2gjhzG6yhNoDIQCfWtI02yXG51U16Lwfu1HrjpWPNcb73zSPuqysfVvWs+xd7NmeZjt&#10;kGAQDgH0qQ6ivn26+UWM77cj7pPpmqjQb2M5PkVzpNLu1xJDtWMsMkAE7R7VX1eOKCzMSsh5wy/e&#10;IPuahvBHYsxX5ztI2ICeB15rh5PE02lzyTSsrMowGcFyR/dIH86+04b4cqYmre2h8znGaxoxtc2N&#10;U1C18PW5ZWZZ5OUCL8uffNcXc6jvaR5XKiVuRj+VV9U1x72Fri6+YzfMRggKfauNbU5L/UJMs6r/&#10;AAqTyK/fspy2GDpWS1PyXMcxlXqas0PFfiLyblbe3jDDbtznmsSG1aVmZsFnbpVyyssFZJNrN6kV&#10;P5Sozn7wXp2rsleW55q0d0Un06SLdy3ze9Mls3jVV2/N9a0bmQjq2fwppdLhsFVjK9CATRADKkdl&#10;XlsZ6cU2O4aF9o+Ye5+arFzZlbnCodpGQT2FRvb/AGebc351Lk2ZlyI/aEUttBZeQe1U9UjZiuPv&#10;Y3EjsatvceTBuG5vl7EGo7cfaohu4L96l6mhlLAWmwOV9BVuLTcc/eqWXR1iuvOXPPbPFStNHbJt&#10;3ceuaxcbAJFo8cyfPtf8cVR1GKOM/ebPpitJ7xT8q4rNlH2yNv4/rw1RJWAieTEoVWz/AHgOhp9t&#10;prTSxrt+QN1A5FU4Ad2M/LnHvWlYzmC1wW2r79a553NYlPUrBdzYy25t3pzWfKptwzSDb5f61u3b&#10;7x90etc/qsm5PlG7f71xVo9zpijO1N1B3L9Kwrq6aVt2c1p6rcqE+XceN3FYV4jQM/6187jqz6HZ&#10;SQXisydd36VQaXllxVhnDxZyd3pVKUss3ygt8vYV4FeSZ305WHSbUfdk7W6ikIw/400Nu6mrEdup&#10;j3NurjjR5nc3lUsQxwljkjhehxWjFOUTO1vl6c9aigjWQfKGT2Ubf51aSybZu52jqMdK9CjQ00OS&#10;pWsOty0sqfL97r7V0Gk6W0h4Vl+gzVXw/oTNKrDO33rpY7H7M3GGH1xX0OBwt9zzqk7jrSwEdtnd&#10;yOTxUH2dl3lvvN144/CtAgrBx2O1fce9JBatKnzKv4mve9nZWRjzHN6rYE/xN6/drI1BFt93JrsL&#10;i2adm2ru528c8Vh6jag3GG5PpkV4+Kw/MaRlYx7AM4wBy3UmrFxpqs68qf8AgVWLeHEm1VAz0rQg&#10;tmYZ3H9Kxp0O5pzGKbFoJAisynuQQd1SNpHnxthf1rQe0WRNzJhl6EHrTpFby9qg59MVpHDpk87M&#10;v+z1dl+b9KvWuniSNRViDTWdO1WLO1J5/i9K2hhl2Ic7lZrTbtVQAw71ZgtVEiqTu9ac8J81uDVh&#10;Y2SNBgfN1NdkaDM3K5Pt8lvvY3Nxx0rX0tRcRhVX7rcn1rOitC7Kr9uoPatnR7HyOMceua9bC02c&#10;05XGT2q2zvj5m/hB7U+wjKuAoyH9+tWJ4W83Krz71NFbLbhTkYbofSvThG2xzvUsR3TQrgjmnFPt&#10;CqV2q3qKIrUSLu+b8qmsbRlT/GuulVnEnkRcgvZrWHbuzztyc1Not5PZT+fHJIkvoT8tRzWy7N3O&#10;7d07U5D5XzdFr0IYqZm4pmte/EK4kgaNsnYflI7r6GsGS4ku7mTzJFaT+JRxj6VI8Szs22iNmgI3&#10;buehxz+NbTqcysw5RospHX/nnjqetdd4PtRcrGrNJgFVJ7iubZ2Y/vG2sOvHBrpfCOrRafp7pHti&#10;XcvzDj+ddOAj7xzz1O2t9FKWT3CuMFdrkn7w/pXR6DoUlnHY/Mqw6hG11aSqCqMudmATwV3g/jWB&#10;ZalNbaTBNFGZlUhdmM+Znp+deq+HfD19rmmaTpenw3E0cMIt4IvLLLGp+cRY65LMTX0cqkYR9455&#10;RsY11ptvpTia6uGbSYZliu5oYzM0LttCqmfvE84HevUYP2a5/FGjXWpWdp4Re1up40s4bq+e2mvc&#10;LGkty8bSgR3CKVIjOEJ2ehrye21nS1stW026s1kX7aGaAkjzZo/lBkX7wYNznoK77wB+0WjeAl0/&#10;VtLks10XUgFu4pPOutQd0BeWSNuQqEKFwMMR8+K4cVKrJXonJKSR5f438Bax4Dhs9O1X+z7iaS3+&#10;e4sZxNGzL8jEspIXnn6V0Hgv4t6l4Z+HljoEFwtrp9nMTEYERCivuHkodpwu585NHxS+J9r4ukvI&#10;LW2uprW4kZknltWtJpCG3mRInAESlvTjFYd3o8mo6RZ3C280amH7ojOHZmXaR9MH8jXVGKnTTrLY&#10;w1Tsi34w8eeIviTDoum6hcyXFro8arHEUGyU/eZyV54JOR2waj1zwjdaei+YoJCcSIG2yD5fundy&#10;P9ocVF4a16006AS3FxdNJC6J50SbhHDhy6DH3jjnNe6eF9L8PfFL4NQ6ra6hdRx2WmiTEtr5awkS&#10;bSkbbn+UHgqeQeKdSv7FLlWjNuU8h+CvxTj8GfEqHzrdtQt/JaCS3Y/I0bnIcN/eAOfpXrXxC8Ua&#10;b41tI8PGreXIktrMF8tOuQMckNnlv4dorxX4j+B7fRLmPT/tUc63CrPDcxyxmQbFVd0iEhkkOOAc&#10;A1Hp0U9reSXd8sck0amJT5u5UVlTJAHQ8Dr/ALVKeHU588WUlYhsIYrRVt3kXymG8jO5T9e9aOn+&#10;JPLuG/0HT7y3cMNs3mbW3fdZu6uPU8Vc8EeFY/EN/NayXK2zMjSwyuwCShVBwT0GSQB6kirem+Cr&#10;hVMdztaPcGIEqszY6t82OnpWspRj8RPKaHgmws/DPxEtPt18194b1CCMSSSqokiQTIzKADt+XBXr&#10;8wNe6Wtl4d+Iuj6peeHZNLOm2U7xlYdpW0OzzNj85ww5BPUc14HrGl29totvZ3TzSXt35d2I1RWD&#10;eW37xCQflzlfyrS0XW7+yTUluLq8jbVpTPdF8b3cqsYdhwDhQRgehrzMVh3U9+LKdih4m1e30jXb&#10;O6s5xM0LRRXXkzZS+cyrh1Xqix8fKeTtNbfiLwrPqOtq0Gn3jXWWIgVWLqgO6STaG2/KvIHpzWLa&#10;eFbK21oiKCyWSeVQJ2ijVg/Q4JGOvNfXfgzwi2o6zDY6ha2kMei6TLFJe2l8rC+kLuUchMrtKkMT&#10;nHGK58Zjvq8IrUiOp8m3PxZisfC+kaRYi8FndTCW7eBY0a5cSjaj7vkXG7oFr0G2/aGvrhbe2s/3&#10;NjZgKjxr5cjkt8z5XaOfStj9rv8AZ103TfCzeLPD+rQ2K+F9PS31DSJJEP2uSSTIkiUfK2AQcjPA&#10;rzG10a3TQbOW3ul8+4hRjbEjav1anSlQxFLmaEaPxH8Sx+P/AA9suWkjkabddLIPln2HK7n+9w3P&#10;ArOu/hNYanYR3ltqt5YyWM8VvLa2y+cxDAE7mbjdhlOPcetZ+mW8GpwXC3ePLMUgLF9oD9ua6z4X&#10;fFDWPCmlQ2Mwm1K01CAyTwXF1JtiKqFDgZwTwvftW0oypwtSNCv4u8Ft4X0jULoR3Bjhvo7dW2F3&#10;MJ+85A7Due1c5p/hu58ISpIsFnLDIVaIIyvGzBeW+UYBCgjmvUdZ+Oml3/wumsY7i7jWa3Zbm7gt&#10;yLqVlfKLjcrhSerY6V5JomsNpoulk+23kccQWGA237pSx2ko33x0HX+770sPKc4/vUXynp/gz4q6&#10;xP4Zj0y2jYyvbSRSTLxNLgZJcnh8DnlRXM6DHc63cswia2hYs0iQQlnA2ru2LuwT8vc1m6RquoaV&#10;4jsdWu5LmI26syHze2NjjaPvVrD4lR6H44urptIsZbGNpBHHHI+11K4DgD5skkDG6sfqyg700GhN&#10;46/Z81Dwx4Wsde/0pl1aKO6ttmxlktyckuf4WV1CnPQGvLdK1+ew8TafJYaheWtnqDyCK1G1IDKW&#10;2hmLercbjxnivs7wJ8SdHm/Z+1q9m+yxadCkU72U2YkRc48lU37ggPzMvUDrXyv8aLDwnceO7i48&#10;K/adLbXrtr/WIbO2SHTZ33q0LQEk4Qfe8vKFX5bcKMtxlScuWojmqS7HnHxcs47i6lntTt86Vw7c&#10;YGW+XaF29K89F/JbzyGOWWEK2cCQ/wCz6iu/+IME0sh+dZ9pwh8wKQvqR69K4O8jWeTawVGRcN9e&#10;v8q+tw17WQOVx0CtqF+XkuJJJIl2l3YuD+BArX02KO0mWSPaBA4DpkIykDcuAT82T1rBndYYG2M8&#10;bR7RHgZ8n5v4f/r0+yubvxDqaNDdMsjx7WaUjYBv3biemdvFa1I3Vyo6ntXg3xlfXNlLcSKq3DKs&#10;8axbgAo649PxrS1PQLrVbqKa8W3kvpNzuhbcytnG05X5eeK88ZLyy0Oz8lZpFhMYuZEaTzJXZurD&#10;dsXvwhNd94c8VXMug3ph/fa1qF4l0LicZiRwjqVZepJypyOMivGrU7PnitQj5m34g8NXmlaBa2+o&#10;RaoLK4mgXz1tWNvZsxxBE0uNvzkEAk8npWB4l8GjRdDvLryZjGJflBRdg7bt338cjnHevoX4aftI&#10;6XrX7KunWeoSWP2lb7SdF1hbhCxkkef5txxwU3HntXLfGrQ9OtvEOuQ2CpdWW5ooo4LrzY3VBvR9&#10;y5DAbRuLYA715GFxlX2nJNaGh4XJdQnw7ZQX07GTZvkkijUhf9054/Gq0mlzWV/FeWJVrtQpWUL5&#10;hIb7/HTjtW74W09ZtDt2uI1+0XCGTzPtDSO0cZUhWw2FVRzg8sK05dKm0rw5p97N5ElnfTXIj2kb&#10;4jE8a/N6Ah+9e17WxPs7i+FPB58U+D7mzsXe3umcPPIy72X2AHOG7etc3Dqtx8ObxJpEufOj+UA2&#10;k0MT/wCyHZdrfWuw+Bvxq0vwH45vJPEFxfWeiLE8wu4D5hjk2ptHl4yejfnVv9pvWfD/AI912M+H&#10;28uMMpN+zNG145X947xnp0OAK4o1KirezktO45OxN8MPFEeueEb2y8m1t1nuvtSPJqENoGjC8BjI&#10;RljuPyjmuK8caTpes2eoalHbafDqsl3A8SjDG8jP3364UJkYH8Wa4pdeexsfsskyqzN8qK3Ax059&#10;6NCvLq5aOGQtcNGFAmH+sKheR6fwiuunhXCd7lxlcp6pbvcWjRtIG8tyRufarEHaT+VV9N0O91WC&#10;S6+V4451gdgd21nBPCdW4TNXvFNpNHI1wy2qRsgZI/tC+bluuUznv6VtfCXUZrXWZpN1u0dxA0zi&#10;Z1QpIqghsnjgFh+NdftOVXRi97M5+80y48NZZo18vKAKH3Mp69PxH51698J9c8Kyzxm+uNWuLi+t&#10;5JHAtN6+Y3Tc4baqJ8vJ4Oz3rm9e0/SfEGhW+rNcTYki89PLgClmOQHx/fAUHf19qxPAy3GmySxW&#10;OpXGn212EZ4IJdqSgdQ5GSVPvisKl6sNAPVfFOjaLc+G2ms3a63Sx5DIVj56YbpzXK+dc6Rar9mn&#10;cW5ULhXCo6t1AB52+3Ws6e4uXuEWNowThd/mjoPu89NwrZ0aCfUIY1kiVY2BWJg4JuMdWx6DI596&#10;44x5VabNI6k2ra7ex6KJ18lZImRAM/w7l5PvWXL4zsmlbzI4fMyd/wC4HXvW1L4cvI4zEzRqzs21&#10;JJAqS/7LE/dVe7dqiPgbwiD/AKRqF15//LTyzbsm7vtO4ZGehwKh1KcVsKWjGXfxkt9btLzw/q9r&#10;cR28qpeLdZLOWjLEIyr91WHBzXI67qi3V5H9mtYY4cKqqp/coF6R46/jWsvl3tk024RrsEe7gsPr&#10;VGLToxPLiaNNrFQ8i7vmC8nHtXo0YRpu8TbkLGmaoqW0Zx5ZX72f4P8AGm3t81jPF9jnmkVhiSKZ&#10;jGv3k2yBgOqKGOO5NZ9+rxGLy2WQypgMh2qTu65oku5YyyyQ+czNvIHXb7Vfs2OUmjX1Hw19vs57&#10;iF7eaaEhQu8NNN82WyjYLYHXHSqzRS6O0jxSRsyruBX09Kj8O3zXkqyNbxRSKA8F4gK3EWVwNsh9&#10;+uRxU15b/wBm6WsYkWSGHjMxys6t/rGYdQ/oelLUmPmNvGkmtmWUM21lxH8wEihuUY4569RWroU1&#10;vazsk11t8kFIwSGyhXhkx1UenWqkurSAxtEz7pokl2Abp2iDcof7xOW5HoKpaDG1zc7zI2yMYjVS&#10;G2L6A9vxocbw1BaO51MhZ8lkt1WNgbeL5XDLnDzIrHO0EEHPAxUbX8N7ZQfvIpYZSsAk3gRq7fdR&#10;j0GexPWsm/8ADzW8On3UlxI6wxmG2kdBB5ILbmjAB6HceTT9MG7XCklwVjSNlkGA6uUX5FYNjLe4&#10;rnUbAWUn1DQdUutNmjmtTGSvlzf6w44LEdcDua0rbwvqjWH2uCKPybeQRzB5Bu5+b/0HisqfUmzb&#10;yXklxdSQ3HmTSEJ9p8t9oUx7yMsh52/xV6DpPiKxhMFrrU1w1vqaedEk0GAzgbQspD/uSW4wO/FY&#10;1W0tAjJM46a3tZ7K3026WwvJtagE1okku6ArG+1vN2nckgDKYwcbvetUaHb+GWjSxumm097YQyRX&#10;caR/akZ8GK62r2IADL6L6GjxB9rgvJF0vTtJhh2brtvtLxvMdx/gAwy8d8ff9qrXE4bWzNbqqKg+&#10;ZEkYrtA4J/vgtzkVGr3AuWklqmo28NxbW8VnNBJOLWPaflR9qLG0hj3qMNuYZAzzWYdFa5up4ZbS&#10;xhs1dfIaC4EgX+48ZB5x/EO1O1iCPVdZhkuIbe4a2UxDzPlWJCzMyp8vBPoachjtLZY4FIwp+6pG&#10;3HXGfSmrp3AffaH/AGjok0n7mO8IEayPMq2of+EY/hzkY9c1haRr39i3EdjqUElyt47Wl2Y5PMO5&#10;lwsc2fyyK7GPxVLY6fDbtGblZIzC7TP5jGNm5DxsACw2jBHrWcbHS77xZZSafC8byWxgjy7B54yz&#10;Y5IwUH979adOo38Q2rFLWII7LTIWjX/R4YWRUiG5wo7ADlgvc9qwLyxVXhuE8v7pGyObCxsz4Qg7&#10;PmbCZz0+YV02o6JcXUrLazTKsKNO+5BwiLjEfyfPnvjNc3o88U2sQx3HlGdo/OAZCsSnjZtPQPyP&#10;lPPIranJPcegR6Pvi2rPM/l5C4cHIAySfpTzcR20USuzj7QN7SBRJ533RwGerazXS3G2Se6dmLku&#10;wPAXKsMAdwD+RrP1i3aa8Nx5hRF3RjzQuUP3sAbfWtY2JLkdxZ3kflxzfKpBfKjKq2AcfP7j8xTr&#10;/QWh1ySztY41ton8uKSUKrFfXk/f9+lYcOh6pBqNxcWsPm6fbzAeezeWFBCsA23pkqKfplxqEepb&#10;pHa6ht0dncuPkJ2YRj/EBtbketP2aWzM3qdvpWkMsckN15FvcRt84SdZVX6Efeb2qu0Etm8zLIdh&#10;AUSBgzbW7OO4/wBoVj+HNcuhfw7kRbOHmQMHy6+m3G3H+1mukd7MSwX1jeX/AMqvClrPEjRQRv8A&#10;eMcvUbe26uWpdO6NCbw7BJe6N5My/vIwVBzulcDkuobBPHYU6w8U2+mXlxbzxqY1JWOPyyyM6twD&#10;t2lX5HPSmy6K0qLJDM23O1FOxhuX5mOQfuleM02y0OG1lmG7/S5DtkdnBjc+hXqOo59q5pW6gOtf&#10;Fc+n6hdS2+p6paxTSiOf903mIGXb5bKRkjAPI9a0PF/h2ya8ivdKVWhuIzOltbTho7Q7st5DDaHO&#10;352XnJ4FZ+o6FY3emW4Gpaut8qsvk29qjTREfeliLP8AOR/EOc9qxtL0KZ7SHTz9lkt7eZZmiup0&#10;g/ebBIuWy3lOAQBG2C2RxTVrXiB0ei6W0WkIrW0/2wQrGUlAjhlDcPIynmKQK+RjjKmo9VsprOGM&#10;2/yTRlhGkfysq7uuD1NbGm+I7drLeupaibud1cG7CwySFvuw3BHG89iODWVeatZ6vYSPH9uKwjdK&#10;piKkfQ/xpweF54rKEnzDk7mdBYQz20sV1rGrNcPtuLWOOGExqn94S5yD7NurVg1iFNDhbat5HdRI&#10;7bxui2sH3eYo4DgqGQ5wByan0Dwd/aOrKyssYuPmGDtVfcZ7/wCzVbxH8O7/AMFXkjXG77LNKiRe&#10;WC3yMcrG478gtkeuKcqlOTtcRt2kXhUX8JurGSy01XZkS2t2uWiYfMuSX5kBUe1bXjPTrc25ns8f&#10;2fceW8U6Kuy47o6tnHJ4IHeuJvrG6stJa0jupJ5mlW4d5JG8yxdenlENgj+9np3qwdHl1Bblbe6Y&#10;RXREs8KRiO3g7SlAx+Y552tjd2rnqU0ne4FHxJBLDElx96Od0U7z5catnb91efx6VJ5N7YW0k1mi&#10;RyKMcSGN2PsoTNd54K0LSJtBW+vvs9vPbL9luVjl8tp4pA4IZSrpuBKkEHtUfi3XdHt0jNvou6H9&#10;6kEzyyS/ZHK8SoxbYzj3XFT9YV+RImUbHHT3d5qVmthcTLBJJv8AMkhuBLHiRMLPCSu3z1HVHUYP&#10;arNjJJrWgPaIG1a2Cs11c3cZhmnKtlPtCr8hkIAJKrjk1k31uLvVPJVWaLJ2sqKPOUDJL++ATx2q&#10;X+1ZtCnmWOTy2kjZPMIwzR7e/b8a3cb6kmr4Q+GDeIlOqJuhjmXzJY3UbIXPmLGAe4YJ+lR3eiMs&#10;scZWOG6keOG0TzI/LkdnxumkztjVTwS2MUug/EqTSZ/7NugttuCPJBBKJ7WdRja8ci5YFkZww/hb&#10;g4NNg163TUrr7DZ2traan5iXCRgqZklXJinXlXw3IbIqFGp9ocShrWqr4fS8vLqaO71DebGWMXUb&#10;STL8qgkZ/exqMfOfu7TtJrzPWdH0+/vWkt47r7JMSY4ZJmljiz97BXlUGOAeeK6X4o6Q8zwXqXTS&#10;fY7dYI2BV3tIh99ELLjZ6gZHvVTwZ8N7/WvDcc0Y0xYfOFs0a3yLIIz0MgUkpnceuK9XD8sYcw+U&#10;2PDniDCSN5NzNLCvlS7F/ehR02Hoy+oHNXJwZtQW8jaQSFSrusZTYSMhHU/ccgE4ODgVl3Pgi68M&#10;TR25vLppEG5YJNgtpFXhnjfPU+lb/hnX7a61jWmuJtU+xeJmlvxNFbRfaI51QIEcZ+WMb/vdBXLU&#10;t0KNPwz9lh1eO4ksbO5Kwy2peVUHzS7/AJgMfw5XB9qZrVhqF5LY6PdahczJpkC20UiEt5qAYLeX&#10;jGzKZ42n5hVc211pOkQNv+1SIgVnMqsuVO4nI9ByfQc1lXXiEpqUMnnTLDDG+5lbc+BwU/3feuWM&#10;Ly0JcrmhrfwevtLN1bLC1x9nuUsnntYvPkBdgQ2084AbOa5bxF8KI/CXi+bTRZzahHPcmzMy7o1j&#10;djmKYE9i3B344r0Lwh+0hFqeuS/bFuLOTUp7hZJYAElm2rvQK4yrx/Ptyec5H8Nc5458Y3niG4uJ&#10;r5Qt5PMSnlMHXI+63P8AGPXpWlCVaMrT2KcUzk/EVr/wiGotZ+II7PVpVEm1YvMdGuomwpc7vldS&#10;oODwwqjdWsmqeDV1FmiE91IFuF5TYV6Fwe/yH86m332r3N5cPpuoXUazRx3UnlM3ls+7Y0hx1bY+&#10;f91vQ0a1YxaVHZwlraaO1wkZdSvmodxG8f3+RweeRXp05K+m5ErtWJbHwzcRaRHeGaWbUvv23PnQ&#10;vHs3OGVed3PA710fhuGZLISNC8E0ZK+XKpDWxHYg81m+EvEbbVmxL+8fzS24YY7VXbjsMVv3CyXj&#10;STWvk+XbOPke4XzAW74zk1lWu3Y1ikjUvfAi6ZOxkkhvpJFV7x0TcJZHVfmiCvxGO69RTNT0u68L&#10;XX+jqkkbxyJGjSDy48qwEiN0YEsRgVHpfivybnyzG0zSBgyJ8o8or85C/d578/L3xWDqMjPPdWrJ&#10;bqkUm23iiCrGqhuNmRkZ7ZrmjCTkGhn2Fx9qt1j1I/vQgjcIw3O5VjkN0xu42dc1z9nq9z4fSaFx&#10;9nfeqSIVUiDjG0nsc84rdnVTIRMZo41UvlCWzn5grfNzg9xWRY2k0wZ73bIzrhyFQ7vc89a9GEUt&#10;zPlOo8O2cfiKxmkutizZBVEKNGqscEo2cMMgjIqJvDN1Ms4mV20+IrIEZR5hJKlpAA+eBwR2rJ8P&#10;w/8ACI6Ta2NrGskkIWGN5Af3UW7G1PbLE7j6V39l4htNQSK1nSSyewAaSOOI+X5bS7i+88KdvGFz&#10;XLUlKOwRj3OZfQP7QuHt5ZPNVQdhU7eB1JPoKItLvNHVVaCZ1uomn8xeVCIccHpnPNdhr9tb6foz&#10;S2trM9nMTK4cbi3qVUckn0FR6dZajrOk3lqYptPW8mjuvsmQoRR0k3HrI3dRxWH1lNXZpZFP4c/E&#10;C4v9UXT9SmS7sYY/3EpLfuiOF2gNnb6k10PiBV8UarJA814lvcTZnVFyYJztQttbGf7wxxiuCTw5&#10;CNGvmXUru3vRLBDChiVoPKG4uBjtkIC3q1XP+Fiat4M1CObT5d19ZklJJXDOueiH5MFB+dZSo87v&#10;ASdjoPFXhWb4T6jFHNi6aOMOs8p2Nz03Bf4vrXM+IvF2my6fZ3VnbqkyQvJLM0GDA4fAjx/ESOc+&#10;laV38W18Y+GpbfxBJdXGv3V7GzlI/wBxKnz/ACiXqOq/lXPavoX2PQjcMqSy+aMqQWLZ/wBkVvRh&#10;JfGPmOfN2NJ06FpJGdoSuFLDJ7bgPr2p+heNpNcnjS5xb4DoI87hNluNxbGMVNL4ZuHtlupY4nSf&#10;52VXYyxtjH3WwQNvP1rnZPDTW8UUyKzRycgE7QCDhufc16MYwlEk6jUfCtv4l3W5TzGjbEuY1fb/&#10;AL2ejex5rc1f4YaBpfhvR7OS/u0vFgBhvltoZJ79kfcbe7Ak/dxqpIQnBOBXEnXr3Q9RguIUEbNG&#10;Yo1LbIio4k8wLyPYmun0vxpcaaUWFvs6XD4klVcNv/55yBduPrXPWp1FqmbRiire6Im+58xbi3jR&#10;CzNbIryRIOu1erDkVnWeh3ml3Ec0ccNrbzb44JUfashPDF0GSvPTNe5eAfDHh/X7Jbq8a11KaG38&#10;0pOsizWO37xt9sqbj8o+U5rN+InhTT10aTxErvb6ZeT+R5jFWaaX72XhD7lGW7D+E1w/Xvf5bGka&#10;d3c870DxFeeE/EEMKtM1vG5S7jwDJKxTht7YHGRz7V0GseLry+PmLql3Na3CmOWIlVivJR8ys4PP&#10;B7nFcB4h8b2NwZHkZYWAZSpG7J+7nLY7VzOpfFhJJZI1uFs1jG2OKKU4z65rf2cJe/sdEV2Pp/4P&#10;/HnSdQ0PT/D+qTafpupWumSTNuh3Rzyx/vSEc8bzyqjqSigfeqr8Vk8NeNfDOl60uoWN8usRsGIS&#10;OS4t2STYI51LZQr97JxuHNfId38XotA19fMe4aFNw2I4VZB688iuf0X48abp53Wl15GoMQZpJYsu&#10;2G5Uvn5s+oFefUo4enU5uY6IxbPorVfFX2q+uNMmkj1WxsQ6Ws00rcKNuJUAbac46ZrmZr6M4XfE&#10;7GTLZ4BFeG6z8eLWS/3XEgl2H90MGQBfRc9PxrNH7RP2kbluPk2/xyFTXVHNsJTVnIqNFvofRset&#10;wprcczJBJNBuRfMwET3xnmt7VfHWk3cSyzM0upKrxwrDEZI5Wk2ZlLl+HXDY+THNfI8nx7WeWJZJ&#10;FuGt12Rl2xsXd19zVpP2j5NPu4bqx1Bre6tv9UYGKtE399XGT+BFc9XNsFJ3Uh/VW+h7v4r8nU3V&#10;plgmmUFkZ0X5Yx16HqK5OfQri6gmb/Rj/Ez+eu4H3Ga87/4X5dazdNeX1y2oXE0jSyS3DmRpWbq7&#10;Nwd/0H/Aqpz/ABebTbiJoZJGXG3aWH3NvVfQ/WumGdYdx91mbwrRteOdAmkRpCuIfTG8fmK8t8VW&#10;DGSXzIzHtbIwOtenWnxbh8Q2cNpLJ5jM+93kkMg+gBwP/Ha53x74VDmSS3Vo2XqEQYFfDcWUVjKX&#10;NSPRwkuSWp4hrlqsc2Nu1fUVjXkeG8xQTheQCMV0HiqCSC8aMhlDfcyP51g3btbxbckhuuBX4JjK&#10;PJUal0PpKMkyhFcNCvy4/GiV/tB3feHp0pYMGT73+zyO1Ry/uZGUdK4m7HUEAJmqzczLEn3VNU45&#10;BG/QfnV17czQKwbP0FODJcrmsPD41DTIbhflDLgHsaw9Qsmt528xcfSum8L6gq2DQuFkjX7m5sVn&#10;eKbffPu/vdcV2VKN6XMjLnV7MxEZUPzVetZyU2d+maoyQbk43H8KdaStG/X/AGvxrzZX6msZXNQT&#10;orruOd3TjpVy31L7CystZVo7TTHI+7VuHMr4+bb9a3hPld0VurHq3wj8aJE0kcxaNv4e+flr0yPU&#10;ROjFlUqxwQOP518++E9Yj0d0kyF+b+6TXtHhTXzqdurfu5FVNoIlJ49/ev13hvMPbUvZSZ4+Ijyz&#10;vE+mv2Ef20dW/YyvpLG61K4vPAMrLNcWMkAbyJGfDzbupGCD+Ffr18J/iHofxP8AAVj4p8K6zZeI&#10;PD+pbzbXtjIZYQynDJg/xKQQR1Ffgdb32yNlaGF4X+V0PzBl9K+rf2N/+ConiD4S/tLaZJ4z02yu&#10;Ph5rWlxaLPY6LaCIaa8abUu1j/5aSbUCsCASWJrxOMOEY4mk69Je8zso4hShZH61sftMUbNuXcwJ&#10;wR82eRVaG7a2u0jZseZ0J7VHp99Za34c0nXtFuorzRdbghvLaQnLGJ9hCsP4WCkjHsavSwQTJIGH&#10;yzLh2/u/7tfz/i8JKjN06mjR1wknuSXrm3Xavy7uueaq2vl2kDBVdS3Ulv5VRbVbjRjHa3rRybl/&#10;dyqu1dnoSf4vapNHgjkvE81o9u/93ITwfwrzpPWx06vY6zT4WsCo4YSbcZ/hqadS21YwZM8SD29q&#10;q/aGssrtVdn8OCV/Oo4dTVbz5vl+XsDVvQxV+hqJcG2XO7zIz0AGGFSPfFbdnVc7Mj8utVZ0ZAzj&#10;ps6UaTeKGmjVeOGw/HLdaFqYlyO9Eo2hcM3U5qRCPMx26bu1VEhVbh2GCp6c9KfJc/ZF2rGrZb1p&#10;EcrLUrAvnHK8EetRu37jbn5fXvU9vOtzHuZhu+9getULq53fMvmMvsc1MrIuN2VfM8h2cBsSN8g3&#10;D9akkMci5+Xb6VRvCyymOPqozk+lU9UmNkNvzA+ma5qkrHXGNxuqXXnM0bHcvzcVyd3pa2MsgTaq&#10;qvAPNbF1e+fN52d49OlNlVZ0bO1n9q8jESuejR0OB+JnhtPFfhdke3WbcfnUMFJ3/wAQz0A9e1cv&#10;4V1mXTmOm3UjM0IXYJpAxZfuoAfpXpcly2nXGZvlYkFkOOAe2K868QmW01VprWL7NbQylom8wuzF&#10;uvbovavDqRs7nu4WV48rNLW8NbHCbSOai0g77SP+HjO1Put+NLPcf2lDIrM0alcAsMEv/hSaReW8&#10;FosM2WbovzgYHrXNZnTFMkiT7VcxsW2v2II/UVcjt9sLqdx2rwfWq9xqUIk/dss2wKcr/EKelw0i&#10;fMuAOuKuPmTK5VWEw6q0hPyqMbf7x9qe20WzKcEf3sc1PfxmSL5cb2G4H0/zkVjzSrZX3lPtVf4X&#10;AJJ+ooWhWrL0dn5f7xW2rlQcDNV5LBY5pPlVWkX+FSada3rtIqOqZ+7wDhj61at+UVvuqF69TRHU&#10;NjJisFjnVTGyZ6L1xWfrWlfaZVZWZVbC/wC6D0zXSXirHNJvLNI33UIwB8vrWbrCC3j+b+IkEDtt&#10;6VpCJpTk2ZV/4fVdyxzpI2z1+7WJqEKwyblGX+7z+74/4DVrWNXY6gzRO0LOdu4sM4+lUJ7db6LJ&#10;PPy8gGuukdkU+o+DTBMm6LDd+neobyzFoqqq7c7cfMPk/wAa1LC2kSfcWOHZeGGVX8qrXdx5ZdLh&#10;myn3T612U9COZ3sivqGiNqGnsrAb1bIyuQo/CuMl8PyX11IkysFVsj5eWHv6/hXoNu6/Ynk3fdO0&#10;BVLfw96oKlvcaoscih23buFI/wCBf/WrZSfUmNVo8lv9ImSfynbPz9CXb5fTgVXvPDeE/dr8rNuJ&#10;UEYP416N4y0e3m5kWJJPXG2s3S7EJaxlo28wBXK7VO6tY1TqjWurnkus+Hby1vJEa3WOQfOuOQF9&#10;KWLwJ/aSqzxj5hu2gHKn3r0rU9FW6xu2tzlT3I9DUGk6PJaXTKyFgfufKv61vGRv7ZnmepfDtreO&#10;MxySGTZk4/iNV30ubTbf7NdyTNNu/iXaK9Uu4I2uV3Krbjhd3zYPpxXEeLQs9xIsfzFRvJ/iFXHU&#10;0hV5jzrUpxaXUkkciPbodquPmVz6A9DXG654eN1qX2pGO7/d+Wuu8Rait0skRQSGEMiMq7QfcD1r&#10;L+3JAY4/KkXsvy5z9a2pHRqjndZ8NSW9o08fytD6KWqnFrMltaLHMFh8xvlZpGj3fTFdnYGO7lk8&#10;1Vmjbghwf6VQ8eR22qRQgqsUkf3dmEA/Ou6nZGbqXMm1jfarK23nJ3IRuHpUMm64VlYfM3VQen41&#10;FFcCxgZGjV1k27oyfM2fi1Lba5Ds3RqG3nasncH0IrbmM2T3V4IIpF3bGjXDDbkV5x4n01dRvAVZ&#10;VZesmP5Cux1vT2a18wfK0hywTIJH41zTWLQJ8obd6YzWuHqXdiTD1G/kO5pIpG8lfkRGzlfU+9Os&#10;fFEO3bIq7ichNvDj69jUfibU10SZd0bNtdQ+0Z+X0rIuuJGK28mOgOPu19fkuXyxM+WKPFzTHRpR&#10;1Zf8QawxuH8hoo02hdi5XgdeT61zuqpvhaYyBlXbkbTzVm8tJL9t4baFXketYup3rWuniJj/ALpP&#10;f61/QGQ5JDDUOa1mfjucZk6s9zD1q5kuLmMNIfJHXccgflVWGAxMz5Vhu9eainlacsGPFOe7ydoY&#10;jH3fmHP1r1pSPD0ZNDLiKpCuUcfMyjgkDpWZLfbJGXIqVb/eGVRu+b5cnGfrWPMaEzYEj4b+LPNO&#10;UIDt2/jtNELkLvZmyy81De3Hk8j73tVLQnmJiN/zlcybduM8UpjXc23v2Hy/zqpbXe0qrcn0p9zd&#10;bndQcMq8GsyiCc+WrKzZ+hqxZOrRNtIO1scHtUKAStt8xyfTiiGeW2I2qfn9DQTzGpcFUXLfKF6A&#10;8Vk6lHIu1kk+X3Iq0t99qi2MzMeuciopIgyMpVTu6fKeKlu5RRXch/rUNrue5yGyu3GB61ZPHP8A&#10;CvQU23H2Zt3y/wB78axeoBbWqh9u3tuzTbtmC7VXPy9q1IUWa38z5R/D+FV74+RKrBl/3e9Zyiax&#10;M/zGit9p+9t/irntTYLLuXO1elb+sQ/ZYWk4IXqc9K57UVUnardW714mMqNbHVEyLt/O+YcDO3FU&#10;biRm3bud3WrV2x2bfunG7JqkwAbnJr5yt725209CpOux/wDCqs9rn+Fm/HFXrg/vKa9sGTBb5vWu&#10;GdC5vGpYppbYHPK+tXFhYIjHp6VZs7OOVdvy/lVt7QRg7VKrJ1IGdtbU8K+gpVilbhQ/3hW/ZWgm&#10;IZl+X+EY6/WqUGi+b8wUg/StjT7Z02hV3R+55r0MHhXz6nHUqXNe0h8iP5WYVYiCyKvIosk80bW4&#10;q1FpxSPdls/UV9VRo8uxyOVxsEQY/Pu2+gqVYvN+76Zp6IySOrCQeuaiSfYnBZf4enauyNMylKxW&#10;ndYbtkb5x7cVn6zam4fzI1b8KvPZZdn4b5uxpt1a7lYgAL0xmuOrh7l+0MK3gMbFVAK9ieq1fs7b&#10;Ym5vu042qrdbezdabLHsHUY9MGuT6u72H7QhuHwNqgH6UQJ5h3bv0q19g85NpVvqBzVq205W6Liu&#10;mnh2T7QhtrPmplsFCtt6+tWYrJbJmLbjnofWrsVqs5yo4PauqOHJ9oY8enbZsMrqO20bs1oWeksY&#10;F+X8xV/7Hsfj+Hp71fhjPkfd+X1rqjQRPtCjDpm0dArN171cRUtyq9vrUuzdyOo7Ug0xpB5gbYPT&#10;rXZTppGUpEe5htMa7ivX3q1Y2st5JtzwvQZGacLHbEny7i3U5xitawbyofmRVzyCOtdUaZlzFUx+&#10;TDwT+VEEwJ21JdSKv8Q596rt8rfLxt+971tGFiSw55xuGPrQXby8Lkjb1IqLzFPDMoP1q/p0cbWw&#10;3c7l4962jTsFyiH3S7fu/SphGJotrD5vrVy6toWfaxOPYfNUKQeV+7D7W/vYzV8oXJITH/EGbvVv&#10;T0k1CU+XuXy9u8ZGKqRCO6O3cynb1C11vw1t4bTUnm/1hmXyyzDjPrivRwOkjnkjsPBl1Ho1nDE2&#10;5CEVVJVWUlehr2f4G/tCTfCCeK9m02yuIY7mNtRMfmTTTKXx5zqzbS6jldvA715k/huxfS7eO1ZR&#10;cRoSFDblfDc4Pereh6U1jCs3meYN3zqRwzeh9q+glTjUp8sjlkz379oSbw14mtLfxFpVrpzNcaiJ&#10;rK5a2WO8uCq4dmjO7KsH64xuU15D40s28TNHqV5czXVxcKzTRsgOT6hVos9Nur+1WRpHlaPiQMVY&#10;EFuchiOntXe6L8OLPUYxfaRI1xEgB+YBUnBGQHdVJ5GelefH/Z17zOWUbnAw2lt4mjhhk2/abOFy&#10;hlGDhDkhvTIIHNe5/ssfDjwp8WPg3rF5qCz6LrGgXkNtfXdrB5VxdW0/ztCB0KOwYMV5weK89+Mn&#10;wxb4dWX9sJJdX2nr5dteMIWaPTZCCViOG+4RuJc8YUVyvgrx5qXhOG+bT5JIo9btUYku4Q7X3Ice&#10;u0AfnWdaMsTS/dSJhH3jc/bS+AP/AAqL4k3GtWM0Nv4a1ycQada2keLWxKojRo7b8bzkkqTnKZ6G&#10;vLdE1nVLXRbLSxq+oQ6bYK6wRRsFjYPIpwB1Pzc816B8R/jTrnizwt9g1j7JNYfalu0iRCWE4j2h&#10;29ZD6Cqdj8MPEFvpOk6k1vJJa39vJM0UaG6khCZfEg3Z3BQWx6AnpXdh3Knh0sQ9invZHMweDLzV&#10;NTmh+0M7LIoDlwzbRs/8f4bnpzXReKvh9eaXokdxa/blhn/dxRose2Jff5dxP/Aqx5tfgtdDtjoc&#10;sbXd1Ik0CySDysDgg9+SRXtw+KsXiq7sdWkNvpWoXdpK99aRxGE2VwrfNGo3b8H+E457UVqsoaxQ&#10;HhFvb3mh6tEJbi8y6bPJaJTtZmX5+PTJyO3FdtcamuqtDzNHcSQhsodheUNxICfmUL6EfNVvx34g&#10;8P3eqWepaLNPnULdG1ZJR9+4DfNu+b5WOBz05Fcjq+ri58R272G8zyTPLJFGPkkHHyg9hyPzFaa1&#10;FdgW7vUptZ8QmaZWt77gtLE3lyptCHgD+EjkmuovPDN9rc8lwFNvYXz/AGmK7QYjvjvHzRA/dH3e&#10;Pc1jR+KI9F1SHWI1M2sYnjaWa3z5kTqqtGx3cnHIISvb/h3400zXfh/Y2dvDp8dnp6rDFE37lZop&#10;Umd8DqEVhjHUFvauHFV5xV4ozPCbvT4dQvG0y6t1ugskbGG4i2rcp/zwOOSh7Ecmux8EfFXxJ4X8&#10;I6j4ftI00/Sbq5WK3tduG060jVPLtN4JMiJhtobg55Nbfxl03RtY06Gz06cyeKr2KOeymkIhsoIx&#10;0ieVflWU4PJNZmi3knjfS0RbOQalpai1uZJxtjkc9Ah6P9Rms6lSNSC50NRsYPii81r4nWMdhqFx&#10;DIbO5RIdhSNIht5fJHLt3zwtehfDD4GaWmli8ttVudUt0QrPFeW0MVsGV920tl8jbxxx/s157daq&#10;vh7WGsZPmk8rEgUfKidcE9vrXU/Bf4z6h4PvNW0uNbW68PXsDRzJPEWW1kxlSnc7Bz/tVOIp1PZW&#10;oaGkXFnS+P8A4KR29rdTWF1HBKpzItqY2N2WbOxlBXZEo6lM4ryvUJl0yS4aeSNRaARzkPv2segb&#10;HY+1dpe/EiM6C0NncLdXkkiXaXZtvMXKL8pIPGG7jbXB+HNK/tq8vjPYrHb+J76DVr+0t1aOyYou&#10;PL3DlFJ4pYPnjH94WXNL/s3+0Y47iVbVZnaIS7co8h6Y7EGtbwPpN1Z/HeTRJNv9qwthb/iE+R97&#10;BI+XGe3WrXijQJmhsG0uH7RFfQefCt9OWltImZwsLSFApO0A7l28EVxupo0fiX+0E+a83tIrxylg&#10;/tuHaumNqqtBkylY9U1jwloWoFYXmnha4uEnWaKEYjCs7Ov0bK/lXB+JvDLeGvE8VqLqG5nvfuOG&#10;CByzfK5B+790ce9EPi3UZD5a3TFXGckcyen061TXRdQ8WzXCw3FrGWuY7aWW/nMcBkdNyBmXoPkP&#10;T1rKNOcHaTM+Zh4y+H994Ze123VxcJccTql0HaOVXw0ciqVCqRzk9qx/Gmjx6RpEeovcyCDKIY+P&#10;Lhy+BtHU5HP0r2fwx8EbjWfDRCxkX624mZvKfymXoYy0mBtJ/E15J8SfBt1DeR2Mn+gtMpdYJFMi&#10;sg+7g/wkZHX1p4bGU+bkTM+RlDxB8N72zsftEdqzRuWCAblaEts29W5rx3xTpp0+5lkWMw3Ly4nt&#10;w4by/wCHn04r6BtvHl5p0MFjfyTzLagBXkkMrsq7eoI61yPxt0jRdSmhvLG6jN9JK4mtQmERDtww&#10;PfFephK0lK3QqnFI8TurjG5ypAI3EelO0K8W3kW4VY/l+aRXGQw9BijV0Y3DbV8qKM7FPZ6oXpSx&#10;TYvy8+te58SsC0PffAGp+Hf7Aslj16+utSvZPJuLB7JPLtV2ZRt2/wBQR+NS6xHD4f1Jryxi8kBF&#10;3up+eRhz34FfPnhrxTJo91uRs7tqyENzk9CPpXtWn+IZNS0vT4777Kbm4tXnkRW52D5Tx64rzcRh&#10;5Qldalc/MejXfhuZfAOjyMkX2G+vI9UYlo9zyRNtUswO75W5HHy96py3Nw80scjMvOFZPLYISu04&#10;+X5gRXQfBb4S/wDCaeGdLNrLdKsls08axpIfKRjvOVjZcfcX8zVfxX8K9Z8IWMGstYzTaSkCTTXU&#10;du0cdixLb4pAWyMqqFSr8gkjivC+tU1U5JPU0jG5t/A/4TWPiNLx7qTT5N7iGO3nCEyxuuWkCAYG&#10;G4I7CrviD4TaH4IspU1a6l1G1t7e7azjtzvjLuAyAs3GyMonHU7B61xOjLfeH9QE8c8/nThpImil&#10;DZXb/EB1/CpvGXjm8+JOl2djqi6XdW9hbNHGkFsIpJZgvy7nLsPL6ZHXmsuWo6u5UnY8m8V6cunX&#10;0rOY5I3HmNMBkK3uPSuY1vWF1OUTbvlcb2wAFT9fY/nXS6zp95caRax3jtHdSJ+82nKxyf3R69D+&#10;VcBrCSaZfmFmRX3fMRIDtP8AeI/pX0FG7d5HNJGrPbsNJtbplkV7iNXAxkit3wb4say1SGRYBct5&#10;THy3dlSY7e5xxWHoWoxv4eS3Z9wzvYtsyBt6rz+lNt777JcTfZWk8pt3l5TkVpK7Vhx0Os8c6hb3&#10;Niu5izRMoQYDbh6kj/dH51i2Mvms7MrL52EZQdplU/eHtmqrRtqrrFlhHtx71pWvgi602CG6mvG8&#10;nYjfLEV6/WpiklZhLV3L3hrR7ma6uLVr67mgkdQIUG5Cdn3c9hVjU/C9z4b1uO1ZUmlYtsaJCqhU&#10;7L/ex7VW8L65HY6/a7tJsNXsY5N0kV1LLH55+VeWDccCvW9futB8XSLcW9kLjSZmW5s7eVBusXXn&#10;cPvEMO2eGrnqTcH7qGlc43RvFk3hZNrubhoXViGbYVT5ODtH3fbrXtmgHTbjSpNbmtrW3j1CQrCm&#10;8zRYfsrn73UdUHSvH/H1jFqviu61K2tDareP5oSOMiNDtXhewH1p/hvVr3S7K6tXjWFvs2dPtZrk&#10;rb+aXw0p2/e9g2K5MRh1VjzR3LWhq/HO0gsZI5rGNbNYpFRo1T58M3LKCchj/dNc1aafbw2kSLDe&#10;7VQBfLeELjHYE5x9aXVU1DW7KaK+k8xgRJHhSVyjdx1rHOorbHy/s8X7v5eI+OOP+edbU4tRtIJa&#10;m1NcK91uUb1ZTuOQAVLcHHqKivJ443eCKS4PllXi+Z9kCbV2bW3Yye+auL4fVbRm86GSNGzHcbxh&#10;k3VXaWbQ1nWGR3WRy32dmKxSE/eJKglWHY9K3jK50Cw2TIcTRiMxnbuDA+YPp2qnc6MuoalYrdB5&#10;Gt4HjOWD7D68qM1c8IqJ9Jt452/eRxrGV3Z2MOvPem6uY9MvXt5GVhIrOARtL5/hJ/hPtRGUm7A9&#10;SjfF7Sx/0WNXhdx5YMTAyqW4B9Kq6veTQNHDcQ3EjW8Z+dIGPA6gDHzKP73StrT7SG9uLNrlmtWe&#10;EiV0+Z4c78InZkGB055FbkWqw6xqEc2oR/JboQgGJfLLdWXP3PoM1UqltiWkziNOu4lkZVS1Eiv8&#10;zszCVm9UOzCj2Nbfh+P7EfPhmTdO6vIGcxqx/vnb92T26U+80OKy+WPzLhsKPNVeZSF5JHaq2j28&#10;1rqYcrJhxjLdM+uKqUlJWRJ0F413dah/pEmoXECkiLczLhBnORn7oweOvFZdto0yiG4VVZpAw2RH&#10;5bmL+8D/AHeDw+DVjw1e6hrmuv5N1HHcWMbMfN1IRW5jOc3Fo7LhsZX90Np5PFXLDdoenxwWpj22&#10;7RZbdjzSv3n+XOG4PtzXPzPoNeYy2t401CBW+xtdOkjKN3nLGo6gbvut6Zpb+dre0JthDJbzw+WW&#10;mPmPOg+YB/72Tzk4rLeZbjUrVp3kktgQi3DfMxA4JOcfOSRz05rYtTGtpC3mT3EdtGqMZYVDJzng&#10;fxfMCPpUyte7ErIveG9Is5rdVurOOa6VJN1zIv76P+8kYzyv94Hk9qk1PRJk1D7JDpun3UqgTzCV&#10;HWFLcNyUfozD+6Dmqs+rXVlqUNzZrsSEB4ooZiBEx6OpP/jwPSpI/E99ewTRahI1xZXE4mntZJCb&#10;cs3cKvAP/AcVzvmYGtdeHreZZWtPsdrDdEvBDE3lrGT0XHVVP941Ti0B476HctrDcMHgXdOPLSQ/&#10;wTHP7t238M2Adp9Kr6daTQTSCzeOOaQnyWZ0iRSv/PQ5+Rh/ATgDvWlaxRwWt8suqatfR6wwe5vZ&#10;ESK7R1bcMqjqki5/ibcNvPSoldAZ5ubW2tPLuFdZIYs+aFaScdnhOG+ccjDD1qOJ7XyI7+wvNQaa&#10;IxiUzRNA9tIf9XJbyBskeqviugtPh5Z+KPBlm8yodWFus97A0u+B3I3kwlechBGCv97Irk/B+jXH&#10;hSSSea4htbO+hZ7qxjYiOYj7u7a6lse+KcZRkitGbcev2qXqrFaANvWNzDtVZGPSTk8N69vw+WqG&#10;paVJq96iw/8AEvkVi0kbSfu3Y7d0hTorjaMc4rL+2/aZ42ixaRttTzlUr5n+xLnp9a3NSQyxBWka&#10;RlXbv2q25vU4NaKDjsHMZOsW0mnKFhEjvKgbBjk23SEuGYnHOSrDj1rJiUXNvGV8xVCfLldsyp6M&#10;TwPqa62311rCCCG4kePyVKRT7duFDMxB25/vGuevdVt/tit5nmGYb7SaMhkkX5f3iY7e1a05XJIb&#10;HWLiwnhDGRre6d1EeW8jbt6sMf6z+6e/aq919oe8i+XzoY4jG7XWVMhGzJIDezfnUF34kaKzaNpr&#10;gxSkyPbxsWjkJ6blAxx7GrUd/wD2xdecWDZYMGdJIchm6YYVtHmJ5iSwO3S4Ul/c3VmIreZR/wAt&#10;XK7i0X+yM7c9M8VPqE7S6nePbxrHEXcocGNSf7yg/wAhRNPFI1xNMzK1vIIEEeAYiSgB9+eKbNdp&#10;dRLA3lTSEh0h+7Gkg6ygdVY+p4qeUoLPULiC6jt5FVcsHBlJ2yMx24PoK6yCVrbzG2s9xGpzGx+Z&#10;8clgOpAFcnKkt1eJHJG0i8xwNjf8pGGzu755FW/7KvtVv7WOSOZY4kE0kyMPMPeOPdtxtY/6xepH&#10;SsKkYsDsfDVhqGmtNYaqunyazKGnVLW/W8aGPOHO8cBskDb703UIhpup/wBpWVrDNdRxyI8cxa2F&#10;0GKgySlAW80KuAcYqra+J7rSjJaw6HoWmafNO8v2COd3iDuflkX/AJ5uinO0HDFvarV7rcdnrRtr&#10;gPdLasYpXMRxcEHLLcFdvzIOQw4YVw8subQrQo3WrT3c0k32y5hW4/1rLK4N0vpKGLbyOx4pumCK&#10;Axwu3mSwurxjOAg9V/76PB9KkbT7a1kmmt5r28W3bEklxB5ckbeq7Wwy+/StCO0tJYNv2UtdRYdn&#10;8wBXz0CnvVcySsiTd0TV5NCe3aKXy5reJ1ExZVbIXgknjmsjXvFmoXWlRyXlxe3i7CnnSPHJJCP4&#10;EG1cFf1qPUb9tNv9Ogkk8qTUBKyYywjdeiP83B/2jxVfxxqcdzLp8NvM37uFo3XaolkI3fOPl5C9&#10;z2rnp01e7CTsVdP8P6xKLe6vsJBdMZVtoxnJQ4WVD/dY8HPFdVa+G9Uija4gt1eDLt5bK0ShvUlW&#10;6/7NN8G+PL2/0rT9Lu/sMkMFtgXIdI5J0Zt3DFcDaevpW1rPjWeDSytw0SWceDGYl/dthsnI65I5&#10;39KyqSqXskEXc5fXTbnS47ebZKwRWdN3yRyh8jgckE/pVW4jvNbvdWuolhs21K5+1/YkcJaRTNw/&#10;lhvlUPjGCflqWHQ7rxrYXV9pl0bWxs5lguZsCO4gL/6sxo3yvv74zip7vw3eDTYxPJcsSm+K1KbI&#10;3PzL83dJN3OV4q41EnysmUrkvh7QtL1ex85Zb61vISFu4JG27ZWw+xtrem0YH8JNR+NtI06VpV1B&#10;vLs7W5HlxwxqkrzFklilRzxtTBBU9Q7elULMyadpNrGzSy3kzxtJO6nzp0yrYfH3k+ULkc4qa9vY&#10;vFOkXq61C1jq1qjXyWirJIk8AOxJIZAN0hXI3Rrlhnmj3uYkw202LTp3khigie6LO0qIqfaQW4LA&#10;E4+gqlc60+mtNIo2rHnbIsjmXaflCH5scDvWr9jtxIsNu3mTW3mJcDygsm5WzhlPKnHPNcX8QJxb&#10;wtGm2FXB82IP++DDqc/3fevSoLmdpD+Epa54jimuZLd41mjuiRJGN2I+cK0Z3cZ7g0nhC5utAB1C&#10;2tGuY5d9rcQWuHi1BZfk/wBJDHKbfvAjHHNZMNt/Z6WrNE8iyw7wmOSn3evru5r0bwFc/bZpopPt&#10;E1rZRAWkpJeRHP3lZSB5YODtPfHFddaPJCyBSubF0sMekNol4q3EljHlLaMK9jZMvzAWs8ZKuM8N&#10;wcVN8O/Dttf63Jb37SWNo0OWuk2KJPulbR8nARioHHJNRabAkWkyxx28NrbxyNOLWMFra2wmCIT1&#10;AJ+f5u/FXrIWeraMbqRZFt1by2XYFZ36o358V5VV3jyxLPabfwn4d0/xJDrGjpo/lx2MlwPDkm2O&#10;zniGzIcs+VdAGKBMkk7j8teG6/beHYr3VLvTofstjNJIYLFm3fZYz8ybW9FPc/erJi8QNJeWd9NH&#10;HG00Mu6KWNHVWkGxXcgf6ztnr7VCvgxPFOq/ZY5BbztKuZIYlke5A6wvuXHl/TmsMPhpU5XlJmeh&#10;y7W2yBbp/sXyMJGi+2I0luw67QDkg05/E8d7cWEkkKxGF0Zm3fK8YZXbn1I4r0hv2b9G8O6bJPav&#10;MJ3JllitmwGcdXUjOR7CuD8ceEZPD2ptp/nRXC2cpSW4h+eG6cfOZogP9XGPu7G5zXp08RTqOyK5&#10;T27wN/wjvxW8OXEFhdNZHyIZHiAh82K4T7RHtgV1BZVR1JY5wWNeVfH7wtbwawNS+2R6o17AZIpt&#10;wU3edqiWTHCyAKOnFcno+p6l4XX+1NNkWC6jkVImeRlXn73C+tQ+LvFN94l1O3i+xWljaMpBhtJJ&#10;JI5ZB1dvMZju+nFZ0cLOGIvcfMbWnmNIl87dMPVsZ/IUy71v7Ldx3VvNNDMGMYnVgHfP3oZM8EDs&#10;wqhbxSWcMgkLs39xm2iT7nU/w9G/Op10uZbFbq3W3mt4pVCmZlZhKzPiCU7d27+4+MV28utzTQS5&#10;8S4IhlijltzKd8THCy5xuVyOcHI6eoqbxDPNPfyXHnXHzIVhQ4VYIz0RD/dHvzTH01rjVftQhVbW&#10;5aV5Ek+Y2jtt2xSY6uNvXpTdRupdEubC1864a30+ylt/LLqWt2GxAv8AtZUk59QaqKV7hoUfDIuJ&#10;IYFvysl0y4DkEZ2ccj3/AFrXe28mXngl9h5GBWJp32gazHJC8txDGfLlilGY1HyN9/pnNdTq9za3&#10;ujxyW5byblMREDayf7DZ6fU1NZ2dkQZjTtYSCRbeNlVAC33QAehG3PWprTU7gI0kKhvMVpPnP3vu&#10;7QfY9vWtbwXDDHYRteXRuLhoTPLFcMq+Q5+8gHfHYVHqeu29pKYbdZIZzlhICGAQr83H8qycm+gP&#10;Ubc+Mb3RIIbXULhbS8uVkm/clmMX+3nGBjIyO1df4Q+Mmn2MElvdWbapPHOxYyEvJEGTbLOoLBGA&#10;XqueV4HNedaxdQ3llay3sjtDsMUkfmmRoJP4JI2b+E7RnNZ/9kyajEpj3W6rGyBgfmYMu0n8qTw8&#10;ZIq52HiWyg8V+I9MbQ7uC4srmzljds/Z4HZdjCWJW+ZDIesbNtFc093cWV5Gb2H7c00EsCpL83lT&#10;N8i/OcBUH3tzcY5q14R1OezLRXzrCqvmFxKWMSrsLcDpXV+JdFk1+5aGaO3ulmXe8glLqF9Qv3ce&#10;+aiK9m7BoeV2EjW/7y6U+eoXADdW9Q/StrSfGsc7m1ZVdUcnEwYiUq3AJ3cVp6x4WW1WeGQvK39y&#10;Toq+gP8Ae9q5nUfDN419vZmjt2PIblgu70bHy+3WuuMoT3JszqbTxJ/akiRNNJJIqHMrMTnHX7wH&#10;Suk+GPwPm+MXiiaziaH7LY2zTT20yBY7snhMn7wweVy6Y715XpE9xol/PbPLJvt5EMjFxJGQUyCG&#10;HG7PDL1B616F4X/aMvP2f9J/tazvtLUajdwLPHC5nvbmM/JKjxR5ZFCkkFg3O2ubGUpqP7o2hG+5&#10;R+K3gK3+HjXXh3VVuLXUJ2MUcwhaWMSRLvZZvLyq7v7+QK8/+IOqzeCtRkk+0bVjAilO4HfjggD1&#10;HrXpv7Q37ROi+PfAkisYEkvpDPJeortqEvLBYXXG3aT1A5218g+N/H99qV017Ne3Ti4Rs2wIWKDz&#10;PmkXC5JwehrGninTo/vmdEIvoeqt+0jD4S1bTNQsbHT9audPuI5Xh1BJIVQL1VdnYe/3q5Txx+1p&#10;4m1a+uryx8Sappen3zebcWEASNC/+x6J7DmvCPEXiKSRjtkdWPU561zF94jmaXEkjYXoCflNfI5l&#10;xJShO8Dro4eTPV/Evx61LxRK091fXk0if8tZ5d0jf8COD+lchrPxRbDN5iiTp13/APoVcJfa+xbb&#10;81Yt9LNIN25mP3uPWvj8w4yq2tTZ6tHL+51viD4pTXw3O/m/w5yc4rl9W8Yz3q7V4HryDWYZjKdu&#10;W/75pvlbutfF4viDF1HfmPQjhII0n8W3U0ahmYsnfNVX1W4Z93mMy+m7FU1RlXmgRsx2jmuF5niH&#10;vNnRGhBdCy2ozO25Wk/76qeK/mK8uzZ75xUKWL+jflSb9y/KzYXoMdamGOr/AMzK9lFGpp/iS7jm&#10;X94303cV0tjrk14qtI33vlGewrkrO3xzWrpt+0bL99l9Aa97LcfV+FyOKtTizrtMuS9wrKWO0Kw5&#10;xzXsfgrWm8YQNHdbftC/eAH3z/f/APrV4lpl2I41k/Suq8D+J57HW7WaF9sivkKT94ehr9AyvE80&#10;OSZ5slrco/FPwz/Y+ryedGdrDKELwRXnWp6Wk8vzKn0Py19Q/EjwE3jHwtb6hZwyLFaoiuw4zIzc&#10;9e1eE+KfDU2hPIdpLbssAd2PpXwnFmSypzdWC0Z6eDra2ZwN1p32Zd/93ovesy4LF66e+czgqAwc&#10;LzuI4rFu7P8A4D9a/PJLWx68ZXM8qw71Yt7xkXaGk/OofKwflP505OJPl5+lTHQZqaTfNblY/wB4&#10;zMcAZ5JrU8TWbWkf75JN2MZcErnpUfwynsdO8VW82pxeZZ+YqSc/c+brX3t4v/YTjj8CzahpsOi+&#10;JNM8Sxtd6QbW9MkKW4y3mko67CpByD0wa+yyjLZYrDOS6HkYrERpy1PzxLDdtztx19qrq2wbeP8A&#10;d/8Ar10HibwYfDV8qx3BuFkONykMM4z1+nNYMkTB/wCL1618rjMPKnNxl0PTw9WM43RoWNx5MYGF&#10;JHU+tPS9jkk+6ob0A4rOSTY+Nwx65qSI5AHRj0PrXOjoNiAqsWCsYB+9z0+ld98O9cmsJYYY7mRY&#10;V6xnnP415ramOCL5VX9TWjZ61JYMuxW3e3avocjx/sK1rnLiIcysfQyFkgSfcyt/dX5hVm2uWkMf&#10;mqu1DncDhlb1FYHw68Rx61o0cLO3mR9Sw61uzJtk2j61+3YStTxFGx4vvU3dH2F/wS9/b60/9nz4&#10;gaF8N/HGoyt4P16aRLDULyRpJbO5Z3Mm+Vi29QCoQHGccV+unh5UiEbwS295ZTp5kFxbOJIpV/vK&#10;wyCPcV/ODc6Tb3yNHLGrZHLbAGRum5Dng55r9Av+CNP/AAUMh+HY0L4F+PtbVNDvJ5LXQb+6JZ7B&#10;9jSLAjA52ErtAb5SWAzk1+UcbcFxmpYmkj0aVfn2P0+1mztb20kiaFWWRNwOeUPtXlvxQ8Naholu&#10;2taHG02p27RboHYhbhVf5lQ9InP94cV6UdTiu5Z1jlWRbaRoPN6bj64/EfnVG5ijux5cnyhGyyjn&#10;+KvxCpg+Vvm3R6WGrNbmP8LfjFonxB0jz4bhrO/jJWeyuV2SwkdQCOtdklqslv8AMqrkYZCDwfrX&#10;jEngaO31hbu1jjtb4AeTMYxtG5uUIHX613nhzxLHEfJ85VuLdU86OT7/APvEHnHvXnVNDtrU1a8T&#10;t7KRhC38PmHY2ecfSnFVictlomk77a5u08cx3t3+8V4jjbywAz61oXd2yhUkO5ZBuRlbjHqKzU7H&#10;E6ckbXnCNlXH/wBlVOa8a3uPlZmy3AyOKhtL0S2asreYynA75NSfK22RYw2evPSjmHFPqOvp5IYv&#10;3JjVvQ9arwXU1snmxnzGf7y9QPpT7y8dXZArbR91T3/Gs62kaFvLO8R+7c1jKRrFItHUvNm/i+Y7&#10;icjgelQ6tPi0VM/e6sowR+dV7mVoixVlx6VXup/Ph5LdcfjWFR3OmECnOqyXR4YMOqjtUmdkTSKp&#10;YqMnHaq0IxdSfKsiMvJIUH+dODrGPLVUZZV5YdPzrzKyudcUZWuwi7lEjeW7c7TuxnPTP0rhPF+o&#10;bHY9TGMkuMkD6V3l4hSJWLZYLgje2Pu/SuN8U2pn06YKqtJIu3YO/wCNeZVgepg3rY5yz1eREk2+&#10;Y3zOW3SHgDp271DdvJKJdvl8ncUx9wemaybHVfsepNBIvQbnBP8A479fatzRgt0W3FcscA7T+tc/&#10;sz3OXlVy9os0gdVz+7yrZ3Dp6VqXokV/3K/MOoJ4NN8pYU54z3AqZJ1Rju+6OvqKh07nLJlLUg1/&#10;a4jyGBVSVRf9n3qtNdr9qkJb98pZxtdgP93mrjWgS1lkX9583QHmmQ2UdxunUfvNmMHpt/xqGrFq&#10;yVxlzCWKt9/Lcbe1TWszNax/M3XaeRzTbqU2sePlBk5YHsfaoba78uB9qqecqpPIHrWlNXMm7l7y&#10;1BkLbSzdCoxj86ztYiW6gkX5RI/zL83Of8mp5dQJtn3qqtH1GDzVXy0uJfmAkLfdOCMfdrop07lx&#10;93c5yfRctJIsfl/e5U/d/OpdO0xoZQjBsHOPl644P611cdtGYzuK7Twwx1rO1KODTZpH3R+ZxtHY&#10;Y+Y/ma6acDT2rk7FVXSOOSFvnkYbVjxj/gWfT3rKawjubJ9snmKwwrRluCPwqXVJJL2x2xzW8asf&#10;MlDIWZvZCPut7nis2+vpwizLD+5jAb5YwFOOvPvW6jYqGjuTQ2hs237naFv3a8jk+pqVtAV7ln2s&#10;sh+UY7Cq2lXC3XyvKq7sRlyzDk9CBWo2r/YIdt1GscMf+qkY4/76NW9SJaFHUNLt7/S545I1bvuz&#10;90+lc9Y2SrEzRnzO3y/LtHvmuxW4gnDI24i4XzBsIOay9W061ubeS4hYLNGvCIvDfNUq6CMnaxzO&#10;oRHz5Y13blG/b2f/AHT3/CsTVGaIELuVlOCT2NdY1zHIFVbeGFV52oec/U9qxbq3jlZkmK+WwYbs&#10;9v7v/wBeuiMjopya3PPtY8XSTXO63gb5Thg0YXJ+XkVymvQyNDdSQtumYsditlpG9CP4RXcXeiNc&#10;a0luFmhgPz7jmRj7cNSN8O5tOWRkhaFZmzGhlJJA65OK6YndGtCJ5DaaINRPyna27o1buqfDOGzh&#10;3fLGy/MCTsyf+A1P4i8P3+n+KIjDLeRQsuF2SMoEmc85bpjn6VqWI8mBIJpZGZTjcBjd9M1tF2Ll&#10;Udro8/1Dwu1gj7WPA3fKwrkvE3mWU0i7ZFlU4wPm5r0bW4r/AFrVbe10+3W6uJn2KMfLF/jWR4j0&#10;/wDs+zaK4gnjvFkVpI8tyPUcV0xmHtFa55za6P8Aa5g4jXC9Q2ea0J/B1pFpbyR3E0Nwo4iEalC3&#10;1rVssX8bNDHuXb+7lIx+lVXnu0G2SOMyfdfDNgt6jitIyuKUuxzEL3Gnacpm3O8a7iFYAlvTntVe&#10;31SK6tFjMO13z8hHp15ruNK0ZZHaSQM7f3SBWX4j8K29hEZo4BJsYdAf4utehgafNNLuZVqnVnDe&#10;I/DO+Oa6ZS0KlWERLfuUHXnHJFYEnh1prR7xg5XciRkjbvJ34OK9W03TFm0Jo5oVkW4jAK47svPN&#10;UfFmkK/hNXXa0TzkbCNoAC/Lg+2D+df0TwDkq/iNH5VxRj21aLPEdSZtJupW3bsLgMO5+lcv4rvR&#10;q9zbzW8KLGsTKylurbutdN8TIV0aLbHJvO7O7PFcH9r8pl+dTjtnpX6njuWlHlR+d8zbuyC60/Y6&#10;n5drLyMHiqbym3X5V3D1rVa/guI9ysrfQ1laxbCcttbarcgDvXz8jVRsVjumZtqrn1zRbI+FGDmM&#10;4Jx1qxbQebPt+9+lSNFsk2n03cetZam0dRy3SodrZqvcPvlfev8AF2NXWixC2VBb0qpP+5nwUchf&#10;vc9asnlH2+ntOu4N82M1TngkhGG2qfVTurT0653r8w27flH0qxNBCxTcsb+Z97jGPpRHUOYy7F/K&#10;k9fl61q2bpLaSR/dIXnaMt+FVntVQYUbjt6CpEVoR8oIXucc1XKySFbfChV+VlO0lvmx+VWvsbSL&#10;/d+tNt7V96mTIkZsnA4YVcn+RMfw/rU+zZXMYwsfKk/efIPQc1ZazWONvlUZ6bu9WrFI7q72LuUq&#10;3zIPlA/E1sXGlr5Q8tQquuMj5Qfpmj2bCMr7nLrP5Mm5VYjsAPlpzWf2uVWKrx156VpSaKY7kqf3&#10;gVenSi9t/sYeNvve1Z1I23Nqbuc34mkEKr8xyvAUsMNXL3d75R+Yrz0yOlbHia6+0u3P3Pm/GuTv&#10;2knv9u1fyNfLY+WtkdlNXK93cm4nZW2gZ28elU3Bx96rU1tmbpSmy3r8ozXiON3Y6lKxRb53zu5+&#10;lPJaMA9v9qprfT2knUd16j0q0bBnkX5gy9cYrSnSbDmI9Ot2ji3f+zCtjTLEtHt3bsdcjpUWl2gj&#10;Hlqu4Vv6Zb+X5fy/73vXqYXDNnNUqWKsOls+3avT3rV07SWkRtqnnkYYVZWBB93FdRouhBLNCm3J&#10;O3Br3KOFSd0c0pXOVt9OuNMlUM2Ix/DjP61sQ42JwvtWtq+iIjKrKqlF+YFTWXcR/ZZFUfNnpj+G&#10;vQjRMeYclgjmMhU3HoD/AFqrq+gnZ5iFl+XpWlbursWxtx1zViRf3A3Sbty8V0Rp2M5SucvB8kuH&#10;U7f4QB0+tTT23nnbu8wY39MVY1HTf37eViQbuucVD9lZf4mk52+nFS6VzPmZTntdp3Bc1DFZAyHc&#10;p468dK2LCAy/ewd3Ve9X4dPEcTbQSrdyRms/q+tzaNS5z32FsEKBtXj7pzVq0hYH7vWtOaDEbMuf&#10;733e9QwwNJJny9rL0FXTp26E8ww2qyIgc9V4pyWqwDIU/N9056VM1qWgKp2+6T2q1p0O0bQ23b04&#10;25/OumNEnmIyoCrv/MVbSRVHGM/3u/5Usunqbb7n8frTLKzd7l23yMrLwG4xWsaNg9oW3tWuI8Kc&#10;lepYhc1JY25jXbu/IbqmUJFD/q45PrxVOORn+b7vsK0VOxm3c0BaCVf7o9KrvuQbm4VztUHsKmh3&#10;GCMtIwZuxFRyWpdlVtzbuntW8YgNgT7QdvzfKcDkc1Y/sgpAWwmX/vCpIrNrVcmPbHjdz1ppu9zb&#10;WHXpz0rbkFzDBZrFxzu9QN1PnZra2O1en3eOlPI2Nv3f3uKj3PIdqqx5xyK19mTzET3DIx3csOvt&#10;VizZrh+lQvbSKWbb958HPYVasEyMn+I4OO1PlDmJGtmyW4WMenWtrwzeiKVY/MZV9l5rDvdT8m3C&#10;qF4+7jv9a0fCFrIruwUMWfaFJ+UfjXZg42mYVJWPRdF18Q+SI5mkmKhSGIG3HX867Lw5FcappLX0&#10;LXBt2OZxs4WXJOB+CsfoD6V5no9ithqcclwrSR/xRoc7fqa9q/Zp+IWh2PjdIdem1L7HqkUmm6dF&#10;HArKt3cKYvMl3Y8tVWQgEdgWr6Kp7tK8TjnIyp7q80a7F6sE+66DIGJ6A9Gz97Hviut+DnxF1D4d&#10;6h5F7dLdaLc2V1bGykwkMlxLHiGXcvTYQeO2a3vidoz6JrGoWd+ljI2mmSApHsCb19ChPFea+FNQ&#10;t7/TmF5dNBcW8SW4lRcP/u88bf1riVsRT95GEpWPTr3436ho3w38UaDcSX2uHxFJHKHmuvLFpCkb&#10;IYJCgXzlLMXz1PT5q87sluL7wpHpzNNcSRxg7W3blC9hgVJb22I1sWPmRoqqpznf+Ndb8O/D0EC2&#10;99DdTLqlrE0qwCJYxZ/N03D5vM/3QRUezp0I+6hRetzy2TU4zeMgmgkhjTZgfMQW+7/wIYNe9/s0&#10;ftOeGfDPgfUl8RXGvW7tfWuj3VkLNZIbhbkGMsT2Te4XjnkVxfxE8BWU1muqNbqupXTFpC7+W8si&#10;jIZzuznDE4Arh55m+z+TEnnW5njuJogRseRXJR37llYKdw4GKqtTji6VkUpJO56d+0X8IvDHgnxB&#10;Hq1hpuhNfW99/ZLWz3OLW4iPKXcLA4DRhQu3u3HWvNdUtz9qXyYbjUL6dft43oN0nljMgZhwqgcl&#10;zyKTVom8SpYx3bSaiVLSCBYt0aFF3KygcjYeeetd/wCCfB3/AAlUL3FnDFJLeDz0j3/8hEYYrIh/&#10;uqCAVHXNEf3MLVNQOdv4dPfQYdbhtrW2tbxgs5DIssUrhCAu0kMgHO4cVpaN4FFrZ298t95seoKt&#10;3uLKNpfbwvt8o6Vx+v6Tqfh3xI2m6xpMdjJHLhIEY3EE6RqqkRk8BQOo61q+GPEU9n5drJDBJpts&#10;kcVm3O2zVf8Alii9Svsea0teP7th6m7488BS6NeaXqEIs5NPvYZGuWinLlJvuqGA9R0x1o8NeHY7&#10;GKO6m+1NJaw4j2xOqLFzwB/EP9rp8w9aoeLNLm/s+4jsIbeGGObzjDEgw+N2Bkrxmul8DW2s+KtH&#10;0lVvNQa82AiMxs62ylyoYSMNocjJGeDuPpXPVk1H3mTykPi3QyPDFrcWttE8mkSNPO0hK+XF/HJ7&#10;43HA9q9t+CvhPRfjj8M9B1iz8ValDoTMXjtoI7WafcvQzK4DRV4x8TrjX/hxA1no6i3gwYHkG024&#10;HpIrLtbd2weayfgR8TPE/wAONM1NtN1e+02bVJRdar9njijN3LB8iF2bnaoIUjAz97r89cOIw061&#10;G1FhzH0z41/ZA+Htt4butQszcWWtXluGb7Xkrqkyllj+fopPc9K+d9C0KCbwlq1w1tDoeoaXIypb&#10;+aWEyRjYzb9+4ye+MVq+Nv2gPGnxu0m8tfFmrLqlnexRC0t0KpCn8W4DgI+QeWLDiuf0LTdR8S6m&#10;tva2NpqkiAxSwzTFdsOD83CcqignHUkGoy+hWpU/3si1ZFiC6l8LWttMljZ30c6qPKlbgK/3+R/G&#10;Ox6VpfDfxZY+A/G140kk1z4X1K1e1ljMCtJGn3kXb90nPcGupk+C/wDZPgWGa2tdPsdPt5FQCN1h&#10;maJl2vIIycbgxyBXjwN03iK6tmju4/s8+2CaaNYzIB0wV4Oa7aLjVVrl3Pcrn9o3TT4b0/TbnS7W&#10;SSNlLCZJSrRleGbA2rKPQmvFdak0nTNaxpdrJDYtP5EMD7VV26ZAJyV56imtO8J8llkmgDHbFgkn&#10;HXI+7+taeraTYsdO1GS0RbWzuBFDbk74RM+0DCtgABhnk1VHDwoq6M3qJphh1i7aFdO1JbxgrIyW&#10;cpt4wP8AWCR2jA8z5RjnHNU/iTBb614PvLLzZ7JSfN82BEWV3RWKqCVYcMQM+hFe7+DvEdvpOoWq&#10;pauzQwEXUr26iKed1cDMn3Wxk9D/AHa898a/DPQ7OwW9sb66vtNtJG/tS8nCR3DTu27y441O0oFI&#10;G4cDFYxxV6nLInlOx/Zw/bFstG+BulWPiDT76XV9PIxcW9ylyb+3GGkkmZ8N5mSMJGCeRWx8f/2h&#10;PC/ii11UfZ2ube623Nhb2q/Zy+5TiZiBtfG0b1JHWvn7V/B1lp2jy3Wmxs0L6hBcRRtljC/G/aB9&#10;1fk5BrSvfCU/xcltZJL25s5YDgSQ3bzHUE2/xSSsTt+fqOPlPpWMsvoqp7RGd2Z3iGe38ReF4pZG&#10;gGpSMGRFYDzU3hnYL90hVIBIPGRXns2lreXSXnlxYaJoXw25cHpj/aPpX0d8HP2XG+J3hnxMtpqi&#10;2/iHw3dWdvNFc7Xh8lxmVYCF3+WY9ny4xkda4n48/s1+Ivhnbagun6boLaTbzCNo7KTaxiDuryLE&#10;V/eBg/Vc7dp9K7sNmVBVPZPcFdHhfjzwtFH4csZ7OGNRNa+ZL5fY73GfyUGvKp9007eYrbmfAB6m&#10;voGLXrXw4kWn6xDN/Zt0rxpDFGJWj2YySd6YY7+vSvDdesYxrk0MaloZJMxqx3fJ/tEdT9K+kwtR&#10;NlVNdhuhIo1Le5/g2kFhjPrXo3gq5lVFw00e5SHKDLxq/cf4V5vH/o/ysVVhwpJ6/Wuk8PePZPD7&#10;sjKrNvK7T92Mno4P8WPStaic1ZGcUfWX7Nnxw1D4aeKLHytQmtRbLHEp89SHjYhfLlY/Kg+b7q81&#10;7N4p/a78N+PbPx3p3iCKGFLWMW9tamI3FnraZRnDqGyJBgqGHGDXw34MvZPEKyRzy28ml+aC8DKQ&#10;s/G4NjoACoyc8Zr1HRbi3u7e28sySYUEBRyhbbkqT/WvksZlMJVedbnTTlc1fDXiqP7RJZ2Onw6X&#10;azqwso7MHZBE+4bNrcLgsvJPaue8caPdeHtOkuWVxCg2tIp3scjJYAdgFBz712vgfTLKLXmjmhgl&#10;t2R0lVAU8xwFB3E9gQTxXV/Fm10Gx0l7OykimnaLExUfLFtbLKn95dn8Q4xU+3dOfK0aSSZ8jeJf&#10;iNdeItbNxerBJdIhhaaFpHMgGwEnLYU/L0j2r8x5rl9WuPtWqNMrjOd7b+9bXxL0S28JeNtQtLK4&#10;hl023lC2rRfdYNydo69eOe9c5YWzXs37vKqvzkAbWK+nNfQQ+G6OaRbitPtqZgkCw7QJPlOUJ6Vr&#10;WektHaRthmRl555X61gajc3WjxGGNI5GkeNl3zFNoD4JH94V2HhrVodWsrW3vJGidV8oyuvyZ9Se&#10;ldD0VyuUraNqn2e/WRl3Qx8n5DkmvQNC8Q293a7fssEN1gFViBePyvm5/Dv6Vx/iXQ5NF8VXEXy4&#10;Z9pdfu53dBVjw7oiyaRcXGYo5rVgCTtYF3/g4P6VzzjfYmWhf1TSI/7Wuo0jhmjZslsFAv0rc8K2&#10;k1jaqqXjQ+ZKsjBRiTOdu1ieCMelUPCmgapqviIWtulul9lmb7dcxWMKj+MtLIQoY/wqTk1sXFjJ&#10;aapb7dsbKNx2yBs/8DTIrGVSL925pFG14fhvNRuZJF8vyoEYCOS48svKegAFV/Evg9tEkL3CM0lq&#10;6u2Av94Ngc9MkfnWz8LNR0k+LfO1SJfs8kDEAnLCUIFUbR3LMCB3yPWux+I+u6R4jl1aaSENfNcv&#10;9mHlHy2U79rcfclHycH+8fSvPnWlCXL0NNDymTXIbiKP5djRsmSTjzPm+bHrXeW8GpG3j8mOzEO0&#10;eWDZpkL2/SuH1Tw5/wAIz4yNv51xco0+3zJmXesf90dse9denjO5hRVWHCqMD/Rl6VpW55fCZnGQ&#10;3Mfh6wtrGPzzcLvLNL88cpkTJyUyFZTwD0zRY3fmTrbzvcRxSYw2ASWPQ/7p9a57xXa3k1tbyC8v&#10;LWTkN5cceLhBuyH3K3y+w5qO9v5tWuleaG0aNlLxxlvuH5tjIWUY69DXoRpaXLjdm/q+lf2EyXUE&#10;yeZOWWJSw2yuem70NRizuL6C3vNQnb7Yirby2xYMVZmH3cfeUZGWHAyKIr9degmmt/t8VjazLa+X&#10;IDHLexuiF3mjDY3AhwNvdV/vCnWOuR2cbxuLy4maSXeERmeNSwxJGN3zEbOjVK0Vi5SsXzpS6G/l&#10;u6B4UMfmo+8XCjrKPyPFLNcKUCqv7rIUM3y8nkA/hUmpaHYlM+de6lJqDCWxiMCmIDdsXdKzgwqc&#10;Fj7HNaGp+FtNurKOXTbh5biImC8tpZA0tvKvyhRjqMd6wlNBzGfo+qwm+jjlmvPsmGVJUCzNGT0G&#10;C/JNWry2gu1sZbeS4C4iulnwsa8bXBXa5wf4SD34rM1TTobIxpu2t5scm3aVdscHa3Q49qfYavbX&#10;f2qOdIWeybHlSgqJP9pB/D9DTlFdGZ8xrXc7X6SW8kayI7B2hYAxxuF2FkU4EZKqDwcZrnydT0K7&#10;t8WsDaTCWY3BdHjuwuP9HKKVaMNkYZeuRW3Z3ULj5pniLEhAV+ZsdeKt6h4fXVVkkN5czXSMsUhl&#10;ZWZJP7mRzj7nOKmNRRKcUzF8JW15azs1rJLpqrKsQS23D5GBBhfg5jUrlSOV711VholrYWcb3Sti&#10;IOR5ZdpFz0wcYbGD+dYut6PeeHro28zIstwTJC8RRoo1DxggSITuUB2ONmcA1HYatqFtfXFvNshg&#10;tyipK7fJJjrgng5yKzqSU9gNLSraBw8M6x7GnZlDfKj56EjqpP8AdqWfQzs32trbrayNvcIy/MR9&#10;3ciksrHsTwaoQW0dtNcTQ29pfLJK5ktrsnyZc9Y2I/veo+7W9ofidLbxfb3EWnQadbR2c0Sy2szL&#10;KkjdpRJuDAdmrGTa2JlKxh2VtcnX7uLyY5Io0P2c4OyZAq5G3qYx3NbM+kyJHCslzN50i/aYI4ws&#10;sbw5U7/MV853AjHoK021CTW3SSSYRG0RSku0ZRh84YCPO4M3BHpVDV2uLq5a4ji+zooYR+R9216Y&#10;8v268H+8Kx9o3uEZXLtnaPpE8kUbLNDG7Y258uf+HcB16dqx9T1e1v22X0DLb3soBn8srlvlGJPR&#10;j2PQ1r3X24Q7XWP7TIWeZ2OzfKem8dj7jis+JJbst5/nJLbkwMDH+7kB+b5vUqfukdO9FOKTubGb&#10;c6VEkvl2k077h5b5xtWLGdh9v1qtb6F9gP8ArZG2bk8vauGVt+3Bz90YHHXkV0Wn6ZDpN7C1x9pa&#10;S1t2iBK73AzndkcMd3H0rP8ADq2es3VuzqkVu0LPB82fMwcLs+pBA9TW6qSRPKV2ga3RZd7JKMZ2&#10;YLDd156VQtNC+267NK0cP2q6HyI0pSALs+8p6D6V09to8jalcWd4ZPLs28xfmdfOTptz5exW9lJN&#10;c34ut2ihgvpfOT7Yz7Ao3PakS7JIrhWwYm2rkKOcMD3qqNSLdkJqxDqOnxx22xV+8WOd5yr+hrHu&#10;tOuLcb4pI5Yo8lYjOoChf4yvXd7VrXyKEYpNcMztvi/c/eH91/k+VvY81S09INduJmuVWbL7Y3lf&#10;LJu6q4OML/tGumm2iOUZ4Zv1vNdiha4/fTTFY4ZpkhikkLKA0jNgKoOTk0au8dxrnnf2gdQa3by0&#10;upld1uX/AI3I3DCn+F+p9Ko+JPAcwulvbe4j863lYOijLDPTLdOagsYpNIhghDNN5DKjs5wzfe7V&#10;pZdA5js/CV+NQ1TZ5O9o4nV3lcKqyL0XLbuPerHi7x3da9q+n6etolr5aiRDbyrMgAXl0Y8E+oP4&#10;7qoaLqcosrqC3LLCQ3mIFzJMo++/qFXIyeg71PoWn2s1xtZ412vhHQq3mIOT95RjIrnlB83MUdDp&#10;3iO41Ox+z3htzNbxrE7eWitKQQpz/db50/Sqc2lXV7ceTHdTRyQv5fJBYIHVmVvVT09cV1Pg3XrK&#10;80y4urdWmt9RJS0/d7RbowAAlJ+7kqSCcZ4rL8Uwt4e8QXFv51v9qtUNq72sgmLM3+qlQLnehyMg&#10;ZNed7R82pXMZ51+bzJLSazazksV8lnUyLHJJndmGQtlouCvfniqeu6zu0bTZpHto4LiXYqxyv+6Y&#10;OhVnO75ST0J4Iq9/aNvr2l+RJFN/aciv9sSGF/s82DsE0Z3dC6t045rDuNFukvJLa7bzPtG8tI6b&#10;DNuKgxuvfHYnFXTcGZylY9C0DwlDqNxBNfQ6fc3WpQSTS3C/6yT55B8w24PC55xxUPxN+HdvcaPY&#10;zWV39kvLeSPykhYHdH/Fk+i/+PVzOg6nJ4Qmit2d5njDRby3+pBxgL/eJyP/AB6ty9uW1LTLa6m3&#10;xw52Lk4Nwu3G/wBj7VzzhNTuiXqN0iw8mcyQqFXyWlYNlRI2xW3NuZvmz6cVn2l+dXwsu1re4ZGO&#10;9kV1cr0BzjbXr/hX9nXUB4c0+61e30u6/tAO8dxFLhoICcxshTI3AcMD0rjvG3wnh+G97cx2c0v7&#10;xNs8kHOFZ3XAB/1ocH73bd7VhDGU3UsC0Mz4U6/b6XNcprV5PNd2dzCiWUKw/ZdQUxsTcCQHftVu&#10;AispzxXV+N/E66r8PJLxobUqHEdmgPltDIRuCso3tChIPzdK861vwhrEEen2+jXWmrc6lE1zd2st&#10;3GDEUbPTOCcHO1iK0fP0u+tJL3XJrr+1JX+xi5EELxTM6/dmiVtwUYbDlmHNXUoXlzoDnYNbZtdu&#10;lgbUnuLGSaBWurVlNpG/3ljkxmYL2Jo8ZaNqd14ft7qPUrxbXTLmGeG1ZkX7BIWIDxHbmPcq5IG0&#10;ZrvvDni3S9N8G6bDcaLbw6hbwKjXAUuwK8o6juH9T1rH8X2811q39l2aQLcakX2NcXKx2MzBcgXE&#10;qnMJJYhd2MkcVtTqNy1QHMPr/wDaWtahqN3cXs0k0xEdzclfPkD84nVer7uNw4xXL+PNTWe9EySe&#10;TI8nKrIQkqnqFJ649q1rrU1Ei2skc01xhmkE0ZWaw8sAmE+oAIO73FclqNyuv+I10uO6yvmOsFrP&#10;MkdsxQA4Yn5VzkdT3FepRi3K4SZs+GtOh1W3kupRDe/Z2YNZ3E0cccu8YDDnIweceld38PvBNjFq&#10;VvqdvJcWrS+ZGyW/lSPNEF5WQZ3j7xwQErz3wlYPbFrR5I2jB/fwO2Y4Tt6A9TXe+G7q5s9DW3tb&#10;q4skuglwZLdljaMJ91OP4WzyOtYYyUrWQ4xOuuEi07T109dt99rRkFtPg20o/vFhwG/2dtcRqa3m&#10;s+FtbjtbdftFnqcE6QGUGSSCMrJI6q2CcKCCB0xW6mvhru/8/buusmONVPkgjt/s1o/A/wAa2+m+&#10;IPEg1iTc0gd9MDMoURNCkTo0nV23ElAORg5rzvfgrlnnurSwwwRXlvpsbtdRGOzF9FNHZvHI2VMj&#10;KPlbdwuTyelY/hjUpoFhmtFKzRxui+axaSE7dmN3Q8jdu9K+jfFeqeFxoMejyabb6/pszxT3dtcI&#10;USe4hZxHKWHIKsSQBw3y18+alYx+Bru6EjtqVtI720guhtaPdIyKnH385GCOuRXVhcR7VWkjGUUj&#10;qPC3x41DSfCWlaTJomj3E8Sf6Xqhvrg3V04fdtZM+X5bDhwFye3PzVx/jrxouqX108duv+lBpGYR&#10;mPyt3VUB+8nsOaxfEngCfwUlvb6lHpXnNK729kSsl1a4OMPkDvxzWX9th07Uo7xbO1vZLFWWNGX5&#10;IR/s8/zruoYWEHeKK9oieK9uH0aaKG1kuljKXAVUYtcKpw0kY/iIPUDpT9dkMuoQMCQuoRiVELhl&#10;Kt2yPut7V79+zV8WtN8IxXOoT6nd6eum6pbwv5qCUyPMAAYATyoBCsO2QTUH7WNr4f03xyt7o72t&#10;o+pW013qCWMKGyecOi+Y3O93YbflwAuTWH16Ua/I46dy4xTPFEv2ex+UzEKcNxuJPpUFjqC+TFLH&#10;Lj7Usc2TnaSn3SR/eO449aTXrWS4X9yZo4YdwYLGu5mPSk0/Q5jarJNGFjj2hVXsD0P4V6vKrXNF&#10;qdfaGS6iUq7MuzGGXGR/te/uap3GjlYZF3KzNuIkc9/c1izeKJrGxhtFji3oVbz8H5h6Gr02pR3g&#10;t2ba0sjDaC+FbPSuf2clsMh8PabB/bWJriaFijSwoYNtvOx2/wCuG/iT+52HetzxRsa4jvrfy0kf&#10;92jbeZB/dlbqPris22hWa3WeU+cvKIG5YBeinH86sXRLqqr5LyRp5aoxxGY/UnpuqZXvcrlM6SDf&#10;NDdTW/8ApOn8/ZZGIik2eo689qXwtfNP4xdrpml01rS4V7c4GJGX5cDrhf0qSNLi61NlaJr7J8gS&#10;Svhtny8FumP9qrqwrA0EtmGYmNhJ5ibWhI6p7g4PPtVE+zJ49DZIvJadptuUkmcLGAy9B8irz7VB&#10;plrM18FjgjeBYmkO4KphGzOBzzxRo3imb+z2WOSaTeUm8uXC7cdY2PbPrXS6Lrmm67bXEP2qSx4b&#10;5FQGPdtzj1xjiueUpR3K5Tkb7wHJqkUjW80atGrO6EHHHzEZ9SqgVFYeINStric2N1PCpPlRtj5i&#10;n8e8H7rn+Eng11+m6UjalcNI0mH3Z42ludvSse98PRaZq8si3Efluy75ccSL/cP976ihVIy91hym&#10;rHfJe2EEbXDXEy4aN5MLnHVj/tD+7WL4zvzozsGmZlWBLjed21lbqwOPvf7Nct8SPHVv4b024TTZ&#10;PPvpmBhcxfuWA6O537lK+hDbq87139pTxbZeFLfQbPxBqlno6xFZbFLhmt7lz0fax/dgeirR7NwV&#10;2Pm8jS8Q/F2TXbh1kEzKgyolc7kb14HNcX4g8Q2tpDbtCVEzRYuCAf37bv4s/UdPSuVl16eS2jj8&#10;xnbb8zl2BP6VUFnJJzL8xf7vBp1cdBKyLjBst+IdekaM+S+3e26UMoIf9eK4HxJqzztt6/mK7K9s&#10;1+zsV3MPU1yviHS2eXcoXnp8wr4rOMVKasmenRp2OT1C4M7/AMX5Vz+qTFzXTalb+VuXv61g30Ad&#10;vun8q/O8xlK1j06MbGPPE8bbmaoQxL9auXUXmSMueKqzW3kCvkMQ53setCQLGI+y1DdkRjp+lTo2&#10;2PcSM1Vu/nXbj9a4JRaOjQgCl9uTRE3lyZ2/jmnbBShg0nT5v0p6GfMSCfK/eH5Gl6x7hx3qIwle&#10;lS2w2HH3fl+tVT3sacxetZMmtTTbLeis3yn2rPtBtG75fl6e9bGl3JKqGXb83evosHTV7nm1JGta&#10;bUXbVmItHcqyMyso3KR2qpau0w3AYqxFC8Mu8nI29K+pw9RrY8+SPpT4F/EKz1fQF024aO3uZ4VM&#10;/wAwwW9VBrz344+AX8OapIoVJLfdiORVJDD61wNjqqQ3UbyxrIVKlDuKkN747V7r4eMPxS+Fcial&#10;fLa3emiNbON13bi4Y43duFzz/eHrX1M408bhOR7mdObi7nyr4i0z7JesAP3a/eOetY2o/MnDN+Ar&#10;1b4reA5tH8U6tp5tLlRptzJahipAmC8bh6j6V5jq9l5JkjVm3L1OOlfiOdZfLD1eRo93C4hPcwym&#10;HqQw8/L+dR7Sr88461dsU8xPpXiWO+NmXPBEKz+IoPMQSQxyeY0bHCuPQmv0n/ZC8T6ePBl1q3hn&#10;V9dm8I3SPpPifQzaKbfQ5rjCQyQ5fdIm0tnoMmvzTtUaA+ZGu4/lXrv7MPxx8RfC3xcLixvnbT7x&#10;1XU9Omlf7NfRDj503YLBeQR3r9D4Nx0YP6u92fPZ3h5SXPE7P/goZ+zVqnwf+IwtUhtb7w3eRm40&#10;S6sR5kdzbA8u+3PluGOCrc4NfM8sWBsZZFbZncRxX6gfHX4Xaf8AHD4Tyar4d1qbUPDerpPe6dZT&#10;3C7vCcXnkodqOdk0gTJSQtu7Cvgn4x/CPUPAuozW95HGskUrlZovmW6A6P8Aj6V08WcP1E3Xgtzk&#10;yXHO/LI8tEeE5/1fX3oQLleT8vSr1/YvDtLqd2QvDDHPT86JNPGxVbhvavzFpxlys+ujK6uiO3uR&#10;HEu0tx1yOlWtLu2F5Huwqt1PUVniNo42b/8AZq9DKsTLJufHpxWsZWd0SejeAtbbTdUjfzCok6KR&#10;wa9VgX7XarIF+8vPPSvnuz11rdo49hwvQ55WvVfA3it7m1jiZjLheQe9fpPCua6+zkzy8XT7HTG4&#10;ZZ8bm3RtkJjj8TTrfU57DUre8tppLS/tSZbWdD80Mi9CKaIi+6TP3qkktFcbmDLt6e9fo1SnTrwc&#10;N0zy4VJQP0u/4JEf8FHrj49+Nb74d/FbWmtfHjWUP/CPvHAqWmrqnyiEbTxMFEZA+8xz1r74t7hZ&#10;7ZztaOWBzG0DjDQsvUHuSO47V/O/NbSXeltFDc3Gn3SZe3uoZDHJazD7squPmGPSv10/4Jw/8FJd&#10;P/aV8Et4Z8YGHS/G/hm1gtnupZCy6pGqKElX/ZZuWzzX4bxlwpUoydeitGe9h5860PpTxjpEbnzA&#10;sfy7VYA4wfUVQk0C11e3jkZdt1bnEU4JBZR0B/vZrfSNbu8ntZv3ioymRF5wMZ6/j+tc7bTtoWvi&#10;3m2m1kVzFKQc5HQEe9fi9aDU3Hse1S1Vgaea3uPLkUbvar2l+IV0aDy2LOskm8ZO4xt/e+ntUWpR&#10;faLyRGj2yDqahk0NdQGWZo5Nv98YrklpsdHuvc39C+IGm2V1It5cR6ck3zRzSjctw3oH659hW4mq&#10;xyz8OrQyAssu3G4DuK8in8O3lpK5uNpW3GTEv33Hsx4BqppnjfUvCmrCWwhzYXBwba7ZWkjc9XDZ&#10;xgelT7R9SnhOZXie6JJHccSdW6Edu386q6rFGnz7do9SprA8KeMrXxJoqzwllVnwBKpViUGD19Tz&#10;WutwJ4lZiVjcFlPUMB1I+lKUrnHKnyfEVrd/tsG71XA96pavO0D4G1VxjJ9fWrDuQVC/KF24xVDx&#10;LqUV3b/KzKy9RuHNc05nRTi27F2OFoYi3K+Z7g1m3jMka4bDegHFUdM1PAO5jtRc4DbufSqura1i&#10;4SIyMu4KSUYNxXBU1OyNOV7E2rTMm/8Au7c57Zrm766Xy8ZDGQZYg9vaqMvxBhdZobhYVj811jLZ&#10;bzgOmcdM07UNT86ES/NtjbHOFw3p9K5akUz1KNFqVzj/ABPbW8V80zIsi53MQOTWb4Y8YLHJHbyW&#10;sitPI3JC8VJ4ovfJkkL4U7cbmOPbpWTolhNfXyTRyLC6ZO90L8jrx7Vk4roe9RV4XkepW9x50e7+&#10;FeRmpAV2MoXayjLc5yKw7PVPNsBItvtZSqbWU/N83appNTuLMQ7raVGZ+SDnctYHDKmzWu/LtYQG&#10;Zfs46gSjcaj0e+a+sWVvleFfmwKi+yDVow033lGSD8wH5UlukijbGjIvrlMt9eawlAz0tYcbFtWl&#10;V9o8tWbeMHd+FTRaVHHN8uY5M7s9Rj0qazi8m5bdtd84ADU67naX5QrbtvUMK6KVMz5jl/Hd6bMv&#10;GrFVk5bPU/T1qv4S1cmLbukZh0yuzP51a8R2c2oSlTJhNvmKVXaQPTmuUNxHEu1WVNrZGTub9K76&#10;cUjupxU4WPQ5tQVI9xbaMb8FgK4PxPeyPO7MN8nTHIq0niz7azrG3lpvBBQcBT061h6npMlpZXF1&#10;I32iZRuA396OtiqNNRd5FZPFbW+5o2gC/XNZFv8AGeTwv4p09tathdaJ5hWQwBFe1ULyWOcYHqa6&#10;jTPCVuIMBPMk3fxoGH8Po9Y/ijwXa6rFcC1trSGQ7GZJIzIpH8Q4roOmM6ZuaR4l0vxGVbT5Lpba&#10;Ylg9w3DBehUoxz+FbRnt7eDzGCzRxrwPIVlb6/LXjvgzQrfwOWtoRNHGZGY73z5Z/uj2rWgurxCs&#10;kkijzBtky33T6Yq+UwqYfszsNV8Px+GdXmv9HZY7W6DSNC2fLY/3VB5ArmIPFtvqV5NNPcGMyDzJ&#10;4JnYhh8vGR92tW5+IMeqn7PHFO00ane6sCFx7VRvdEj1oL5ln+8K7TKT+7iH0HJqHEmKs/eHW+pW&#10;rzBIhDGFTIVM/P8AQnrUk8KsdpbIGc/MOMdah8P/AAjiQm5hmuFuZn6l8iNfl4xWt4h8JXWlW9lH&#10;b7ZFjiCvJ5gLFh1JHvVKNglKN7IwLbTduoW8wkk8v+NCp/ffju4rZlfz2RmXy4433eWewHUZ96z7&#10;K4jedlz8y8sOw+lWDMIz5aydOpHzZraMl1JlqeffFdLibWY5Lb5oPmiaPzCABlTknHXHFYkFvIsK&#10;+ZGqvje2OcfSvQtS0Fr63aST7yDcvHB+tcj4dt9uszJ5csamZ5Dw4OD0IYjHHpW0ZJ7G8amlmXPD&#10;HhBdEuPOiDpK427z0b/ZJ/h+tQeNvDFvrxnhcHdnPmKWRt23/ZB4ro7OyklKSFmkjRNuzpuPrWjp&#10;seqQyfu7i/s426sk7D+RNaRZhKrZ3PGm8Cx6SGCw/Ip2vuZmZfwYCuZ8aeHomZJDGp3R8gnb8vr9&#10;a9y8SaZczahma5aSFeQS33vyFeQfEHS57XUJDZRs8eNuN+7bXTTZ0Ual9zkYrhYm8vayt7ircVuL&#10;iFVK7g/YsP71VBpZh1GGCT5Vf+BwQeuOv14ro4vCSyafuhhRVjQNkNtIPb7ua+q4fwzq4qMTlzOp&#10;7Kjc5DV5o7HSF3MIYmCspIxivPPHHildMEgl2loV3swHzH6dq3viPrTWCy4+dWXAB6S9fy6H8jXz&#10;/wCOvFdxc3C+X+6iVmAjGQrD02nmv6/yLBwwuEUluz8KzbESnV1K/jbWIdYlkaPEas29FRuq+nNc&#10;fcRh2ZlU/lViMSXcqfKf3Z29e1aKaapX5l3fhiufFc9apoearIwvskkEg8tjtVckZHBqQQs+Ww+7&#10;O1h2H0rorXRQEKqvGMrn7xHvVeXSCqDcync2eTt4rnlhZF8yM+GwEcmdgA9c024hV7ncu7c3UbeB&#10;V9tL3QJGOWPQ5qtZQM16ytzWfsH1CMkhEttkTMyj86qXVspjw2AzdSe1bwst64cH8KjuNLSdP3Y/&#10;Op9jI0jJM56004faN3O1uvyLV28smaRWBxGv51pQ6T9mufmU7fcVae2Utt2ls+g61pGjIky4bGTy&#10;FXKfd655q9b6D56DLL78/eqwLOOMr8o3BeRnkVagnMfHmcL0+Zv8K2jSfULi3OiLCigbZCV4J4xW&#10;VcWTGT+L8xW6Z1ljT95n8KclhHM6E/KW654rSOHbC6OatrSRAdvAP3mxya0o5Va1EYJwPu57VNqF&#10;jJDLhWAX0xWdiRYeWJ+fb8ozQ8PYyTL8WGYbtpZup9KwfFd5Gys0aIrLyR61tGVjEQ20Sbecdq5H&#10;xZeIxkCHkHYQO1eZjbRVzqpM425LT3DSFvlb3qjIGSdnYc07Ub/7LIy7SNvTI61HeytLHuUHrjiv&#10;i8Q7u5307ozbjd9owRuP1xVtP3Tr/u1W2sG3Pjno3rUhiNxN827HqBXFGN3c6BxT7QcMqkN1YAg1&#10;oWtnIZOB32/hUdlEyryM1vaNbb2Rjt+brXqYWjzGMpWJNM0MRxq341p2+mSR7flK/wC6M0+3lLSK&#10;gXA210mkWCyNlunrX0WFw5w1ZGDBpzXUnG5fqK3NK1R9PCx4LbRuBPrV690+GOVuAv0qnNarDHu6&#10;GvTp4dI5edlhhJfFto2s3ykk5wKT+xn35xuPsKboN1uh/eK+9euR1rX80ySj7oDelaqnYOY5O5im&#10;gkB2/LH0GfvVahu8W6q38S4HtV7WEjZ92D97oKrjTt8ki4/d7hu45GemKr2ZNyq6s+7au7PAzxmn&#10;SWe4NiPFXo7JYI1b5uBuO7sasR229MY4ojG4XMWyt8S4b5T61rQ28Zgx39Kc9rvG5Vdt3IzxipLO&#10;E5JxwO9bRo3CMrFKS0VW2lqmt7UPH8rKW9qnnRhKxJDHr0pI18sZTbVrD2C5UNoJV+b5W9O1SQWg&#10;OT3PT/Zp10jGTbs3fjipordowxHU9PetI0WTcfEhLRxsVA6nJ+8fSr8cMcdu3C7PXvWZPDIFXaxG&#10;RtBYfdPrUqXcyx8bs/c3E9/XFb8pnzE0xj8xm2R/7/8A9amblXpk/hUhi+Rv3gaoltpJgmwj5uuK&#10;PZBzDkhVhyq/L0q9bRIx3Hbz97jp9Khl01rS1zIWkMgz83zbR+FQ/aC0fDAfjRGmPmRedo5U2q2Y&#10;9vdTmkazjLbvl5b1qGwUNJuZlDemeKmMZuBnzmaNU2jkA59a3jTbM+ZDZyu3+FagjVhGzKXHljb8&#10;q7tx9allj+VHVmKtyQR0qNAyFl+Vg3TgjNaxpyZPMgRPMtf727rg06znVbZsem8e9Tt8kabWWTcm&#10;dtNjcMHXKrtO0YHatIYeTJlUsRlN0mCu4d61vDabL7y/uqBgnPAPrVEReYuey8MV5zVzTIGO5htL&#10;P2Ztpr0sPg5J3ZzVKlz1TQdLtLyyVWgSbfHzOD97/a+nvVa08OyeHrppllUhTHhos/OF6Aeie/Wq&#10;nw+1Oe/2wS29usluH2yjPmKqtwD2rv8Awh4Gm1mWeS4mkVvldIlG4zEdeOy+9ejKcacfeOdu4+y1&#10;+HXrIw/aJ1u5AFhTyshieGLMfusf9nNbvwQ+CX/CV+L7i4v76eyt7WxkkurZbRZvL2DL7UZ9rNgE&#10;gVa1n4Vah4Y0u5umW+gt9Lmjt5/sytdETFS8cb7QQnQkkqOhrG8H/FTVvC/iNL6wuv306TWzRT4a&#10;F4pRsdSOuRuODXBUkqkGqHQiSPRvGv7LmteEvhzea/Hai3hs5I5NO02CVGuyhRQzSLnAIIckHpxX&#10;kPg/XNStJNN1WKO3MlxB84luWPkt/cI7j3r1i9/aPuNc8izW81JUtCjyalIzeYZAclVXGApbjntX&#10;K29wPHnirWLzSdHtR/aV5K81mh2W8LyDOB/dQjknotcuFlNJ+26AlY5f4g6/4h1i0sbuS8m1hbVY&#10;oriSSb595kcITt45UAL6ZGaq+FPCd94ovRbW+6Q5L4XlZSOrANhTjHQGtLV/h9qfgO5RbldOuhqF&#10;qXt4YbxZ0vol+U7ipOY1YjBFbXwn8YW+gzXQu7aOFYJ2jtBCOfmTJYr93dkEbc5ya9By5Kf7pCV+&#10;pz2m+LbLwPfalHZTXF9qEkX2VGuYTbyxllZSoA/hP97p/s10Pwn+MmpafFb6XeSQxaHo4RoUWUq3&#10;mx7cY3sDtbuK9J+M1tovxB+HtjrWnww3Ev2cpfXTSx/bI17KyHEgI9VHFeEaDpSwyDbcQu0a8uox&#10;/wACUHoPc1lTqKvD30bHpnxJ+IFr408Isn2O1jmvJvtDTohDQSM+VljzwAV4Kla4W6v/ACLXC+d5&#10;20urgHAI2kvjd14PHsamiv1aWW1kZYtrruk9F+bgD8R+YrdtfD9tqFt5yx+bHt2MNpzGx+Ug+hAB&#10;4PrTjH2asEtSn4H8QyXdtLa6lE0iwQJEqO4wzHpIzf3uOlepfDn4qTS+GdQ0+JNNS6i1S2ntPtU/&#10;2eOaBFYyLK7YG8s7BT0JAArirTwVYXOhWK/Z0t9sSuJIs/vGDNIAT7jisS78Prq9xIZV8zT7Qbmw&#10;x2tgblyBzyQcetcdanCqrJAe6+L/ABhpfjLw1Nqk8MNrp8lz5QtoBItusjLzIQWz5m7hexPArwu1&#10;EEc+obd3ktIiqNhyVZyFJ9jt5Na+kJH4l0mLS7i3hYSbDJh41RZlbdtPzdM966j4EWOjyfEfUvBv&#10;iLT7W3vLODjULc7kuAzea0cjrk7C7EDuw64rnjFYaDfYvlOItjLp+pQ3lrtbTbl0tygYKJWfo4Rc&#10;kEbj83StLQ/EN5Y+LdJ8UaXfz6LdQ24SFoghMyuB8jBlYdAFz6sRX1H4w/Zq0XS/B9trFjeR6ZNp&#10;jRQyw7WjVtzZdAAOwBwa+ZvGXh1fCup6fp7XFveW99p66hCYblJPs+W2jdtPDjaG2nnHNZ4XMKOJ&#10;bVthcrLGsfE668QaBp/2i6vJrq3sBJdaXGIxDHcO3G75csoyvT0rgfEt1d6nqNtfaoZptWjCxTXg&#10;Qs0z7uuTgiP8M1oz6NJYX9u3meZJbgxxO8jbsLs+8B1rq7a8sdP8MprFxPbm6ju0jW3aQlkBViMD&#10;qeQo+pHrXoRUaXwImOpR0vwHfapJatd/8fU0ZeUQksJ2xlyMJ91RyT2rP8Tzb9P0eNtPmiGoWxub&#10;YTRPGgCuoEoz0bIAwf8Aa9DXrXhP4xaLeaTeaqtrfabDa3Max5i24aRXK+XkfcI4J6Vi/FjxfJqm&#10;l2sd9cfbo2iPlWzzsEhRmcK4RTjeW5HODXLHETnU1WhocXaav/Z+hfZDa26w3CZk8pvKxIW3iTCl&#10;V8wNxyWGKkudak1bwvax3MjfaI4GR5FGHlbOdxHTOBiqi295F4ftby4hdVlzGzqM7iAhJA74yKv6&#10;dDYWen2K3sMYvLrTpZZmMcrfvV343AD5X4PJ44ro9nBu63M35Gb4KsP7StJh9quI7iEkbo0jjckp&#10;kHhSOdxruNJ8JX1rc3UWhrb2aWYlCvLcCxQgcKFLLg5rzz4QCfS9Qn+0iPyXnMysHysXy7WG3qoH&#10;bbmvT/EvxAWzso4bOZVW3k8xvMYuZI/vbOPfvWeIjPmstjM4U+Ktc0TxFZanpur6jol5bzolyLVg&#10;y3cBdfOgmHdSgPPVa9E+KH7S1r8QfC9zaw2ZtvtGrQLpdhCPNWFJGZWedm5UojuRt4YyN7V5Hqeu&#10;WzeL5ls/OuNKupEmR5kVJ2Yqn3lX5VEeT1PODWfqWrf2TOJIYbe+01X8pbyBt92quEPlmIfMIwOV&#10;bHSqlgYOXPbUrmMH4o6DDr11qlq001vbWM7tDcWUfnu5+XoFzlW2jGOted3Hw5dbP7WfOjhdwFOw&#10;ryRkfKeenNe3SGHRvEKx6YPLtNZMsyxqzZi/e+WkRLdB5fzZ9awfjx8PbzTvDlvctdCz0mGeWK5N&#10;vALiY3hUmKJ1PKK4EgJX7vFethazjZPqTE+eNWsfJlyeeN3WoRerN5a75FaToYk6U3Xr1rTUrq1m&#10;SSOS3kMcwZcFSOorOgnkiu4yqjzFXAGa9uNrXRMmewfBvxDJYQ2+m/YbR/OdEkuFkYTSL/CTngA9&#10;6980H4K6h4m8HWN5Y/2XbySKJAZdRtoFkB4APmuMZ7V8q6J4wm8OS2dxGq+dDLGwBcfu8MuW9/pX&#10;tXwx+K1uunSWXlsu7E6bnMryEfMq5HAANePmFOb96mOM7GpBcXwuLq1m+ysyOtrLbpe70lWTZnpy&#10;w4HzLx96oNe1PV/DwubW4mMM1qHCtDIw3Ajaw59O/pUVhrkmr38bG6up2LrsaRNpOH4/i71a+J3g&#10;688ZeBdU1SXUU02Wyubee0kNvvS7lLK4ikkD5j3AOCw46VyaKXvHXzaXR4P4o0+bTZvs6yPcbgrw&#10;yr0bHzHn6mm6FftDb7JNkJxt3Z5qz4r1KGW/uJN8RmZ23ovIRfl+7/8AWrO0x90KllCsCoIHy8/j&#10;Xo09VY51GxrX8Ivrq28z96sMe1DkZPzbua1LXTomtP3e3d8qYcFRu9aj8M6Iv2SRgxkmDohJcY+b&#10;rirWp2V1odyT5Yw3yK452D/aHZvatebSxTujf8CWa6tpMbSJdNMCSdvz4OMkkjb25+lMuoLnQ9cy&#10;s13FJZuqW4ROJZCikBWPCqDxuGea2/h5ff2ToDxi1KtNuE7Qkn5lKRo7fNzlSSQOwNW9ZuoNUs76&#10;1Pk+Zby7ROIyW3eoFccZNSsORofDv4i3NnqtxPdW4upLuf7TNcrMzvC391eMN+Fd78QYp/FvgpG+&#10;0LcNppVYFI3siFskKcdR715ZYWjSWVvJCnztzKGOwB/8K1rvVNatrKSGysrG6jj2tIWvmWRVVsMF&#10;j2YZivOB2rkrUYufPEhSsQ2uhyLpzXtnMvlK3+koW2GUnG1wT0YbTx/te1aGleIpNTcrNJHJDMrb&#10;UcbSJAu2Mk/73JpfDehXHirxfJZytfrZrJMjTwQBYbzZ80RY/eUb2IPtVPxT4bbRPEFvHKscMkaj&#10;zIbiQIIGLoAnuDkc+9aKdNvlkUUvDVhdatrKQSIn26JMzAKI13/UHpWhdeGfEclzIyXlxGrMSqiz&#10;+6M9Khj1mS51Ga6UqDdFVVWH8O1fkyPp1rpl1mTb8zNu7/e/+Kp1G09A0OV8Uyaf4paH7Rp9vLLH&#10;iRLmNM3EUgX5XRyRwe4IqmnhNpNA3WaR7VWMSxltqwueQTtyQxHc8VCYla/RIV2xzYbcoKgZ6MM/&#10;yq9aabNZXn2iG4U3DhkuHljEimOT5XUqT1x3/hro1irGyshZg2i6Su1rhRuWE+WvnsT6HP8AOq+m&#10;G+0jUJJG8/S5I5BJviDRyQsOqg4wc4P51f8AD5acNFI6L5TKUGc7UHUj+9iuk1PTF1O3hkuBCxvp&#10;BGMzq2HPTp9zP99vlqJVEnYHG5jR6Rb32l3WqWk6XFxrjM9/JPHFbXMczHJhljA5OOVZgQRU+mqt&#10;hHF+7DyRp5IG7Hlr/wA9M/xmmeJ/D9zpGpWtvNHNJqqId13OEjuLtDIjAuyHY+MMu444NLfWN/ps&#10;U81vDa3lzbqssttLdiDZGFwXhwv7w57LmsZWZJoLBHcT7ZVaaa3R2h2kLFtAZt6g8g57Go7rTlls&#10;5J1x5yMBI4A3KxGQrDsSOcGq9tYyRxfaraSYCcpNatuaJpF24dmAHy88YNTWF75OmXMc07zXUz7p&#10;biZNvIXayOvuPukde1TqjMpRy289qVYszW8XkmQjDjb94Y98da0dK1NYp1ZQ3+j27xwqvDIh6cHs&#10;No681TvfDtpcWbXMupX1rIsoUxW0EUqzSj7rMWPyodxyelOm0eS3t2b9xE6x7pmilD7R6U3ys0jU&#10;7m1pOqaetutpa2UK3Fwxm8kEjBXrLCRnrtG9e/aug8aa5ZzaRCb+a5hkZWKagkKjSL6cLuWxLIha&#10;K4OQoDYUkYrz8rHcSwq26ZYXBimWQLgL0fPv3FdReX9rqGgG4uIfPusrGLUtiz1mBW+VLqNMqskf&#10;8DqRnvXPUg1sHS4eF9t9pGl272d3YzzWy702o0pY/eWQ+3qKzLiKOC8ma7wn2UkOGb7hHXH97rWx&#10;4ehYvbyWd1cNa2weGIXEx86OL/nju7n/AGqm8V+Gobi7tY444POlTzyqNhXC53Pn15HHtWPtUnaR&#10;m9TKsdZbStN84w2sgAOYQ+ZF9JFHUY9DW9oGu291rCyQm3cMkirG58u3n3KgMmD0kzwvY9qx7nwH&#10;9ltpGWwXd1kmMXCov3vzqHSrqz8O35tbyzhumfJsftGfs7AbOZFHyq4bhCTgHg0Pll8ILQ7KZPtt&#10;xskjZWhjkWSNhgB0/vL1GPeuZWBbjSJrgJJNJB5a21w8aq8e/ezKx2872IGS/AFbHhjVrfy5/Okk&#10;muvsjqdQkVWmutyPmKQZxzlfmHpVW0a61vSLu4tdQia3nik+1ac32aFbQ/Lse3BGXZd445xkVlGT&#10;TszfmOc1DUZI4I448xhFMkcUTbs7u6t/Eq9yOBVnwnp02o2k3lsqWskomEe4eXDtHVe+NwJx711y&#10;W0N54YtYZpIftFkojcogLfMvLR+nQ8Guf1C7/wCEZ0f7dFYQzeXNFbKLgFM73wAR75H51vGqpR5U&#10;HMWrXxXNepNp8NxDGtyrJvuAFRj1csT8iuTwpzgmufaePW7ia5tlae4kTfM1xFsmuVi6+apT95t2&#10;j5uN1WrTUprjy2uIbLyZj5MluZHUAJg/ON2VBYgbj3IFVxdPLb3DNfX8y28ix2sJjHl20RGWRCOW&#10;jI5yaqNk7xDcy9QsL5NHi1eSRBZXrlEnmnWKSNiSBu2/MEJBAbGMg1zcq3lv4jz50Ra3/d3JWfzC&#10;G9FYcMv+10ruL1rO+trd1/0+68pI4sKv7qLJ7ZwQC+4jqBzWK080bx+ZN8tvzGigeXH9O/511xkL&#10;Qq3k9w1yf9Xu3ERkD5pCehJ6cVzetGa/ll2suc+Y7lsDPsa6m6lzOqbpo2kG1HC5RR/z0z0z7Vk6&#10;hpmyVZHAkjyocL/H/tD1b/ZrelJGfKVtP1+bSbS6t7eIxNNKswljiBliIXlFPQK2Wzn0FX49Sm1G&#10;DT/JuJo5r2RgYx5Pk26r8vH7vKuR0J4NL4el23FxavcSTT2523AMeGBxuxj6c/St55m8Otts5JIR&#10;qEeZpIsgy/7LBQd31OKJTRpob3g+1/4RTUZI7XUL5rWOE2k91NGjSXFu0mwiQdJHHY8GtG+1PS/C&#10;Oo28ulyapperWjR/Zl0u0O25hfrewzhhyEJDRH5i24AciovhH4AvNVhum8i4ktbWJUMcR3SgOMpM&#10;o6siscsByM811XiT4YL4Z02FoZPLlupvPjiRSrp/003twre3SvDrV6ftLCasalv8WNFvprnTZLVU&#10;1WYGaOW2svLjKocnJLYXLAHb7mue+Ltxb3+naXfARw3mnpLFOCMiZ2l3qwx14cD8KwNdtNSt4C11&#10;rGreIrxHC/a9QcPOIx0jIAHyL+bVTHiO5g161Y+e6WUqx3giLRzKdy8oMHd+FSqPK+dMyepFpBst&#10;U1aZWhjv54g2VkVxhkOM/epNRmvRcR2t75tnDEDEkBP7q4cojCQbtx5Pavc9OtPDnj6RbfTVt9Lv&#10;mt/OWDaI/NVN67o5D8zggDJAPzEVw3xM8OaT4m0ny9cWHcYJJ4XTbNMzxpvBlXOQ24AZ6YIpU8Un&#10;O0kBj/DDxVqHw88bafqcPiDWvs7GVbjS5VS3tLqN2+fzFRVbA7bWrsPiB8XLW/vLlY7P/Q5Hk+xw&#10;2zNugUt1JI5UfxL1PavMbDTpJv7LF/er5zwBPOysW2QP+73ZfgHBzVrV9Tlhu2j8+3eR5EklSK4S&#10;aKMjbtaN1OGz3AoqYOEp3juBvXPheSzt474wWl4urMJoJIGWf7ZDlVaQqpJ/BsVD4z+HOoaVpkl9&#10;PLHCtvKkME0bh5I0kfafkbneAxwFyah+FvxMuPCxsVH2e306d0heeVdzI44EEoXOFAIxIPlB610X&#10;jPxFa68sy30CaxawyN5EkiNNsmD/ACzxgdSPXpWcvaQnZgcba2l1qcMm61N5bxqZXxLhjKNq7l34&#10;zkdUHXtTLp9LutOLGziZXnXzRNbhbixuzH8yXELFvIcZDDPY5q3fR2dmwZJpP7an2T7JbUNY+cOj&#10;faA+UcJwAqYDcGsnxNr2mpqOpaimmw2uoXcjNfyJbl5tRdvupc/xSdT8+B8oB6V1xXNL3QM3WtTe&#10;z0S4Qbota1ABpf4g6gFC6yfeJOF3AdMVyXhrwvZ6KdPWVriO3jZIndIftM4cFFXcC+0E4XLk45Hr&#10;V3XEUptbD7QxYKd0TEN8rIWwVz3Bq94cuYNOl/tK6kmgm2OkEsUccu/zITzJhdyksFJyPlx2r0Yx&#10;nCImrm9d+Db3Qrvbu/06RZJLnT4ZIvsMsO3/AFhuFJLSD/nkOBXT+C/DkmZPsy3DyWrGJVK7pFR9&#10;pQP2DexrE0jUI9R8D2slitna3SlNrOTHb6puLMWB/wCWeduAD1kYdjXpngr4hR6Fos1uwEd7NiKd&#10;3YrMzA7VWU4+bHq2K8rETqJXNY2W5yvi3wvcaV4ffUdQhkhs7aAm4uoEMxLMyrEGC/dUsCCx4yMV&#10;xM2k3FrHLNNtnhkKtEwmDSMANxKqOVGfWvaNa+JdjaeIG0O/0vTXgNpc28s1zLmCWRVSQJkcYfc3&#10;PZkHrXjupSR2WqajdaTa29npayMsNrHyIUdeNoVSTj2qcJUlJWqCqO+xk6H8U7xFMKrD5S/uy7Qh&#10;CP4t3y/x579KufDj4enx7qkLag1m14YheXKtdx+ZOc4eN492fMAIYGMEZFYOsmWayS3s7fS1MMik&#10;MJdh+Xdu+6p25yPu5rM+2zaJ4ks7yCOOa+03c1v9oDKq46o+OoPqa9aME43gznlc9Ftf2fLEa7bw&#10;y6nqVxZzqBe6tf5nu7s4wnmhekZHykDnHzVxjfCu80/xpLo8kei2F1DA85ngui9q8adZIHf5mQ+g&#10;zXbeE/2hdQTTVlv9M0nUb26s3IuWmePyRIvzxKit827s74YeleZ+JfF15qGvWM1wy7rN5LCDExZm&#10;LsmAu7GEGB14+9WWH+sJ++9C7xL80VjYR2ttHY/YZIywmKDzEWds7niLHBVs/Megw2Ooq/rs14bC&#10;2juJo/L8oFLeBkkhiw3y7Gz3yc59BVaXTtU1XxA+kz28zahakrcgncYkjBJyw4YEAncOODVYWUNl&#10;51v8u1ONyKML/sgk9fauuNm73RcfMoW2q3EFm3mbWljZWL/3yOuB3rqQPtGks0VvFI1wpliXaQSB&#10;1kjHoPSuMikaeUyMsjNIGZNybmzjPQewrdsdWVtKjAD7iDKGVThPvbSvse4rapflN4yIr7TN1tb3&#10;Hl/uWIVW2naCegJ96o2iySySQsx8yMFsEbSu30robW7aFJZFt7WaPa8MsfJW8dkwl0P7u0P09VPp&#10;WfqWlKsjW9u0x3jKp5h3yIfvSD1xkZHbNKE31C4kF6qtCnmNvmiMuAP9Yo6yH+6R6Ve026ik1BY2&#10;t1k3ofLzkZwcfz4+tc74i0rVzqDLp7Xct4c3BimR4FT5uOWA+fbyo6Acmuk0RZNT09WuPtCzSDzW&#10;W4AR7ja+1nQdf9jA+tKXK9ioyvuaNzNGrLDEqxovQqCY/wAR1rMg0i4a6kZJD+/TehJ+X8P++jVm&#10;HUINI0547pizXSl9nk/62IOgLZ38AA5K9RWpDrSaJBffamtfs9reCzaSOZWW4zkgSL1XO1seuD6V&#10;g5PoHMjAm02ZLgCSKWWSdMs4WQlz/tAD5aqaukek2+DJIGtWG1fuquenPep/E/xb0230wW7GMedu&#10;8uJT5ij6q3H615dr/jufV2KyXU32EIVEYK7UK9D93JrejTcvjCU10PWY/j3Y6foFmNVW3tbVoUjM&#10;2HZ2DMcttHy54Pfsa4v4ufFeHULmR9Nu5LrT/OYwO8ZjaYn7shHbHpXiuq+J5pAqyXDMIlVTxuwP&#10;m6D/AIEaz18RTSRiFM7G6jaTtrnrSpU5aBBtm94r8Z3WqwNA7NIZPlZj8pA9q5i6QyyKrSMzL8o9&#10;xVmRPMl3MWqG7cRfNjk8g+leNisY5KyZvThYkW38qFSpO7GeRVeUvltpUsPugA8VLGd6bdzbVO0H&#10;uRVqG3EqH7qu3TnrXmOVzrhEzvMdIyzKPl6jPArB1ycRPu67eQK6bU7Bnnj+ZVX+LHeuY1uMMNrJ&#10;t+XqTXi46R2U3Y5fUoGmVmPzf73y1k6lb5VgOPrWrcXPlNtYhqq6g/n7mV2zt9q+TxcUzspyscqy&#10;SGTC/J698VXuH3naavalN5T7VHzN1NVWjw/976V8niKfvHdTkmVcsEX73/fNV7h8zYxw3XitCJ1l&#10;O1envRLpOUZv1rklh3a50RqXMvcuz5n/ACFCShhkDAqydMUHP8PpUFxYeQvBOPSuSVJouwQS7R83&#10;ze1TQMzdR/DUMUTCRT8uPWrUYVo+CKVGLchykkWIpGjXoOa0rOIxxfLuJ9TVG0i3/wDAelb9hCuF&#10;XFfUYKmebVkWtIAj+9mtuKKORf8AV9OvNZdnbc/KPLH51at1a2kG1VYjrnPNfQ0Y2OKUiSUKsuSM&#10;Dpk13Pwt+JupeFJWjt47W8hmLBopxuQKV2kheuVHSuOmtxdssiMyoPmII71a023bT84X50x8yqf4&#10;utethazp/CY1NT3j4jXWn+L/AA3HJb/vGtoxBukTcQvUKSOrqeB3avmHx34b+zapOjR+W0bPkv8A&#10;Iw4z8ynpXpPgz4iX2g3McdrLtxNHlWLbSwbknIru/iN8MrL412moa1p8Ma+IZLpRPEF/c3ruc4bO&#10;7HHHFaZ1k8MdQ5oL3h0Kzi7HyXPpLTTrtxt9G+XdVYQyRy7VX7vXnrXpPiTwS8CzKbWSC8gB86N1&#10;KtEw6gjqCK4dk8mTnBb0r8bzPL6mFnaaPoMLiEyNpfssKb1X5vQ1c0LXf7L1GOZHYqvysoVelR3U&#10;W6M/Kq7VwO/NZixAXTBd3NcmFxUqNVVY7o7KkYzjys+zf2Tfj7pfgvwLrGlTww6mPEGoW18NMu5Z&#10;UsbkQrKpaVomjl3qxjKKGwea3Pil8P5/Hjx28ltamNYNvl3Ax82M53fTmvj34ZeMW8Fa7ayXMay2&#10;0ciluvy/NX2JZfG+y+JWiw61bpaWiyHy5bSOVg9tJt27QOpTH8XSv3TJM4w2YYX2Nf4j5DE4GdKr&#10;zRPA/iF+zvqGiKpMMs0MySPGdu7csf3d2Puk+9eP61YyaXNIskYVt+5gQQQPQV9h+KPFltqNiu/y&#10;TIq4C4PIbrXz78Y7S1vmbbG3mOFPmAgNj1xX59xVktKjL2lJnt5fipNWkeVxhRErDb/vkH+VSxTL&#10;INuKsXmm/ZpPun/fx/SobdRt24+X07fnXwbi+h6vMWLdPLO5dr/hXR+GfFcmkTKQctWNAgKfMP4e&#10;1NmBjP3t6r07GujC4h0Zc0WZVYp7nunhHxJHrNtt3eZMOoJxitqJMldxOPSvn3SPEk2lXUTRNt8t&#10;uevP1r1bwX4//tgRw3EirIy5B+/k/wDAsV+scP5/CpHlmzxsRQtsdiSoixn73WrHhvxv4g+Huoya&#10;h4X1BdK1KRTGJzGJMoPu53HtWYpkEnzp3xye9EQ3TqXXaNvTNfX4ijDE0+WeqIoVnGR+wn7B/wC1&#10;3Y/HPwXfXkOsaXcalHHDp9zpbPLLOTFGQ9wA3y88j/vr1Fe1al4kkvrZZmEbNI3XPT6V+H/wT+LP&#10;iD4AfFXSvGXhu++y6hpbAm3eRxa3at1EyK37xfmPDbjX64/sjftN6B+158Iv+Ep0fy7TUtPvJrTW&#10;tOWZRJZGIbVlKLkqk33kYgADmv56444Qnh6jr0vhZ9VgsRFnpPhXx8viC+azdt0ix7wGYL+ZrpGd&#10;vN+UqzHPI5XjrXnF/afYNY/tWyEzNBHtljyB8noR/e9q7Dwp4gg8Qac00LOvyA4I+7u65r8peHev&#10;ketKndXRckvvPuxJJHuVNoYZ++KwNe02PU5pLbzJfLdWHmAY2n2NdANOW7RlZpGWQ7GIOCPpVeew&#10;WIbV8zZH8xJ6k1w1ohTq2dzy+fxhc/C/VLWTVEvdasVRreEW6rHJbf7bnp+deyaT8TND8R6ZCdH1&#10;2y1SNfLEkMUheazcpuYSE9ia4HxZoser2Vw1vu+3R7iY2ckNXB6b4e1DQ9Ut9Qt18mSAyShR/EQv&#10;y7gOuKxlKx3ujCqtT3iXXGlfncFL8F+c1zHi+4Zlj2ybWZ+QAc1meCviK3iZVt76FbW+j/duc70m&#10;PrkdK0vGGriHw7cQ2ksK3TDEbNg4PrXLNmFOi4z1M2x1ubTLeWS4J27Wkz256fnWXrvjNbeVVZfM&#10;lA2bHBQfnWL4N+Ii+IvGOveG9ReO3vtL0+31Ms7MscsdxNPEgV3wS48pmyOMYNZ3xDgh1WNY4285&#10;g3yuMr5X+Ncsj2KNG8tSLUta/tL/AImCIqkKHCbm2n07U7wr8TYZDItxcxiQJ5cVpuCyXx9AD8qf&#10;U1n+BX+0NLHJIHEMZV0Pv0x9K0pfD9ulysyqN6/MGAGQfaueR38sbWM/4iavCwXyjNb3SqjATDas&#10;II3A/L1BNM8GeIY9Vuri3ZZVZXIZ2iLKT/Dgtjr3qXxnZpKnzrt8xAM9TgL8o/CrPhBLeXVrdood&#10;32QeXNCkjLkf3mU/Ln6msonTtCyOps7ny8bVjMeNzZB4+lakc3nBl2qjf882PC/Q1Tu9NVUTy2UK&#10;ycvnkfhUeneJFWaNOPMD7SVGM/nSPPcnLY0YZJNNmSORvMEh2LkY3VtwCGa22yKrN7cVDNCstujN&#10;yy/MOPumq41hbTb5jqu7plxzScLnJUk2MmuPs15HDsfB+YfN8hP061Ykby9rfL8y4PtVDU9RH22N&#10;oW3q3RIh0/GnX9+LIAS/umKbgPWuunFIZk+I9S3WTw/vCxKqChyR81ciuiSXd+VtY5GjjIYyE/Mc&#10;9Fx6+1dDc778SXBf92JNhDsCQfTjvWjZ6b9i2kOzKEO88A7l6GrTsdEanIrRM2y0CK2k/eQKqqpA&#10;j7ZPTJ9q1oNLjuyYpoFxztwOuOuamOlXlx5cixwtNu+ZhIxz+FSOjeb8ylCuMH13davrcxlWb3OR&#10;uLyKO/nghhuI4Y3w6u4b8iK0F8H/AGxoZLYyIJXzKc5wNvSrV94QVd1xDHGtxcDBCINoPrXVaNpt&#10;vYWEMfl+W2Np+bO4+taBUrpK5xvibwfaLYMJLdWmT5V3r9xt3UetUU+Esd3pPCbm2KeP+WI+X8zX&#10;oupaWs8m4qrfxbT1zT4LB7OJvljwF4GP51oc/wBdfc+R/i3a+I/g58Ub5vsq3ml2ZiZ7i1CkyRMv&#10;znDenf0rsvDnie38SWEdxp1wskMuHBjlWQDJwASO+eK9o8T+H01e4jM0ST7mBdJkDBsdQT6Gvnnx&#10;78H1+CvjGLVtDa4ttE1JmWezkmefyLiVtz4JbbtY9Pl4qlZHrUcRCpHU9isWVtMMfy5ViTk7WADc&#10;1S1ebyYSG3Mw6kDp81ZngbxtJq/h95od9usR2tbgLhAergF8sR6VZvi2oFHjHl3Ear8mcg/Wk1Yx&#10;jFqV2cdrdk9nqEjRtJH5j5AU5Ib0+lR2N7HJJ5fzZ3ZxsO3866+50iPUXXcv7z7vHXPrWd/whyx3&#10;iyCNBtOGAjGCawk2zb20TH1S5EFpHHv2tsyoY4z9auWmk2+poRMPLVujY2k10U3hiCwsVm2qGI2M&#10;CN2Pu9KrxWX7hWWNmRjgYGcH0roowkjOVRWuivZWawIuJI5FXoSN+f8AvrFXBYtcfu1j2/jUkRDJ&#10;+7jZXH3QehqzGZXC+TAm5lIMk8QnjGOvHWuuNNnLKRyninTJhZOqiQsTtBA+7XnI0FdTuZISsTNu&#10;yTIM7vyr2D4p3kn7mzWOPy4wjYQYzuTJyfrxXFx6VmYSqGYMvEu8DP4V00jajUaVzy7xH8NJL3Vt&#10;1r5e+GZG+WURcBlZh83rV3V7Ke10aWNYWkkkj+WKE7txC4UAjuT0rutR0kKAsMZYyfK3zcA+uax2&#10;sptPvIfJmVnjmik/dsIwDu/2u3FfoXB8orGxTOXMql6Gp8S/Fjxs1xq17p9su3bOv2lR8uZBuyuT&#10;93G48V5prWiTSSP5iHa3zAqwYg16b8TPDN1Z+NdYa+8yG5jupEdNu08twzDsT71g3Gkta2kbLudG&#10;P8Z3n9K/sTA4f2mHj2PwrMKydV+RxujeFmWEM6rtwxUH7xHvVz+xFi3F9uS3AJ613eh6BBPvQgNG&#10;ylwR2YdR9Kp+IfCk2lEyTQqsZ6MvIH41308DTOGM7nPrpsV1bqvkriEbMoTlv/Hqqaloo3F2jyFO&#10;3AHata08t12527+Wx2PtWnqkEcSQCNdzyjJXvjd/9Y1csBF9B8xxttoTXFyoaN1G1tx29PpWdqOm&#10;skuArI3qK9GsbSONzuX2b/Z+tY/jzT0vUWTK+Y7Z+bp+lctTLV2K52cOiEPjcm31q1YtlPmUD61N&#10;JockSyMsX3X2kHtSW+mSQyx4IXb0C/Lv+ma5ZZc10CNZosX7rEn3VaqVqPNm9NvT/vqte509rq13&#10;Mw6Z3AfNj6Uug6J5C/Ntb3JrH6mX7cw76ykicL821uvHNKimD+Jz25NdHr2nxzW277qr0I61hpp7&#10;Xr7Vb+LOR6VLwbYvbDVuGLFvuqrelaei3nmHc7N8vTdxWZdafJpyKGO5mTcTtO0UkZkBK52q3TPe&#10;iOHfYXtS/qciztherNkmo7OCNZFBIPG3p39apzXBLbdw+71ojuBFJ1rOtBRV2a05XK/iFvLb93wq&#10;9SOprznxRdYmkK7QX+boetdvrl5vRtrMfoK868Tt51zwxFfG5tWVrI7qMbnOyQs/y/KG9wTTkiO5&#10;23HK/MP7uavRRrIW9+hqtdWUnmNtZdvpmvj62p6MWQrArXCsTl16N2/KrSFWkVRxgZqBoGilpxGy&#10;Xd/wH8KmK7GkpWNW0tVimx94etbWnWjHbj5flrM8LWpnEe7jd+NdhpujrbQjZkK3ROufxr6DA0mz&#10;iqSsVbTTmnKKD83WuktYpLSBVRQW9Caq2Nrm5VvlWRfl9sVsG33W+SeOnHWvqMNRsefUlcjVGk+9&#10;U8OjteyIqlvmbJ2nGPzqJLhVf5mJ/CtLRNV8udVZlWPb0I5ruVOxzylYpX+gHSLllEjTLnHm5x+l&#10;JJKrqu7c3sOKs32pLPceXtaT+LJGOagurJkVWAPXGcd6v2YcxDDZxTrucfL6k1tLoMA0tZccdznl&#10;tvSsNo3xgPhs46cVbE7GPb8vLfMvPH0qfZhzEMu2RRwfn+6Nw4+tIoCjv9KY0H2iTCqF29BtNTSW&#10;720n7xRH7ZrSNEr2gq26gqu1Pu07e0Ewj2n5/wDaFNaDzjx396klszESzD5k75rrhRD2g6aNZTtb&#10;5m+7zxxTUhVVUhePSnaZAx27pJNvq3Wr89sPI3Lt/OuiNO/Qz5zIuoto3VFBNu+V9vy9CAa0ZrVY&#10;j82xQOoxnFUL7TmaPzIw7f7KDNWsOyeYtble3wqAn3U1o6Xpy3tnJnKv8pj2ru/Oq9pbeXFGrA7t&#10;vy+/1rb0myVtP3jG+R4mYAHIUbtwH1q44OTM+Y5m7jaxvGVSdqOwyR94VZ051RVHYdfatzxT4fju&#10;4I2hUJKvR2RR+YzWXYaQY7SPdukbGSN4yw6f1FV9TfUXMNutRby/LVQzbdvNVTp0sroq7vmTJGel&#10;XLyz8ptvRqv6S0MkCxbW3ouFGOo9zVRwbM/aGRb28sMXzru2N8rKw5+tT2sqoo8zb5h6c8GujvrK&#10;BraQtFDFeKiqimNQoHu+d2fwrEs9JfUZTtWTa64Ujow/vL6j3FdEcK+pl7QUxRgj7u1uAPUU+Dwy&#10;1x8y+Y3QMAOmfStdfDO2zCyPI8mz5geCPpXSeB1j0G7LXEKzRvJtjIO0RFuFHPXFdEcPpcn2hxN7&#10;4ck0iO1kkjuI4bqRxEWGNxHXHqBRo2iSXVw7Mq+RjcW9vWvcNOXS9krX8FreLPG6GeRPNlAf+JQe&#10;Aa42x8JxWWp3Eb+ZFaqDKg8kfLluCvoT2U1pTglqRKocRdeHzE+1lkDLyAo4znGD+OBWn4e8L3Wr&#10;eYkUc0zGIyFcfMFDZLAemOc12WhaJNp2puvyy2kgkjkikxhyybY5SOqmPJOO5212CaBH4K1mBbe/&#10;k1DT7y5hDyuBHI6Tcs5/gUqepzgCt3XUTJyTOV8J+Gbvw1ZNfTRWaxl9kgW5VZAB1UxE7tp/vYxX&#10;ZeGviqvhj4lWuof2Lp+raa1s1tdRXLkRxK6qu5AOWw3PHSvc4/hl4dvtQbxNZadpf9rafDGLN5Fj&#10;me8DHG5my5I4PKMa8R8XfDCx0vXJ7Szb7L52TJDF80dnIW4Ve8mf9rFedHF0675WhXZ7Hc/Ey30f&#10;SNSk026e2t9Qnhe6eKPe9zJhhv2rk4VWwT2rxH+zLN/F91ZwvCkK3LRjb8ygl8Nhm9SQF9c8Vat7&#10;S+0FTb7pI4rGPBaKIRLGnrnuasfDzw7bp48XR21K/s2uoJmiiEKLb3TAfdmdvu7GKkHPzYqaFH2K&#10;aT3G5XKelvbpdR+WjXWnXmxknlgEM8i4zhk+dVb2ruvhJLYeFvi+un6teNZWV9aveQ3cmMI4XbjH&#10;cUePvhX/AMIRpk1v5cyTWtmzQ2zoWFyE4wCPQc59K4m5kJ0q1e8hiaRP9IO3ZNLDMv8AEoK5UJ/d&#10;PWs+ZV4NR6lHsnxc+Euna94Y+y6fDpWk3smWtNQgXLPEQXK7YyuVdlAbdjaa8JbTlg1GS1uFkaa1&#10;3QTDYYWZ/QZ/nXQal8RNZ1p5rzUrz+07yRvNkmkKpJcSepULgH6cVSs9M1fXdPutSeS8vJpLhPOZ&#10;yJJArdTtPOavCwlSjyzZo1cpeHY76W6MNlfXsdxtCvFDIIxsHXaRlmJ9hXQ+GvhvL4r8OWGoW8lp&#10;eNLF/pIQb5LN97DDKed+CDk8YrDvLFtA1bfbMsd5ZHajkYaEkZwR64q38O/GF34C+Kr65DH5Ud9D&#10;LbXdqshjt2B37rhFCZaTlcZZAcfx1tLmteDBeZr+N/g54i0nS/8AhILWzSaG1kW3jYTxQxvASod2&#10;Rj5jyL/CQMDvWL4Z1CS38mOR2G0N5XzfLIp6M3+Ndva/F1NRuWtrgtcJauysrrIsXT1xj7vP1rkr&#10;PTIoZRFbhpLfaNo3A4UdRn2rOjKThaogL83jPVr2xure0kjgt7SHybeYp++uCeQ57AA9/wC7Wf4J&#10;ivtRt2s5o5NQjupod0ituaWYPguQvRQGJPYYq7LYLFa4Rosud+GcLt/h2/TFJ8OfiBb+FvEibVm2&#10;3E5BcLujtx/EQvU47+lOatC0Qlod1L8NbjSLd7u3t7qR8xW8sFpCzgSE7gNoGdoAJZuwHNc3Fdal&#10;4c8QXTedNbzbljleGQo7leByAa9T1D43R6DZKlveTXHmXCYu45FmliiBEZ+QvksVYnHpXn/jK40/&#10;V/HUy6YrC1kfzYhncoX72GPZs9q8ug5ttVFozS5v3f7R3jK58GWvhmTUmuNEheNo4TCklzvA8s+b&#10;O3LY3F/rxWH4a8CyeLfiHfWtxcRwwTTmeOWUKYJNhwVBzxIfSqN/4T1jWde8u2tUaSRpLjYTtmkU&#10;fMc/3cE1QuddlvvDuixtbxR3PkJcyRzKJJLaUhHDFCQMx/3T1ojQjFNULakczPpnRf2I7DXPCcuq&#10;RKyMrT5kkRhLFDGi+Yjb8Bi/qPu9tleA/FP9mu8+H2qaf5E2m6XoniwfaLT7HaLHLaQwTCGZbnzB&#10;nzG82Mht2Gy2cba9g8Mf8FDNb8SW9nJqkc2ptpcEcEs64t/7V2naZnG7b5i9tqKPWvP/AIzfGu98&#10;Y3N9DYmNoriV1iuJRIZ4oTGEaNmLMrZJZ8nHJHpXm4D69Gr+92BNI4vUdJvPDunpbpcfbLXckkUh&#10;IfeBu2ktHlcCs19GGt2/nNFA9woYSTiNlkJUYbIL4IBBIx613mh+BvEniTwVptj4fazfTrGE25Wa&#10;5XMgHVfL2/6sevWszxL4bTRNUltZY9Xi063hZp9XOjJJG8jSfN5T70/dp90d2PFe1HFJS5W1cfMW&#10;fgfFp48J3Fjex+dHczCZXa5ZpI51KqCC7YQEEZC56V23i/4NW8tgW1GOS3jjt5bcxzRnyrq63joR&#10;/D8v/jxrxfwjeXFtcz2rSyebZqWS4lRRvAZMnHqK6SX4ha1rWnwlriS7s57tkDSPuWKQDccqOQSa&#10;yrUZ8/NBkrQ53TtHuLTWdU0maKS3vtMuZIrkOCuPLGT19RzTdPmtTpjOrsyyAyKSCxCjrn6YP5V0&#10;Xhm3vL3xBe3t/wD2jAzCRL2/jSSaRWQZVdqlc7hwTU938B9dsPDd94k06S4vtPkniWzt18tDF8qf&#10;PGPvkbt7s2No5Brd1ow+NlSjYxPDfwx0yw8RWZ1i6urS1upxDbJaoWkmlf8A1ZiboqL/ABE8DvXs&#10;fxH/AGUB4yGjy6xcQ6Xquk6bJFOYUhaae83YQkqcbVVQM+9eReLJtS8J6gml6lMq6tHaxTRS2Vzn&#10;yo5Y9ysrLkbutdV4W+PeveG7bw7Z3jx3um6HYyaaZ3eRr+ZW4gkPzbG8s8kAqTXLio15Pnpsz5Tz&#10;X46+Bb/4PeLrPwzqE0Umq3Vst7AuFIeENy26MlA3+zmufk8e3mr289lNGLdPOEyxE+YzMu75y33s&#10;/N6V3nxm+JupfEC10tdSAkSzZijMoaQB+mXHpjp7Vw76Kmq6lbxIuy4jQ4Yf8tVL8H3BzXqYS/s0&#10;6nQyUWjxb462D6y9pdRyeTLYtJC0CR/fjMvmB2buS7OfoAK4C01BIrhd0Z3K3evobxv4Ch1TRJhq&#10;DXUF1NFmxwEb5t3zl92ML8xwT1xXz94i8LN4avjHMyySKQJCBkc9MV7uHrLl1FKJfF6t0meCytwK&#10;7D4cak0WpD7JZ2s0cUbAea/knb6cfxe1ecwXbWz/ALtpGw+DXbeENa8t45Gkkgkx5aEDiN/61rur&#10;ID2Xw54r02zsdP1Bmkks7kxTyqkRKxg/NjHVufSvbdH0exuPDflz/aJNOWKJb1xEGXj/AJaj5/vL&#10;3HavnHwdbx2ek2druSSO3gjjM3mPtkK9Cfm+XofyrtNIMlrpcyQXFxHa3UYj8lpflJbqc14mKo8z&#10;vE7KO1jyT4q6TZ6f8Q9XOlxzJp8N35ULkMr3Sf3zGrERn2XNWbfwBcXdpJJ5OGhi3lwP9UnqB3NW&#10;vinZt4a1Sa8RpZYbiRWSZRukX6npWbpviC6Wx2i4m+7s+995fQ1104vluZrezHeGNTFjMsfTYyhs&#10;c8+tdhJqsOoabJGdrLJJu2GT/VfRd+TXn6xyWKqyfu2br5fetTw9M9tdQyxeYm5uRGdv8XtmtnDS&#10;6KcrnXG7ZI0jDyMCoMgB24J6Zq1HZSTeXK0jSciRVYfK5PTJFammwR3MKzyKrSTRlcMN3B6dP4hV&#10;fTZpoIliKSKtvGVIbhSyrgHP1Brl5tbIl6lzS9OuvLuZIk3KsJZCoVWbHXAJqPR/iBcaPE0lnFCt&#10;0Y3toncsPs8jLzKAR99e+flH9ytzwv4pltLZpHjErSNlJDO48wHq5GOMelP120stde3VtPtU8tzJ&#10;NfxgiUtv2qEHTYR1B5rn9prZonlOv+EXjC3tPA2j22pX1wl1Z2UdrcypKZDqjln3TjzGGM5X8q3v&#10;GF74f8R2d1YzaSsNxNBJbia78qF7QMykmLB+ZnkUbu+OlePat4dXTr8z20kc1iweSKXnEThsjPoS&#10;Oc9Ki0nVL+fSma4vpLr7PiASO7u2w/MFO5uue9cn1W8+e5Q20vPLv5Ekm3Par5cpOATL6qPSp5vF&#10;rNKx+3SckngCn6L4Nvtfu2kjW3W4VG2yf6tpR9D8hb8azz4JvoDsk3K6fKwLRAgjr3rvvFmZTmtb&#10;QX0Rjhj25LKCA7My9NzA4Le44rSuvOtommjkk8/k8fN065Fcppd9kRzRoVWVDtXaThRtyj/7XuK7&#10;PTNc0+5X5hIijgb1lEwB5YquctjvjpXRUsjSMiDQru10m1Dbs3Cxh5GB2jI4LDPr6V0t9eWfibR1&#10;kmkupo5WXKm3Eqy7vu7x14x29Kz18L6bK8Fs7NZWckMqoYQzfaGG1gko3bYwT0Kmi10+a10qeZoH&#10;a3GoW8V1vQb1fshXueD8w45rlqyg3c0LtrpyjVpIW3zeTHJkOrC5s8NypU/LgVqS+GLjxLNb3H2x&#10;WRoluLBjIphh8pMOYHbDAMvOG71J43e1vdX1A2NnDFdRXZHlxEhkz95l+voa5TTZ9gmtxFL5V4GO&#10;yJWDRkry4ZchWH5VjG7Alvrq31O38xIWjEyBYj5AViu5iOduG6j72OoxtpEeSxREknYzbD5kfBYM&#10;qjG4dR1HX1Fbnwpu4fEekv8Aari986wmGl3M8083lXkKNiBXicgK5Cgh48gA81P4stLHw3r9vCkY&#10;hNpaz2QUSB2lDKoU/wDTTkgbm/umqjVV7E8pzEl7caRp6LZmT7RH8m5ZPKMP/TRGKOM+xp2r3kwV&#10;VtbiZVaTcUDqywr13qfT2NWtW0i4W6MX2eT9zcmJgD/q8dceuKz9b0RrG20+1kl8mG4QuhjeObEA&#10;5LKQeGA42mtI8rVzORqeFfD9jfIzSWdhepyvl3A+WYHpyDxmtC30i00a2khs1aC3Y+SY0QR+YTwA&#10;65ztyD8wqjpFxb6QlvHbSbYYIQttKUJZht+XcP7x7etaGreI7Nra0udWmvBceWYm2Wz3ExdMDbIN&#10;3yR7WJ3nAz3rlqN3sF9LGpo2m7BHiaS3ijHzBCAeOq8+vrWu2sPqdnDDZSvDDsWZrKIblUAo0k0Y&#10;3Y4jDZXPBNU/A+k6RrcV3cX1loetfZ2RPs158k9tEU2mSLB+Zg3OKm8Q+FF8O6i0Gkm3YaeSsHl7&#10;cRoVBEiHP+twQCp71x1LOWpRu6fLaazZ7fMaa1kXc5ZFXz1BwSeeGJ421zt9BJLerDc3V5bzW5aG&#10;yZIFnF7auMyJeKU2xSKygx7Tkd6xoPEFvBpsNrDHC9wJzE8l6xK3nloCQUHKschd3TkGtnw5NDrd&#10;/KyzNHfLHslMp23QfZnyZEPbkfNjvU+zlH4SVLuR+JLO20PSnlg+0bcrJiCMySemcj5tuOc4xisu&#10;x1VYGZ2nmb7KoljtimVhds5miZsbpPu/LyOfaumutUuodPa6t5Ba/Z5hayXcE8huoGdcAwgnDqDx&#10;3rP0zwGuoRwtbx2cFpIuUs4Qj28En/PeM4zv9jxVU6iStMOZmbN4maG4fbJcTxseVljaNnO3qQrf&#10;K3B+XrzViGez1vS7i41FMWMN3C0cZRonaRm3K+G/ulRx2zU3ifwRBompO891JeTqjtEDDHIt5/e8&#10;zJ+RhngL61y+p+ZdmFYzJ5e0RsssZV4NrZ2SKeS2CD+Nb04xkrxDnO8ury303Tt9voum3z2ESWM9&#10;7Ncv5+qQhlbyrhd37wA7uRgrgbc1z+v+K77WvtFzIzWk8jr51tHcO0MA27fLh3liYsd6zGMejTRv&#10;N5zW8y7Y5IYvMkPs2OMf7VbPhD/hHriwg0/Vbf5l3bp8Bndm+6QAfujI5pqLhubR8zl4JFtpZJJF&#10;mEkjLMibC3lbVXcFx94fSopLyK1O+BoSiPulm3ArP/te30r1m98J6XL4fha1Vbu90yEBb8O8bCc/&#10;8towW2lh/e2ZX+EGvNp/DkdzZqy3DOVYLNMwCLuK8AN1z+FaUcRGTsy9CpC0fiO8h8uGzWFrV5Xc&#10;H7rf3sevtWbPbNp8/mRyM37xViUEABRtyTnvWvH9ntbryxIyyKwaGHbtjjx1Dt/Ex9RxWbqMgvp5&#10;pjHvWRnJQKcr+FdNN2FoUJbmOK0h+WTZ8peQfPJnGM8fe+Xirh1mS0gaQ3ExlX93bnBMan0Yohcf&#10;lVzRfCFu+jW8s0zBtn+sCFN6B2yrA9R7isu9aCHVG+zQqm75VjO0zSr13HnhP1q+ZSdkHMeueBfi&#10;jqmkyS6Vpl09vrT/ALqWSzSKaQyJyZIty/cAK+Z24rU1jx7rXieNo9UWzh1DzwrXaMEj1By6kPJn&#10;hWI444rxew1K5juYxY30ltcWskUxnVgWbG1iE9mXg5rvZfFV9rkVx8zSQiLYtxInki9DMc+eg+UP&#10;wdoBycGvJxGDSlzITZ2Oj+CL3xx4YM1vdXi2skYnlSCZG2BfvCROnHfniuJ8V+HpPCmo2XmAZa3J&#10;ikJ+WdRJguh9jxn1roPBPxR1bw/C1pugiaFxHHMsflzYPRCF+8nq33x6Va+IfiGDWZ5IptJWyFqk&#10;n2a3snd1iAOSIRjJUtzXLTdSFTXYyPNtDvNQ03WLy+s5fsq6hY/YnukUI0L7kZHhIOFyQcj3rTvv&#10;h3HYaTp942pahrupfZoba5vbuOKK7CKciJnUYk2McKxA4PPVsa9p4J1u30drWSGCPUNQQ3Ys1ucg&#10;RRqqkl+hcYOVHIYEdanv1fRkjdo7hI5oZbmHMDI08Y4LqpHzKuRkjgV1SqRc7xsBqfCT4Z6B4nvb&#10;ix8SQ291Y3VhcT/ZbnbiGSPCpMkhA2tGz52rnOa3PiJ+zvB4K0jRpdGuNFutJ1KCV4mF0kZkaNwC&#10;CzH5sbhnHTI9a85sNabRvECx3cl1az2ZeHzIXGD1Xn2LBSfpVy11bxP4V063uWvtabQ2SQz2cZUW&#10;+qszBo3YrtESLtOVCgniuapTqe050wMlRJYyRiGYwTzJ5M7xy+TvO/7snYL8o961lvdQ0ZXh2+W6&#10;xCSVjL5kxUDBeFo3KyLEBtKrk9zV7S/hNceIL63ae48mLWIUaOVP+WDkbir7t24D1FV5PDPiPw1o&#10;mtRzW1i0djHMIETUfMm02IgEPZJsxLxncBnG4etdHtIy0Y7Mqy68tz5jXFvpt5bzNiG7lusso6cK&#10;Oh/3t1YfxF1CGzuri6tZjJdBSr3zK4muX+629MdQOmKpxWITRZGj86HyXWMJOpMkqj5j5i9QcjtW&#10;RBqk1tKlu8kzSRBtxEjeYn+zktg/Wu+jRs7osybrTpX1ONpZZNruivEFXaUJQHB9Qa67wzDdPpEl&#10;hM24ICVv0YtcSRheY3XHKjjpzVTSLJdTuG8iOFZAfMFvvCqw6M6sepZVBIH3ieK7LRmKXcM9nd3V&#10;jcNOsVrqBci8jkCplihbC7f4GYbTVYis7WJ5TJsfCKQaLDb/AGG1urO6uIPLttQIhhCq2AM5G3jH&#10;41qa3btZ+JNUhtzM32WaRXDA4VQOQD/EAvO71q94nZbq8trK+s7efzUlkuIL1HbT75l5B3KnyNIV&#10;wFzkFV/vCs3wfoGr/EO7upYRrmn6fYxyWxln3NqNsoT5SqTALJEP4mGd/Y157kn70mKRj39zDq+j&#10;fY76S4S1upI3AECySblOwI0bP8obJyT/AHvauo+H1rpngzUrG+N5BZ61a3MEtjcKqEmM/ehRwT8g&#10;77QT67q4+98L3vhvUvs0y3l3ZsEkF95LJFdAvs3ttBRTuHTNWrzUreOwEcgU56Effb5v4fStOWNS&#10;NoMUdD0PWdH8KaTDrD2Gk2N9fxajHFB5sS+ZcRMZRNKhC8YLpxu/hryzVvD9/L5lldQbtPllijgt&#10;pHLIgO/EhcDKyNg4RtxPYU7RNR1O01O/kh1C6t47uRrkCEZaOQDDFc+p5xVHw/4In1vxI2pXay3t&#10;xdNvvXkdg18wVvLMjD5mxuP8QrShCVNWbE1cq63pFp4UeGGOK3ui0atHJcKyTRqFwYn7Aj1NQ+F9&#10;ZtYfFWl3M8Nq5iuYiY7ojy5Iy3zIx6Ko755rurT9nyTUbmS4s7j+1pJoJGtjfskZu8orNG4U/KSR&#10;8uevavKbT4W6xLZ3czWsOmSWcsltPp95dCO53qAZVZGIYgAgggdxXZSqwqK1yORnvniD4peDtb+H&#10;uqx6TDN4fjuZUsri4htBJe2wldsQwH+OB1yGPKruHNeNXMx8PeO9Q0uH5tHtzstlx8rr/fbPPme/&#10;SoPBd5caMJCs0dvdrGVR1u2Kxt2jC4XJf17V0UHgwyXC32p6xqjTyWzqIDAjRvnoNw+4o9DzWVOg&#10;qW5o9S9bfD3TdSWO+t9SEqtLsnR7bYYW4bPyucLtBH41p6j4Es9MtvOtftTyA5jIi2yAMM70y+Bt&#10;HJB6CqVp460nwDYbvtXl6lbXEVvGrLnEBV97qemUzxn7272rnL/9r+4GszreaTot1CtlPap+6fzb&#10;sMNqzSENhZaj2WIlL3djT2kUdlpfwu8Qat5lui2e22nWGWee+WGF2/vqD1+grn2sLjwR4l1qHUbe&#10;6/tKwvoJra2NuJIJbX7OfOnhccERsuccg159J8YvEERZtD13WNNWa3ZpkSNVOTwoKbCpxjqKkl8a&#10;a54uihmvrifUmtYwhndQjy5XazgKqZY7j7V1Rw9RO0yPbLoeh6l4itoheLNrDXdreH7alyCVimGO&#10;xTODj5dvrxXnvib4lz6Lrdw2mWkd158puFknO37PIw5uIUPyqP8AYXPzcdat+A/h/wD8JDeRJfD7&#10;Lptx9yFAVuXk3J8vln5Qte5eJf2Pob+0XU1bSba2t7GQXGkXyeVc3J8nMcqMq/IQ3IjPyyd8VMsR&#10;RoStJhzNnzI/jS/8QXkzXUlxNCpOxWXhXONzZH8Z2fSsbUbi6N9IGmaKGQhWVGIWUjCr17gZ59zX&#10;rR+EVnbXt9515O7RFBbxuv2fyVKgEsGxz5mfwYetciujLpviRobq18+3gRoyjDCyj+8R1Br0qVWl&#10;L4SrHA3c0k0O1WkkRhnaTzIPr2rA1ORXXsV9+K7nX9ItdH1RltZH+y42IHjTd/F/s1xnjODznkkh&#10;Xy1L4CnjAqa0na6IjFo5HVlNnMJFEbKy1LYMqDcF/iz17U25sJJISG6L0NReY1tF8z/7PAr5HF1J&#10;OR301ZXLc1wC/U1Gh8yXnlfu4PpTbSBpoFY1aaDzIty7fl+971x6Pc6VoVzJv+7xt6U57qeVlUFm&#10;Ve+QDUklt5be3rVdpP3u77q+9Eo2Liyaa/aO0y2Gb1rm9cxcw/Nn7vauiMAa3dmZiq9BjrXOa/Gw&#10;dmXO09B614eOjc6YyOVvLPN024hfvdapXcbRdjW5JpzSFmZap31vvbNfNYilc6os52+tt75KjPpV&#10;N9OZn4yPwrduLPD5Xn61W8vy3/vV5NWgm72OinKxXtNLWG2bKsX/AN2q1xbtHL/7N/8AWrRz5f3m&#10;ZfrTfK85uayeHTVjRTaMee2weh/KqcsLJ6f8CropbAPF/s+veqN/aiNBtUnPTIrhq4U19q+5j/Zs&#10;8dqmgt22qvK/UitO203dFyp3emKSKy8ubp5ar071nSwbTuhyqjbKFYV3NWxYSNuz2qsulLMvO78K&#10;0dP0loGdf517mDpNbnHUlcuWhcRdquRabuZcKxPcio9PVbaTy2G39a1LL95Oqr/E3PtXv4eg2ccp&#10;DrSykQtuH/xNWzBshBbcSOyj71bEVrGkW5h1Xp61WKiK7zjzI26Z4xXp08JYxlJMpwWLSyCRl5Vt&#10;ycYzXReHPFGpaHdJJa3Uy7WXzFJ67ejfWq9napFn73y+oqwLRlb5WA29eOtd9CM47GfPrc2/Fmo6&#10;f8RY7e+bzbfWLe3kiunKZa6dn3eY7tgs23jcBivD/FnhxrKfdJEyv6hDtr0XUzIZBJHNIsm35XHf&#10;6itjQrzRPGB+x+IJWt7pV2RThSy7vVsNXk51ksMZC7Wp1UMVynz3c2DorbRkM2QCetZ0tpJNt2ZH&#10;GNnv9a9t8b/Aa8soZrqykXUNND7HnLBpWfGeVH3RjmvP5vCUlvOB5fDZI+Q8kda/LMw4dxFB6I9q&#10;jjIs5j94q4br6V1Hg3xzd+FJT9nvJraOcbZFWQxiQ+px0qtd+GMK0TLg5xtB7/Wsq90x4ZHJ3FW4&#10;A9K46NSrhdYtpnTFxn8R3eteN2v9Ske3bCbcKCx6Vzl/qDTTKZduc/xc/LWFbXradI8O1WCnIJ67&#10;v8KLxvtA7bemec4rHE5nWrK02ONOMfhN5bGPUrXy+Gf2qLVvBMtszXGPlX7xA6fUVhpfSW58yNs7&#10;uRg9K39O8bTGGSGfdJ8m1jkH5vWtKLoyhaQ5SkinCqiRlxUNzEkjYZd3tnFXJZFu1wrZRugxgH8a&#10;y7+KVSZF3bQcEjoK8+cE3aJre+5PHYqI0+ZuPu8jn61pWOpGzmSQ7f3XTLbv5Vz8jMyqGYL+Bq1b&#10;XQCKH6L96ihWnSlzRIlT5j1rwT8TbbV4RaXixwy/djkwcTD3PY11kSqeF2svXk814PFfo0gbJ/dj&#10;cO2TXoXgr4hYRYbj5tp2Bif51+k8P8SKUuSszzMRhWneJ3IlkWFc4+Vfm966X4EfG3XP2Xfi7Z+P&#10;fDO43UeUurB4zJb6jGV2srxqeSOxxXN2kkOpWe9GEkZ+9k4IqytmzbmUyBVG4c9K+3xmEw2Opcj1&#10;Rnha8qbsfsr8HvjVpPx7+Gek+MNBlhbS7qKO3ktlZg9ldKqLLG6dFBYggjrW7qs0mkIdVsN8iWzB&#10;p4ROV3oF5wn3eK/J39iz9qnXP2T/AIoWq3Ey3nw/1y5RdesJ90htgWXNxFubqHweP4VJ6V+oWm+L&#10;NL8XQ2rafqjSWl9EJ4JY42AvImKhX+92IO4dsHPSv5z4w4bqYKq5QWjPs8BiHUVj1TRPE8Ot6Kt/&#10;Yyb47pdzY5ETensammvne38n5dzHBbNeWWVrceFdcSO3uFa1mG91PAH4V1Gp+IpEtUW2DMOqqe59&#10;zX5jVi72PRdHsac7fZ7lY5kDMDtBzgsK5nxhrK6LcGV408tWZiCN2CenTsafpHjU6hqvlyCJWZck&#10;9efl6VkfFC0k1TSo2RZFZWL4jXduVema8qpO0uU6aMXzGT4g1fyLy4ntFaH5ssQen0otfGN7NpSo&#10;fJMqnD91z7Gud06/eS7dJmHkQtjAUsWHvSaxrP8Awi/iH+zrdo/lVJklQcHd1zWVSUeh6kKavZln&#10;T9KGo/EWa/mjVZrq2hs/NMwUukTOycfWRvzrptSs1t49rEemT0rOs47e6tv7SgMck8Zcbm+YqV24&#10;yw4qzpmpHxQqrtVmxvk58tfwzXO7suUm3czDpb6fqTXKzN875XDMHI2rwTjFaVtO8ojfnEgDAegP&#10;Q1PqVnNo8chmjWZo+VKnKk+mfWqNjrkd8GXbImSXOTu2beg47VjKJ0QlzDtdtY5LZSE2lfUE1l2M&#10;0vh+Xeixq0jKzI3GV9CauC/jR3jvNvlK+0Mo2ZH41Lq8Ky3MM20NhcLj7p+tZqFjojorM6a31gvZ&#10;cjauz7g+X9VzTIbVLjVLedmlXY25dv3SfesWx1LZgyLJLub5kiOC3+yB3PtWoupbLZVRuvzAgdDR&#10;yHPUjy7HYrLjsrKv3iAeaztbdpgAm3K5wCw4xWLoWtyOS0m5Btwqg5JPuK0NQ1FV53R7eOM/N83W&#10;tIpM4/ZtEQkVRb/K0a/PHsY4565zV2fSVuIlEbbBCc7iCxYelYN9fSXes27LI2yONpZRkbQflX+V&#10;dJozxmyVVZXRTgnHIrRaETi0U49Ne2vRIqsCoxtXhWk9TmtQnfbRq3DdWII5qw5UW4fb5hY4GeMn&#10;1qrIyi6k+XlG8vzM/wBKDDV7k29SPvKw9QMU65tftKEKvzR8ZBp1qisDk8L0GKrhmguH/vFvmGeB&#10;VxuyX5DljYTqcjd/unFblnMrhgcMo+7gciudSfactt4TcTura0mHzY03Mdq9UHf8armZnV2sauze&#10;m4nn1LCmQMJYRxuZuwqSfTz5PmbjGp6SDkflVPz5Le2k8xV3L02oauNS5y+hW1m1VrbzCfL/AN3m&#10;vPvF2iXOuWEkM0MjKHUqOGwV3YNehS3UzLukRV5xgcisfUNOllvxcAMqt/ARit9Dsw9RQdzwU6ZN&#10;oGtSqm6NJGTaAflbPXH0ruvD+kXF7CsirLtlmSNIyfmx711Hj7wTHrWjJcRwKb5W/dysPlX64qb4&#10;cXUI0loW8xZmYsTjO4r0z/dpSPQqYlOndGDeeGrjQty3S/MRiTe4LK3936+1S2scd3MjLKcxtuHI&#10;w1dH4s0X7dasWWFbjLq0igsSo6DHqfWuRvI5NL3bYWWRRwvrWcVcyhUUti141s2Onx+WoiXdliTg&#10;D61leE9Ut4JWjZY5LeM4OT0OzrWla6uNY0/Cqu1VwwbB5/75qCDSoBek7o1DMqsH5Uj7v8q6qUGN&#10;aRNT7DDc3gaLb5XoI+Vq1pTW1lbQq0bKrAEncCMN1qENHpF199Y7djuLZ7etSWVxGunTXjLthjLl&#10;pOoUL0Fbq6OZ8zV0c98QvDy6lKWgVW8tHxGzY69Mn2rndKslummjDDdHJscbhha63UI1nm/cN5rO&#10;/wAwVt2FK8CrljoWLabaDFJI6SOVIXJG3PX1rWm+441eVWOJbSAiMzqvzKhIH8BKvnPpiqNp4a08&#10;ia0uLV5IGiKTCP5XCn72D6jBx9a6DWJvsk5hST94se8E5wn/AI9z0P51m2ltL5LljMrBcJIXGCf9&#10;k9vxr7DhTFRWNizmxnv0D4h/aN+HjeAfHN1bx30uq2SXJ+y6lKdzMjfcSVh8ok9jzXGWN1Z3cccN&#10;zuULvJL44I4H517j+0n41jvbDUNP1WWYPJdQ6ksVzbbQwZW2EDG3uPmzu56V4XZ6aviOGZtPZFit&#10;v3eVlIJH3tpz796/t7IaiqYOLZ+IZpaFZruaN1p1rbytF5yyeS+4EHbwG5B+tT+LL+HWbWdeZBM7&#10;hUGMqhbj8RXLkmPdDJI3mQuAqHqmemT3qM6xseQpty7dCOv0r2/ZN7HmKo1KxVl8KhGZY2Zv4lYn&#10;AJ9qjuLGax1u7mmtWjS5eSeAZzH5WcAK3TgsRx0xW5oTjWLxUyIbgozF0O6QH27V1V1Ct1oa2d00&#10;UsKs3l72GbeRm3Fwe/P4VfNy7mhwMjfZI8qyMHbKnPX61j6q3nXCuxYKwwGYgYP0rQ1SyniubyGa&#10;aO4kjmYgpwhP94Hv9Ky7jUykqqy7tp581c4b0+tdEad1cUqyRtWWgJNZRr+73Y2uyqRuPrzVPV/C&#10;Pln5c+UxwPl+YH2q/YssflRKyjzOrkHK/UVseHbRrrUY1ZVUfcUMereornlAIzucxD4ZMkfPmRrl&#10;thCkgMPug+x7VG/heSwud6My+XngHcpx1r3IWUy6F/Z8k11DY3G2SaCInbJ8v8Qzj8jXnviPwIvh&#10;7xXqVsZkm0dpBJZOJ1kaZGOCzYPBz2rnjGLlZk8xxp0JNUt2uPNkVuFiBT5Sp7/Wm+HdCikgVJF2&#10;v08ze27O7/WY/pXcQeErmTzIja3H2eOURGYrtDSN93HtwaaPB6rNcM8Sx+RJ5W2NtyS9+R1FaKnB&#10;onmZz2seH7aSxjDKoDLt3HpXFDQFivDCfn+dQpAJAr1LVvD8Ys0jkkk8qSPyzsG4lv8Aa9eh6elZ&#10;Om6BbxyMkwjRWO9WZsGsZUYvY0OJ1LwyyWfz/M2M8Mw4/KuZ1EGNGXcvy8FNp4/GvSten+wW8qL8&#10;wY5UKNyAbem6uD1G2VVkZRsLc8+tfP5rFRp3O6hK5xet3QjfbwsvoQcVx2qStdXDRsVVm6EnpXS+&#10;K50kum25+tcndHfJz8w/WvzDHVOZ2PZoqwLBsVVP7xozgnorGqtzfQKNwdeOOlO1AMwBSXbIwwB6&#10;r6/Ws2axcTAuDuVucDg14VZvodMSxPc/aZsdATirVrb8Luqvp9j5j/vFb5fmGB3raeNYkXPHy+ld&#10;GFp3FJmloNuAi/6xdvTBrpbM+W4H3lzhjnofaua0NnJ28Guq0+2Z16t8rbjyOa+uwNKyucFaZdtJ&#10;BDLGpfKMM5710VppTSWW5mU/Jt4Pf1rCWIjb/snb1HStLTNVkgsB5jbsrxgV9Lh4rqebKRFcWTW0&#10;rLwfm60E+XI7/L83K+1XYLOTU9zCP7zZPtQ+nbF2so+7611qKMXJsh0yZRPuPfpkVsZj+zfMRtYY&#10;Bx0PrXNtG1oOm7d93Bq1b3bTRruLbfSrjTuV7RhJF5W1Qx5+ZiWHBqN4/ssPmMGX+DgZwfWnbmdw&#10;qj/WdzWjNpX2u14Ybl6jPBpQp3J5jPsJ1W7XdyPWt+dkvIh5m6SZ/oBWHb6MYisZ5PrmtOws5Ihh&#10;m2kbSD1zXbGgDlYiW0FvceWsYw3TJ+YVYuNPNym1vMYsdpKrnn0q4uirZSB2jj8lepCBmH6102n6&#10;fb/32lQJsxIi7h79etdcMOT7RHDm2khCrChXHXA24/OrkGms0SN/rJPQuAK2Nb0yOF18uNv3hxx3&#10;PpVeKwZJmjWNo/LDLu6jPYVtHDkup2MWW0aO4ZSu3c3pmtzRPDEbxIZNzBioyvPNQGwZbtkZNrxn&#10;a2FKlT1wc10vhJo53/fMfLUbc4wMf411KhpdmftjIl8FzWNyG8vEMhwxHOypW0iZJ0ZUHl525J2j&#10;7tdVd35idowXYqcgn7rn0BqOw02R7L7M0qwq3Ku46H0ojEfMYJ0aO6YeYzSTPn5Pp14rc+H+kWdl&#10;rLSS2tvcCSCeIKUMgCyRbCo3dlyCD6ior3TFjeSNmkt5bfCORENyM3UFOgPtTNE1iPS73clxdSwx&#10;hoy8tqNwd+nHoK0lTctjOU7BrPwugs/JS3uriaNolWQSYbn1BFZz+B2jZruPzhEvLPjknd2Hpwfy&#10;ro9Z1GTUbcyYbcqZwE3D/wAecVqeG/CGoarHa3UkbrHeRbp1kbagfj7ue3zdqz5VBXkZOXY486Pb&#10;zrbxtIVkwrKcZ3gdT+Fdh4G+GNlc2S3lqF+0MrSOQcOg/vDPH4Uvi7wGNFt7Pa0325oPMJ8s7pmU&#10;4bnoATxSeENVvvC17FcLHArYxLFI26K7V+gJ6HHtSclKN4kcx0eu/DWzvvC80MMhW6GycyybDIGD&#10;crjOcGuK0vw9Lql2yw/LHADM2WCcL82Bn+LPbrXS2/xG1CS/VY4A1u0fly+XIfLI9AMZ2+3Wuj8H&#10;eHNWurPy9Mka3vrpXmiuo5XjR4V3edG5wck9iHrL2jpRvIUryOB8NaZHM6rJPceT9mkPmwoZZMqM&#10;42tznHNeyfs8/DzSZ5ra21RUvWwscZuMRJd56vIyOoz6AdawPEXw9n8HazNp19New6s8MmoW82nR&#10;LeNFbxrGsiTqzbBMGfJTqF5xiqnhq9+029tef6RPbW9wlxDNJF5LiSJvlLKejrkcdGzXLXqe1p/u&#10;2TG63PUb39lOHwx4g11vOsYZ9Q1fz7MwApD5flLF8ytyp+RTt9Sa4XXPhUtpdazo896P7VspY7OO&#10;JNkonaRMjzHJwhA5+bdXc6n8ZrzxfBa2s12NQ1Ndk1zfXtrHbXGqTMmZHKqdiDPACZ5rivFkuseL&#10;PGs2v6TD58+oTxzb5RsV2yrMn4H5QfSvPw/tV/EZWhH4SuNQ0nwZcRkxxrosws5UMXzRnbvGV+62&#10;MN84O0Zp+i/D/Xvil4pvY7VbaZ47V7oRR3aq8sashkkHPLKOcdhVi40DXvGXijxLdW1ja2Nxp13M&#10;buznvViXTG+Z0g8sqGaYjgZHIrK8MeJdW+H15Y6lost1pet2uzbPBK0c0aNsZg3zYJVeNv8AFXQ5&#10;e7zU9yTT1T4P6ymgSRht0V4qtAzlXRAWy0yAHKygclW4Fcv8S7C4h12OzHnNPD5UjG42K8zhk+fa&#10;DgAMQQM/MpzyK+uNN/aA8O/EIw6fO0V9rGpWBuGS/uXgOoiEpvuJCsiCOQjauOBkkV88/FxtLuPG&#10;jSadrGpfbNQcvdRi3j+zoNiqkQmVzmPauflVTmubA4qpOXLWVinHsalv8X7rxVod7da1qF9fatc2&#10;Jt1KIse6QnaxAXoCK8n0DRLDStdVbG0tRIw5EaJHIzyNw2QFGT6d66EG68J30l9p8kKWylIS+QYs&#10;StllAP8AeHJP8NdL4A8beG/BU15fXK2NrZ+Lb2O1uo1hN08EvnIiB8Z55b5144NdsmqMX7NbGkbP&#10;c5208KalbuLmPT9SaOGbakvl7VjfruTaxz9DXQaP4zh8Naxb+TaxXkYRRcQyynbFu+/LnvIO3avp&#10;zxx+zh4R8YWms6HBfW9vI1vNZW9w6qGgIO2SaRSG/f8AoBsr5DufCf8AwgHjnWPCklx9sk8N3Ito&#10;rkHzZLlFRTHLKx4MhHXHFceFxqxLcXdNFOyO8bSNHutRvdQtVjm0+6uGnQ3rKMzyxIgkRWdjGWXn&#10;5doU1wOoPpo1aSzItZI423zMhzGPm++O/wCFWZWutT0qe3YsqtPCw+YNvWNV3DjpWDPok02qth41&#10;jAkkRUkDNOqnBwn3jgkA+mK9CjHlVpMuVjZtZLdF+w7YdUt523SRStJt3fd37VZR07Zp3guKHSdT&#10;NndRp5MgCIinafm68muqX4D3PhPRrX7Qzi5mUXFyZFVFjMn3fMY/wj1rk7+6fRdavF84pLYy+W+H&#10;Vo2OEOVbofwqY1YzvGPQg6rRfDlvN4hNvdTXN5Y3N0pPzPC4X22tXM+L/DC2fjbULKzhdra6kMlu&#10;OR9liKIGAO7kkhj+NWLzxZd3HzNfOrKyqGeXG12+6v1PYd6jOmvb6xAbyNbeWZEN2IwJHx1zIM5E&#10;23jFELxd5A9SPwtpH/CM6xKfs1vNcN8rs7lXjb5Tn5cjpXS+FdVh0TxbpE8y2ptbmdZ51kZmiihH&#10;3pwOplTsP4qXQvgJ4n1O+hn/ANDh066mJtr64fzI0g6/6SB/q2yD0/hFcDr8t5YyR6bc7Tqemrtm&#10;kt1P72ZWykhboMjk9qyjy1XyQeoS0PqbxTFo/gfxtpYh1Td/wlGlS39pKSY2vbbAPmSBc8sJQQDj&#10;OfavPfjbpXh/w/HYa3Y6bHDLqMccd9tyy3rqxiEmPpjcB02nNeS6h4t8Sal4et5pte1C81i4nN1P&#10;qFzKJbi4YuuGORgAKFGV546V0OrXuteIdG0lbrVJGsIbVt1vBNuiEjHcZAvTseM965aOAlSlzMDI&#10;8R61/YPiPT0jVYG1SLzUhiJ8lNqorKoZmIJbnBo0XWrrU7eaOeF4bfDlXY7SfpXVaX8JrHWNGt76&#10;TTvt955kaxXF1O+2GJRuYp5ecFiR164rR+InwpvNM0VdWkkWGzSaK3RRJGyKCqhIwQd4J7kiuz61&#10;T+Fk8pu/s5a3DaeG9Q0vUpriaFrkXNjLEqh1Hyb45XG1tnDfN05r0v4+/EDSrv4d6XFq0lrb2ciw&#10;28Ns8+be7dJP3aq4bgluQDyO9eD+GrS40zRZLi38yNHbEgSIMyBfvD8arR6hNr/hHTbhryS33Wi3&#10;CxxSGMoS24KSuQpBB+U/NzXlTwMZVvaFGfeX0PijXbuGFrWxs96ywMJ1jhTOzcHJPDH1PFamjahd&#10;JpVxb2Mzto8hDfYrmRBFLlcAj+JlJ4DLwaX4daAttrkmk3Ok2uqLrDbZ1umY7yFXaMoy8nH8WK9H&#10;m+COnXnh6WTUNVvFuICBYgSKVtyGyqjfu4C/Jz9a7KmIUPdYHmej+K49M8QW0Nx53k286tKqfN5u&#10;fvY9HHcngV65P8dW0GGxuLe5kt7Xb5P2X5Zotu8RJGJBz3ViewJNeKiwsbXxJP8Abbm6jt7rEsUg&#10;hVnZw7qSAu3YpBXlc9KtzgWkrvG7+XMAJNucbiFHA3fL8qg/WorYenUV0U5XOj+MlzD4n8WaPq6r&#10;oum6iLNoLs2Mm5dSiaTcvmsrlcrgqNvZ29K5HVYo7i5WS2GVZQQuehPT88irH/CHw6V4ctYreaNr&#10;fySjDcjlMsMfLnPG6u6+E3wU/wCEp8LXWrTSKsclxHDaTNOzRvIM+YsqhMg8jDdOKPaQoQvIk8v1&#10;P99HHFcAyLGBGPNI+8emfzP5Guv+Hvhe31Dw/NfQTfZJI5TG6RyJFNaOcqHjP8YDbjgegrd+P37P&#10;yeBrGe80e4t7y4t7uZL2FbZo2MYb5GjkVyZN38Wfu49lz57YwyabYLJbrwMLPlipRy2RuHbIB6+t&#10;brEKvSvSYGn8b/gNqFlfSXn9tf21fbZTJbSzR+ba+X/q8A42qfnyW9Vr5T+LtnHceGtKvlkbzLi2&#10;86V2YLNLIzc7k6qP7vrX1B4w8SSXvw91CC4VDHdoIp7iWTzJJsNz5pHXP+1ivE/E3w/k8aadJdW1&#10;rJcPa2b5ugpjBhT7gDnsew6mvRy2TUffJaueFGPZDu/uvsY/7VW9A1WaGRWEat867mIPC+oHrRf2&#10;J09Zorj/AFjMCNvQ/wC19PesqyvW0u42sd1evTbT1M+U9s8LaqbjR5LdQqtI8bSHzTwMgYb15bHF&#10;eseDLK38YeHrORI5mtmtnUSxRMxmyxw5A6AYPPTg189eCfEf/ElWNhM8kQVfRpE3K2frXt/7P/xE&#10;bTdOurNphEu+3SNA6wlhtZcIB1Xc/wA2OneubGQkoc0Tppb2KfxV8Aan8ObP+zrqZtQW/iMqyKuF&#10;chOWBXOFGDy+BxXmOlCDULaOa22+W4yvmDbu+lfZPiS407xt8Kb7wtqdvpsFxJayWcV7FJG86eb8&#10;shidjj5wx3fpXyxrvw7k+FV5caWbq6uIbF1tVlkIV2CdEZl4O31H3q5MDiJTjaQqkLO5SW0Vh5b2&#10;0cjL06iohdnTZVAZrXy2+9wW+96VJBrG1fkQs3c4qvPfNqc77lj2qcE+Ycy/X0r1Kd7WZOh6B4S1&#10;O6cxQo0MkHlOJZHkCiaTd98Ht9K6TxhBB5dxZ3EvkzwSbJWWM7VKt0PoTg49c15jpBMGlixnkkbT&#10;4plRCzeY67/7pOMfjXTXFmqQwo1wUe4KKXklbOScAjbnBJ45rlq01e6AtR3DRalMisI413okq8vt&#10;HU56YrSg8KyX91GGkV7FRLKMkqxYMmBJ6g4bp61V8U+Gfsdg7Rt8sZKEqck7qLbxJc29otjDblob&#10;fhPNO0oPqetYzk5O8QOl0W1v9U0eSzvmEarkp5SlvLwqscfNz83H0rlP7Tk0Iz2lxDHb3DKUQKpZ&#10;SqfxL6fjXa+HfFUN0iTw28McakL5Txsu7evY1H8SrbTbq4WFy0eoWMrQz26Oq+QSiMUcrnLAkcde&#10;RXPTm4u0kVylX4davsubhbhFVYXwJthGfpXpum+BdO1TTre6h1O3jhuI1lRZLu23qrAEA/N1wea8&#10;jgvGtISkUsg53nI+9VeXw/pssrM2laczMSSTCpJ/EsCfxGaitRbldD5TLghNzJt0y1iWSErbwPLP&#10;iScv/wAtW+TAPtWt4Ujt5L9FbzJL+0dzbRvCRbh1O1pIX+8jfTIrS0nwXbzQaeUmne6t4mjuowoe&#10;TJbeZowy7dgRV3AnJycV0N9b6XrCXlrqd/qGn3WmyiLToILVJ4UB+YSKd/7s5B3Aq+M/XdvUrIiM&#10;JFBYpNZ1Zmu5IbZtuyBhPiG9Z+nmD+HHtU95q0GnawFunnmjsytjOssZ3xSsvyKCdweNf73Wsi/v&#10;LiG58qR5Gk2qVmJAd2HJJ7LV6ytv7W1S0t/tt6slvagfayBDMdip1HQp79axaiy5XRtaf4BuZrC4&#10;e2b7ZJcMZpXurhYcYTnywvytj2NUba+aFo5FMP2aaIGRQB5LdMYP8XUbd2MZGauaBot1HaQ3GpWk&#10;cEcPmQwvbv5kN395TNGGXgEGpLK3hvdQhj+zwyaf5iQIZTtCnafmJ9eF+bpxXOpNSt0KSuWNHazs&#10;fDGkwyNDa6hLajfPKvlyTyeY6MHB4XGeCfVvUVw2oW0N/qTtIvmMjeWrSx7Sw3/eGe3vXU6n8PpN&#10;V1qGaO9u5otQmFvcLNIOMjhj6AtzkUq+DZbEeY8rjy43efyRu+UjAkHuCM49q0p1IJ3HoM0/7dPE&#10;YIbuOGBXK7lX5ohufaUU/Lk98msXxBaT2ssi217fXEJYkQgKIyW6v6hv0q4ha0O19vyjcUX7p/H/&#10;AIEfyo0zU4S24LlmOJkkQsQdvoPuf8Bpq6dzGUSvo+h6lY6dHDeZW2lBEsJYBLhv4A69FPtmt+B7&#10;qfXbm8a4m+3NbtpssxOZpIG25hfja8XscfWrVpPaoqyTLazrdSARQTFfLdm4XdzlfxqfVtOW11T9&#10;2q+UpeOKMfeA3fdz/F9a56lZN3M7MpeGdLh8IXkg0+xt41jO1Ghi8vyD/fTbtx9BmtpdOXVR5bMz&#10;W5BCKDhWI7+v8I/OqFvpWoRhWhjhaFg8pijYRtGAvIGFO7oauQ2U5lmm85UuCAqWkzLFbz++Sv7t&#10;j2U8muaVm7o0NDXfDulaHZQ+Ref2kzB0iHmG3htD5cSkTRBuhcEI39wY61wy6Zd33im51SKFri4s&#10;YPIVIYdptkZdrhh/EAFGM81u6FPbSXCzG9h02SXFvA89z5CvIBuWKWX+Ans54NegeBr7RfEq2Mqb&#10;rW6sX+zus8yLKZcAF/k/5ZqSApPDEjFT7Z01exLV5WPOfB9tNeWMthGgjuHuEmuHnKRPCsbZZoSx&#10;weGY+T7CtKOJdC+3SWbC1j1KVZbcwf6uFQuDMinkEHja26ux8a+FfDdtprX13NqlrJY3SW8S6eR9&#10;qWYzeVGxi+8YAz5fjhVJPArl/FGoQ61YwaTqFraf2paS+Y0ltNttb0J8sc0LlWZNrclT1rOOIVXo&#10;bcqMLxFe75ZZpkkmnd9rFlCqXH3snb8oO0VX03w43iEJd2rNGjB5WDctIu3q/qeT09BVzxxZahFc&#10;yW98trJcTTMJTHKjrcNx8rbV+Q8jg+oqfwjrUHhrTLe3kmk8mNJGBmgEbJleIfl65wea7FeMfdJ9&#10;miO5+G7DRpLjT7WHT5gjLKGuBG08jvtGS3GAPSua1TRbvQzezf6Kz2zq0hDNvhUdWVf4mG0fKK6f&#10;x9rEfi3w5b2c1vYqtvdQTGP5g8LLOkrK2OezD6GqiN/b97NrSxqym43eREi/IT94oO6Dup5FOnUl&#10;y3kaNJmh4HsptT0WTf5FlJcIs+nTSThUnRFbKiYn5WORwfUVy8uj3MlxqF02oXEk0j7hEoGEI6En&#10;73P0rsf7P3WGp27K3kX9490z+WgiARflCjb8mdoyelVvEmgeXBZ3l5eaiUkgEIliAd5pP+WaOq/d&#10;C9ifvVMKy5ijk7T4d6hqaQrDd+dHEwa4nuLqOJWz03Enn8Kz7+KKC6a1QPArKoTI+WT6N33dsda6&#10;rT2RdRl+ytNJdQubciRFXzMs2Ed+px6gVR1zSf7Xj2whYbgqVMw+WRWH3SueONzfkK6adTXUWhR0&#10;P7RLeXcMbTRR2VwUIExDqMbnKKeWUdyOBVXxFarqWrWsQjaSCZHnVkmwsoG1QxHUZAPHtVUWGqWE&#10;8UOrXF5qlw0GYPtBjk2I3zKVKxJyV4Oaz7e+l0HV44ZIgrySFJoGZtsWN2QrbPvD16V0x3uiZaK5&#10;23hX4IX+t6eNQvkbyfMfy9yKsUzqch0/vNjj5sCti08NTeHbpZ777I01xGGlAf5T8zIMjqrDBOC3&#10;AYVV+G/xAv7dG0+GQ/2Td3cNxdEndcQbU8v9x/tEfMT0zWjd3lx458aJa3EFjb6pet9ntVdo/m+b&#10;5HkOMKPUnpXnVJVOa0hGRq0jaY5uEkmZrKEyypkb4yOrAdSB60X980Wq/axFE8uWkxGq/Kw5LD5f&#10;vH8q9t+Fn7Juk+IIorjUJJ21O31C2Mf2S8j8oEPiUkrIRIQASu3aGHTNedfHDwHHpHxA1TTtOmvb&#10;m2t5U2SXcK2oZpNwKBR8u5QFJGcgEetcNHH06lTkJcGjU8M/FLwp401jSdH0+RbrVtJ0mMXs0cZj&#10;W6lLFnERPQKZF+uKufHrxZB8VJtNmuoTZnS42tbaJZ3K26v8zGMqOFYqN6N8p9Wrg7Rv7P0qSbcq&#10;zRSpGXUhzIoZcgncNudtD6/HqVpptrI0n2y+ufJKgbGaL+8zHhfqa0+rRU+dEx8zJ1fW4brWl/ta&#10;1vtQjeX9/La2bytyclsKD8oHO3rir15p2uaRJZyNr93feHY8xLpwu1ktrxZeEVyeYQMj5RzXp3h2&#10;w0exlhbS9Y0u6vVgkaSC3uUM8ZA5YBXOcNwT2FY3jrTLfwxbxPGFWGbC+Yo3/aZGySsq/wAIBUAG&#10;tPrXvcljTlRy2n/EG+0Sa1Ek1xEtr+7EC4aa0HTy2P05yad4t8SSXtnJctb2c3lzQNtecW8ttcMf&#10;3dxbAHczKxUFdxBArJXUFvtcef5owrnL7MlAF5BHce9HiDXrXUrmOHy7prS2ikll0wyJNBHNsxHP&#10;GSu5cMQdoz0reNKPPdGljn7my1pNUkutSaaZpInjuZJI1SWaX1YdP4j0rlxOx1Jd3l/M7AHuc7cZ&#10;rr5fF8mrPJC00dxNgK9xkbp8dTIvqfasq3sYJ5opsJskR/lz8yseh/CvVptpXI0K+lWzXTRK5WaS&#10;YrITJlVV/UN6e1ddc6nqTj+0FuJI9QiCxtcGXDsny8OvQng8j0NYug+Fr5LO4axT7VJpW0ywGRkm&#10;mjDZLQkj94+Odq5NdfpfgptY0uGZ5JbiKOHeIplMLhXUcPGfmZhg5wONwrlr1odRPyL174y03Wob&#10;GRoYbW+3YjmhBaGcs+FKdhyCOfSuv+H3xNuNC8ZLeXDXryTwSRTmFziTfHgZO7ccHjgV5vqHgaPw&#10;LPZ5mtbfT7qJ5Jh9mxawnG1dpPHmcs2duMg1XuNWhYXkNjI0lrGziPMjO3l7+xbvwa8+eHhNe6jN&#10;6nY/Fb4wXEfhXT9D+0SLpcaKZo5UYfb5TPgM/OQ4DFeOO9eQalrEmoa7bWNja3EkUoy7RD5UH+90&#10;q1q3i/daQtIsrbziDy5COWbcp4Bra+CfjGx0HxxZafZvqFleSpJcTJ5ey3+U4yzu2D9BXZRw8aFP&#10;YnmKGo2FxHYTSRr5n2W4jSfMgVowV3MV/u5Ug89uayrW/upJna4ub63jR1XzYEVvLXpvAbGT7V9D&#10;XHh7wzrfgTxR4u1JF1rTtSvYSNy7ZIlmtisZTb8zMrxLKygZBJJ+WvE/GH2TwTarptva2t9A0nm2&#10;7JcAeTF5Oc5UnL7udo2mpwuK9q7WNOZF/wAMfFPxTYeFmht5rGa302NYNMe4vfJlvrPb881xtbJu&#10;PmbAHoKydQ8ZS/EP7Lc6hdLJrF9IbaKW6ASS/f5RHFO7YK4QgI2OcYPy81kafeNp99NfLHY3m0kt&#10;FLIIVuCOrHZtzjB4HpWfp/haDxT4h82426xps0Q8qS/lSK4/dorqSgIK7G4Ru4612Rw6iTdmhb+F&#10;Pt8fnf2f5OqQebE7NGyuGHLqe3HY1DoH/CQS3/2WFbeRzbOJIRtjYIA8hZnBIOF3Dj0Fet+EPEul&#10;6j4Rh0fUL651LVdKheHzL+MSNeQyRshRpOA3y9mwc1zNlZWPgjx3epDY20K6WkmmRoZ98iwsnlmM&#10;jOTyxG71rFYhttSWxXKeFa9d/wDCRzt80TBjtjkByrnGMA9znj61m6l8Nte0vVLS3nWKNrq3+0ec&#10;sytHHFuTejMmQJPQHk161rvhjTxYW8MGl26x2aeQZGObiEbt2AB1Oe9Tv4dtfEQsLO7jRrcXUYlS&#10;Mr5kKb13zx8/6yPBwDwa9FYzlp6IycLnKfD/AOGmrWWp6Q0+ktJpWsQXcMVwI2lQTwxEbJABlCHZ&#10;eDg5YeorvIvAd3pmnWqsrStCixyxM6/I/wDskfeH0r6w8IeJPDviSCPVvDXiLVNNjubCU6vZxwpb&#10;x6zLIY2kuruJGAa68tR8wyuXf2rlfif/AGLL4e8u0WSSG48hWLxAS2237yRgPnZ9ea+a/turOryy&#10;iXGEUfPOn340i4t7oxzSSR3MMibI3O5g3y4fGMHaM13k/wAX9Q1vxHqjX0LLdxyEq6qZUu0PO1t3&#10;3drcL6DrWK+oDU3sIZIoVsrdPKiYNtmjx0CxbsYP941TupF0Q3Fzt3LNMts7iIMrO33Qx/hJ7A9a&#10;7JRU37+5asinrst149UzNJcedJslM+GkcOo3ICSMAEqM1yut6FqNssl1eLuuCxDFf3hIHBOR83GR&#10;2r0bRLp/Duo3FvcRmWTmC5s3B+dz05DfKRU3iHWtH0/T5JbPS7HTLyG1ZYLhAyyLj5iuOQ2So596&#10;0o13F2SLikz5l8XaPKHnaMqzxv8AvRu5j/wridUbynkaRd2d2wZ6fWvWviRrFmdUmkhW3juPmVni&#10;XC3Eny/M3o3+10ryPxTeGSVgrt5jdOmDXrVJt07sNDm57p7hG243fpVG5Lu3K/d6cVJNuRfm4+lR&#10;rebl5Vj/AA9O1fI4qXvHXHaw2G6AXa2Vz71LHeMZvmYjdwQOgqr9m2y+YVcq3QY6VZVTuWPjcrfM&#10;3Y1xxka6mgWbKkHavoOaY8KpwwyrdTUVzcNHBncyn0LCi4usw/6v9a33LTsF05jX5TlQccGsjWCr&#10;QbSrfNuwcdK0JR50/wB8srDceMYqtqFhJ5nyZVffmvMxkDeLOZ1CcQrg5AHrWXLes7bflra8Q6VJ&#10;En3VO7rzWLJE0T7fnPvmvnqyudEZDkg+1PVe80xo5cqN30q9ZxbWXFWnVc7sfOO3auT2HMbRkkc3&#10;Nbbtq52+/WmrZPCy5jYr61vNpmZBy/PT3q+/hiQ2/wAqLH7ZzUxwcmV7Q5iKLzIG9W6D0qOXRzE/&#10;z5bPT2roofDdxG/zRlfqtJJpEjOiGPcW6n0o+oMn2plWWjqI2Y7Wz0461HdaQsQ3r09DXRW1hsZV&#10;YBcdc9qsJonmozMrbfTcK1jgX2JdY52zsVjb94mM9K1vsClg2G+Zs9KuPo8SSEt909B/doWMQy8r&#10;nb0GetdccHbYzlWuNtLESsuThvXcK2LHQWhThW3Y3cMOtN060Pm/MvlxqcDAyc1urF5keF+U5xn3&#10;r2MLhzllMyoLaXnc3Xp/s1o22i+a6svzL1qwkXlhI1UFm657VbiVkkfLFVU7RgV79PDpmHMQrYC1&#10;T03dcc4qN4Ga3ZYfmb1qaWbzjt3M24ZPGOKsyfu7bbuUN7V0Qw6QuYitPCn22FflYs6Zxn7tY2ta&#10;KwhbzPm4xsaU7s+uRXR6drM9k2z95nbtzjtVfXbLf8361FXD6XRPtDJ8OeMtS8EFoY5pntpAwaAy&#10;ExEbdvcZ2+3Wti/8KeHPG+nR3Gjw/YNQjAZ7JYljt5sdfnZ9wzWNqNtGzruVj+FcP4hkuNI1RJLe&#10;aaPavAVuD9a+bzKKUffR24eoS+IdNKSrCFVTGNoX+4fXPesOfSHKMWQElumKjvfGUkUm55Nz+9VI&#10;Pif5d0o2ZHuRX5/jKeGk7ns0ZS6FDV9Ia2d5NuTH7dax4y09t8yYO3GAa7iXxLa6tDncm5uoxVeB&#10;dNR9pZQPvc+teLUymnP4GdiqSjujkVst8G35lb7uAw6VYSzVJvn3Lg4f6110XhO1viHgA+b75z1+&#10;lSL8JLiZN6vu535/xqf9Xa0o/uyZYrucrEuXVdxVT1/j/LdXoHgLwTDqNvJJP++WMbZUYgEn1ArB&#10;T4eX1hIZJBuZW2/e4xXQeBdWGgan5Mg2xsm5/lJOa9bK8ldOdq6MamIfQyfHXwvj8N2sbWMskqlN&#10;zbsIwP8AwHNcWsLxx7tzx7fvDrmvavFd/Df2ryDy2Z1xwRha8p1NElmKsu1d3ynsfrXjZ3lvsqt4&#10;LQ6sPVT3Zi7mPQ4xVqy1Z433KZs7t3l9vzp0kPmxbU5jbqQOarwwrGvy7G/2gOK+bXNGXNE6rHUe&#10;FviZeaFetCGm+zt/zzNepeF/i5Z6tpiRmbbLIuGyRxXgiOvmcKzt1x0pyXMluyhSyldu4525r6nK&#10;+IqtD3ZM4amGTd0fR5ulvbFlKr8y7do+Y4r6H/YT/bK/4U74rh8J+NbiT/hDWCjT9YZ9j6M6hg3n&#10;SNz5WNq7fcmvijwt8U30iWFZ3l8tV5brmvXvC1za+KtCuJG8uWFgIXjl+ZNrdeOua+yqSw+b4fll&#10;uaYWtKhuz9lLbaI7fzBvaSNLhWKnlHAKSp/ssCCM8EEYqt4p8RyaHaM0TLCoXaSx+43qa+UP+CfX&#10;7dOl/ECdfhj4yutT0vxLDcCHQdaubgTtqhEapHaFAnCrtGxRtUdzX0t8TddvLbXI7e4Vrby8RxrI&#10;mBlOHPP3q/BuJeHauCqarTufWZfiFVdkyroOtQ3d1GFaN5G6EHrXQDxNM1mRN5PnMELg/wAIH3h+&#10;Ncn4GnY6xdTGTzH++rdAvsBuq94whkhtY2+VVOdxB5ONua/MsRTbqHu6c2hhz6uk2tzXEi4NxtLq&#10;OFT5abqNjGImuPJbcvAbO4kDoPx7VWv4Rc2Ucb/NCx2rIODF/jUEHjBNMufsuqbVW65gk24SUn7u&#10;T0GKx9n3O+Fm9DU8DeJJLm6m08yTTWszMsqGUmJGzjPHPXirOmTnRtTNrJIsazOCMcsFPSsC61K3&#10;0LXbm7ZjHbPJszuCrt3bs59c1H8WfE9p4ku7PV9Gu3mm8iNGZV3rOo6nnoaOUqMG2elar4qtb3R1&#10;jt44vLZWQNC22PaejpnkfjXJ+Ir0aLE0kasysvMfTH41yfhj4jwT3tu07KqzMrsAf9ZJ6gdvpW14&#10;31Brm0nQYZZDtG75SPlrN07mlGjyysEXjC3v5I2kkWKPc+0kcHb0zW9p3iLT/Ijt47pJLzzWeIFm&#10;wT/eP+FeV2DyReYkwVY/mK4kBxU2larNHfiJY9wALrg9MdeamVJo9H2KkeracreeHWRYpNqlc9Af&#10;Wum02xjiWQ27My7MsBIwwfbNeQ6HrN9rN1I9tK0caEp8rb+ld54e1yOJ2bzJGZ/y+9UcpzYiBuRy&#10;n7fGR5jHOeuBir3iKzexjTyW3AjcFI6jb1zWP9vVr1ccLH82exHpXQfZpJ7VWaTEco57lV29B+dQ&#10;o2PPqaHJ6hqb2d1F5kex5uS+7GF/2R2/Gta11u40q5t5IwzRsNzuw38/QVHqtli/E0hVUC7QNwO3&#10;5avaGjRv86KdvQHoatailqbB8Sh0VVDFiuAR90VoadJ5dgJGXE0kmG7gH1rF1jVIbqxk+Vbfbu5x&#10;isTSvGDXO2GORvm5JQdKfKYez5ldHodptmeRjJ91eQvbtWZrl1t1CEeZtxycd/rVOz1Ca10qPzGj&#10;mUScqzAkt8rYJHbNV/EuuW7WnnS8ScL8voelaRMY05XsbEEn2hl+VgBHhwV71ueFZEkj8tY2LVyn&#10;hlkvbOOSEM0ZLBmIPJrdW/i0ks4KsSuB82M1RnWhY6m6LTw4HT+Idh9KxZEaO6+XLo3J56Vo296s&#10;tt0XZkjpzkVHbWymZRhIwflOW6CqgvI4Y+7uT2tmDv3KvzfMFZTwarajGzJ8ir5g6Z6Gr9u7KrGT&#10;aD6mqt2xAVVZptu3ncK10FzXMXUInnjZdu9fmG3OOvArivCszaT4kK7izeU0Uyhx8oPRvrXqLWqw&#10;Op+VDhW9efvfzrhviToAsJ4Z4dhaN1YFFOXHoPT8aUjrw9RNcjOlkure4WNWCj5vlz94/WsvxD4X&#10;j1J1kRR+5fcvyn5x6Vh6Z42PiDUmtys0ci/vRLj5F5xtz0znjFbraybqJWbcJJGQqH53A9cY64oi&#10;N05Q2OQ1/TLjQJP7QtLd3RQrTW6BlB+nzVpQab9stUmWSXyim4DZyTW1qdms6SZ2tCy8w4rkvBmr&#10;La6vcaXNdRxhdz27Hofb616FI3jJuBiePNEvrVY3t5JbiJicRqCrlR1AB547+lcPp7eIrfxDPOtr&#10;IumxWpMwlLRSQuW4+QfISa90mdp7veqqFjBKgjOAV+b86bdRnVYY90arGM5yoUjPTPriploVTrRS&#10;szlfD3jZtSu40aOLfHCc7hsyq9Cfetg+JY5bSXaxWTZt3EfLn1zWPrPg6HTFEtqzeYD5afIf3Y9/&#10;WqdvqC6laLGdrtLFlwq8k+1aR1CUYzV4mpb+GYdfuWaRYXVjktu3RTH+9x0+lO1G0GlRGK3hktY5&#10;Gy20klB+LU/QrxtLV7dcf9Mif4frWjqGoW+s2RKs3nYXd8vAHqfaurL5VKWLjKJxYjayPjL9rzTN&#10;PPiW8k1MyC8vFiidT+8kbarIMZwAoUKfqR614F4bt5vCVxJ9nmX7PdYjkQsC0inpkdia+wP2xvC1&#10;14i8M301vY2t20MavIk9xKtxZEbP3kIztb/bGee1fFmsahJbeIflk8xbVXgaA8Rtu2c+uRhsfWv7&#10;q4FxPt8ujfc/IOJKKVa6NzxppVrcDzYlSPccK0bYyp+6T7iuUvNMa/tYnhUNJtWRghySD1Ix6d6m&#10;MMt5ZSeW8k/7xZCpP8HtXTeGoI4d8luWaKQs8QLrlB6n0+lfdczhufLrV3ObbWf7LZY4zNDPGMpI&#10;pB8o/wDPRD/Q1qWWq3GoWPkQSKJUCt+7cfMF+8aj8QeFWit1k8vFrcuCx/giBbh8dRn0rMl8PyaP&#10;ftKsnmNaMQMhcN/tHB/i7DvWi5ZK5UptGr4S0Kz1Zrj+0LrbJJhoQP8AVeaemR1xVrVPhxDDave3&#10;W6ILJhFVc/aF9/Q1hPrcNzfRybXjmUk3CoPLV5V6D5fu9R+dbWteLLrVrOSGPzFj85RIrnDRn0x2&#10;rPlmndC54vcxVijS5WRdsapuVVzliPcVt6fcrIkcqbXZT5gI7VJ8PtMtfEumx3DtcO6QiRgrZ8nP&#10;+rMbbt0nvgGvR/EfwesbWygvIIXsbcjybuN441XzpfuyKSfvf7HX2rOrioxlysUZGFpMz6hplqw1&#10;GRZpcDeqKIzKem8k4Un1PFVvC2jw+IfGf/E03x+TwITEAm3pvz655xTB4ZvtH0ndJLCqQzJBGHuV&#10;WedM43iPOTtIwSBxU2r3st5pVxNHtmvYXgVGPQ5+9nHpkZ9K55f3dw5mdZ4Z02PT50uNrSW4kOFn&#10;iVWyOrlT2+Y7T3rH8Y6Nb6fqQuIbj7Xa62/mFGMfmRv93d5YON2O/Suj1j4s3Hj+7R9Y1jUL7VI0&#10;itoraWfzLeQtyZ0diBt2KvtkmuY13SpLq6W7XzJE2blYL90c8gfgfyNc1OUub3mNMr6t4dury1/0&#10;WG1WOaJ/l3hN7hkxyfuk/PXkOuC4ib7LIrmWFwkin5Xjz0yOoz717V9thk0M3ckzfZ45QhZfvMT0&#10;IFcF8U7my1izW+WSGO8iMdt5QXaZ4/nw59SMD6ZFddKTOjQ81vNQZo5FmfcinHJxXMeKL37Fas2c&#10;8bq6jW4U+yH5Vb+Lk43GvOfHup+XbMkZLeYvHtXy+e1kqdjvwcLHDa3rn22Z2XIx2qg7thmz9OKj&#10;KKhbdncrtkdzRGfMVQu78RX5TWleep7VOIN+8dV272/iJ4x9Kkkt1kf7q/8AfJoRRF8ueP1qxGm6&#10;LdWDjc1TsVYoQg+6uKu2kb3SqGUH5eeaRIONvpVtE8nheG9a7sLTMKk7HR+ENAW8CtkGT/a+UV1k&#10;ekqtr7e3WuP8Iif7Qu5MDftwG7V268LtZg/44r6/BU9LHnVJXKHkFZNrbT+Bq0tuscOedp6D0p8l&#10;v9ob+8fVvm/lW/pWgqLXa0m75N2Swr26dOxxSkY+k37aYVQFiy/eJ71ak1rCrtLHd1z2qHWdOEEX&#10;mFefY1nyFhH17Z/CutQsZl6VlvlXYG8xV4GRzVcx+T8x48zoD2qTSZg06k/MMfw88ev0rcu9Nje2&#10;8w9D1OOn0raMQuYlvEzyLIrblXpgVs2UplXYy8/LyKqw2zBljxtGccetXfsjgjlSG6Z4zW1KmFxy&#10;2bC4XkcDOcVpwaZ5yFUjZedoJH3RTLaSS2ZPvNj5Rn0966vTJ2uIN8dxN5bdix3fyr0adO5lKRyb&#10;2txFGwLNtVsEEjketX9OnEThBlY/4T1z9a1dREUz7QqhmVgR3zTtM8OXWoS/8e+6NV4Xdhtvpj+9&#10;x+ld8eVK7MJSfQomwXVJ97MypnC+x9a9U+G/w50fx3o6WNzeyWOoW6yNBa2+nrcR3ZVN2Wc/OOfa&#10;vORaPDG3EiiMZlEi9B1/oa6nwvqv9k20LybFM+7BiyGfcgyuex5HHuKyrQcleBMZPqY/jjwDD4U8&#10;SajBJGFmt7toZmOdrNnbxVSHw5cJ5DoHWN3xj/nmfb+9XTeJHj8R3DKp/wCPmTcZCCpb+LJ255zX&#10;ReEfCAvjatczXjQW5YS+Vb+YIV+TkLuQk8N+dL2yhH3xJXOSlshBdW8MgTzo1eXf/E3OOvTrxWxo&#10;+l2t7HJ+9XzthwGkPysO9O+JngO58IxWrp9oltr+Xc00CrLJAgPzZAzhivO3rmkt/DU3hifzlC7Z&#10;FTYqyh12Mm5AT/eB+8O1TzqavEt3RJN4d+1qt1m1WQoImnechpXPQ56bjWBeaZZ6lYTNnZeWhO92&#10;GVby2DGORh82SsijOK1JNWkl06OP51lZF5Y7sMvRHA7+4rofhT4Z059RaSSFtSluo3guIrm3K485&#10;Y+WCN+8ddnyg4I71LqOlHmkZvU47wxJNFJ5F0snkKqqUaQ5iA9Djmu7+F/xDurPxctx9suma1jlt&#10;UgmQtbxRSZBYBgELLt45rS+IHwjk8KeGTJZo0otxHljECyxt/e/vHjtXM6fpcdrp0b2v7uNhkrGi&#10;5jGN3Bzz1P5GsZVo146AtD1Lxn4vsfF9hp/2AyXlpb2RaJbpvLkC7sM44+Yg8kDpXA6NpljdtOs1&#10;xeRQwW7xwiBQxiJGQ8fqACOfeoILiSdYVkeZWdAVaPqufvAD0Ndz8Mvh5DfS301nq2ow2c1zbN9i&#10;kZVtoyY9rSxqP3gBMaDJbbljXJrQjqaWR5ZoOgXGnv5PnvKka7PmDAsO/b71eo/s6+PofDPir+yt&#10;amjufCy6c5XTHQIqX3/LO5BX5ty916Gui1L9nVfGFzHeaBqBMtjDI0+muwbYYg7bwR/rGSNOi5yW&#10;FeWWsENust1Z+fdwNHuZ/szxmVf7+0jIPtSliKeJh7NMIqx7n468f+HvE/w61Lw/pWsa1qWt3WqC&#10;71O7vtO/s77dfBZIg6yFh8gRgp2/KwQfwcV5/Lq9vf6tMrbGjYhXZAFTf/7ITtGNuc1zOg+NE8bg&#10;R3ky+ddQeSgabcxbcw8xwUBX5ecntWp4M8DzandS2duJPMOQF8lmDg8swPcjHFcdPCxoxtJmctSk&#10;LtdI8Q8yJNA+7yZ2GFh3fIVlPTzP4l9RzXR2Hiq0t9d0n7NJcLJJAYZJYMGQXG5/Jdm+6WLkEsON&#10;oz0roPBXwBfxbaX1mn9i3Fs8JlnkuSGmvWUZwVC7Q3l9gc5ry34neFNR8MeMJNLvdc1RbyGEy2ay&#10;xxpJHA3l8HbsCsN/CqhX3qoSo1pezW5PKfY+ufCPwf4cm1TVL/UBrHiKOCGPU9RsYVjMlyAcmWTO&#10;JsYK7vUYrwD9of4awaFd+H/FOmvaw6X4itnmhWJ2S4LEqVldT86gDjkda4jw/wDEO+8MvZ6VaXc1&#10;09rp/wBhk8+3dWv03M3mzMHIdssfvYqX4i3er+Pb/RZNX1CXWZY7QRR3N188zgvgIC2MKfXFc2Gw&#10;NejUvKV0Scz/AGRcC9tb5GUN5XkzTht090HkBcNuxgEJniul0i103TAs9xJFDYsUsFNwzriSQbY4&#10;9y9yeB3J6VreB/AF9ryTq1nLbzJIEgimXYXcdd4L/KBjv/d96434q+H7ywF54KuLq4guNBuoZr1I&#10;ZlnZZYV81SpXKLgn+EmvT9opy5ItGkdD6O+HX7INre/D3R/BtzqT6TqEulqtzrit5y2k4VXUpG7b&#10;HL4AO9RtO4dq+avFnw21r4WeM7rR9Yhi067idoLO5tHE6TxqEDBm+6CCSQ/94GvZPB37Y1xrPg21&#10;/t66vFc2bwyKsBndcq2COPnL/wAe7GO1eZ+O/jXN4h1XQI7XTbRbjT4mtrj7TG6R6luk8wucNlTj&#10;iuHBwxMKrVR3TLlZq6L3hD4seIfCOnXFlZxxx3k22Vb+Q7riSdeFmkBPMij7rDnPUVkXN9r3j/4k&#10;317qkdxeXt8uL24iAWa42IX81h83RAeB6GrepQXHxC1S0vtE06zhXUJRLaRyzMpkQP2D4zj+HH3+&#10;2awPFeuXiWHk2qSW+pQzRMyyHbHcoG/eLJ35RdnHckV6MIRTcqe4nG51fijRLvwn4E0/Vh9vvtP1&#10;mD+0I3gj+1XAtjMUMuxMnIdScegNcvcauzTW4U30DWrqVkWErIh3btoUjK5PXNfXvhP49+G9Y+Ee&#10;j33hPTX8O6Zp7NHd6VFLmbTLjJXCfMSkXAOBxtYjrXzp8c9Nt/D09reGa0f7VNHbBbe4huid/P8A&#10;ATsXHY81wYHFzqScakRu7NC8/aVbW/AOs6bqEV5qFxcWyWNuZFwdu9A7Z9RGGx7mvMrnV/7Qv9qq&#10;QwZiQ+8FANqrH05yAcHvg10bW1vHFHiSRUbDA7eYyOuPXNR6zpCnTP7Uuba3t/OkjFtBFfBWlgbh&#10;3bP3ZBg4XrzXo0Y06bbS3GU9T0mDS9HW6VZJI2TBhdC8TBSS3mOPmTABIK9gaktNde0t4WvJvtG5&#10;C6tcf8sQqpgMTu8wf7Qr1fQoPDXjTUtOGgy3VnazWb2yLl2mICgFbgFuZcDOR2Y1yvxm+F0nh27t&#10;NZs9M0jQ7W3hNpd6fbXMkTXhG3bcxtKzMcfxKBx3rCOKjOp7OS1K0PQPhF+0Pp15qlva37W+oaRr&#10;mntcZX/XJ/Cu6H5B5ZDHfjk9q5T9pXWdF8X67pGo6XqMl1cR2K2k6xWSQxTBOEKjfl40XlSO3Jrh&#10;9J06zaLbGqXlvdESzI/7zLDqfXj24rsI/Ctnq2l6hNptvb248J3SR3Zkbb5oCJKoTPUFPlOK5ZUI&#10;U6vtIX9CXqYOi+FZtW0Nbi1mgm2xrykpDOh5LIO4G0ZI4rNgv3to5mdWuIYZ2iYMPlWTb90bsflX&#10;05+zz/whvjLwTZ+KfD9rGvn23lXWnSIxjsVYguI5HYFoXBAyPu5FTftI/s++G/HGha5Lo0cOn6yt&#10;vGTZyBIYREFfYUlcghhgYU/M2RjNcsc3/fexmmB89+B/HU1lpLRxqFjZ1PGVViF5Y5+79K6TVPHN&#10;v4q8OXun3WsatHJMFktIYrVXSVYj5gmZ+oMZ+4P7vWub+HthHfeDgt8Yobm0jEZQsGe4HV2YDkFc&#10;8+lWRocOkXLeXt37GRvvHEbLg7fm6Y5rtlGnKWwFn4PSXFxeatGsMuoWtxexRsz7t2shkh33KsrK&#10;ON7ZBxjB9Kbqvg++0Gdp5NPhtbaNjDZpaiSaOYKM+Y7sMrJgE88Yq1+ztqdt4G8ZW3g52+z6XaWT&#10;yWF/JcKsn7mNAsT4PCMSAc85NexeLfGdrqWi6tJpOpJNdaLqkFnHD9p8qICTDtMCBhtibVH97Jrk&#10;xFedOrZLQSZ896N4z1DSNcVoGkt7u3kiETsjqHb8RXcR+K7zxJd3V/JJcWlxqo8y8tYJj9mEn+xu&#10;3YHXpUHxq1K3g+ICR2uoXt1BdxvK4cbTIyvuAbA67eOKxNV11dMaT7LIzRqdgIRS/wD3zn/aP5V0&#10;+z9ouawxniSwa4u4mkeSSPyjcqwT50RHwdg/iYkEbRzTNL8I6hDatfSMt5bXkWIBcfK/PTzFfG1h&#10;6GqvjnxPDdeHre4uL2+j1PSUhmthFZJxEX3sylMqScNwV712XhX4i2fj6CH7SqNPeRiWSSZz5kqL&#10;glpQ2AjjIyvBGaUuaELoDzKa/v7U3MMIubP5mifb+88zOzDew962/A3xc1PwZpWoae2o6pNa6iVe&#10;RArP5irs2h8Dk8NtLZxnmul+LGmq1yfsLWuoQQbN88BC53rxn6bR+dcppul79KaSPY0i7W68sPSu&#10;n93UhaSA7jWvjXceLPCzaS0jwwx4a4UXkys5DfLgKSnPf5a4vw/aavrJvvIs77VZHkEqgDdgberO&#10;eAB3z0qG2ktdP8nz5JoUf7oRCzr9Buy3Q/lXV/B/x5DY/Ea10S6uDp+lauUUTW7IZDOxwrsu/BIP&#10;DYfA71h7NUYNw6FRfc5Kx0++ivXa8uJobe8XyJLSUBQV67Rt/h/Wqug+HtHstY8TWqW8K29xOsFu&#10;r75jLA8SF8EtgYYED3Ne/fE/4C2/xAvY5tO1xk1DatvfC5Z4oowny5WJZMOSP7tfPvi7wNrPgPxn&#10;c6HcXk2pi2nkuIZIU2wTWvy7pAXxknByB93BowuMVWOmhR4J+2D+zvcfALxnp01r5mp+G9chkutN&#10;1CR/NuCFch2mC8Q9DgDrg+leLNOtwUO44PTjmvsT9oSe5+JHgG3tvlkgtYfssbw/NKA5Lcnoc7j0&#10;/vV8gan4bbRbuCNhK2AFKsCrAnoMV7mEnJx94zfka+gXX9nyKwVJI5Pl5QAqPzr074e+I7q31WxO&#10;nwebqMwKxsTuEe7aHYs2AAF5B9a8etdQe1ZcOyrHwR1zXa/DzXJoL2Py7q4td7AOYyMgDqF+teh8&#10;UeVhHR3PpTUtRW4iUq6yLjchLBmJ6/MwXB49K8/+I0eqX+i3V1PPdXkkNwo+zQ7XjjT+J0wueMHJ&#10;PTFdn4N8Ky+PdFupLi6hjh090ilYuN6Sn5owoH3vlQg/WrN9p0ei6R9it4447Oe4M8myIR+cXfrt&#10;XaQPmPHtXlxlGnPY6J3ex4Rd6uIZVjX5BJ0z3qfQbiQ3jRMuFZtpjRgPl9cnvXSfEn4bnwu0d3G0&#10;k2nSSNAhnMcZt267REp5X/arl9NEkLloxuDdOOD+NetCSkro5OV3szqLm0j1CHyzGk8UjrKrMfvF&#10;emMfT9K29Ihk/smy88CZoPLlXJwxZW3B19OSODXJNrNxbCxmm2rHDbPDsGxxPmXcCUByCFYj8K6z&#10;wREusXW6bMcPlPJtCksWVMjd/dGVA571jVjpcs7hNUXWLRpd3nMzrneQpz6Z+9n8KhuJnvdRaSRX&#10;KvJs8tWIGf8AnpnH3/0rkba/XUrJTZ3E0KsgKo8gDDIUjI/vY7da0/DUl1eaoPOkkljUYMrxBMH1&#10;xXH7NxVyo6mzpv8Aod6bRvmeBlSUryoK9DUPiEyHW9vmTQxhzkl9qOzYX7pbAGAvzE9qvarYR21t&#10;cXEayKVb5mS33SD/AHV6t+FZt7qkeu28flqLqyiiIIuA0LTjqPNVW2gge/FRC17lGmfAlxI1nNcb&#10;vs95IohlPzHC/fGB9DTbjQtOS4kUSW8gDEb1s5cP7jjvXS+C/F8mtfDgxnyWsfO+z2wZd8zLxvzG&#10;PmA+782Mcmo2lvrdjH9rsV8s7ceXnGK5pVJNgY9oRZSqw2tG+ZI3jcE7M4VlwvGV4INaluv2++WZ&#10;vKZ13SMwX749RXM6fb62nl29pb2bySFm2XE/2dYI4/vBSF5rorPT3upRBcWmj6fFbIfLNrd+ct0A&#10;mSu5lx1IH41pUh2Kjc1ZzYzeGJPtK3Cx+bGsSLbvJGzt8u2Uhspx/dqpJpdpot1G0MY1DeklrHdz&#10;KYiyvty8YXsfXo38WK2PDmsyeGtEla2muLe6vEEW9I8gjYwaKVW6ENyG/r89Jb6o+l2T2s77Y7dk&#10;hVTLzGwTB2HspA6nvXDztbjauYfiNLrw1pMFqm+aGMZWNkaSMrzyXHCtwfl9jUXgRr7xNqIuLqe1&#10;WGOIxxxk5FwX+8DjptwcH2rtJoILnSpLO6a0kimY7Y1ljkVmCtlwwPy/e6Gubm06G11JbewtbeN2&#10;UlZEjLcDrGzb9pxuPI9KqNRWswSsdJbYtNsN9eTQyOojk8zA8obuvso7jqKwfDi6rruoTW9jJax2&#10;K+YE3TqrlVwNy56I244J4NUfEGralqV5Yw3Sp9ptYxvaFDgYJJz65AJ+gNVdC1iTRLKOGLZvZQBh&#10;2QFjtIOVzxnjHrRGm7XDQ6Q+Bf7G8M2cMKWyCSNXZ433SRRqcNhFyCan0XwxZiRmurZJobwbY7d5&#10;NnmnavJAdCOlWdB1ifUtShvYYbJp7ORILuEn5DuG92X6dx2qrqFzqHjbxPcTWW4wqZJo47iVfMli&#10;6uWLYG8AHCjmsVKbFI5/XdCi8M61Z+SI7q0t4lldpG24kk+Yr8ufmU9B1roPD+v295qs8tmZBDsc&#10;f6RbtCVccnGB7GtDSvC39o6ZGTL9nhmJlgZ127tvTO6svUtBc39zZXF4JmtHaMBR5jKw5IA/iUgA&#10;bvc0RlGTszGL7m1beJLVxHLawLMswaa3u44yzmE/ekTHHG48H0qTxRpVnqdtuurq3uIJtkZ3T5W4&#10;VjtXcFfO/PGBzmuJsotSs9Rnht2/srTYZnl22aM8yRqq7vJXdnHytx71a+EOpRReI7i8LT29vqA8&#10;zT5SwX+0IXiR98qc7ZAVZVXqc5qJUHFXTA1te8Bx65BqCTSzNcWb/wBl3EdzCR9pgkVN8MyD5TuV&#10;NoYbioYL96sPR/h/H8MPJdL6W8s2t2trKWaN0MELMrCCQr99AV+RxyO5r0nW7m5+33E32qW8W+Yt&#10;FcO48xY1RVCbQ3y/Nk881k6/fy6mjLafNJGTt3udqIesWMfcb81rKFaTVpCtrcraJ8XtabTriFLy&#10;+0u4l3QTSwOYftLO+9pOAfMX+8eh7V1Hg7QdN1jTLP8A0i2e5uINx3ON7AHewx1bPtXnd7cQXFok&#10;Uj3UUUcikRxuGuEcP8nlHvDuIEvtVqwj/wCEa1mRbiOP7dDve2uYEETWzZ/1ttk4C7uNjfLjvRPD&#10;pq9PQ2jK50PjjQrXDyxoJIbiUGEgEiVNowZW7N8lcNrV1C2uXVw0du1rdTNLbxPkxxIVGYyByOh2&#10;nvmtrxj4wuNL0OzuEtZP7Q1a9trOLy4TJFJJM4jZp2DZRtjEg4AzXXaN+zzH4gNreyzXHiDR5As7&#10;XiobffbeZIhmO/G7Gz5MdMc0RqqlH32U3Y8vl0ZL7TZk02aRtKt5vIgWdwtwF6855kXdxuGRiuo+&#10;HOr2OkeVY3GlWTabsa4GSYp7GYfdMbD/AFme4an/ABc+HmmeGvEd+1mrR2ULg2sl0wnuLdV3bolX&#10;b9wZGc8jIrCk0MXTWvkyqLiJGYzCMbk+/wBDnDV1c8akdA0PQLPVINPjuhpdnaWdvLK0hSKJYwoH&#10;DYO0/MT36Vhz65Hpnh/7Q3lSWtwDCYJHA4Dc5X7yn+6T1rMTUZrjRxG8kzSMUYg9Q3RyuOhzztNd&#10;Pol3p/iLRpItQvLq/wBd1Cb7RPPqKB/MHlMNitwduAvAGdxHrXJOPI+ZDucFHqDWmqm4tNPghhji&#10;8u3lkf8A0rys4zt/iOSBu96uec2k2zXS26tIsbubdZAEb5ezHrXa61oNjb6JJPMpmvo3IjkdMSW6&#10;glnj44IfaOf4a4TWha3dnNFp/lx3EhEiQtlQqMcFd5+bse3aumnV51ZAb8euafrlyt9HYLDqXlRq&#10;DvDIxCrnj+EVwfjfUYW1e6nnaPy5JSkgRcoGb+6OvY1chF5p2q3VvN5PmRuYrhIJldUI6gEd/aqe&#10;m6zpf/Cx7f7Za2l5HIXa3tr2JjaTOW/jkXYV24OzPTPNdUIOPUl2asW/C1vFp+iRyTQ7fObKmWIK&#10;RyR/MH8jVmws5pfGdrqgkS4+yvtWGaMMk69QkmDn8RXpXi/4I2ut+FtP8i7j+0pOL1lsPLmtb2ME&#10;oYnMobBDv95drey1zeo6e3hrxcY7e1tIYCXiKJKDDzwUf145BHWuP6xzaC0O78DfHDxJFpOsaXNd&#10;W+oQf2pHNbwujLeaVEYdxeGRRh4VwdyvyM/LmuG/aR/aZltYrq0nW81mGF0vPIMTCOeXp5rOBkNg&#10;k+mAKpT2l28q3FnNKpiIimkSQeZGzHBBPQjbxXPeLtQ/4SLVpI7iaWzgu2KxSQKgeZySoYsUwAMd&#10;Kxw+DgqnMtyJNncaf8LNU8QfDu81G32z2mN7t5kccmnn1kBPzR/rXHz6HcWVtY3OoJNH58LtbRRs&#10;ssNymcecCV9QRxXpHhv44p4Kk1bQbnw3ZyXmmXRtZtVEzyLdxLs8oCNv3ZZMcttwdvvUPxpvm8a3&#10;9vqke1o4ZWtoInlSNkVzvBCdeNrcY71NOrUVTlktASucD4c0uw0TWH1C1tYRfSb0mZI9kgMjZbDK&#10;ScAc9K09f024NnaxzOsf2iVDIZJv9HvSX43Z6fhT5dJitZsXEz+baq6O6QidUkznMZ7jHGTRqMA1&#10;VGZTHNFIFz5u1FLL8wL88c+ldXMnK6NimfCV34Ia6XVIoI4YLsW8LW0kkzTht2ZBGE3LH/tHisDx&#10;UzWguphHG5RtkSE7cN6A9h9a3rdvsC3kt7LcXiwouHk2s6x4zggH5lxzgc1ka5ZLqF7NcPqyrBND&#10;LI9ubtTbTttxDJHIdzBgWXMfQV1UX71wPN3eaV22TSSf3iPlJrR0prorDJbiFpFZbeMyzmFHYtwr&#10;kfdU5GGPXNVryP7LKwVpEaPajynjf8y8j1rqPAs++zVZFjup7jDQT7nRZdnCxysEchTgYfGOa9Kr&#10;NKFyI07nVaOJNAmjl2NNPZMsl3ASGVXUYElq0anzGzw2MgHrXcaR46uvEGrNcXCqLgwMxmAU3SRn&#10;lsxtghFBXIxkY5rHtLTVJNemOrR3A1L5prS3hnaZdPmLZLW7gIHUHjBzSXWkP4T1NZGup5p5kZbu&#10;QERtMWyQsgXrtC4G7G6vBq/vDVRaOY19JNV8WXV410jWd8vz2kCH7GH2Y3RKeVGQTtPy89a1dD+A&#10;2uazd3H9m6hLPHp+lyXd+Io3jMbkAhIWUESMY8jAycsF+7zWZrN0Le6mNq+0R8IEXCzDGPw54r1j&#10;4O/H3WNLg0uzgk+0af4dtlt4bSWaSNZS2WdxHtyAPmYFcdAKnEVK0Kf7s55QaPCLv4e3lho+mapJ&#10;Zt9svrUJNAQvmwI/3Y5o+qSfxMhACN8pwai8UeELjw3oum31/LGZNSIFs8J3tbxH5WQ565bnNevf&#10;Gfx9pudYj8L2q6A2rXS3d5dWsSo93LgNIFJyNvI3bt2c8V5vL4s/4mkd1q19rmt6ctvcRy2a2zzQ&#10;Q3MoeOKKY7fkGPmBTvXThcROUeaoifZnE3T/AGaYXFmJI5IGWQy+ZITnAClRv2t8pYcetdR4Y+DV&#10;38YNIvLpr7+zbe3XzpwJ4ixdOUbY5DHK8Fh8tcPNqzWJlt7aTUNP0+1fyLR7o7ZpIwAASrJnYS6D&#10;HXOK0PCni7UPDGuXF5p9rYSXrtFH5s07qbS13bpBGq8Mzrxg9K7pRvC9Pczjqddo/wAC2vI7+1vJ&#10;pDPpYAaJ23xzyeXvTaxwCxwMkccmuB0zStStdTkkvFmaGNQhFwcTOr8gnHUBuOO1eofFT4hr4ks7&#10;h4IU0u1jmjaM21zbyTLsO77obnzPun5PlFef658S7zxPqcklxG26ZzlYpOuejjjt6U8Pz/bNpJI0&#10;tK1OSOyNiWVo0KhQThH/AA6frV7RZ9W8U+OIdM1LUNQlkaT7NH/y1WNScHqM5BOcmud07VbY3zW4&#10;ab7QykiXZs88DrKGPAPtWx4G1/UrC7jjlczNDGfs03l/fVeisOuWycHvgVNSGjlHdk856don7OWt&#10;X3iHQbezks3XUJJo5Jnu0R7SWJtmXUnOGIyM9RXJ+LPBn/CA+I4dP1CGz0/Vr64tYHtrO8+0eTMb&#10;lITNHI3DEbiWUdB1rsYfi/qXh3Q1tbjSrU3yXbRPcxzmSbTyAGKOgfIkJb7x4rE1/wAX2Xi92stU&#10;vtSjuUkjm06yt7ZZtiI+WmZ25EsbEFe3HNeXTniOa0gcuxD4vbUPhT4+1HTrixuluLcNHa3TKFS5&#10;hEiiR2PUMSDtGOQDitS3l1bUvBNzrdtqM8VxEfIktQ6mG5jmX5ic87l7YrLs7ibxboM1xNNL4h23&#10;H2YTyv511E+P40G9lHzFuR05rH1P4f3/AIa8SzQLaRWOn20/2W+kEBE1xcjfhySu2QnB+ZOK1UYt&#10;62uB6d+z58FLfxL4a/tSa8m12znuViubMzFLi0bZjMiJnC7ec7xzWx8Xv2b9DufDlytvbLodvZl7&#10;yzh09d8N7MiYjNy0paTCnkEN8vevN/COq3fg/W4dWsLibT2jZZpvLfbHc4XnzFPXHtWx4o+MD+Id&#10;A1FdTvtQuY9TQxSxrbNIsxZPvuqjK/QVwSo1niOaL0A5W802/wDC76s2qXCzX73Zm3FwDuCJk/7v&#10;vXD+LtbOp3g82PbJCrBSqDkHoSPwNb8Pw91hra1mubzUdTt7qHdBfX7bZI4htDIV7kjnNc7458NS&#10;+Gp42uW1CWaaJpYmSEywlc4Vi5GEYlWADdTXv4WMObWxadjyjWreW51abzljVVZsiSTbj865DxHH&#10;uHzRxrtXgJ8yn/gVdH4gkmu97YG5juPP+rHXj+9XL65K0aiLO6RevoK7sTpCwoanMXHEk33j/e46&#10;fSqtxCwPytV+/ZICzHI3dc1RS5aYbvlJr5DFL3j0IktvlIVz+978nFWbMLcmOPIVX/ufK361SiU7&#10;cZ521PCdjLj5WVcVyxSR0aFy9g83jP7v6c1X8pzIq7f1q1azAqAxzu6e9WPKGN21c/WtYkmfHH5o&#10;j3fxLziibcItx2n8DViVVeE5G3btxUN0Eulym0L6bV/xrkxETWMjKv4RdcNjG6s6fQWmkyI1Ct1P&#10;pW09rhOFf8WqRbZVDKdwrz5YZM1Tsc+NK8qTao744HenHTNrhSrBeinHJ+tbraevmqVVSJGzwp61&#10;bj0KS62lB8y8yZduvtUwwmtkJ1LGPaaIpZT94r0xWwlqgj5VT/wKpGsWt32sMe4qTyPl+b95t6jp&#10;mvQjgvIXtSq9mvl7WI9c00+HSse/+H1q28bGZWbAXfu59PStkz/2tArMw+hXcP0qvqq7Ee0ONuLC&#10;O3b5l5bqamgtA0XvW1qWhqr7jz7VWFvHDJsXr6jtV/VkR7QzJdIEk+3a3zdeKvQeEvNVY8+WV65H&#10;zCrBdYPveuN3arVjfM+5RyG4LHrS9gguZf8AZq2UywopUY2lM5wfXNaRtNhyN2MbcY7+tPumjeUM&#10;CzFupAp+nWkl/PtDcV04elZ2M5SGWiiOXDM23p05rRlWMxfI33vmOR3puq+HpNOii252l8HPUGqp&#10;SSKRQenTNexTSRJXMypPtVmTnd0zx6VoWcazD5mB/CqMdurtkhs/SrSs1sn3cVslYXMTTFoZ925w&#10;u1hmq93dLC/7zLMeA3c/hTJ7gGTlsr9arXMfm3cnHIb5U2nA/GlUjdWM27FqDT0v35IXzOme1c78&#10;RPh1eDTvPVVlhkGQRMr4H4VuJ8lvu3M23bjtRc6lcJDsjXaki7WCngD2zXj47Bxqx1N6VSx4j4i8&#10;JPZzsWygPcDNcZrUf2S5bH8Fe1eLNJa7kbaBheg9a8q8Yaa0EzErgv6ivybiDK50VeJ7mCrXdmc5&#10;/aM0fSQr9KPt8rN99/zpklqQ/Wo/+BV+eSxFWErI9iKTOm8MeObnT2VMlh716p4K8YpciMNtyy88&#10;cNXhNq+yVef1ruvCOs+RCqhvm/h56V9tw7nEvhmzlxFFdD2q5kjFuk67W3dWx0/Csi8srS8dlWGF&#10;WU7Sw6kVjWPiIzWW1n+Yds8VYsLlklIY/NMcKfevvlWhU6Hmy5kR6jYoUaHbgK2TyOf/AB2sDU/A&#10;8epSbvmZlTAUHAz613dzpUke12cyblwScDFVri1xJ93ac7uPT0rmxGAhW+JBTqtHnEvhdtOTduYt&#10;t/CsfULSaONw6vIB2P8A9avTH0hSu3y93mdM9qjuvCnmxM3y/Nyfnb/Cvl8Zw7f4EdlPFWPJY74R&#10;rtURj5ehH9aspqkMpQLtUr1CnGfzrr9S8CLenZ5I3euMVnz/AAokmLsrOdvTnGa8CpwzXvdI3ji0&#10;YFxfq7Lt24XqMdK7P4S+NpNL1qONnVUdtzndkZ+lc9c/DGe0UNk8DJ5+9Vrw74Wk07VF2q24NyD1&#10;FdmV5di8PVstEY1cRCW573JpNv4peFmkkhkikWWO4hYpNAy9GVh3r6o/Z7/bFbU5tL8KeK9akt5N&#10;KsjFYX15J5hviPm2EIpLMT93uO9fKPglWk0tY2XbJt7mp9d0f7Q0bRzPDcW58yNgP9W/qD/e9+lf&#10;bZxw3DHYL3lqdGX5h7KpZH6t+D9Rj07TFZWDOSQzY6kdfyzzVzxNrcOpxqqbtkajr/Fu618v/sU/&#10;tQXnxMsUtfEF8sfi+xJEzXWIrXULf5fLAVfvSr3Y4Br2K01po57gTZdZBtDA5jB9AvXNfzTnXDNX&#10;B1G6i0R+h4KvGrrE3PDOrJf6nMJhE9vHJtDAKST1xjNa3ifRrXX7T7LNNsj8reru5RlY/dA29xXm&#10;d54nt/Dlw+3y1ujL5jITgAfd/lXRN8Ql1GKOPzdm4qCXYAphMnP0HNfF1aDcrI9xUZc3NE5vxDqk&#10;nhKeOzvJN0NxK0FrdN8seT0RieMn1o07VEhjmgUiaRJCrZYLvI6gDsBWt8RdLk8d+BNW0WGSaGDV&#10;l8rfAVEiFvu7CehHqK8c+E/xIh8J/Eo2GvRX2oWl7PHamSRxJJpzr94yA4Lbsj61zum1ud1OKcbH&#10;oFzqCeHVuby4hmVZEw+xcyRNu/hPStXT/iL/AMJRbql3xNtb5tqKjxt91guc1r3Hhi31OeNY5YJo&#10;vK3LLH0ZOm5fTn1rnNZ8IxQ3LBoonkRjskbcMbe2N3SolFIqnNXszYl0ZbqBJDuV1fcQBwV9KzYd&#10;Vt7bVrYbfOkhlHmZRVBVuvf2P51Xg1HUN0MCqJEV9syqpKv/ALo6nr2rn/GketNrUyxW+xoVd5EL&#10;MrrGemRjqKylc6qb1sz2rwdptpd6ezRJH9nYbzj51yeCNzccV1yeGLe0RVi8uPy1YqY+59DXlPwE&#10;8fR3FvcaTNbm0uLHY6I5/wBbGflJ3H5iQ3PSvXl16RooUCoVkfyk+c5ync/X9ayPOxXOnoVWsmtJ&#10;WWTy1bb+7ctjP1FdBbTNDp0akSYUc89B6/qPyrF1FvPuGUqjEL84x92sOXWrpLry4WWJZisckr5w&#10;orLlOSUeY6LUvO1C5Efk+Z/e+QDb8verENzJaymNmXanc9a5+DxK1gnnMMK/3SxwD35/OqNxr7ai&#10;+5Vx5n+sOD+8+vpREPZs1/EF/JdM0SyMsbK3mEjj8Kf4S8NLZXUl0GZnBKknsB14rDnuGubdhBH/&#10;AA/wgj+da/ga/mTSpIZvMkYEBUYbeW65Nbx1K0UdDs9QxfC3G3y1kOGAYcH1rndZhnmsJGVUdvO2&#10;EOdo56flUxupPtW1to4zFkHge9OSEalps7bVAUOmP7xXp/wH261ahY54yadyf4eG4sbabdNGLfcC&#10;sR7E9Ofeu3sYINXs3HmSxgt83zDcPpXk+ma5LZal+7ZQ6kOyg7lOd+Py2j862rTxjNoutx3SllPe&#10;KNxhvwp8pnWpyZ2OiahLpOuzWJy8aqJgWU5+Zm/xrp1m2R7mbbt+9tG3P51k2+lLqqteRz/NKDlY&#10;R91ewJf0yPzqW0umRQJG3ANk8datRsedUt1INc8UGyaAbl8tnVXbHC/L3rNg+JJttREP7psnd+7Z&#10;unr0q3rFml0ys0ahsfKxU4K+pHrXMXWkBb2Ty2k/eBTGR1A9KDWnGHU9AkuIb+ztbiRtxuItwXdu&#10;IP4Vz/iy3W6sCTt2x8gc7jWFPpc3h8yXccbyQs+WBmfZEyL/AKwL13H8jXQ6dKmv20cMhbyXU8Aj&#10;t15qdGTyqLujjfC+hSX+3a2zyWbcwPCfNu/Hmuya1ms9O8udvMb7ryQgxI4/3Q2RVgS2tlbLHDGF&#10;SNuCw2mTtTYfEVusg8xvLLdczHbSi9bFSqSZz+oeIriG3PAVJScFfmIUdT9Peub8ZaVZm+tdUs2V&#10;oom/eDyxkfXmusttAurDUXuoLj/RLiaQS2hAbcD0cHt9KoeJfCzRedcWZt/Km2yPG1wfMDjqAemK&#10;76UjanKKdjR8IXJ1/RYroxtsPzbgPlYegNWL9zbWsIZF8xk3nCnH3q5H4Z+PGtNT1Kx2K1m0qSxx&#10;s224UhNpDeoLc8V6FqFr9stVZQ/yruGO49KUpGNeDg9Tlru3BSXc8e4JuC9ydvpXFaFaS6d4pm8z&#10;5Y2kVI5W4A+XH869DghVr4q0CLGr7SQCuAOvWsTxG0cmuRxhvMPlrNGVkO0MG6Kex5HWnSZVOdlZ&#10;GzBo8NnG22NY265Vf8azPFekXEsbTWys5z84B2jb6V2ECGXSxLN5hjC/NvGSv1pzxQtGwKja3Ufp&#10;XRRqNVE+xzSk+p8//He+juvAgln/AHLSRzhgw27HXy9wz3xuXPpketfB/wAQooLjxPeSwQpbrvz5&#10;YPy7fXPrX3N+2T4Ku3v7PVrB9VWxktxZSWkcp+zTFsF/kxtBYInOecV8Z+MdAe28QboiElDeWFVh&#10;tc+nNf2Z4W4xSwC7o/NuJaL5uY8/h1dtN1tbdd+4ruPzNgD06V0Wi65HBbK0cZVGTJRxujYf3wBy&#10;T7V3Gs+AF1XSron9zcbXdUeT5JW9D3Arz+90iZYbSz+zL5mnWzpeyht0dzIHyHUNzyNox/se9fq9&#10;Ooqh8HaxY1PW2urJbSYMys5YbEJzhvlb8PSumsPCMerWtrIjNI9nEYVduPOyzuxYeuOBXD2s5S7i&#10;jZtzK+0e9ekeDfFMNiDNHHukjieMgjqD0bP3sjce3arq3StEq99zgtS8L3E9w91IGkYSAANuAdCp&#10;wnA6nb1pFjbTGLTQptYOgDNubaV4VsdCPU1e8R+ILiC7WzdpLhZAApf55XC8bWc8n7x5A7Vu2XgJ&#10;fE1k9xDMsN7Njy3Y7EXPRlz0BweT6VUazirzMZW6GT8JHg0hLOygm8z+zIgLZpBulVV6AKPl/Ouv&#10;8SfGC40tlWSF7hmBdLbOYJj6t6EZGPrXIaH4NuNAvX+3KRdLjCx/vF8s9OT3rb0i7stI1eO41COE&#10;L5DWjCcbVjWVNpznphlBB965qkYSfMhq6Nv4b/DmLxp4f8nXLu/nuoWkjBdY2ktJuJPLVioHlY2n&#10;nnBJrb8VeDbHwxZ+ZZwSmNWCSR43JckvtBA6+Wcj34q/4I1ez+GkU1jqbf2pBfSQ6iPLcFoB5Cou&#10;xx8u4ryVK5xVDxZ8RxDfPI8t5awFh5LW0LGWAZ3g/KxBxXmN1XU0DU5u68Htbar5bNHH5LFJFz90&#10;p8vB9MU/xN4qXS2jnkkklSJXhkLR+ZJHlWxtzw2N1XtK1FdYv2lmmMa3blohkFZg3GS3YVnfE+1v&#10;JdHtYlCx29tE0XzyFthc4BJHUg8V2R1lqaqyObtddtZ7CZ7q+vbeR5Y90It/9HbZ1JbduVz69K8z&#10;8U3Mst0t1u3LICSg6LjrW9qE01zG6yq0jKcOCMjPqcVxviLU285olxu+7n+FQ3XNd/JGEbm0G5GZ&#10;q8jXEHzNu29O1eZfEK/8s7t8eF6EHrXea1dGK0kkZflXpg15b4ym8y42xkKi9M85r804kxXY9rC0&#10;zCk3XG9lK5+9n3qKESRjd8rH61ZigEaBezUyWMj7rcfSvz+XvO56i0JLVwzbmFWg2xc/w7ulU7Y4&#10;YL/F6VJGk0km1+/TFbcpn7TuWLW4VZlyrHf7V0FtBmJWj3Lv/Gsey06TzNysefvZH8q6vTdPzED/&#10;ABenZa9rL8PJnFWqIs+GrfZLub5doyM1vW8mEbb25Xbxn86zdHsV81FVlDN8pBPaui07Q5pEIkUM&#10;FOzJG2vs8Hhe5wTqFW0vWSbdu+X0xWpY6ySDjgA7SPQVCNIA+7830qFI/JkfKgFThsmvXhROWUh1&#10;1LJeIqBlQf3s5FRyeH5I7Xe0bYY8j0b0+lSKqxxq2FZQm48dDXWWt3bT6MsLRrGVG485Ymt/q7I5&#10;jj7dBbSRrj7o5wOjen0ratp/Oi2bzu9xxVWS1W5uMJwSdxHoPWpnU2SLsHzbe3zVao2FcmsdOa6f&#10;5Tukzv8Al5FbMHhK5fChINz/ADsUO5UCbePx/WsnQNTk0qWFowvynacfLkfjXR6X4xjmlUMGZfR8&#10;7W/ENXVTptE8wW+i+ZbyOsaeYrKEc54HqRVi0SSKWRTtZN2GwCMDb2rQtgNUv47dd29nVghXCY9C&#10;a3LnwFcQWc8khhkEb7Agb5n+g6muyMow+Ilq6uc3p8Ea38XmxRyRF+dxwo7fer1DwzbafFDGzSf6&#10;YoypijIZfoejdD+decX6GCK4g8mRWtZMyKpypbk5B/u7gRn1Brb0n+0Lmxs5oRJD5kQJaM8ID0z6&#10;UVYqUdzNOxreMwXvVuI2jmk8wNIJpNjFR8pfPTADHim3PhaPVL6CLT5LW6ka0+2rtcbbiHKr5ke7&#10;G5sKOBmtTRPDU0+qWslxOZlWQMHkw3HcMOwPvXo1h4NsNF8P3Fvpdhb2VvcT/aI1iiG1GdvnMRPK&#10;oOy1x1cR7NWBxuePQm6sLKdd0kkkf3QcAiu58I+NbKTQ7WGOO4/tK0h8i7aa2MaSvu+8HLZNZs/h&#10;m8uJ5A9xbwxwcYN1HGh+oY5qlaW00MqyRzSSRqu1JGVFz/ssEJ/OnK1SIos7W91SS80C6MKszwyx&#10;o4YMpQyr99HIwzD+6K56G0uP7J+wsqyNE2QzuFMgJRVdvUj0FS22oQtbrFMsdwqkXIifOGYfdkyP&#10;T0rrPA1kPGqy3ElwtiqrJ5VnGyvHcIArNcI/3wwHyMpHPUVzOUqUdDd2aucHrHg6Tw9LHNewWMrT&#10;R71Xz1l3/N/FtPyt7GrHwq+JE3g2WV5Li4h0y4RxLHHuLb9vyvhSSzezYNejeNtI8PtbbLezjhuI&#10;4/LW5YlvPG7pjsvt1rzqfT7W4s2gj8uSRxt2ykMk/wDsuTj8xRTqOpC0zHlNN/jf9t8O3CyR3V9M&#10;yrbW4uFeJrFpOpKkZMi4OCNo5qX4eeD9a8cadczNMy2NnHJHNc3AbKXG1mi4A+6X4PtXPafbW7XD&#10;Q3W6TzAWt5sgKUVcMGPTn+E9+1em/s4+PjYeJrvSLqQCzsnilIu51QSr/CBl/mZPbrWdb91TvTRM&#10;ddzzXxD4ev8Awlq7aZqkN7b3iok6yqhe3nGz/WRuBhh7A1a+HV5N4R1BbyNVS3mbEoyAoZ+Fljyf&#10;+Ale/UV9L/FLUtH8c+CNP0ttS+0aZp3nrHtXCIC7SNIFx821+Qc7scYr59g0S1t7vWtMuLoT28d4&#10;CBa/NHcOF2q6fwYDc4BrHC4r20P3iNuU6jwj8ddQ8OX8l1HbxWf2eZprWWKY+YUIxu9Bkscg9q5v&#10;w54g13xd8QL2TTI7i+vnm2tHIJLdLku2XHmKuxVA5CdcVgTytoV5LZyFpWhJjbz18v5h1PPcf3a6&#10;/wCE/wARLGz8TQ6HJqktnZXE/mWbs+xJpE2yRNuP3Sx+Xae1VKgoR5qaIv71iDxH8OG8PvfXlyv2&#10;W8upkERtd0kd5kYdpiwxHsPAHG41BpvjnWbfVLdrfULiK7tFZ7ed38xrXbxgEgBdwYkYzkV9OXB0&#10;P4i+D7qHVrW1ubG9u4Z7sW8yxyMyHcojOfvN3V8GvAfHPhOPwp8RdQg0+6kGm300lwYndSLNvuiM&#10;N7Dt2rhwuN9snTqLVF8puWvxrdIZxrE7PcEZMUK5CM3ylCeMDHevKPi54in8c/EK1vJDL5WmQMlo&#10;vmNkrvEjh274clhnsoFdDcaSxvo1AjZlj2/vZAqTn5fndj91vY1la9YLp2mxXsMLXMM0kduwK/On&#10;z4yR22Dn3Fd1CnTpvmtqZ8pWkSSG2/c27+a4LuIRkyoOvPYUXHiG5s9IeEmS2mhK7C7Dcyq2QP8A&#10;Z54r1rw34V0Xw940vrO4uF1rR7t5IrKZ0++hQMnmkdHBc7T0HGa5b4sfDmw8HarYPC11NZSRXUcU&#10;M9slv9nDzKvkOIyqviRWwwPSnHERlLlaM5Rsdj8Hfi7o3xW1rTPtSx2epadOsOozzKJN1wdxRslQ&#10;MnKZPTrWF+0b4m0a31Zr6HSrX+3ILV7Epbqp815JsFpnQkB/LJ2g8kAV51LoUelW1vHKr3CcndcB&#10;SAAdhUjIJP8AdPerPh7w7ps3imysTHLFp0kpN3CibEKbcKS3J3Z4qFg4U5+26DTuZFnbad4etdLN&#10;vJdTtew4iIYTNAOvmyFcg/Smpbpc6pDe3C+b5atbxxrMUSVn6MxPTHrX0lpP7HNv4j8Ix6po8Myi&#10;7MLWturpHb3Vu5dJLlJGO5XLqCydx0rwn4m/DfXvhx4sh0yWyjVbyGWVZLc7reKMSbApfoM9Nud1&#10;FDM6VWXsV8RrGLSseveEfDen/E34c6bcafcedrGh26GOaJlOIkG/MKn7xrzPXfhms6PrkmoXX2q6&#10;u2ku47xQJ97szA4/hA9Ky/hb401b4UeItMk02eaGbSYmsZ4riMrk42/Mp6fjVz4gXmpalqt1eXm6&#10;z/tGZZikfzW4Hoo/wohRqRqXTNI6kUdg2i6fDDM5ha6Ikbywi4U9CRt5JrGvvDlrp4WWN45NPlA8&#10;uVkG5CWVI+CfvHBA9a7DSvAd5faGdSuNQvnslZIl2x7kQt91COu7261y6ae2jJFZq0UquuDb3CFf&#10;KwEU5z0ZcMQD3NbU6kXzKLVwlobmifDK48R/ZmupkjiRsoW8uRZTt/1jKVyr8HrxxWXB8P5w0Kao&#10;q3CvHv3j542Yb28zaF2LyBxnuK3vDfiaHwZJbMnmXFuCYXDyxo0hdwAWYnC4DZqz4w+Llv4o8O3V&#10;rY6arWq3C2jXd7K3nOP7uRwyt2ZeDUe0q81jM5hDfWFtcSaaphnmclboStFHISu1ZMrwDj7o7d60&#10;tVuNa8ceCvD9pq+qTapZ6ChiiaR1aS4cdJXJx86+/DVlXGonUtIhsN3mQQzKgDoR90sBk/Xj60mo&#10;Rp8MRcC7aFbK1Jjl+YtlxwcfSt+W+vUDt/hr8Gr7X4rW4/etY3NnNeQ3ckqrEyoVBEY9yCPqDVX4&#10;r/Dm98I+AtQ1m41aKbT7u9isyjBy1ndP8ojAXqxJ3Rk8Zfb2qj8CP2mLrwtpFroN/p+ozeH7WQx2&#10;2o2kqRnyirM0Toy5IJIOR611vij4v2stzqVw0aT2Il22WnTkCNAeA7IuSZlJBDdOK8+Xt/beRWhx&#10;mjjUvgFeRf2Y99Dr9paPYoJPNuLeGOVFMu/cWXziVA+XO2tXxD8SPEPi/TLebUr+51C8jhRLhpWd&#10;vtjRr8rOMD5j6jiqfw/13UJvAlvYSRpqaaVFH5V1cvIszp3LZbJzn73equieJ7jT/EUbWc11ZSsy&#10;NdiAqJYyem8DPy/StFTjJ6pcxJ0nwq+EH/Cy7eO9v/tVtumjnmmWSRDAylFi8xUb5cjopxv7Zr17&#10;xt+xTr0+k3h0WSa7vZIJI7RDNFgyscqNrEKnzccnpXiem+ML/wAD/FP/AISexW61ZtUQR6vbXU80&#10;K3UayLkuqHDsqoSOnBz0r2jWP2s9Lu9e8Y3CtDZ2Z8SNd6I0jMG1OB4lVJGH8CjBTZ14Jryca8V7&#10;a9ED52+Gnwm1CX+07XxItxZ+JtOkk064tZdssN4UdQ7CReGGVwStXL3Xbqys5rHcUh+0rJHbt8jo&#10;8W0qGK9SjLjB6iuh8ReJl8d+PbG60O0tYXh3QRjznKyKX3smezt1GeTT/FHwx1jxpdXGraXpeorp&#10;0IcwPcKsQ2IcSAFfvFC4AP8AFivT+sJWdbqJKxzPjjWbfxZrFmmoD7deLEhMr5njEh68vkYFd54G&#10;+Hmk3GhWc0lqtmhixPFboGWQbvvgE5U/7C5X3rzS2trbTJfsE1jZxTMAwlBcO6l+HUF+T7Cu38Ge&#10;Mn8K6KnyOsMD5N55jCQn+7zx2/SrxUZOK9l1GJ8Yfh9b6X8Pmvlsvtlvpsga7eOFcxW7uNjy4Xj5&#10;mIx6VyuhwLZeF1/0h9QW7kSZZGhRUtWbeDDwuZAwCkFsZxWj4z+J994r0e8s7W8ufsWoSob1FYr9&#10;uUbGVZdoO4A/3aoaBpciWFxZ2qyKssyN5JRm8khX2r9zhR60UYuFP94BB9pmuXljEgPmPGAJnwD6&#10;Z+lbvwsUz6rDEVW4Zn2yWxjXP4VHovg2bS9Hs5blo7i4a1Lz5P3HHUJ/eX/aFYPgrxJfeGfiCNV0&#10;25is7m1/0hbry9zRxr2QHjcewPWtJR54XpgeseIfgTdReIZJIY9PsYW3SeQGfOFTawOfu4ZWJ9K8&#10;r0uzj0TxNeR3VjZSXFvKZo5PKdtzPkI4LYxwDgf3hXoGs/tCyXM0y3L3E99JJ9qkkdUjOPm+UMeM&#10;HdzXJ6v4nv8AxV490fUFht5LWx064gChUUeb5kMiFnzuMmGcLxzziuXDxqKDVXqDszS074g63peq&#10;6bJera6g2npEgWVWzIy/ellI5BPormud8aeLdY8U/ES5vLm3t7WSZmlW3tTvhiY48tUf7wDb/umr&#10;t3qd9rutX0c1mxaNwqSozTHBGR5jYwmRzzjiq2t/ETSvhxaxapHvmuLLdHM/l+QyZZUeSP8AikXo&#10;cgEEKcVtRpxi/cWpUpWMPwhpeqWIurqTUrmznmeOKeJH2xGRUyCMA4HyjmvI/wBp/wCFP9qatc+L&#10;tOhS7ga4Wz11LWONo7C5kDyRMQp3sjr8xLAAN8vWvqzxD4B0W/0+xttD1ZdTuXgMbsIwkDF1RmY/&#10;P1VSQPoa8r8VfDSbw3qdzpFvfWvnRWFzp3mBm23qiFhh5D1BPAbqprqw+I97UIo+I7i5zMdh8xQ2&#10;Qem/6V0/g3UVN7GH3PARgEcMD61z2s+G5NBv7izkWPdauyuFnEi43diKv6Mnkx43bWZeSP6V71N3&#10;V0S7o9++Hfja30o2X2iP7QkflrITj9+V43EMRzgA/ia9Skvl8aSW8ty0MO2INI8cqycnkYB9Dx9a&#10;+cPAl/CsNvHJEqqsW2RslcNt6jbXr3gOfydLWOK43sxKvs9A3OK48RQ+0dVM3PFuq6fDplzHc2a3&#10;Ud0cN5kBB8zpjdvwpxzivHbMQ+b+6j/d7gFBB6HkH8q98+HvgDwx8aPF0/hfXpZtPj1FTDBdRsXk&#10;3bRnCjnuPm9xXG/Ev9mHV/g/4outBv76HULq1f8AcyJwtzC3zKctjopAzU4fEwjL2UtyatN3ujzQ&#10;zJPMx2LGrDLjOd/+FaOmXcpBSFpN7SIp5xlR1H41U1azOj3nlyKI5ydhX0pkdnI124j+7jc23OR9&#10;K9O2ljnO40zRoU8QzOm77KrZAHqvIH5cV3HhjxHp98jLbs8jjrGVA3fjXlmk+K3sLaOFgscn3Y2L&#10;f6v/AGff61t+Bbtbe2a7f7O00bMIIwrDIPUlt23Hp8vNcdalJxNIyPV218kK7SeX5bxq7vKV+c9D&#10;jd94+vSuA1y6kl16+W8+7qUgmuCi58vd8pCEcYx6U3ULo6rbI1wg7Ao6DMjD7uBnnFVbhpL26VW3&#10;J9nHkjCEsp9R/ermp0+T4gOtt/GWk6GqiGJWuYVMcV5IhEwlbbyuzKgfWq194mukvZl+127Ydhu3&#10;def+udZVt4KNvNcXEks00isqosn3UPqfSqTaGpY/Kq89DLyKcadN63JbOk8V/wDIbt/+ul5W1p3/&#10;ACIun/8AYWb/ANkoorA0iaXin/j7sfpVyy/5A+nf9fC/+z0UVwsooav/AMi/rH/YQH/oNblr/wAk&#10;88M/9fVzRRWUtwLPxa/10P8A1ztP/RMtcx4W+83/AF3X/wBDooruj8BmT/Dv/ka7/wD7DR/9FJWt&#10;o/8AyVnT/wDr6m/9BeiisICkdx8WP+RTm/7Bs3/s1cXqf/Hin+7RRXBT+IykUbL/AJCOk/8AXZv/&#10;AGeuY/5aN/2F/wD2jDRRXbL4Sj1TxN/yB7j/AK/6gb/j8f8A4HRRXnxA5XWv+SneBf8Ar2P/AKNi&#10;q5qf/Ix6Z9G/9CSiiuqj8BpA6i9/5FS8/wCvy2/9DStz4N/8fl3/ANiyf/SyeiiuDF/CVIh+O/8A&#10;yOs3/Xpb/wBK8x8K/wDIetfq3/obUUV14X4CTb1L/j9l+slJqP8AyNS/9cW/rRRWlT4AL/iD/kaZ&#10;v+uU/wD6CK4K8/5Dn/Av/ZnooqcGBXH/ACGfFH/X43/oFZWufcl/32oor1Ige2/s4/8AJF9Q/wCu&#10;8/8A6NSuB+JP/H/ff9hGz/8ARkdFFeNEDd8F/wDIFl/3z/OuO8Tf8gdf+u9l/NKKK3w/8YJlz4q/&#10;8hnWv+vib/0Csf4Uf8jJ8O/+vO4/9AeiioqBA9i8Ff8AIqSf9g+H/wBCrzHX/wDkjtz9I6KKyo/G&#10;aGtrX/JQfDP/AF4L/wCia8t13/kUIf8Ar5/9mioor1qWwF/Wv+WX+6f/AEKvUfgB9/V/+wDqP/od&#10;FFdWK/hBA77x9/yTXwP/ALsf/oQrl/iJ/wAjq/8Avr/6E9FFeCdBwurf8gqL/r1X+VeiaF/yL91/&#10;15J/6Meiiuvoc8zifH//ACT3Tf8Ar8l/9BWuv/Z0/wCRRu/+v6D/ANnoopf8uzM6j/goL/yZlpv/&#10;AGN1h/6Omr5nuf8AXN9R/wCg0UV2YHZ/12OeJiX/ANyT/cqnF/r/AMG/mKKK7ZfwzSZ1Wqf8m3+B&#10;P+xmH/s9SaZ/yHbH/ceiiuKhsZmX4D/5GTxF/vf+3BrrPGf/ACF9P/65zUUUp/EVE7D/AIJ/f8jz&#10;8WPw/wDRZrsPiX/rrT/r6X/2pRRXz3/L8or+Of8AkZF/3krye1/4+br/AID/AOgJRRXtYb4gPSl/&#10;5FNf96T+VZdt/qPFX/XJP/QJKKKmj8YHyX4k/wCQhH/1y/8Aadef6h/yEJqKK9zFfAVSMS//ANW9&#10;UoKKK+RxPxnoRCH77Vfb/WUUVxmxFF/rlrU/5aUUVvECjc/8e1SW/wDqPxf/ANBoorCoOIj/AOrW&#10;o4v60UVmbmjafdj/AN+tDSv9dN/vUUVtR+IzmZ+q/wDH5cUkP3qKK9KBmWz9yOm6L/x7JRRXOZlv&#10;Uvvn61U07/j7k/3aKK0Ao6l0b/fq5Y/8ev8AwJaKK5zQib/V1vfDr/Xx0UV0UfjMZGxrv+rj/wCu&#10;tc7qn/s9FFehAoZF/rjRffcaiiugzM2X/j4q5p3/AB9N/vUUUTJkRv8A6qoZPuN/u0UVyVPgKgY2&#10;pf6yvLPH/wDx8SUUV8JxN8B6eE+I4m++/VGb79FFfiWM+I+lo7BDXUeGvvrRRXbk/wAQVDr7D/j3&#10;atm2/wCPi3/67UUV+l4PY8mtsds//Hv/AMCqncffoor6Gmco1uq/7tRv/wAe/wDwGiipkESGT/j4&#10;Wm/8s6KKkCrf/wDHun+5UNp1aiiuVfxCZHo3h775/wB2tTUPvtRRX0dP+AFD4je+AP8AyPt3/wBc&#10;q+4vEP8AyEk/65xf+iqKK/CfEDaR+kcP7nD/ABW/5C8P/XBaoeIP+QA3/XJv/Seiivw+fxH6BT+A&#10;9u0T7tv9I68A+Pf/ACcLff8AXvF/SiivOrGmHPa/hD/yJun/AFT/ANDput/8fZ/35P8A0GiiuaRn&#10;L4iLRf8AkcI/91v/AGWtbVf+R3j/AOviiispHRHc4DTv+Rng/wB7/wBrPXuOmf8AHzaf9fH/ALLR&#10;RWJlidjbn+7cVw2qf8hj/gdFFBxUzWk/1UP+7/7IlNl6NRRWcDQNF/gruNP/ANV/2x/9loorSBzy&#10;+ESL/j5/4DV3w3/yCLj/AHHooroOc8/T/kfP+2f/AMXV/wAQ/wAX+7/7LRRQdVQ9L+HH/JINN/35&#10;P610z/ej/wB7/wBmoorQ8WsY+p/6pP8AcrLP/HzF/n+5RRWY47kesf8AIJuqk+CH/IuH/daiisxx&#10;LVh9yH/gP/oxKxdR/wBYv1oooj8RJ1Wjf6pf9ysvUv8Aj2k/32oorrohT+M8us/+Rwu/+u9e3aP/&#10;AMg6P/cSiinM6sZsc74u/wCRmn/35Kv+M/8AkXLf/db/ANkooqqRzRKPhn/kUdD+rVef/V/j/wCz&#10;0UV0Q+MyqHC/Hz/kjt5/1+R/zr4R+Jf/AB/S/wDXRv8A0BKKK/rLwo/3Y/P+Jh+u/wDHsn/Xq3/o&#10;FcJff8gzXP8Ar1/9moor9swh+dnFeH/+P+w/683/AJ13Ok/8hKWiiuroTIydc/5DVp/16H/0ZXbf&#10;Dr/kKW//AF2j/wDQjRRXPi/hM4m54k/5Cll/uR/+hVzfxD6yf9fSf+g0UVNP4Ch2rf8AIr2n/XCH&#10;/wBFVZ1v/WL/ANcm/wDQKKKzp7gUtJ/5JTH/ANcl/wDQq9C8Rf8AIp+JP+uH/s8VFFa0/iA+fJP+&#10;PuauG8Uf8fDUUVvivgOuic/4k/5BLf7leU6p9+iivyLiLc+hwuwyP7i/Smv92iivlKZ2FeP/AI/1&#10;+tatv9+Oiiuymc09y/ov/H1XS6F/x6t/u0UV9Zlp51Q1tA/5C6/Suw0z/j3uP99KKK+uw5wzC/8A&#10;+PZaybj/AI+p/wDeoor0oGEgT/WfhVqL7lFFdAiTSv8Aj9k/65Vc1Tq3+7RRQBU0r7y1ox/8eDUU&#10;V0QMzS+En/JSl/369i0f/Wx/71FFY4gv7Jx1j/x6aL/1yb/0dLWr8PP+QVL/ALp/nRRWkvhIOj07&#10;/Uw/9d469b1j/kEXH/XmaKK8vGgeSeJvvTfX/wBmqRv+QW30oorpo/CZwMB/+Roh/wB166Twh/x5&#10;w/SX/wBAoopYj4TX7J1ms/8AIvwf7jV5uP8AkF6v/wBg6OiisIbCNzxz/wAf13/2D1/9BgrkLT/j&#10;5uv94UUV1f8ALszie+fCP/kn1r/uXdeS+Af+RNk/67r/AOh0UVwYfY6DY+Kn/Idt/wDsOn/2SuV8&#10;c/8AIG0v/sIQ/wDo2iiuyH8Ix+2e/fC7/kV/Ff8A1823/o1K8mk/5Deuf9hCSiivHwv8aRsX9c/5&#10;BOoVb1//AJEKX/eoor0omZveK/8Aj90j/rjF/OKug/a0/wCQPoH/AF1u/wD0fLRRXBT/AIhnM4L4&#10;n/8AIJ0X/rs/862/h9/yLHiT/rmv/odFFd1T+CTE+s/2A/8AkgJ/7CJ/9JXryL9rX/k2PXP+wjdf&#10;+gUUV8rgv+RgdR4P4u/1ml/9gW6/9pVqeJf+Sa2//XdaKK+l6mcD3/8AZg/5NH+Iv/YVtP5pXz98&#10;bP8Ak7f4kf8AYSh/9FLRRXj4X/eJmkzh/iH/AMgjVP8ArvH/AOyVpfHH/knWlf7sP83oor3upmUb&#10;T/kZPFH/AF7QfzpPiP8A8i1d/wDXz/7M1FFP7YFvUv8AkN2P/XOy/wDRK1V0f/kpepfSiiql8YHo&#10;/h3/AJFtfrD/ADFc1L/yeF4m/wCvWKiivJl/HA6DXOml/wDXKf8A9FGvO7L/AJGjUPon/oT0UV20&#10;twNL4c/8jjB/1/Qf+g19qH/kjej/APYMH/o5KKK8fN/sgfCd7/ykTf8A68ZP/Rq13Wsf8irF/wBf&#10;P/shoor1cP8AwYgOm/5FG3/65p/7JXoHwt/5Em6/3oP/AEEUUU8V/CA5+/8A9Vb/APXrJXk/h3/k&#10;mOm/9eq/+g0UU8v2A1O+sf8AXSuo0b/XfiP/AGSiitavwmZ09j/x8XX+/D/KvDv2hv8AkqWg/wC4&#10;f/QaKK48N/GKkej/AA2/5JJb/VP/AETV7Vv+QdD/AL81FFXH4zaB+enxD/5KDef9f3/s1XLT/j1W&#10;iivp8N8BMjsfB/8AqT9K9H8JdLP/AK85KKKvEfCbUT3v9m7/AJKbY/ST+cVWP2uf+R6j/wCvKL/0&#10;A0UV89/zFI6JHz18Vv8AkYP+B1T0nof92iivpjzzNv8A/XL/AL1dxbf8ef8A2y/+IooqavwhA2PB&#10;f/HzD/12iroV/wCQsf8Afoorz6xodJrX/IBm/wB6uV1P/kJXH/XVv5miiueJMj//2VBLAwQUAAYA&#10;CAAAACEAOs4yRd8AAAAKAQAADwAAAGRycy9kb3ducmV2LnhtbEyPy07DMBBF90j8gzVI7FqnCYEo&#10;xKkqHisEgsAHOPaQpMTjKHbb8PcMK1jOzNWdc6rt4kZxxDkMnhRs1gkIJOPtQJ2Cj/fHVQEiRE1W&#10;j55QwTcG2NbnZ5UurT/RGx6b2AkuoVBqBX2MUyllMD06HdZ+QuLbp5+djjzOnbSzPnG5G2WaJNfS&#10;6YH4Q68nvOvRfDUHpyAxed7uSL8uD0+07M2LvW/2z0pdXiy7WxARl/gXhl98RoeamVp/IBvEqGC1&#10;ydglKsgLVuBAlqW8aBVc3aQFyLqS/xXqH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XOZQpjwDAAD2BgAADgAAAAAAAAAAAAAAAAA9AgAAZHJzL2Uyb0RvYy54bWxQ&#10;SwECLQAKAAAAAAAAACEA7inntedTDQDnUw0AFAAAAAAAAAAAAAAAAAClBQAAZHJzL21lZGlhL2lt&#10;YWdlMS5qcGdQSwECLQAUAAYACAAAACEAOs4yRd8AAAAKAQAADwAAAAAAAAAAAAAAAAC+WQ0AZHJz&#10;L2Rvd25yZXYueG1sUEsBAi0AFAAGAAgAAAAhADedwRi6AAAAIQEAABkAAAAAAAAAAAAAAAAAyloN&#10;AGRycy9fcmVscy9lMm9Eb2MueG1sLnJlbHNQSwUGAAAAAAYABgB8AQAAu1sNAAAA&#10;" strokecolor="#0070c0" strokeweight="1pt">
                      <v:fill r:id="rId11" o:title="" recolor="t" rotate="t" type="frame"/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DDECE64" w14:textId="77777777" w:rsidR="000629D5" w:rsidRDefault="000629D5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Merge w:val="restart"/>
            <w:vAlign w:val="center"/>
          </w:tcPr>
          <w:p w14:paraId="6D0D5BDB" w14:textId="780ACA25" w:rsidR="000629D5" w:rsidRPr="00CD0C99" w:rsidRDefault="008B1085" w:rsidP="000629D5">
            <w:pPr>
              <w:pStyle w:val="Address"/>
              <w:rPr>
                <w:rFonts w:ascii="Century" w:hAnsi="Century"/>
                <w:sz w:val="21"/>
                <w:szCs w:val="21"/>
              </w:rPr>
            </w:pPr>
            <w:r w:rsidRPr="00CD0C99">
              <w:rPr>
                <w:rFonts w:ascii="Century" w:hAnsi="Century"/>
                <w:sz w:val="21"/>
                <w:szCs w:val="21"/>
              </w:rPr>
              <w:t>Hiring Team Manager</w:t>
            </w:r>
            <w:r w:rsidR="00CD0C99">
              <w:rPr>
                <w:rFonts w:ascii="Century" w:hAnsi="Century"/>
                <w:sz w:val="21"/>
                <w:szCs w:val="21"/>
              </w:rPr>
              <w:t>,</w:t>
            </w:r>
          </w:p>
          <w:p w14:paraId="10C21F55" w14:textId="3BE80F9E" w:rsidR="0081292A" w:rsidRPr="00CD0C99" w:rsidRDefault="005F0A91" w:rsidP="000629D5">
            <w:pPr>
              <w:pStyle w:val="Address"/>
              <w:rPr>
                <w:rFonts w:ascii="Century" w:hAnsi="Century" w:cs="Aria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rFonts w:ascii="Century" w:hAnsi="Century" w:cs="Arial"/>
                <w:color w:val="222222"/>
                <w:sz w:val="21"/>
                <w:szCs w:val="21"/>
                <w:shd w:val="clear" w:color="auto" w:fill="FFFFFF"/>
              </w:rPr>
              <w:t>General Electric</w:t>
            </w:r>
            <w:r w:rsidR="00CD0C99">
              <w:rPr>
                <w:rFonts w:ascii="Century" w:hAnsi="Century" w:cs="Arial"/>
                <w:color w:val="222222"/>
                <w:sz w:val="21"/>
                <w:szCs w:val="21"/>
                <w:shd w:val="clear" w:color="auto" w:fill="FFFFFF"/>
              </w:rPr>
              <w:t>.</w:t>
            </w:r>
            <w:r w:rsidR="0081292A" w:rsidRPr="00CD0C99">
              <w:rPr>
                <w:rFonts w:ascii="Century" w:hAnsi="Century" w:cs="Arial"/>
                <w:color w:val="222222"/>
                <w:sz w:val="21"/>
                <w:szCs w:val="21"/>
                <w:shd w:val="clear" w:color="auto" w:fill="FFFFFF"/>
              </w:rPr>
              <w:t xml:space="preserve">                                          </w:t>
            </w:r>
          </w:p>
          <w:p w14:paraId="68F6B7BD" w14:textId="7CFDD08F" w:rsidR="0081292A" w:rsidRPr="00CD0C99" w:rsidRDefault="0081292A" w:rsidP="000629D5">
            <w:pPr>
              <w:pStyle w:val="Address"/>
              <w:rPr>
                <w:rFonts w:ascii="Century" w:hAnsi="Century"/>
                <w:sz w:val="21"/>
                <w:szCs w:val="21"/>
              </w:rPr>
            </w:pPr>
            <w:r w:rsidRPr="00CD0C99">
              <w:rPr>
                <w:rFonts w:ascii="Century" w:hAnsi="Century"/>
                <w:sz w:val="21"/>
                <w:szCs w:val="21"/>
              </w:rPr>
              <w:t xml:space="preserve">                                                                               </w:t>
            </w:r>
            <w:r w:rsidR="005F0A91">
              <w:rPr>
                <w:rFonts w:ascii="Century" w:hAnsi="Century"/>
                <w:sz w:val="21"/>
                <w:szCs w:val="21"/>
              </w:rPr>
              <w:t>7</w:t>
            </w:r>
            <w:r w:rsidRPr="00CD0C99">
              <w:rPr>
                <w:rFonts w:ascii="Century" w:hAnsi="Century"/>
                <w:sz w:val="21"/>
                <w:szCs w:val="21"/>
                <w:vertAlign w:val="superscript"/>
              </w:rPr>
              <w:t>th</w:t>
            </w:r>
            <w:r w:rsidRPr="00CD0C99">
              <w:rPr>
                <w:rFonts w:ascii="Century" w:hAnsi="Century"/>
                <w:sz w:val="21"/>
                <w:szCs w:val="21"/>
              </w:rPr>
              <w:t xml:space="preserve"> </w:t>
            </w:r>
            <w:r w:rsidR="005F0A91">
              <w:rPr>
                <w:rFonts w:ascii="Century" w:hAnsi="Century"/>
                <w:sz w:val="21"/>
                <w:szCs w:val="21"/>
              </w:rPr>
              <w:t>Dec</w:t>
            </w:r>
            <w:r w:rsidRPr="00CD0C99">
              <w:rPr>
                <w:rFonts w:ascii="Century" w:hAnsi="Century"/>
                <w:sz w:val="21"/>
                <w:szCs w:val="21"/>
              </w:rPr>
              <w:t xml:space="preserve"> 2018</w:t>
            </w:r>
          </w:p>
          <w:p w14:paraId="1C09505C" w14:textId="77777777" w:rsidR="004F7150" w:rsidRPr="00CD0C99" w:rsidRDefault="004F7150" w:rsidP="000629D5">
            <w:pPr>
              <w:pStyle w:val="Address"/>
              <w:rPr>
                <w:rFonts w:ascii="Century" w:hAnsi="Century"/>
                <w:sz w:val="21"/>
                <w:szCs w:val="21"/>
              </w:rPr>
            </w:pPr>
          </w:p>
          <w:p w14:paraId="151BEFC1" w14:textId="7E32BF39" w:rsidR="0081292A" w:rsidRPr="00CD0C99" w:rsidRDefault="0081292A" w:rsidP="000629D5">
            <w:pPr>
              <w:pStyle w:val="Address"/>
              <w:rPr>
                <w:rFonts w:ascii="Century" w:hAnsi="Century"/>
                <w:b/>
                <w:sz w:val="21"/>
                <w:szCs w:val="21"/>
              </w:rPr>
            </w:pPr>
            <w:r w:rsidRPr="00CD0C99">
              <w:rPr>
                <w:rFonts w:ascii="Century" w:hAnsi="Century"/>
                <w:b/>
                <w:sz w:val="21"/>
                <w:szCs w:val="21"/>
              </w:rPr>
              <w:t xml:space="preserve">RE: Application for </w:t>
            </w:r>
            <w:r w:rsidR="00EF100C">
              <w:rPr>
                <w:rFonts w:ascii="Century" w:hAnsi="Century"/>
                <w:b/>
                <w:sz w:val="21"/>
                <w:szCs w:val="21"/>
              </w:rPr>
              <w:t>Software Engineering Specialist.</w:t>
            </w:r>
            <w:bookmarkStart w:id="0" w:name="_GoBack"/>
            <w:bookmarkEnd w:id="0"/>
          </w:p>
          <w:p w14:paraId="207E8535" w14:textId="315AB408" w:rsidR="000629D5" w:rsidRPr="00CD0C99" w:rsidRDefault="000629D5" w:rsidP="0081292A">
            <w:pPr>
              <w:rPr>
                <w:rFonts w:ascii="Century" w:hAnsi="Century"/>
                <w:sz w:val="21"/>
                <w:szCs w:val="21"/>
              </w:rPr>
            </w:pPr>
            <w:r w:rsidRPr="00CD0C99">
              <w:rPr>
                <w:rFonts w:ascii="Century" w:hAnsi="Century"/>
                <w:sz w:val="21"/>
                <w:szCs w:val="21"/>
              </w:rPr>
              <w:t xml:space="preserve">Dear </w:t>
            </w:r>
            <w:r w:rsidR="0081292A" w:rsidRPr="00CD0C99">
              <w:rPr>
                <w:rFonts w:ascii="Century" w:hAnsi="Century"/>
                <w:sz w:val="21"/>
                <w:szCs w:val="21"/>
              </w:rPr>
              <w:t>Hiring Team Manager</w:t>
            </w:r>
            <w:r w:rsidRPr="00CD0C99">
              <w:rPr>
                <w:rFonts w:ascii="Century" w:hAnsi="Century"/>
                <w:sz w:val="21"/>
                <w:szCs w:val="21"/>
              </w:rPr>
              <w:t>,</w:t>
            </w:r>
          </w:p>
          <w:p w14:paraId="7FB9564B" w14:textId="620EF320" w:rsidR="0081292A" w:rsidRPr="00CD0C99" w:rsidRDefault="0081292A" w:rsidP="0081292A">
            <w:pPr>
              <w:rPr>
                <w:rFonts w:ascii="Century" w:hAnsi="Century" w:cs="Arial"/>
                <w:sz w:val="21"/>
                <w:szCs w:val="21"/>
              </w:rPr>
            </w:pPr>
            <w:r w:rsidRPr="00CD0C99">
              <w:rPr>
                <w:rFonts w:ascii="Century" w:hAnsi="Century" w:cs="Arial"/>
                <w:sz w:val="21"/>
                <w:szCs w:val="21"/>
              </w:rPr>
              <w:t>As a young and motivated individual, I am extremely interested in submitting an application for the advertised Graduate Engineering Trainee position.</w:t>
            </w:r>
          </w:p>
          <w:p w14:paraId="7291EFC2" w14:textId="51C8A0A4" w:rsidR="0081292A" w:rsidRPr="00CD0C99" w:rsidRDefault="0081292A" w:rsidP="0081292A">
            <w:pPr>
              <w:rPr>
                <w:rFonts w:ascii="Century" w:hAnsi="Century" w:cs="Arial"/>
                <w:sz w:val="21"/>
                <w:szCs w:val="21"/>
              </w:rPr>
            </w:pPr>
            <w:r w:rsidRPr="00CD0C99">
              <w:rPr>
                <w:rFonts w:ascii="Century" w:hAnsi="Century" w:cs="Arial"/>
                <w:sz w:val="21"/>
                <w:szCs w:val="21"/>
              </w:rPr>
              <w:t>In November 2018 I completed my B-Tech studies in Electronics and Communication Engineering.</w:t>
            </w:r>
          </w:p>
          <w:p w14:paraId="18C79716" w14:textId="44F24FB4" w:rsidR="0081292A" w:rsidRPr="00CD0C99" w:rsidRDefault="0081292A" w:rsidP="0081292A">
            <w:pPr>
              <w:rPr>
                <w:rFonts w:ascii="Century" w:hAnsi="Century" w:cs="Arial"/>
                <w:sz w:val="21"/>
                <w:szCs w:val="21"/>
              </w:rPr>
            </w:pPr>
            <w:r w:rsidRPr="00CD0C99">
              <w:rPr>
                <w:rFonts w:ascii="Century" w:hAnsi="Century" w:cs="Arial"/>
                <w:sz w:val="21"/>
                <w:szCs w:val="21"/>
              </w:rPr>
              <w:t>While completing my studies I worked in most of the programming languages like python, C++ and JavaScript</w:t>
            </w:r>
            <w:r w:rsidR="00CD0C99">
              <w:rPr>
                <w:rFonts w:ascii="Century" w:hAnsi="Century" w:cs="Arial"/>
                <w:sz w:val="21"/>
                <w:szCs w:val="21"/>
              </w:rPr>
              <w:t>.</w:t>
            </w:r>
            <w:r w:rsidRPr="00CD0C99">
              <w:rPr>
                <w:rFonts w:ascii="Century" w:hAnsi="Century" w:cs="Arial"/>
                <w:sz w:val="21"/>
                <w:szCs w:val="21"/>
              </w:rPr>
              <w:t xml:space="preserve"> </w:t>
            </w:r>
            <w:r w:rsidR="00CD0C99">
              <w:rPr>
                <w:rFonts w:ascii="Century" w:hAnsi="Century" w:cs="Arial"/>
                <w:sz w:val="21"/>
                <w:szCs w:val="21"/>
              </w:rPr>
              <w:t>T</w:t>
            </w:r>
            <w:r w:rsidRPr="00CD0C99">
              <w:rPr>
                <w:rFonts w:ascii="Century" w:hAnsi="Century" w:cs="Arial"/>
                <w:sz w:val="21"/>
                <w:szCs w:val="21"/>
              </w:rPr>
              <w:t>o obtain sound knowledge in these domains</w:t>
            </w:r>
            <w:r w:rsidR="00764BF9" w:rsidRPr="00CD0C99">
              <w:rPr>
                <w:rFonts w:ascii="Century" w:hAnsi="Century" w:cs="Arial"/>
                <w:sz w:val="21"/>
                <w:szCs w:val="21"/>
              </w:rPr>
              <w:t>, I have developed projects also which is given in details in my GitHub account. This has given me a range of practical capabilities that will meet the needs of this role.</w:t>
            </w:r>
          </w:p>
          <w:p w14:paraId="26F46470" w14:textId="231FFC65" w:rsidR="00764BF9" w:rsidRPr="00CD0C99" w:rsidRDefault="00764BF9" w:rsidP="0081292A">
            <w:pPr>
              <w:rPr>
                <w:rFonts w:ascii="Century" w:hAnsi="Century" w:cs="Arial"/>
                <w:sz w:val="21"/>
                <w:szCs w:val="21"/>
              </w:rPr>
            </w:pPr>
            <w:r w:rsidRPr="00CD0C99">
              <w:rPr>
                <w:rFonts w:ascii="Century" w:hAnsi="Century" w:cs="Arial"/>
                <w:sz w:val="21"/>
                <w:szCs w:val="21"/>
              </w:rPr>
              <w:t xml:space="preserve">I am also working in Reliance Industries as GET where I have developed Duval’s triangle in JavaScript to solve the critical </w:t>
            </w:r>
            <w:r w:rsidR="00CD0C99" w:rsidRPr="00CD0C99">
              <w:rPr>
                <w:rFonts w:ascii="Century" w:hAnsi="Century" w:cs="Arial"/>
                <w:sz w:val="21"/>
                <w:szCs w:val="21"/>
              </w:rPr>
              <w:t>issue</w:t>
            </w:r>
            <w:r w:rsidR="00CD0C99">
              <w:rPr>
                <w:rFonts w:ascii="Century" w:hAnsi="Century" w:cs="Arial"/>
                <w:sz w:val="21"/>
                <w:szCs w:val="21"/>
              </w:rPr>
              <w:t>s</w:t>
            </w:r>
            <w:r w:rsidRPr="00CD0C99">
              <w:rPr>
                <w:rFonts w:ascii="Century" w:hAnsi="Century" w:cs="Arial"/>
                <w:sz w:val="21"/>
                <w:szCs w:val="21"/>
              </w:rPr>
              <w:t xml:space="preserve"> of transformer </w:t>
            </w:r>
            <w:r w:rsidR="00CD0C99">
              <w:rPr>
                <w:rFonts w:ascii="Century" w:hAnsi="Century" w:cs="Arial"/>
                <w:sz w:val="21"/>
                <w:szCs w:val="21"/>
              </w:rPr>
              <w:t>for</w:t>
            </w:r>
            <w:r w:rsidRPr="00CD0C99">
              <w:rPr>
                <w:rFonts w:ascii="Century" w:hAnsi="Century" w:cs="Arial"/>
                <w:sz w:val="21"/>
                <w:szCs w:val="21"/>
              </w:rPr>
              <w:t xml:space="preserve"> detecting fault in it, the citation is mentioned in IEEE C57.139-2015. I have also developed Predictive data model to predict the faults in transformer in Python language. </w:t>
            </w:r>
          </w:p>
          <w:p w14:paraId="684CF26D" w14:textId="77777777" w:rsidR="00764BF9" w:rsidRPr="00CD0C99" w:rsidRDefault="00764BF9" w:rsidP="00764BF9">
            <w:pPr>
              <w:spacing w:after="0"/>
              <w:rPr>
                <w:rFonts w:ascii="Century" w:hAnsi="Century" w:cs="Arial"/>
                <w:sz w:val="21"/>
                <w:szCs w:val="21"/>
              </w:rPr>
            </w:pPr>
            <w:r w:rsidRPr="00CD0C99">
              <w:rPr>
                <w:rFonts w:ascii="Century" w:hAnsi="Century" w:cs="Arial"/>
                <w:sz w:val="21"/>
                <w:szCs w:val="21"/>
              </w:rPr>
              <w:t>With regard to my ability to meet the specific requirements of this job:</w:t>
            </w:r>
          </w:p>
          <w:p w14:paraId="0971A829" w14:textId="65440495" w:rsidR="00764BF9" w:rsidRPr="00CD0C99" w:rsidRDefault="00764BF9" w:rsidP="00764BF9">
            <w:pPr>
              <w:pStyle w:val="ListParagraph"/>
              <w:numPr>
                <w:ilvl w:val="0"/>
                <w:numId w:val="2"/>
              </w:numPr>
              <w:rPr>
                <w:rFonts w:ascii="Century" w:hAnsi="Century" w:cs="Arial"/>
                <w:b/>
                <w:sz w:val="21"/>
                <w:szCs w:val="21"/>
              </w:rPr>
            </w:pPr>
            <w:r w:rsidRPr="00CD0C99">
              <w:rPr>
                <w:rFonts w:ascii="Century" w:hAnsi="Century" w:cs="Arial"/>
                <w:b/>
                <w:sz w:val="21"/>
                <w:szCs w:val="21"/>
              </w:rPr>
              <w:t xml:space="preserve">Meet Business </w:t>
            </w:r>
            <w:r w:rsidR="004F7150" w:rsidRPr="00CD0C99">
              <w:rPr>
                <w:rFonts w:ascii="Century" w:hAnsi="Century" w:cs="Arial"/>
                <w:b/>
                <w:sz w:val="21"/>
                <w:szCs w:val="21"/>
              </w:rPr>
              <w:t>Goals</w:t>
            </w:r>
            <w:r w:rsidRPr="00CD0C99">
              <w:rPr>
                <w:rFonts w:ascii="Century" w:hAnsi="Century" w:cs="Arial"/>
                <w:b/>
                <w:sz w:val="21"/>
                <w:szCs w:val="21"/>
              </w:rPr>
              <w:t xml:space="preserve">: </w:t>
            </w:r>
            <w:r w:rsidRPr="00CD0C99">
              <w:rPr>
                <w:rFonts w:ascii="Century" w:hAnsi="Century" w:cs="Arial"/>
                <w:sz w:val="21"/>
                <w:szCs w:val="21"/>
              </w:rPr>
              <w:t>The goal of the business to achieve the target in optimum possible of time.</w:t>
            </w:r>
          </w:p>
          <w:p w14:paraId="7EA12560" w14:textId="49C110A3" w:rsidR="004F7150" w:rsidRPr="00CD0C99" w:rsidRDefault="004F7150" w:rsidP="004F7150">
            <w:pPr>
              <w:pStyle w:val="ListParagraph"/>
              <w:numPr>
                <w:ilvl w:val="0"/>
                <w:numId w:val="2"/>
              </w:numPr>
              <w:rPr>
                <w:rFonts w:ascii="Century" w:hAnsi="Century" w:cs="Arial"/>
                <w:b/>
                <w:sz w:val="21"/>
                <w:szCs w:val="21"/>
              </w:rPr>
            </w:pPr>
            <w:r w:rsidRPr="00CD0C99">
              <w:rPr>
                <w:rFonts w:ascii="Century" w:hAnsi="Century" w:cs="Arial"/>
                <w:b/>
                <w:sz w:val="21"/>
                <w:szCs w:val="21"/>
              </w:rPr>
              <w:t xml:space="preserve">Quick learning: </w:t>
            </w:r>
            <w:r w:rsidRPr="00CD0C99">
              <w:rPr>
                <w:rFonts w:ascii="Century" w:hAnsi="Century" w:cs="Arial"/>
                <w:sz w:val="21"/>
                <w:szCs w:val="21"/>
              </w:rPr>
              <w:t>Always ready to face any situation and plan the work accordingly to meet the business needs.</w:t>
            </w:r>
          </w:p>
          <w:p w14:paraId="0EA81423" w14:textId="24384BC3" w:rsidR="004F7150" w:rsidRPr="00CD0C99" w:rsidRDefault="004F7150" w:rsidP="004F7150">
            <w:pPr>
              <w:pStyle w:val="Address"/>
              <w:rPr>
                <w:rFonts w:ascii="Century" w:hAnsi="Century" w:cs="Arial"/>
                <w:sz w:val="21"/>
                <w:szCs w:val="21"/>
              </w:rPr>
            </w:pPr>
            <w:r w:rsidRPr="00CD0C99">
              <w:rPr>
                <w:rFonts w:ascii="Century" w:hAnsi="Century" w:cs="Arial"/>
                <w:sz w:val="21"/>
                <w:szCs w:val="21"/>
              </w:rPr>
              <w:t>My motivations include learning new things and the challenge of meeting key objectives.</w:t>
            </w:r>
          </w:p>
          <w:p w14:paraId="759BE4F7" w14:textId="0B4A0CE6" w:rsidR="004F7150" w:rsidRDefault="004F7150" w:rsidP="00CD0C99">
            <w:pPr>
              <w:spacing w:after="0"/>
              <w:rPr>
                <w:rFonts w:ascii="Arial Narrow" w:hAnsi="Arial Narrow" w:cs="Arial"/>
                <w:sz w:val="21"/>
                <w:szCs w:val="21"/>
              </w:rPr>
            </w:pPr>
            <w:r w:rsidRPr="00CD0C99">
              <w:rPr>
                <w:rFonts w:ascii="Century" w:hAnsi="Century" w:cs="Arial"/>
                <w:sz w:val="21"/>
                <w:szCs w:val="21"/>
              </w:rPr>
              <w:t>I understand that you will receive a large number of applications for this role. I do, however, believe that my motivation, commitment and pre-existing skills will allow me to fit into your work environment and immediately start supporting the needs of your organization.</w:t>
            </w:r>
            <w:r w:rsidRPr="00CD0C99">
              <w:rPr>
                <w:rFonts w:ascii="Arial Narrow" w:hAnsi="Arial Narrow" w:cs="Arial"/>
                <w:sz w:val="21"/>
                <w:szCs w:val="21"/>
              </w:rPr>
              <w:t xml:space="preserve"> </w:t>
            </w:r>
          </w:p>
          <w:p w14:paraId="32DD8A2E" w14:textId="77777777" w:rsidR="00CD0C99" w:rsidRPr="00CD0C99" w:rsidRDefault="00CD0C99" w:rsidP="00CD0C99">
            <w:pPr>
              <w:spacing w:after="0"/>
              <w:rPr>
                <w:rFonts w:ascii="Arial Narrow" w:hAnsi="Arial Narrow" w:cs="Arial"/>
                <w:sz w:val="21"/>
                <w:szCs w:val="21"/>
              </w:rPr>
            </w:pPr>
          </w:p>
          <w:p w14:paraId="44327EEE" w14:textId="0D8DE247" w:rsidR="00CD0C99" w:rsidRPr="00CD0C99" w:rsidRDefault="004F7150" w:rsidP="00CD0C99">
            <w:pPr>
              <w:spacing w:after="0"/>
              <w:rPr>
                <w:rFonts w:ascii="Century" w:hAnsi="Century" w:cs="Arial"/>
                <w:noProof/>
                <w:sz w:val="21"/>
                <w:szCs w:val="21"/>
              </w:rPr>
            </w:pPr>
            <w:r w:rsidRPr="00CD0C99">
              <w:rPr>
                <w:rFonts w:ascii="Century" w:hAnsi="Century" w:cs="Arial"/>
                <w:sz w:val="21"/>
                <w:szCs w:val="21"/>
              </w:rPr>
              <w:t xml:space="preserve">I would appreciate the opportunity to meet with you to discuss my application at an interview. I have enclosed a copy of my resume for your consideration. </w:t>
            </w:r>
            <w:r w:rsidRPr="00CD0C99">
              <w:rPr>
                <w:rFonts w:ascii="Century" w:hAnsi="Century" w:cs="Arial"/>
                <w:noProof/>
                <w:sz w:val="21"/>
                <w:szCs w:val="21"/>
              </w:rPr>
              <w:t>I can be contacted at all times on the details provided above.</w:t>
            </w:r>
          </w:p>
          <w:p w14:paraId="3EABFA59" w14:textId="77777777" w:rsidR="00CD0C99" w:rsidRPr="00CD0C99" w:rsidRDefault="00CD0C99" w:rsidP="00CD0C99">
            <w:pPr>
              <w:spacing w:after="0"/>
              <w:rPr>
                <w:rFonts w:ascii="Century" w:hAnsi="Century" w:cs="Arial"/>
                <w:noProof/>
                <w:sz w:val="20"/>
              </w:rPr>
            </w:pPr>
          </w:p>
          <w:p w14:paraId="6DEC99A9" w14:textId="17BECC78" w:rsidR="004F7150" w:rsidRPr="004F7150" w:rsidRDefault="004F7150" w:rsidP="000629D5">
            <w:pPr>
              <w:rPr>
                <w:rFonts w:ascii="Century" w:hAnsi="Century"/>
              </w:rPr>
            </w:pPr>
            <w:r w:rsidRPr="004F7150">
              <w:rPr>
                <w:rFonts w:ascii="Century" w:hAnsi="Century" w:cs="Arial"/>
              </w:rPr>
              <w:t>Thanking you in advance for your time</w:t>
            </w:r>
            <w:r w:rsidR="00CD0C99">
              <w:rPr>
                <w:rFonts w:ascii="Century" w:hAnsi="Century"/>
              </w:rPr>
              <w:t>,</w:t>
            </w:r>
            <w:r w:rsidRPr="004F7150">
              <w:rPr>
                <w:rFonts w:ascii="Century" w:hAnsi="Century"/>
              </w:rPr>
              <w:t xml:space="preserve"> </w:t>
            </w:r>
          </w:p>
          <w:p w14:paraId="0E4637FC" w14:textId="3B0BE705" w:rsidR="00CD0C99" w:rsidRPr="00CD0C99" w:rsidRDefault="004F7150" w:rsidP="000629D5">
            <w:pPr>
              <w:rPr>
                <w:rFonts w:ascii="Century" w:hAnsi="Century"/>
              </w:rPr>
            </w:pPr>
            <w:r>
              <w:rPr>
                <w:rFonts w:ascii="Century" w:hAnsi="Century"/>
              </w:rPr>
              <w:t>MD Rijwan</w:t>
            </w:r>
          </w:p>
        </w:tc>
      </w:tr>
      <w:tr w:rsidR="000629D5" w14:paraId="742343D6" w14:textId="77777777" w:rsidTr="000629D5">
        <w:trPr>
          <w:trHeight w:val="9504"/>
        </w:trPr>
        <w:tc>
          <w:tcPr>
            <w:tcW w:w="3600" w:type="dxa"/>
            <w:vAlign w:val="bottom"/>
          </w:tcPr>
          <w:p w14:paraId="0FBA96FE" w14:textId="77777777" w:rsidR="000629D5" w:rsidRPr="008B1085" w:rsidRDefault="008B1085" w:rsidP="000629D5">
            <w:pPr>
              <w:pStyle w:val="Title"/>
              <w:rPr>
                <w:caps w:val="0"/>
                <w:color w:val="auto"/>
                <w:sz w:val="16"/>
                <w:szCs w:val="22"/>
              </w:rPr>
            </w:pPr>
            <w:r w:rsidRPr="008B1085">
              <w:rPr>
                <w:sz w:val="72"/>
              </w:rPr>
              <w:t>MD RIJWAN</w:t>
            </w:r>
          </w:p>
          <w:p w14:paraId="043F4068" w14:textId="2F8E50C1" w:rsidR="000629D5" w:rsidRDefault="008B1085" w:rsidP="000629D5">
            <w:pPr>
              <w:pStyle w:val="Subtitle"/>
              <w:rPr>
                <w:color w:val="auto"/>
                <w:spacing w:val="1"/>
                <w:w w:val="97"/>
                <w:sz w:val="18"/>
                <w:szCs w:val="22"/>
              </w:rPr>
            </w:pPr>
            <w:r w:rsidRPr="00EF100C">
              <w:rPr>
                <w:spacing w:val="1"/>
                <w:w w:val="44"/>
              </w:rPr>
              <w:t>Graduated Engineering Traine</w:t>
            </w:r>
            <w:r w:rsidRPr="00EF100C">
              <w:rPr>
                <w:spacing w:val="4"/>
                <w:w w:val="44"/>
              </w:rPr>
              <w:t>e</w:t>
            </w:r>
          </w:p>
          <w:p w14:paraId="099676C1" w14:textId="77777777" w:rsidR="000629D5" w:rsidRDefault="000629D5" w:rsidP="000629D5"/>
          <w:sdt>
            <w:sdtPr>
              <w:id w:val="-1954003311"/>
              <w:placeholder>
                <w:docPart w:val="44448D3C951241A8A87A1E157B0BDABE"/>
              </w:placeholder>
              <w:temporary/>
              <w:showingPlcHdr/>
              <w15:appearance w15:val="hidden"/>
            </w:sdtPr>
            <w:sdtEndPr/>
            <w:sdtContent>
              <w:p w14:paraId="6C567A97" w14:textId="77777777" w:rsidR="000629D5" w:rsidRPr="000629D5" w:rsidRDefault="000629D5" w:rsidP="000629D5">
                <w:pPr>
                  <w:pStyle w:val="Heading2"/>
                </w:pPr>
                <w:r w:rsidRPr="000629D5">
                  <w:rPr>
                    <w:rStyle w:val="Heading2Char"/>
                    <w:b/>
                    <w:bCs/>
                    <w:caps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F3373B917F304720807D767FB7199878"/>
              </w:placeholder>
              <w:temporary/>
              <w:showingPlcHdr/>
              <w15:appearance w15:val="hidden"/>
            </w:sdtPr>
            <w:sdtEndPr/>
            <w:sdtContent>
              <w:p w14:paraId="4CA9E0B3" w14:textId="77777777" w:rsidR="000629D5" w:rsidRDefault="000629D5" w:rsidP="000629D5">
                <w:pPr>
                  <w:pStyle w:val="ContactDetails"/>
                </w:pPr>
                <w:r w:rsidRPr="004D3011">
                  <w:t>PHONE:</w:t>
                </w:r>
              </w:p>
            </w:sdtContent>
          </w:sdt>
          <w:p w14:paraId="2C1E17F5" w14:textId="7AAAAAB8" w:rsidR="000629D5" w:rsidRDefault="008B1085" w:rsidP="000629D5">
            <w:pPr>
              <w:pStyle w:val="ContactDetails"/>
            </w:pPr>
            <w:r>
              <w:t>+91-8559064384/</w:t>
            </w:r>
          </w:p>
          <w:p w14:paraId="00643C53" w14:textId="012C9411" w:rsidR="008B1085" w:rsidRDefault="008B1085" w:rsidP="000629D5">
            <w:pPr>
              <w:pStyle w:val="ContactDetails"/>
            </w:pPr>
            <w:r>
              <w:t>+91-8104912971</w:t>
            </w:r>
          </w:p>
          <w:p w14:paraId="1989DF2F" w14:textId="77777777" w:rsidR="000629D5" w:rsidRPr="004D3011" w:rsidRDefault="000629D5" w:rsidP="000629D5">
            <w:pPr>
              <w:pStyle w:val="NoSpacing"/>
            </w:pPr>
          </w:p>
          <w:p w14:paraId="5943C4FF" w14:textId="1644CCCA" w:rsidR="000629D5" w:rsidRDefault="008B1085" w:rsidP="000629D5">
            <w:pPr>
              <w:pStyle w:val="ContactDetails"/>
            </w:pPr>
            <w:r>
              <w:t>LINKEDIN:</w:t>
            </w:r>
          </w:p>
          <w:p w14:paraId="17E949F3" w14:textId="4A1C1AF2" w:rsidR="000629D5" w:rsidRDefault="008B1085" w:rsidP="000629D5">
            <w:pPr>
              <w:pStyle w:val="ContactDetails"/>
            </w:pPr>
            <w:r w:rsidRPr="008B1085">
              <w:t>https://www.linkedin.com/in/md-rijwan-60074a119/</w:t>
            </w:r>
          </w:p>
          <w:p w14:paraId="6BC6A48D" w14:textId="77777777" w:rsidR="000629D5" w:rsidRDefault="000629D5" w:rsidP="000629D5">
            <w:pPr>
              <w:pStyle w:val="NoSpacing"/>
            </w:pPr>
          </w:p>
          <w:sdt>
            <w:sdtPr>
              <w:id w:val="-240260293"/>
              <w:placeholder>
                <w:docPart w:val="DFB16A6BA6B047808AC66861F38E8D76"/>
              </w:placeholder>
              <w:temporary/>
              <w:showingPlcHdr/>
              <w15:appearance w15:val="hidden"/>
            </w:sdtPr>
            <w:sdtEndPr/>
            <w:sdtContent>
              <w:p w14:paraId="3EA394AF" w14:textId="77777777" w:rsidR="000629D5" w:rsidRDefault="000629D5" w:rsidP="000629D5">
                <w:pPr>
                  <w:pStyle w:val="ContactDetails"/>
                </w:pPr>
                <w:r w:rsidRPr="004D3011">
                  <w:t>EMAIL:</w:t>
                </w:r>
              </w:p>
            </w:sdtContent>
          </w:sdt>
          <w:p w14:paraId="248BC0F0" w14:textId="6D26BA19" w:rsidR="000629D5" w:rsidRPr="004D3011" w:rsidRDefault="008B1085" w:rsidP="000629D5">
            <w:pPr>
              <w:pStyle w:val="ContactDetails"/>
            </w:pPr>
            <w:r>
              <w:t>md1994rijwan@gmail.com</w:t>
            </w:r>
          </w:p>
        </w:tc>
        <w:tc>
          <w:tcPr>
            <w:tcW w:w="720" w:type="dxa"/>
          </w:tcPr>
          <w:p w14:paraId="207575FB" w14:textId="77777777" w:rsidR="000629D5" w:rsidRDefault="000629D5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Merge/>
          </w:tcPr>
          <w:p w14:paraId="553BD9E7" w14:textId="77777777" w:rsidR="000629D5" w:rsidRPr="004D3011" w:rsidRDefault="000629D5" w:rsidP="004D3011">
            <w:pPr>
              <w:rPr>
                <w:color w:val="FFFFFF" w:themeColor="background1"/>
              </w:rPr>
            </w:pPr>
          </w:p>
        </w:tc>
      </w:tr>
    </w:tbl>
    <w:p w14:paraId="07EE6F8B" w14:textId="0205237A" w:rsidR="0043117B" w:rsidRDefault="00EF100C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576A51" w14:textId="77777777" w:rsidR="00236A1E" w:rsidRDefault="00236A1E" w:rsidP="000C45FF">
      <w:r>
        <w:separator/>
      </w:r>
    </w:p>
  </w:endnote>
  <w:endnote w:type="continuationSeparator" w:id="0">
    <w:p w14:paraId="351E28B0" w14:textId="77777777" w:rsidR="00236A1E" w:rsidRDefault="00236A1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Liberation Sans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FDEBF1" w14:textId="77777777" w:rsidR="00236A1E" w:rsidRDefault="00236A1E" w:rsidP="000C45FF">
      <w:r>
        <w:separator/>
      </w:r>
    </w:p>
  </w:footnote>
  <w:footnote w:type="continuationSeparator" w:id="0">
    <w:p w14:paraId="5977B6FE" w14:textId="77777777" w:rsidR="00236A1E" w:rsidRDefault="00236A1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F3DA5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073D6CA" wp14:editId="1703CBC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1B162E"/>
    <w:multiLevelType w:val="hybridMultilevel"/>
    <w:tmpl w:val="0B62F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085"/>
    <w:rsid w:val="00036450"/>
    <w:rsid w:val="00061C84"/>
    <w:rsid w:val="000629D5"/>
    <w:rsid w:val="000C45FF"/>
    <w:rsid w:val="000E3FD1"/>
    <w:rsid w:val="00180329"/>
    <w:rsid w:val="0019001F"/>
    <w:rsid w:val="001A74A5"/>
    <w:rsid w:val="001B2ABD"/>
    <w:rsid w:val="001E1759"/>
    <w:rsid w:val="001F1ECC"/>
    <w:rsid w:val="00236A1E"/>
    <w:rsid w:val="002400EB"/>
    <w:rsid w:val="00244620"/>
    <w:rsid w:val="00256CF7"/>
    <w:rsid w:val="0030481B"/>
    <w:rsid w:val="004071FC"/>
    <w:rsid w:val="00445947"/>
    <w:rsid w:val="004813B3"/>
    <w:rsid w:val="00496591"/>
    <w:rsid w:val="004C63E4"/>
    <w:rsid w:val="004D3011"/>
    <w:rsid w:val="004F7150"/>
    <w:rsid w:val="005E39D5"/>
    <w:rsid w:val="005F0A91"/>
    <w:rsid w:val="0062123A"/>
    <w:rsid w:val="00646E75"/>
    <w:rsid w:val="006771D0"/>
    <w:rsid w:val="00715FCB"/>
    <w:rsid w:val="00743101"/>
    <w:rsid w:val="00764BF9"/>
    <w:rsid w:val="007867A0"/>
    <w:rsid w:val="007927F5"/>
    <w:rsid w:val="00802CA0"/>
    <w:rsid w:val="0081292A"/>
    <w:rsid w:val="008B1085"/>
    <w:rsid w:val="00922D5C"/>
    <w:rsid w:val="009E7C63"/>
    <w:rsid w:val="00A10A67"/>
    <w:rsid w:val="00A2118D"/>
    <w:rsid w:val="00AD76E2"/>
    <w:rsid w:val="00B20152"/>
    <w:rsid w:val="00B70850"/>
    <w:rsid w:val="00C066B6"/>
    <w:rsid w:val="00C37BA1"/>
    <w:rsid w:val="00C4674C"/>
    <w:rsid w:val="00C506CF"/>
    <w:rsid w:val="00C72BED"/>
    <w:rsid w:val="00C9578B"/>
    <w:rsid w:val="00CB2D30"/>
    <w:rsid w:val="00CD0C99"/>
    <w:rsid w:val="00D2522B"/>
    <w:rsid w:val="00D82F2F"/>
    <w:rsid w:val="00DD172A"/>
    <w:rsid w:val="00E25A26"/>
    <w:rsid w:val="00E55D74"/>
    <w:rsid w:val="00EF100C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EA0F31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0629D5"/>
    <w:pPr>
      <w:spacing w:after="20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Bullet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0629D5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0629D5"/>
    <w:pPr>
      <w:spacing w:after="360"/>
      <w:contextualSpacing/>
    </w:pPr>
  </w:style>
  <w:style w:type="paragraph" w:customStyle="1" w:styleId="ContactDetails">
    <w:name w:val="Contact Details"/>
    <w:basedOn w:val="Normal"/>
    <w:qFormat/>
    <w:rsid w:val="000629D5"/>
    <w:pPr>
      <w:contextualSpacing/>
    </w:pPr>
  </w:style>
  <w:style w:type="paragraph" w:styleId="NoSpacing">
    <w:name w:val="No Spacing"/>
    <w:uiPriority w:val="1"/>
    <w:qFormat/>
    <w:rsid w:val="000629D5"/>
    <w:rPr>
      <w:sz w:val="22"/>
      <w:szCs w:val="22"/>
    </w:rPr>
  </w:style>
  <w:style w:type="paragraph" w:styleId="ListParagraph">
    <w:name w:val="List Paragraph"/>
    <w:basedOn w:val="Normal"/>
    <w:uiPriority w:val="34"/>
    <w:semiHidden/>
    <w:qFormat/>
    <w:rsid w:val="00764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1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hammed%20Rizwan\AppData\Roaming\Microsoft\Templates\Blue%20grey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4448D3C951241A8A87A1E157B0BDA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FF6AE-9EBA-4A2A-80C0-76FFF4571039}"/>
      </w:docPartPr>
      <w:docPartBody>
        <w:p w:rsidR="009F2B79" w:rsidRDefault="000A179D">
          <w:pPr>
            <w:pStyle w:val="44448D3C951241A8A87A1E157B0BDABE"/>
          </w:pPr>
          <w:r w:rsidRPr="000629D5">
            <w:rPr>
              <w:rStyle w:val="Heading2Char"/>
            </w:rPr>
            <w:t>CONTACT</w:t>
          </w:r>
        </w:p>
      </w:docPartBody>
    </w:docPart>
    <w:docPart>
      <w:docPartPr>
        <w:name w:val="F3373B917F304720807D767FB7199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123AB-85E4-454B-840F-FD1DA7E6632F}"/>
      </w:docPartPr>
      <w:docPartBody>
        <w:p w:rsidR="009F2B79" w:rsidRDefault="000A179D">
          <w:pPr>
            <w:pStyle w:val="F3373B917F304720807D767FB7199878"/>
          </w:pPr>
          <w:r w:rsidRPr="004D3011">
            <w:t>PHONE:</w:t>
          </w:r>
        </w:p>
      </w:docPartBody>
    </w:docPart>
    <w:docPart>
      <w:docPartPr>
        <w:name w:val="DFB16A6BA6B047808AC66861F38E8D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526472-D46C-4F9A-908B-F19E5CE50675}"/>
      </w:docPartPr>
      <w:docPartBody>
        <w:p w:rsidR="009F2B79" w:rsidRDefault="000A179D">
          <w:pPr>
            <w:pStyle w:val="DFB16A6BA6B047808AC66861F38E8D76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Liberation Sans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79D"/>
    <w:rsid w:val="000A179D"/>
    <w:rsid w:val="009F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5E77CDA11D47C5A9801E211DCBB79B">
    <w:name w:val="F55E77CDA11D47C5A9801E211DCBB79B"/>
  </w:style>
  <w:style w:type="paragraph" w:customStyle="1" w:styleId="4713DD73BEC54EAC910B8086E0B35D5E">
    <w:name w:val="4713DD73BEC54EAC910B8086E0B35D5E"/>
  </w:style>
  <w:style w:type="paragraph" w:customStyle="1" w:styleId="A521CA0767DC4132BF41193049D6EAA7">
    <w:name w:val="A521CA0767DC4132BF41193049D6EAA7"/>
  </w:style>
  <w:style w:type="paragraph" w:customStyle="1" w:styleId="4B37C3AC3EDD49A5BC2CAAD728D1EFFA">
    <w:name w:val="4B37C3AC3EDD49A5BC2CAAD728D1EFFA"/>
  </w:style>
  <w:style w:type="paragraph" w:customStyle="1" w:styleId="BE049899929C41AF96416B4BAF744899">
    <w:name w:val="BE049899929C41AF96416B4BAF744899"/>
  </w:style>
  <w:style w:type="paragraph" w:customStyle="1" w:styleId="48770B6C10664DED9D7F263EB4935C96">
    <w:name w:val="48770B6C10664DED9D7F263EB4935C96"/>
  </w:style>
  <w:style w:type="paragraph" w:styleId="ListBullet">
    <w:name w:val="List Bullet"/>
    <w:basedOn w:val="Normal"/>
    <w:uiPriority w:val="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</w:rPr>
  </w:style>
  <w:style w:type="character" w:customStyle="1" w:styleId="Greytext">
    <w:name w:val="Grey text"/>
    <w:basedOn w:val="DefaultParagraphFont"/>
    <w:uiPriority w:val="4"/>
    <w:qFormat/>
    <w:rPr>
      <w:color w:val="808080" w:themeColor="background1" w:themeShade="80"/>
    </w:rPr>
  </w:style>
  <w:style w:type="paragraph" w:customStyle="1" w:styleId="990FBAAC4B644B8C9F1AE985CF0A8E19">
    <w:name w:val="990FBAAC4B644B8C9F1AE985CF0A8E19"/>
  </w:style>
  <w:style w:type="paragraph" w:customStyle="1" w:styleId="A83781669903462B9F80DEEB0447932E">
    <w:name w:val="A83781669903462B9F80DEEB0447932E"/>
  </w:style>
  <w:style w:type="paragraph" w:customStyle="1" w:styleId="3F07973CFEBC4BAD8D6D79744186EB1D">
    <w:name w:val="3F07973CFEBC4BAD8D6D79744186EB1D"/>
  </w:style>
  <w:style w:type="paragraph" w:customStyle="1" w:styleId="EF64CBAF612D43E89CEDF5728EDD4974">
    <w:name w:val="EF64CBAF612D43E89CEDF5728EDD4974"/>
  </w:style>
  <w:style w:type="paragraph" w:customStyle="1" w:styleId="960A76BB5D594D2B93E8B31B4960BF44">
    <w:name w:val="960A76BB5D594D2B93E8B31B4960BF4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44448D3C951241A8A87A1E157B0BDABE">
    <w:name w:val="44448D3C951241A8A87A1E157B0BDABE"/>
  </w:style>
  <w:style w:type="paragraph" w:customStyle="1" w:styleId="F3373B917F304720807D767FB7199878">
    <w:name w:val="F3373B917F304720807D767FB7199878"/>
  </w:style>
  <w:style w:type="paragraph" w:customStyle="1" w:styleId="9BAB038EE6B64DEBA0BF928AE173997B">
    <w:name w:val="9BAB038EE6B64DEBA0BF928AE173997B"/>
  </w:style>
  <w:style w:type="paragraph" w:customStyle="1" w:styleId="6E5B53D6E36845A5A414ECF68B7F6D9E">
    <w:name w:val="6E5B53D6E36845A5A414ECF68B7F6D9E"/>
  </w:style>
  <w:style w:type="paragraph" w:customStyle="1" w:styleId="BE42B14DA79C432C97BD6A8175650D18">
    <w:name w:val="BE42B14DA79C432C97BD6A8175650D18"/>
  </w:style>
  <w:style w:type="paragraph" w:customStyle="1" w:styleId="DFB16A6BA6B047808AC66861F38E8D76">
    <w:name w:val="DFB16A6BA6B047808AC66861F38E8D76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36E7BE548B954562BEFCCABE823CC732">
    <w:name w:val="36E7BE548B954562BEFCCABE823CC7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5C9BCB-EB28-49AD-9C88-463A23A63AE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73784CB-7A25-4EDB-94D2-38F311CDC5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045F24-9718-4396-8050-1ED31F7B76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cover letter.dotx</Template>
  <TotalTime>0</TotalTime>
  <Pages>1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2018-11-18T17:39:00Z</dcterms:created>
  <dcterms:modified xsi:type="dcterms:W3CDTF">2018-12-07T08:45:00Z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